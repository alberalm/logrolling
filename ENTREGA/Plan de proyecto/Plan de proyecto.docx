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446E70" w:rsidRPr="0061439A" w:rsidRDefault="00446E70" w:rsidP="002843EC">
                                  <w:pPr>
                                    <w:rPr>
                                      <w:sz w:val="144"/>
                                      <w:szCs w:val="110"/>
                                    </w:rPr>
                                  </w:pPr>
                                  <w:r w:rsidRPr="0061439A">
                                    <w:rPr>
                                      <w:sz w:val="144"/>
                                      <w:szCs w:val="110"/>
                                    </w:rPr>
                                    <w:t xml:space="preserve">Plan de </w:t>
                                  </w:r>
                                </w:p>
                                <w:p w14:paraId="38E676B7" w14:textId="7AB08FA8" w:rsidR="00446E70" w:rsidRPr="0061439A" w:rsidRDefault="00446E70"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446E70" w:rsidRPr="0061439A" w:rsidRDefault="00446E70" w:rsidP="002843EC">
                            <w:pPr>
                              <w:rPr>
                                <w:sz w:val="144"/>
                                <w:szCs w:val="110"/>
                              </w:rPr>
                            </w:pPr>
                            <w:r w:rsidRPr="0061439A">
                              <w:rPr>
                                <w:sz w:val="144"/>
                                <w:szCs w:val="110"/>
                              </w:rPr>
                              <w:t xml:space="preserve">Plan de </w:t>
                            </w:r>
                          </w:p>
                          <w:p w14:paraId="38E676B7" w14:textId="7AB08FA8" w:rsidR="00446E70" w:rsidRPr="0061439A" w:rsidRDefault="00446E70"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4EFEC6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446E70" w:rsidRPr="0061439A" w:rsidRDefault="00446E70"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446E70" w:rsidRPr="0061439A" w:rsidRDefault="00446E70"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446E70" w:rsidRPr="004D5259" w:rsidRDefault="00446E70" w:rsidP="0061439A">
                                  <w:r w:rsidRPr="004D5259">
                                    <w:t>Alberto Almagro</w:t>
                                  </w:r>
                                </w:p>
                                <w:p w14:paraId="51B561C4" w14:textId="589A5EB2" w:rsidR="00446E70" w:rsidRPr="0000575D" w:rsidRDefault="00446E70" w:rsidP="0061439A">
                                  <w:r w:rsidRPr="0000575D">
                                    <w:t>Rubén Gómez</w:t>
                                  </w:r>
                                </w:p>
                                <w:p w14:paraId="352FB831" w14:textId="552D08D7" w:rsidR="00446E70" w:rsidRPr="0000575D" w:rsidRDefault="00446E70" w:rsidP="0061439A">
                                  <w:r w:rsidRPr="0000575D">
                                    <w:t>Juan Carlos Ll</w:t>
                                  </w:r>
                                  <w:r>
                                    <w:t>a</w:t>
                                  </w:r>
                                  <w:r w:rsidRPr="0000575D">
                                    <w:t>mas</w:t>
                                  </w:r>
                                </w:p>
                                <w:p w14:paraId="10358CE4" w14:textId="5055F2D5" w:rsidR="00446E70" w:rsidRPr="004D5259" w:rsidRDefault="00446E70" w:rsidP="0061439A">
                                  <w:pPr>
                                    <w:rPr>
                                      <w:lang w:val="en-US"/>
                                    </w:rPr>
                                  </w:pPr>
                                  <w:r w:rsidRPr="004D5259">
                                    <w:rPr>
                                      <w:lang w:val="en-US"/>
                                    </w:rPr>
                                    <w:t xml:space="preserve">Jaime </w:t>
                                  </w:r>
                                  <w:proofErr w:type="spellStart"/>
                                  <w:r w:rsidRPr="004D5259">
                                    <w:rPr>
                                      <w:lang w:val="en-US"/>
                                    </w:rPr>
                                    <w:t>Martínez</w:t>
                                  </w:r>
                                  <w:proofErr w:type="spellEnd"/>
                                </w:p>
                                <w:p w14:paraId="36747E36" w14:textId="77777777" w:rsidR="00446E70" w:rsidRPr="004D5259" w:rsidRDefault="00446E70" w:rsidP="0061439A">
                                  <w:pPr>
                                    <w:rPr>
                                      <w:lang w:val="en-US"/>
                                    </w:rPr>
                                  </w:pPr>
                                </w:p>
                                <w:p w14:paraId="2E1AA793" w14:textId="77777777" w:rsidR="00446E70" w:rsidRPr="008568A2" w:rsidRDefault="00446E70" w:rsidP="0061439A">
                                  <w:pPr>
                                    <w:rPr>
                                      <w:lang w:val="en-US"/>
                                    </w:rPr>
                                  </w:pPr>
                                  <w:r w:rsidRPr="008568A2">
                                    <w:rPr>
                                      <w:lang w:val="en-US"/>
                                    </w:rPr>
                                    <w:t>Street Address</w:t>
                                  </w:r>
                                </w:p>
                                <w:p w14:paraId="4F9B7098" w14:textId="77777777" w:rsidR="00446E70" w:rsidRPr="008568A2" w:rsidRDefault="00446E70" w:rsidP="0061439A">
                                  <w:pPr>
                                    <w:rPr>
                                      <w:lang w:val="en-US"/>
                                    </w:rPr>
                                  </w:pPr>
                                  <w:r w:rsidRPr="008568A2">
                                    <w:rPr>
                                      <w:lang w:val="en-US"/>
                                    </w:rPr>
                                    <w:t>City, ST ZIP Code</w:t>
                                  </w:r>
                                </w:p>
                                <w:p w14:paraId="193B47EB" w14:textId="77777777" w:rsidR="00446E70" w:rsidRPr="002843EC" w:rsidRDefault="00446E70" w:rsidP="0061439A">
                                  <w:pPr>
                                    <w:rPr>
                                      <w:lang w:val="en-US"/>
                                    </w:rPr>
                                  </w:pPr>
                                </w:p>
                                <w:p w14:paraId="1242CDE7" w14:textId="77777777" w:rsidR="00446E70" w:rsidRPr="008568A2" w:rsidRDefault="00446E70" w:rsidP="0061439A">
                                  <w:pPr>
                                    <w:rPr>
                                      <w:lang w:val="en-US"/>
                                    </w:rPr>
                                  </w:pPr>
                                  <w:r w:rsidRPr="008568A2">
                                    <w:rPr>
                                      <w:lang w:val="en-US"/>
                                    </w:rPr>
                                    <w:t>Street Address</w:t>
                                  </w:r>
                                </w:p>
                                <w:p w14:paraId="27E1CDFE" w14:textId="77777777" w:rsidR="00446E70" w:rsidRPr="008568A2" w:rsidRDefault="00446E70"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446E70" w:rsidRPr="004D5259" w:rsidRDefault="00446E70" w:rsidP="0061439A">
                            <w:r w:rsidRPr="004D5259">
                              <w:t>Alberto Almagro</w:t>
                            </w:r>
                          </w:p>
                          <w:p w14:paraId="51B561C4" w14:textId="589A5EB2" w:rsidR="00446E70" w:rsidRPr="0000575D" w:rsidRDefault="00446E70" w:rsidP="0061439A">
                            <w:r w:rsidRPr="0000575D">
                              <w:t>Rubén Gómez</w:t>
                            </w:r>
                          </w:p>
                          <w:p w14:paraId="352FB831" w14:textId="552D08D7" w:rsidR="00446E70" w:rsidRPr="0000575D" w:rsidRDefault="00446E70" w:rsidP="0061439A">
                            <w:r w:rsidRPr="0000575D">
                              <w:t>Juan Carlos Ll</w:t>
                            </w:r>
                            <w:r>
                              <w:t>a</w:t>
                            </w:r>
                            <w:r w:rsidRPr="0000575D">
                              <w:t>mas</w:t>
                            </w:r>
                          </w:p>
                          <w:p w14:paraId="10358CE4" w14:textId="5055F2D5" w:rsidR="00446E70" w:rsidRPr="004D5259" w:rsidRDefault="00446E70" w:rsidP="0061439A">
                            <w:pPr>
                              <w:rPr>
                                <w:lang w:val="en-US"/>
                              </w:rPr>
                            </w:pPr>
                            <w:r w:rsidRPr="004D5259">
                              <w:rPr>
                                <w:lang w:val="en-US"/>
                              </w:rPr>
                              <w:t>Jaime Martínez</w:t>
                            </w:r>
                          </w:p>
                          <w:p w14:paraId="36747E36" w14:textId="77777777" w:rsidR="00446E70" w:rsidRPr="004D5259" w:rsidRDefault="00446E70" w:rsidP="0061439A">
                            <w:pPr>
                              <w:rPr>
                                <w:lang w:val="en-US"/>
                              </w:rPr>
                            </w:pPr>
                          </w:p>
                          <w:p w14:paraId="2E1AA793" w14:textId="77777777" w:rsidR="00446E70" w:rsidRPr="008568A2" w:rsidRDefault="00446E70" w:rsidP="0061439A">
                            <w:pPr>
                              <w:rPr>
                                <w:lang w:val="en-US"/>
                              </w:rPr>
                            </w:pPr>
                            <w:r w:rsidRPr="008568A2">
                              <w:rPr>
                                <w:lang w:val="en-US"/>
                              </w:rPr>
                              <w:t>Street Address</w:t>
                            </w:r>
                          </w:p>
                          <w:p w14:paraId="4F9B7098" w14:textId="77777777" w:rsidR="00446E70" w:rsidRPr="008568A2" w:rsidRDefault="00446E70" w:rsidP="0061439A">
                            <w:pPr>
                              <w:rPr>
                                <w:lang w:val="en-US"/>
                              </w:rPr>
                            </w:pPr>
                            <w:r w:rsidRPr="008568A2">
                              <w:rPr>
                                <w:lang w:val="en-US"/>
                              </w:rPr>
                              <w:t>City, ST ZIP Code</w:t>
                            </w:r>
                          </w:p>
                          <w:p w14:paraId="193B47EB" w14:textId="77777777" w:rsidR="00446E70" w:rsidRPr="002843EC" w:rsidRDefault="00446E70" w:rsidP="0061439A">
                            <w:pPr>
                              <w:rPr>
                                <w:lang w:val="en-US"/>
                              </w:rPr>
                            </w:pPr>
                          </w:p>
                          <w:p w14:paraId="1242CDE7" w14:textId="77777777" w:rsidR="00446E70" w:rsidRPr="008568A2" w:rsidRDefault="00446E70" w:rsidP="0061439A">
                            <w:pPr>
                              <w:rPr>
                                <w:lang w:val="en-US"/>
                              </w:rPr>
                            </w:pPr>
                            <w:r w:rsidRPr="008568A2">
                              <w:rPr>
                                <w:lang w:val="en-US"/>
                              </w:rPr>
                              <w:t>Street Address</w:t>
                            </w:r>
                          </w:p>
                          <w:p w14:paraId="27E1CDFE" w14:textId="77777777" w:rsidR="00446E70" w:rsidRPr="008568A2" w:rsidRDefault="00446E70"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446E70" w:rsidRPr="004D5259" w:rsidRDefault="00446E70" w:rsidP="0061439A">
                                  <w:r w:rsidRPr="004D5259">
                                    <w:t>Santiago Mourenza</w:t>
                                  </w:r>
                                </w:p>
                                <w:p w14:paraId="5CCE6620" w14:textId="14C0D74C" w:rsidR="00446E70" w:rsidRPr="004D5259" w:rsidRDefault="00446E70" w:rsidP="0061439A">
                                  <w:r w:rsidRPr="004D5259">
                                    <w:t>Pedro Palacios</w:t>
                                  </w:r>
                                </w:p>
                                <w:p w14:paraId="0A566E4D" w14:textId="7E68F50A" w:rsidR="00446E70" w:rsidRPr="004D5259" w:rsidRDefault="00446E70" w:rsidP="0061439A">
                                  <w:r w:rsidRPr="004D5259">
                                    <w:t>Adrián Sanjuán</w:t>
                                  </w:r>
                                </w:p>
                                <w:p w14:paraId="1B8D8EB3" w14:textId="7BE44E95" w:rsidR="00446E70" w:rsidRPr="004B7E44" w:rsidRDefault="00446E70"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446E70" w:rsidRPr="004D5259" w:rsidRDefault="00446E70" w:rsidP="0061439A">
                            <w:r w:rsidRPr="004D5259">
                              <w:t>Santiago Mourenza</w:t>
                            </w:r>
                          </w:p>
                          <w:p w14:paraId="5CCE6620" w14:textId="14C0D74C" w:rsidR="00446E70" w:rsidRPr="004D5259" w:rsidRDefault="00446E70" w:rsidP="0061439A">
                            <w:r w:rsidRPr="004D5259">
                              <w:t>Pedro Palacios</w:t>
                            </w:r>
                          </w:p>
                          <w:p w14:paraId="0A566E4D" w14:textId="7E68F50A" w:rsidR="00446E70" w:rsidRPr="004D5259" w:rsidRDefault="00446E70" w:rsidP="0061439A">
                            <w:r w:rsidRPr="004D5259">
                              <w:t>Adrián Sanjuán</w:t>
                            </w:r>
                          </w:p>
                          <w:p w14:paraId="1B8D8EB3" w14:textId="7BE44E95" w:rsidR="00446E70" w:rsidRPr="004B7E44" w:rsidRDefault="00446E70"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822A52C"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0A170080" w14:textId="780D0A7A" w:rsidR="00E732DB" w:rsidRPr="00E732DB" w:rsidRDefault="00E732DB" w:rsidP="00E732DB">
      <w:pPr>
        <w:pStyle w:val="TDC1"/>
        <w:rPr>
          <w:sz w:val="30"/>
          <w:szCs w:val="30"/>
        </w:rPr>
      </w:pPr>
      <w:r w:rsidRPr="00E732DB">
        <w:rPr>
          <w:rStyle w:val="Hipervnculo"/>
          <w:color w:val="auto"/>
          <w:sz w:val="20"/>
          <w:szCs w:val="20"/>
          <w:u w:val="none"/>
        </w:rPr>
        <w:fldChar w:fldCharType="begin"/>
      </w:r>
      <w:r w:rsidRPr="00E732DB">
        <w:rPr>
          <w:rStyle w:val="Hipervnculo"/>
          <w:color w:val="auto"/>
          <w:sz w:val="20"/>
          <w:szCs w:val="20"/>
          <w:u w:val="none"/>
        </w:rPr>
        <w:instrText xml:space="preserve"> TOC \o "1-2" \h \z \u </w:instrText>
      </w:r>
      <w:r w:rsidRPr="00E732DB">
        <w:rPr>
          <w:rStyle w:val="Hipervnculo"/>
          <w:color w:val="auto"/>
          <w:sz w:val="20"/>
          <w:szCs w:val="20"/>
          <w:u w:val="none"/>
        </w:rPr>
        <w:fldChar w:fldCharType="separate"/>
      </w:r>
      <w:hyperlink w:anchor="_Toc26111834" w:history="1">
        <w:r w:rsidRPr="00E732DB">
          <w:rPr>
            <w:rStyle w:val="Hipervnculo"/>
            <w:sz w:val="30"/>
            <w:szCs w:val="30"/>
          </w:rPr>
          <w:t>1.</w:t>
        </w:r>
        <w:r w:rsidRPr="00E732DB">
          <w:rPr>
            <w:sz w:val="30"/>
            <w:szCs w:val="30"/>
          </w:rPr>
          <w:tab/>
        </w:r>
        <w:r w:rsidRPr="00E732DB">
          <w:rPr>
            <w:rStyle w:val="Hipervnculo"/>
            <w:sz w:val="30"/>
            <w:szCs w:val="30"/>
          </w:rPr>
          <w:t>Introducción</w:t>
        </w:r>
        <w:r w:rsidRPr="00E732DB">
          <w:rPr>
            <w:webHidden/>
            <w:sz w:val="30"/>
            <w:szCs w:val="30"/>
          </w:rPr>
          <w:tab/>
        </w:r>
        <w:r w:rsidRPr="00E732DB">
          <w:rPr>
            <w:webHidden/>
            <w:sz w:val="30"/>
            <w:szCs w:val="30"/>
          </w:rPr>
          <w:fldChar w:fldCharType="begin"/>
        </w:r>
        <w:r w:rsidRPr="00E732DB">
          <w:rPr>
            <w:webHidden/>
            <w:sz w:val="30"/>
            <w:szCs w:val="30"/>
          </w:rPr>
          <w:instrText xml:space="preserve"> PAGEREF _Toc26111834 \h </w:instrText>
        </w:r>
        <w:r w:rsidRPr="00E732DB">
          <w:rPr>
            <w:webHidden/>
            <w:sz w:val="30"/>
            <w:szCs w:val="30"/>
          </w:rPr>
        </w:r>
        <w:r w:rsidRPr="00E732DB">
          <w:rPr>
            <w:webHidden/>
            <w:sz w:val="30"/>
            <w:szCs w:val="30"/>
          </w:rPr>
          <w:fldChar w:fldCharType="separate"/>
        </w:r>
        <w:r w:rsidR="00A207AC">
          <w:rPr>
            <w:webHidden/>
            <w:sz w:val="30"/>
            <w:szCs w:val="30"/>
          </w:rPr>
          <w:t>3</w:t>
        </w:r>
        <w:r w:rsidRPr="00E732DB">
          <w:rPr>
            <w:webHidden/>
            <w:sz w:val="30"/>
            <w:szCs w:val="30"/>
          </w:rPr>
          <w:fldChar w:fldCharType="end"/>
        </w:r>
      </w:hyperlink>
    </w:p>
    <w:p w14:paraId="2F7AF023" w14:textId="00FE9E4F" w:rsidR="00E732DB" w:rsidRPr="00E732DB" w:rsidRDefault="0064291A" w:rsidP="00E732DB">
      <w:pPr>
        <w:pStyle w:val="TDC2"/>
        <w:rPr>
          <w:noProof/>
        </w:rPr>
      </w:pPr>
      <w:hyperlink w:anchor="_Toc26111835" w:history="1">
        <w:r w:rsidR="00E732DB" w:rsidRPr="00E732DB">
          <w:rPr>
            <w:rStyle w:val="Hipervnculo"/>
            <w:rFonts w:cstheme="minorHAnsi"/>
            <w:noProof/>
          </w:rPr>
          <w:t>1.0</w:t>
        </w:r>
        <w:r w:rsidR="00E732DB" w:rsidRPr="00E732DB">
          <w:rPr>
            <w:noProof/>
          </w:rPr>
          <w:tab/>
        </w:r>
        <w:r w:rsidR="00E732DB" w:rsidRPr="00E732DB">
          <w:rPr>
            <w:rStyle w:val="Hipervnculo"/>
            <w:rFonts w:cstheme="minorHAnsi"/>
            <w:noProof/>
          </w:rPr>
          <w:t>¿Qué es Logrolling?</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_Toc26111835 \h </w:instrText>
        </w:r>
        <w:r w:rsidR="00E732DB" w:rsidRPr="00E732DB">
          <w:rPr>
            <w:noProof/>
            <w:webHidden/>
          </w:rPr>
        </w:r>
        <w:r w:rsidR="00E732DB" w:rsidRPr="00E732DB">
          <w:rPr>
            <w:noProof/>
            <w:webHidden/>
          </w:rPr>
          <w:fldChar w:fldCharType="separate"/>
        </w:r>
        <w:r w:rsidR="00A207AC">
          <w:rPr>
            <w:noProof/>
            <w:webHidden/>
          </w:rPr>
          <w:t>3</w:t>
        </w:r>
        <w:r w:rsidR="00E732DB" w:rsidRPr="00E732DB">
          <w:rPr>
            <w:noProof/>
            <w:webHidden/>
          </w:rPr>
          <w:fldChar w:fldCharType="end"/>
        </w:r>
      </w:hyperlink>
    </w:p>
    <w:p w14:paraId="1A5B4D0D" w14:textId="3D880ED2" w:rsidR="00E732DB" w:rsidRPr="00E732DB" w:rsidRDefault="0064291A" w:rsidP="00E732DB">
      <w:pPr>
        <w:pStyle w:val="TDC2"/>
        <w:rPr>
          <w:noProof/>
        </w:rPr>
      </w:pPr>
      <w:hyperlink w:anchor="_Toc26111836" w:history="1">
        <w:r w:rsidR="00E732DB" w:rsidRPr="00E732DB">
          <w:rPr>
            <w:rStyle w:val="Hipervnculo"/>
            <w:rFonts w:cstheme="minorHAnsi"/>
            <w:noProof/>
          </w:rPr>
          <w:t>1.1</w:t>
        </w:r>
        <w:r w:rsidR="00E732DB" w:rsidRPr="00E732DB">
          <w:rPr>
            <w:noProof/>
          </w:rPr>
          <w:tab/>
        </w:r>
        <w:r w:rsidR="00E732DB" w:rsidRPr="00E732DB">
          <w:rPr>
            <w:rStyle w:val="Hipervnculo"/>
            <w:rFonts w:cstheme="minorHAnsi"/>
            <w:noProof/>
          </w:rPr>
          <w:t>Propósito del plan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_Toc26111836 \h </w:instrText>
        </w:r>
        <w:r w:rsidR="00E732DB" w:rsidRPr="00E732DB">
          <w:rPr>
            <w:noProof/>
            <w:webHidden/>
          </w:rPr>
        </w:r>
        <w:r w:rsidR="00E732DB" w:rsidRPr="00E732DB">
          <w:rPr>
            <w:noProof/>
            <w:webHidden/>
          </w:rPr>
          <w:fldChar w:fldCharType="separate"/>
        </w:r>
        <w:r w:rsidR="00A207AC">
          <w:rPr>
            <w:noProof/>
            <w:webHidden/>
          </w:rPr>
          <w:t>3</w:t>
        </w:r>
        <w:r w:rsidR="00E732DB" w:rsidRPr="00E732DB">
          <w:rPr>
            <w:noProof/>
            <w:webHidden/>
          </w:rPr>
          <w:fldChar w:fldCharType="end"/>
        </w:r>
      </w:hyperlink>
    </w:p>
    <w:p w14:paraId="3BA7B980" w14:textId="42808BA9" w:rsidR="00E732DB" w:rsidRPr="00E732DB" w:rsidRDefault="0064291A" w:rsidP="00E732DB">
      <w:pPr>
        <w:pStyle w:val="TDC2"/>
        <w:rPr>
          <w:noProof/>
        </w:rPr>
      </w:pPr>
      <w:hyperlink w:anchor="_Toc26111837" w:history="1">
        <w:r w:rsidR="00E732DB" w:rsidRPr="00E732DB">
          <w:rPr>
            <w:rStyle w:val="Hipervnculo"/>
            <w:rFonts w:cstheme="minorHAnsi"/>
            <w:noProof/>
          </w:rPr>
          <w:t>1.2</w:t>
        </w:r>
        <w:r w:rsidR="00E732DB" w:rsidRPr="00E732DB">
          <w:rPr>
            <w:noProof/>
          </w:rPr>
          <w:tab/>
        </w:r>
        <w:r w:rsidR="00E732DB" w:rsidRPr="00E732DB">
          <w:rPr>
            <w:rStyle w:val="Hipervnculo"/>
            <w:rFonts w:cstheme="minorHAnsi"/>
            <w:noProof/>
          </w:rPr>
          <w:t>Ámbito del proyecto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_Toc26111837 \h </w:instrText>
        </w:r>
        <w:r w:rsidR="00E732DB" w:rsidRPr="00E732DB">
          <w:rPr>
            <w:noProof/>
            <w:webHidden/>
          </w:rPr>
        </w:r>
        <w:r w:rsidR="00E732DB" w:rsidRPr="00E732DB">
          <w:rPr>
            <w:noProof/>
            <w:webHidden/>
          </w:rPr>
          <w:fldChar w:fldCharType="separate"/>
        </w:r>
        <w:r w:rsidR="00A207AC">
          <w:rPr>
            <w:noProof/>
            <w:webHidden/>
          </w:rPr>
          <w:t>4</w:t>
        </w:r>
        <w:r w:rsidR="00E732DB" w:rsidRPr="00E732DB">
          <w:rPr>
            <w:noProof/>
            <w:webHidden/>
          </w:rPr>
          <w:fldChar w:fldCharType="end"/>
        </w:r>
      </w:hyperlink>
    </w:p>
    <w:p w14:paraId="2C842BCF" w14:textId="751D0C3E" w:rsidR="00E732DB" w:rsidRPr="00E732DB" w:rsidRDefault="0064291A" w:rsidP="00E732DB">
      <w:pPr>
        <w:pStyle w:val="TDC2"/>
        <w:rPr>
          <w:noProof/>
        </w:rPr>
      </w:pPr>
      <w:hyperlink w:anchor="_Toc26111838" w:history="1">
        <w:r w:rsidR="00E732DB" w:rsidRPr="00E732DB">
          <w:rPr>
            <w:rStyle w:val="Hipervnculo"/>
            <w:rFonts w:cstheme="minorHAnsi"/>
            <w:noProof/>
          </w:rPr>
          <w:t>1.3</w:t>
        </w:r>
        <w:r w:rsidR="00E732DB" w:rsidRPr="00E732DB">
          <w:rPr>
            <w:noProof/>
          </w:rPr>
          <w:tab/>
        </w:r>
        <w:r w:rsidR="00E732DB" w:rsidRPr="00E732DB">
          <w:rPr>
            <w:rStyle w:val="Hipervnculo"/>
            <w:rFonts w:cstheme="minorHAnsi"/>
            <w:noProof/>
          </w:rPr>
          <w:t>Modelo de proceso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_Toc26111838 \h </w:instrText>
        </w:r>
        <w:r w:rsidR="00E732DB" w:rsidRPr="00E732DB">
          <w:rPr>
            <w:noProof/>
            <w:webHidden/>
          </w:rPr>
        </w:r>
        <w:r w:rsidR="00E732DB" w:rsidRPr="00E732DB">
          <w:rPr>
            <w:noProof/>
            <w:webHidden/>
          </w:rPr>
          <w:fldChar w:fldCharType="separate"/>
        </w:r>
        <w:r w:rsidR="00A207AC">
          <w:rPr>
            <w:noProof/>
            <w:webHidden/>
          </w:rPr>
          <w:t>7</w:t>
        </w:r>
        <w:r w:rsidR="00E732DB" w:rsidRPr="00E732DB">
          <w:rPr>
            <w:noProof/>
            <w:webHidden/>
          </w:rPr>
          <w:fldChar w:fldCharType="end"/>
        </w:r>
      </w:hyperlink>
    </w:p>
    <w:p w14:paraId="6591628A" w14:textId="18CB97A2" w:rsidR="00E732DB" w:rsidRPr="00E732DB" w:rsidRDefault="0064291A" w:rsidP="00E732DB">
      <w:pPr>
        <w:pStyle w:val="TDC1"/>
      </w:pPr>
      <w:hyperlink w:anchor="_Toc26111839" w:history="1">
        <w:r w:rsidR="00E732DB" w:rsidRPr="00E732DB">
          <w:rPr>
            <w:rStyle w:val="Hipervnculo"/>
          </w:rPr>
          <w:t>2.</w:t>
        </w:r>
        <w:r w:rsidR="00E732DB" w:rsidRPr="00E732DB">
          <w:tab/>
        </w:r>
        <w:r w:rsidR="00E732DB" w:rsidRPr="00E732DB">
          <w:rPr>
            <w:rStyle w:val="Hipervnculo"/>
          </w:rPr>
          <w:t>Estimación</w:t>
        </w:r>
        <w:r w:rsidR="00E732DB" w:rsidRPr="00E732DB">
          <w:rPr>
            <w:webHidden/>
          </w:rPr>
          <w:tab/>
        </w:r>
        <w:r w:rsidR="00E732DB" w:rsidRPr="00E732DB">
          <w:rPr>
            <w:webHidden/>
          </w:rPr>
          <w:fldChar w:fldCharType="begin"/>
        </w:r>
        <w:r w:rsidR="00E732DB" w:rsidRPr="00E732DB">
          <w:rPr>
            <w:webHidden/>
          </w:rPr>
          <w:instrText xml:space="preserve"> PAGEREF _Toc26111839 \h </w:instrText>
        </w:r>
        <w:r w:rsidR="00E732DB" w:rsidRPr="00E732DB">
          <w:rPr>
            <w:webHidden/>
          </w:rPr>
        </w:r>
        <w:r w:rsidR="00E732DB" w:rsidRPr="00E732DB">
          <w:rPr>
            <w:webHidden/>
          </w:rPr>
          <w:fldChar w:fldCharType="separate"/>
        </w:r>
        <w:r w:rsidR="00A207AC">
          <w:rPr>
            <w:webHidden/>
          </w:rPr>
          <w:t>8</w:t>
        </w:r>
        <w:r w:rsidR="00E732DB" w:rsidRPr="00E732DB">
          <w:rPr>
            <w:webHidden/>
          </w:rPr>
          <w:fldChar w:fldCharType="end"/>
        </w:r>
      </w:hyperlink>
    </w:p>
    <w:p w14:paraId="157E26C5" w14:textId="661530DF" w:rsidR="00E732DB" w:rsidRPr="00E732DB" w:rsidRDefault="0064291A" w:rsidP="00E732DB">
      <w:pPr>
        <w:pStyle w:val="TDC2"/>
        <w:rPr>
          <w:noProof/>
        </w:rPr>
      </w:pPr>
      <w:hyperlink w:anchor="_Toc26111840" w:history="1">
        <w:r w:rsidR="00E732DB" w:rsidRPr="00E732DB">
          <w:rPr>
            <w:rStyle w:val="Hipervnculo"/>
            <w:rFonts w:cstheme="minorHAnsi"/>
            <w:noProof/>
          </w:rPr>
          <w:t>2.1</w:t>
        </w:r>
        <w:r w:rsidR="00E732DB" w:rsidRPr="00E732DB">
          <w:rPr>
            <w:noProof/>
          </w:rPr>
          <w:tab/>
        </w:r>
        <w:r w:rsidR="00E732DB" w:rsidRPr="00E732DB">
          <w:rPr>
            <w:rStyle w:val="Hipervnculo"/>
            <w:rFonts w:cstheme="minorHAnsi"/>
            <w:noProof/>
          </w:rPr>
          <w:t>Datos históricos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_Toc26111840 \h </w:instrText>
        </w:r>
        <w:r w:rsidR="00E732DB" w:rsidRPr="00E732DB">
          <w:rPr>
            <w:noProof/>
            <w:webHidden/>
          </w:rPr>
        </w:r>
        <w:r w:rsidR="00E732DB" w:rsidRPr="00E732DB">
          <w:rPr>
            <w:noProof/>
            <w:webHidden/>
          </w:rPr>
          <w:fldChar w:fldCharType="separate"/>
        </w:r>
        <w:r w:rsidR="00A207AC">
          <w:rPr>
            <w:noProof/>
            <w:webHidden/>
          </w:rPr>
          <w:t>8</w:t>
        </w:r>
        <w:r w:rsidR="00E732DB" w:rsidRPr="00E732DB">
          <w:rPr>
            <w:noProof/>
            <w:webHidden/>
          </w:rPr>
          <w:fldChar w:fldCharType="end"/>
        </w:r>
      </w:hyperlink>
    </w:p>
    <w:p w14:paraId="23A216DB" w14:textId="78B5EC5C" w:rsidR="00E732DB" w:rsidRPr="00E732DB" w:rsidRDefault="0064291A" w:rsidP="00E732DB">
      <w:pPr>
        <w:pStyle w:val="TDC2"/>
        <w:rPr>
          <w:noProof/>
        </w:rPr>
      </w:pPr>
      <w:hyperlink w:anchor="_Toc26111841" w:history="1">
        <w:r w:rsidR="00E732DB" w:rsidRPr="00E732DB">
          <w:rPr>
            <w:rStyle w:val="Hipervnculo"/>
            <w:rFonts w:cstheme="minorHAnsi"/>
            <w:noProof/>
          </w:rPr>
          <w:t>2.2</w:t>
        </w:r>
        <w:r w:rsidR="00E732DB" w:rsidRPr="00E732DB">
          <w:rPr>
            <w:noProof/>
          </w:rPr>
          <w:tab/>
        </w:r>
        <w:r w:rsidR="00E732DB" w:rsidRPr="00E732DB">
          <w:rPr>
            <w:rStyle w:val="Hipervnculo"/>
            <w:rFonts w:cstheme="minorHAnsi"/>
            <w:noProof/>
          </w:rPr>
          <w:t>Técnicas de estimación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_Toc26111841 \h </w:instrText>
        </w:r>
        <w:r w:rsidR="00E732DB" w:rsidRPr="00E732DB">
          <w:rPr>
            <w:noProof/>
            <w:webHidden/>
          </w:rPr>
        </w:r>
        <w:r w:rsidR="00E732DB" w:rsidRPr="00E732DB">
          <w:rPr>
            <w:noProof/>
            <w:webHidden/>
          </w:rPr>
          <w:fldChar w:fldCharType="separate"/>
        </w:r>
        <w:r w:rsidR="00A207AC">
          <w:rPr>
            <w:noProof/>
            <w:webHidden/>
          </w:rPr>
          <w:t>8</w:t>
        </w:r>
        <w:r w:rsidR="00E732DB" w:rsidRPr="00E732DB">
          <w:rPr>
            <w:noProof/>
            <w:webHidden/>
          </w:rPr>
          <w:fldChar w:fldCharType="end"/>
        </w:r>
      </w:hyperlink>
    </w:p>
    <w:p w14:paraId="1C538762" w14:textId="14304642" w:rsidR="00E732DB" w:rsidRPr="00E732DB" w:rsidRDefault="0064291A" w:rsidP="00E732DB">
      <w:pPr>
        <w:pStyle w:val="TDC2"/>
        <w:rPr>
          <w:noProof/>
        </w:rPr>
      </w:pPr>
      <w:hyperlink w:anchor="_Toc26111842" w:history="1">
        <w:r w:rsidR="00E732DB" w:rsidRPr="00E732DB">
          <w:rPr>
            <w:rStyle w:val="Hipervnculo"/>
            <w:rFonts w:cstheme="minorHAnsi"/>
            <w:noProof/>
          </w:rPr>
          <w:t>2.3</w:t>
        </w:r>
        <w:r w:rsidR="00E732DB" w:rsidRPr="00E732DB">
          <w:rPr>
            <w:noProof/>
          </w:rPr>
          <w:tab/>
        </w:r>
        <w:r w:rsidR="00E732DB" w:rsidRPr="00E732DB">
          <w:rPr>
            <w:rStyle w:val="Hipervnculo"/>
            <w:rFonts w:cstheme="minorHAnsi"/>
            <w:noProof/>
          </w:rPr>
          <w:t>Estimación de esfuerzo, coste y duración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_Toc26111842 \h </w:instrText>
        </w:r>
        <w:r w:rsidR="00E732DB" w:rsidRPr="00E732DB">
          <w:rPr>
            <w:noProof/>
            <w:webHidden/>
          </w:rPr>
        </w:r>
        <w:r w:rsidR="00E732DB" w:rsidRPr="00E732DB">
          <w:rPr>
            <w:noProof/>
            <w:webHidden/>
          </w:rPr>
          <w:fldChar w:fldCharType="separate"/>
        </w:r>
        <w:r w:rsidR="00A207AC">
          <w:rPr>
            <w:noProof/>
            <w:webHidden/>
          </w:rPr>
          <w:t>8</w:t>
        </w:r>
        <w:r w:rsidR="00E732DB" w:rsidRPr="00E732DB">
          <w:rPr>
            <w:noProof/>
            <w:webHidden/>
          </w:rPr>
          <w:fldChar w:fldCharType="end"/>
        </w:r>
      </w:hyperlink>
    </w:p>
    <w:p w14:paraId="4B7D7A71" w14:textId="0776E09B" w:rsidR="00E732DB" w:rsidRPr="00E732DB" w:rsidRDefault="0064291A" w:rsidP="00E732DB">
      <w:pPr>
        <w:pStyle w:val="TDC2"/>
        <w:rPr>
          <w:noProof/>
        </w:rPr>
      </w:pPr>
      <w:hyperlink w:anchor="_Toc26111843" w:history="1">
        <w:r w:rsidR="00E732DB" w:rsidRPr="00E732DB">
          <w:rPr>
            <w:rStyle w:val="Hipervnculo"/>
            <w:rFonts w:cstheme="minorHAnsi"/>
            <w:noProof/>
          </w:rPr>
          <w:t>2.4</w:t>
        </w:r>
        <w:r w:rsidR="00E732DB" w:rsidRPr="00E732DB">
          <w:rPr>
            <w:noProof/>
          </w:rPr>
          <w:tab/>
        </w:r>
        <w:r w:rsidR="00E732DB" w:rsidRPr="00E732DB">
          <w:rPr>
            <w:rStyle w:val="Hipervnculo"/>
            <w:rFonts w:cstheme="minorHAnsi"/>
            <w:noProof/>
          </w:rPr>
          <w:t>Ingresos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_Toc26111843 \h </w:instrText>
        </w:r>
        <w:r w:rsidR="00E732DB" w:rsidRPr="00E732DB">
          <w:rPr>
            <w:noProof/>
            <w:webHidden/>
          </w:rPr>
        </w:r>
        <w:r w:rsidR="00E732DB" w:rsidRPr="00E732DB">
          <w:rPr>
            <w:noProof/>
            <w:webHidden/>
          </w:rPr>
          <w:fldChar w:fldCharType="separate"/>
        </w:r>
        <w:r w:rsidR="00A207AC">
          <w:rPr>
            <w:noProof/>
            <w:webHidden/>
          </w:rPr>
          <w:t>12</w:t>
        </w:r>
        <w:r w:rsidR="00E732DB" w:rsidRPr="00E732DB">
          <w:rPr>
            <w:noProof/>
            <w:webHidden/>
          </w:rPr>
          <w:fldChar w:fldCharType="end"/>
        </w:r>
      </w:hyperlink>
    </w:p>
    <w:p w14:paraId="27CF119A" w14:textId="0B97AFA5" w:rsidR="00E732DB" w:rsidRPr="00E732DB" w:rsidRDefault="0064291A" w:rsidP="00E732DB">
      <w:pPr>
        <w:pStyle w:val="TDC1"/>
      </w:pPr>
      <w:hyperlink w:anchor="_Toc26111844" w:history="1">
        <w:r w:rsidR="00E732DB" w:rsidRPr="00E732DB">
          <w:rPr>
            <w:rStyle w:val="Hipervnculo"/>
          </w:rPr>
          <w:t>3.</w:t>
        </w:r>
        <w:r w:rsidR="00E732DB" w:rsidRPr="00E732DB">
          <w:tab/>
        </w:r>
        <w:r w:rsidR="00E732DB" w:rsidRPr="00E732DB">
          <w:rPr>
            <w:rStyle w:val="Hipervnculo"/>
          </w:rPr>
          <w:t>Gestión de riesgos</w:t>
        </w:r>
        <w:r w:rsidR="00E732DB" w:rsidRPr="00E732DB">
          <w:rPr>
            <w:webHidden/>
          </w:rPr>
          <w:tab/>
        </w:r>
        <w:r w:rsidR="00E732DB" w:rsidRPr="00E732DB">
          <w:rPr>
            <w:webHidden/>
          </w:rPr>
          <w:fldChar w:fldCharType="begin"/>
        </w:r>
        <w:r w:rsidR="00E732DB" w:rsidRPr="00E732DB">
          <w:rPr>
            <w:webHidden/>
          </w:rPr>
          <w:instrText xml:space="preserve"> PAGEREF _Toc26111844 \h </w:instrText>
        </w:r>
        <w:r w:rsidR="00E732DB" w:rsidRPr="00E732DB">
          <w:rPr>
            <w:webHidden/>
          </w:rPr>
        </w:r>
        <w:r w:rsidR="00E732DB" w:rsidRPr="00E732DB">
          <w:rPr>
            <w:webHidden/>
          </w:rPr>
          <w:fldChar w:fldCharType="separate"/>
        </w:r>
        <w:r w:rsidR="00A207AC">
          <w:rPr>
            <w:webHidden/>
          </w:rPr>
          <w:t>14</w:t>
        </w:r>
        <w:r w:rsidR="00E732DB" w:rsidRPr="00E732DB">
          <w:rPr>
            <w:webHidden/>
          </w:rPr>
          <w:fldChar w:fldCharType="end"/>
        </w:r>
      </w:hyperlink>
    </w:p>
    <w:p w14:paraId="4DE2FE89" w14:textId="2CC75F33" w:rsidR="00E732DB" w:rsidRPr="00E732DB" w:rsidRDefault="0064291A" w:rsidP="00E732DB">
      <w:pPr>
        <w:pStyle w:val="TDC2"/>
        <w:rPr>
          <w:noProof/>
        </w:rPr>
      </w:pPr>
      <w:hyperlink w:anchor="_Toc26111845" w:history="1">
        <w:r w:rsidR="00E732DB" w:rsidRPr="00E732DB">
          <w:rPr>
            <w:rStyle w:val="Hipervnculo"/>
            <w:rFonts w:cstheme="minorHAnsi"/>
            <w:noProof/>
          </w:rPr>
          <w:t>3.1</w:t>
        </w:r>
        <w:r w:rsidR="00E732DB" w:rsidRPr="00E732DB">
          <w:rPr>
            <w:noProof/>
          </w:rPr>
          <w:tab/>
        </w:r>
        <w:r w:rsidR="00E732DB" w:rsidRPr="00E732DB">
          <w:rPr>
            <w:rStyle w:val="Hipervnculo"/>
            <w:rFonts w:cstheme="minorHAnsi"/>
            <w:noProof/>
          </w:rPr>
          <w:t>Introducción: Estudio de los riesgos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_Toc26111845 \h </w:instrText>
        </w:r>
        <w:r w:rsidR="00E732DB" w:rsidRPr="00E732DB">
          <w:rPr>
            <w:noProof/>
            <w:webHidden/>
          </w:rPr>
        </w:r>
        <w:r w:rsidR="00E732DB" w:rsidRPr="00E732DB">
          <w:rPr>
            <w:noProof/>
            <w:webHidden/>
          </w:rPr>
          <w:fldChar w:fldCharType="separate"/>
        </w:r>
        <w:r w:rsidR="00A207AC">
          <w:rPr>
            <w:noProof/>
            <w:webHidden/>
          </w:rPr>
          <w:t>14</w:t>
        </w:r>
        <w:r w:rsidR="00E732DB" w:rsidRPr="00E732DB">
          <w:rPr>
            <w:noProof/>
            <w:webHidden/>
          </w:rPr>
          <w:fldChar w:fldCharType="end"/>
        </w:r>
      </w:hyperlink>
    </w:p>
    <w:p w14:paraId="184BB373" w14:textId="36188E64" w:rsidR="00E732DB" w:rsidRPr="00E732DB" w:rsidRDefault="0064291A" w:rsidP="00E732DB">
      <w:pPr>
        <w:pStyle w:val="TDC2"/>
        <w:rPr>
          <w:noProof/>
        </w:rPr>
      </w:pPr>
      <w:hyperlink w:anchor="_Toc26111846" w:history="1">
        <w:r w:rsidR="00E732DB" w:rsidRPr="00E732DB">
          <w:rPr>
            <w:rStyle w:val="Hipervnculo"/>
            <w:rFonts w:eastAsiaTheme="minorHAnsi" w:cstheme="minorHAnsi"/>
            <w:noProof/>
          </w:rPr>
          <w:t>3.2</w:t>
        </w:r>
        <w:r w:rsidR="00E732DB" w:rsidRPr="00E732DB">
          <w:rPr>
            <w:noProof/>
          </w:rPr>
          <w:tab/>
        </w:r>
        <w:r w:rsidR="00E732DB" w:rsidRPr="00E732DB">
          <w:rPr>
            <w:rStyle w:val="Hipervnculo"/>
            <w:rFonts w:cstheme="minorHAnsi"/>
            <w:noProof/>
          </w:rPr>
          <w:t>Priorización de riesgos del proyecto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_Toc26111846 \h </w:instrText>
        </w:r>
        <w:r w:rsidR="00E732DB" w:rsidRPr="00E732DB">
          <w:rPr>
            <w:noProof/>
            <w:webHidden/>
          </w:rPr>
        </w:r>
        <w:r w:rsidR="00E732DB" w:rsidRPr="00E732DB">
          <w:rPr>
            <w:noProof/>
            <w:webHidden/>
          </w:rPr>
          <w:fldChar w:fldCharType="separate"/>
        </w:r>
        <w:r w:rsidR="00A207AC">
          <w:rPr>
            <w:noProof/>
            <w:webHidden/>
          </w:rPr>
          <w:t>16</w:t>
        </w:r>
        <w:r w:rsidR="00E732DB" w:rsidRPr="00E732DB">
          <w:rPr>
            <w:noProof/>
            <w:webHidden/>
          </w:rPr>
          <w:fldChar w:fldCharType="end"/>
        </w:r>
      </w:hyperlink>
    </w:p>
    <w:p w14:paraId="2B3008E9" w14:textId="21B5836F" w:rsidR="00E732DB" w:rsidRPr="00E732DB" w:rsidRDefault="0064291A" w:rsidP="00E732DB">
      <w:pPr>
        <w:pStyle w:val="TDC2"/>
        <w:rPr>
          <w:noProof/>
        </w:rPr>
      </w:pPr>
      <w:hyperlink w:anchor="_Toc26111847" w:history="1">
        <w:r w:rsidR="00E732DB" w:rsidRPr="00E732DB">
          <w:rPr>
            <w:rStyle w:val="Hipervnculo"/>
            <w:rFonts w:cstheme="minorHAnsi"/>
            <w:noProof/>
          </w:rPr>
          <w:t>3.3</w:t>
        </w:r>
        <w:r w:rsidR="00E732DB" w:rsidRPr="00E732DB">
          <w:rPr>
            <w:noProof/>
          </w:rPr>
          <w:tab/>
        </w:r>
        <w:r w:rsidR="00E732DB" w:rsidRPr="00E732DB">
          <w:rPr>
            <w:rStyle w:val="Hipervnculo"/>
            <w:rFonts w:cstheme="minorHAnsi"/>
            <w:noProof/>
          </w:rPr>
          <w:t>Plan de gestión de riesgos: Reducción, supervisión, y plan de contingencia</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_Toc26111847 \h </w:instrText>
        </w:r>
        <w:r w:rsidR="00E732DB" w:rsidRPr="00E732DB">
          <w:rPr>
            <w:noProof/>
            <w:webHidden/>
          </w:rPr>
        </w:r>
        <w:r w:rsidR="00E732DB" w:rsidRPr="00E732DB">
          <w:rPr>
            <w:noProof/>
            <w:webHidden/>
          </w:rPr>
          <w:fldChar w:fldCharType="separate"/>
        </w:r>
        <w:r w:rsidR="00A207AC">
          <w:rPr>
            <w:noProof/>
            <w:webHidden/>
          </w:rPr>
          <w:t>17</w:t>
        </w:r>
        <w:r w:rsidR="00E732DB" w:rsidRPr="00E732DB">
          <w:rPr>
            <w:noProof/>
            <w:webHidden/>
          </w:rPr>
          <w:fldChar w:fldCharType="end"/>
        </w:r>
      </w:hyperlink>
    </w:p>
    <w:p w14:paraId="6CD2AD15" w14:textId="081EE9F5" w:rsidR="00E732DB" w:rsidRPr="00E732DB" w:rsidRDefault="0064291A" w:rsidP="00E732DB">
      <w:pPr>
        <w:pStyle w:val="TDC2"/>
        <w:rPr>
          <w:noProof/>
        </w:rPr>
      </w:pPr>
      <w:hyperlink w:anchor="_Toc26111848" w:history="1">
        <w:r w:rsidR="00E732DB" w:rsidRPr="00E732DB">
          <w:rPr>
            <w:rStyle w:val="Hipervnculo"/>
            <w:rFonts w:cstheme="minorHAnsi"/>
            <w:noProof/>
          </w:rPr>
          <w:t>3.4</w:t>
        </w:r>
        <w:r w:rsidR="00E732DB" w:rsidRPr="00E732DB">
          <w:rPr>
            <w:noProof/>
          </w:rPr>
          <w:tab/>
        </w:r>
        <w:r w:rsidR="00E732DB" w:rsidRPr="00E732DB">
          <w:rPr>
            <w:rStyle w:val="Hipervnculo"/>
            <w:rFonts w:cstheme="minorHAnsi"/>
            <w:noProof/>
          </w:rPr>
          <w:t>Planificación temporal del control de riesgos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_Toc26111848 \h </w:instrText>
        </w:r>
        <w:r w:rsidR="00E732DB" w:rsidRPr="00E732DB">
          <w:rPr>
            <w:noProof/>
            <w:webHidden/>
          </w:rPr>
        </w:r>
        <w:r w:rsidR="00E732DB" w:rsidRPr="00E732DB">
          <w:rPr>
            <w:noProof/>
            <w:webHidden/>
          </w:rPr>
          <w:fldChar w:fldCharType="separate"/>
        </w:r>
        <w:r w:rsidR="00A207AC">
          <w:rPr>
            <w:noProof/>
            <w:webHidden/>
          </w:rPr>
          <w:t>21</w:t>
        </w:r>
        <w:r w:rsidR="00E732DB" w:rsidRPr="00E732DB">
          <w:rPr>
            <w:noProof/>
            <w:webHidden/>
          </w:rPr>
          <w:fldChar w:fldCharType="end"/>
        </w:r>
      </w:hyperlink>
    </w:p>
    <w:p w14:paraId="6946E1AF" w14:textId="58A04FCE" w:rsidR="00E732DB" w:rsidRPr="00E732DB" w:rsidRDefault="0064291A" w:rsidP="00E732DB">
      <w:pPr>
        <w:pStyle w:val="TDC2"/>
        <w:rPr>
          <w:noProof/>
        </w:rPr>
      </w:pPr>
      <w:hyperlink w:anchor="_Toc26111849" w:history="1">
        <w:r w:rsidR="00E732DB" w:rsidRPr="00E732DB">
          <w:rPr>
            <w:rStyle w:val="Hipervnculo"/>
            <w:rFonts w:cstheme="minorHAnsi"/>
            <w:noProof/>
          </w:rPr>
          <w:t>3.5</w:t>
        </w:r>
        <w:r w:rsidR="00E732DB" w:rsidRPr="00E732DB">
          <w:rPr>
            <w:noProof/>
          </w:rPr>
          <w:tab/>
        </w:r>
        <w:r w:rsidR="00E732DB" w:rsidRPr="00E732DB">
          <w:rPr>
            <w:rStyle w:val="Hipervnculo"/>
            <w:rFonts w:cstheme="minorHAnsi"/>
            <w:noProof/>
          </w:rPr>
          <w:t>Resumen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_Toc26111849 \h </w:instrText>
        </w:r>
        <w:r w:rsidR="00E732DB" w:rsidRPr="00E732DB">
          <w:rPr>
            <w:noProof/>
            <w:webHidden/>
          </w:rPr>
        </w:r>
        <w:r w:rsidR="00E732DB" w:rsidRPr="00E732DB">
          <w:rPr>
            <w:noProof/>
            <w:webHidden/>
          </w:rPr>
          <w:fldChar w:fldCharType="separate"/>
        </w:r>
        <w:r w:rsidR="00A207AC">
          <w:rPr>
            <w:noProof/>
            <w:webHidden/>
          </w:rPr>
          <w:t>21</w:t>
        </w:r>
        <w:r w:rsidR="00E732DB" w:rsidRPr="00E732DB">
          <w:rPr>
            <w:noProof/>
            <w:webHidden/>
          </w:rPr>
          <w:fldChar w:fldCharType="end"/>
        </w:r>
      </w:hyperlink>
    </w:p>
    <w:p w14:paraId="5F4CD582" w14:textId="5C1BB464" w:rsidR="00E732DB" w:rsidRPr="00E732DB" w:rsidRDefault="0064291A" w:rsidP="00E732DB">
      <w:pPr>
        <w:pStyle w:val="TDC1"/>
      </w:pPr>
      <w:hyperlink w:anchor="_Toc26111850" w:history="1">
        <w:r w:rsidR="00E732DB" w:rsidRPr="00E732DB">
          <w:rPr>
            <w:rStyle w:val="Hipervnculo"/>
          </w:rPr>
          <w:t>4.</w:t>
        </w:r>
        <w:r w:rsidR="00E732DB" w:rsidRPr="00E732DB">
          <w:tab/>
        </w:r>
        <w:r w:rsidR="00E732DB" w:rsidRPr="00E732DB">
          <w:rPr>
            <w:rStyle w:val="Hipervnculo"/>
          </w:rPr>
          <w:t>Planificación temporal</w:t>
        </w:r>
        <w:r w:rsidR="00E732DB" w:rsidRPr="00E732DB">
          <w:rPr>
            <w:webHidden/>
          </w:rPr>
          <w:tab/>
        </w:r>
        <w:r w:rsidR="00E732DB" w:rsidRPr="00E732DB">
          <w:rPr>
            <w:webHidden/>
          </w:rPr>
          <w:fldChar w:fldCharType="begin"/>
        </w:r>
        <w:r w:rsidR="00E732DB" w:rsidRPr="00E732DB">
          <w:rPr>
            <w:webHidden/>
          </w:rPr>
          <w:instrText xml:space="preserve"> PAGEREF _Toc26111850 \h </w:instrText>
        </w:r>
        <w:r w:rsidR="00E732DB" w:rsidRPr="00E732DB">
          <w:rPr>
            <w:webHidden/>
          </w:rPr>
        </w:r>
        <w:r w:rsidR="00E732DB" w:rsidRPr="00E732DB">
          <w:rPr>
            <w:webHidden/>
          </w:rPr>
          <w:fldChar w:fldCharType="separate"/>
        </w:r>
        <w:r w:rsidR="00A207AC">
          <w:rPr>
            <w:webHidden/>
          </w:rPr>
          <w:t>23</w:t>
        </w:r>
        <w:r w:rsidR="00E732DB" w:rsidRPr="00E732DB">
          <w:rPr>
            <w:webHidden/>
          </w:rPr>
          <w:fldChar w:fldCharType="end"/>
        </w:r>
      </w:hyperlink>
    </w:p>
    <w:p w14:paraId="21A7BB63" w14:textId="2C5B1E76" w:rsidR="00E732DB" w:rsidRPr="00E732DB" w:rsidRDefault="0064291A" w:rsidP="00E732DB">
      <w:pPr>
        <w:pStyle w:val="TDC2"/>
        <w:rPr>
          <w:noProof/>
        </w:rPr>
      </w:pPr>
      <w:hyperlink w:anchor="_Toc26111851" w:history="1">
        <w:r w:rsidR="00E732DB" w:rsidRPr="00E732DB">
          <w:rPr>
            <w:rStyle w:val="Hipervnculo"/>
            <w:rFonts w:cstheme="minorHAnsi"/>
            <w:noProof/>
          </w:rPr>
          <w:t>4.1</w:t>
        </w:r>
        <w:r w:rsidR="00E732DB" w:rsidRPr="00E732DB">
          <w:rPr>
            <w:noProof/>
          </w:rPr>
          <w:tab/>
        </w:r>
        <w:r w:rsidR="00E732DB" w:rsidRPr="00E732DB">
          <w:rPr>
            <w:rStyle w:val="Hipervnculo"/>
            <w:rFonts w:cstheme="minorHAnsi"/>
            <w:noProof/>
          </w:rPr>
          <w:t>Estructura de descomposición de trabajo / Planificación temporal</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_Toc26111851 \h </w:instrText>
        </w:r>
        <w:r w:rsidR="00E732DB" w:rsidRPr="00E732DB">
          <w:rPr>
            <w:noProof/>
            <w:webHidden/>
          </w:rPr>
        </w:r>
        <w:r w:rsidR="00E732DB" w:rsidRPr="00E732DB">
          <w:rPr>
            <w:noProof/>
            <w:webHidden/>
          </w:rPr>
          <w:fldChar w:fldCharType="separate"/>
        </w:r>
        <w:r w:rsidR="00A207AC">
          <w:rPr>
            <w:noProof/>
            <w:webHidden/>
          </w:rPr>
          <w:t>23</w:t>
        </w:r>
        <w:r w:rsidR="00E732DB" w:rsidRPr="00E732DB">
          <w:rPr>
            <w:noProof/>
            <w:webHidden/>
          </w:rPr>
          <w:fldChar w:fldCharType="end"/>
        </w:r>
      </w:hyperlink>
    </w:p>
    <w:p w14:paraId="3ACC92AB" w14:textId="74E9CC69" w:rsidR="00E732DB" w:rsidRPr="00E732DB" w:rsidRDefault="0064291A" w:rsidP="00E732DB">
      <w:pPr>
        <w:pStyle w:val="TDC2"/>
        <w:rPr>
          <w:noProof/>
        </w:rPr>
      </w:pPr>
      <w:hyperlink w:anchor="_Toc26111852" w:history="1">
        <w:r w:rsidR="00E732DB" w:rsidRPr="00E732DB">
          <w:rPr>
            <w:rStyle w:val="Hipervnculo"/>
            <w:rFonts w:cstheme="minorHAnsi"/>
            <w:noProof/>
          </w:rPr>
          <w:t>4.2</w:t>
        </w:r>
        <w:r w:rsidR="00E732DB" w:rsidRPr="00E732DB">
          <w:rPr>
            <w:noProof/>
          </w:rPr>
          <w:tab/>
        </w:r>
        <w:r w:rsidR="00E732DB" w:rsidRPr="00E732DB">
          <w:rPr>
            <w:rStyle w:val="Hipervnculo"/>
            <w:rFonts w:cstheme="minorHAnsi"/>
            <w:noProof/>
          </w:rPr>
          <w:t>Gráfico Gantt:</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_Toc26111852 \h </w:instrText>
        </w:r>
        <w:r w:rsidR="00E732DB" w:rsidRPr="00E732DB">
          <w:rPr>
            <w:noProof/>
            <w:webHidden/>
          </w:rPr>
        </w:r>
        <w:r w:rsidR="00E732DB" w:rsidRPr="00E732DB">
          <w:rPr>
            <w:noProof/>
            <w:webHidden/>
          </w:rPr>
          <w:fldChar w:fldCharType="separate"/>
        </w:r>
        <w:r w:rsidR="00A207AC">
          <w:rPr>
            <w:noProof/>
            <w:webHidden/>
          </w:rPr>
          <w:t>29</w:t>
        </w:r>
        <w:r w:rsidR="00E732DB" w:rsidRPr="00E732DB">
          <w:rPr>
            <w:noProof/>
            <w:webHidden/>
          </w:rPr>
          <w:fldChar w:fldCharType="end"/>
        </w:r>
      </w:hyperlink>
    </w:p>
    <w:p w14:paraId="55236B75" w14:textId="51F63338" w:rsidR="00E732DB" w:rsidRPr="00E732DB" w:rsidRDefault="0064291A" w:rsidP="00E732DB">
      <w:pPr>
        <w:pStyle w:val="TDC2"/>
        <w:rPr>
          <w:noProof/>
        </w:rPr>
      </w:pPr>
      <w:hyperlink w:anchor="_Toc26111853" w:history="1">
        <w:r w:rsidR="00E732DB" w:rsidRPr="00E732DB">
          <w:rPr>
            <w:rStyle w:val="Hipervnculo"/>
            <w:rFonts w:cstheme="minorHAnsi"/>
            <w:noProof/>
          </w:rPr>
          <w:t>4.3</w:t>
        </w:r>
        <w:r w:rsidR="00E732DB" w:rsidRPr="00E732DB">
          <w:rPr>
            <w:noProof/>
          </w:rPr>
          <w:tab/>
        </w:r>
        <w:r w:rsidR="00E732DB" w:rsidRPr="00E732DB">
          <w:rPr>
            <w:rStyle w:val="Hipervnculo"/>
            <w:rFonts w:cstheme="minorHAnsi"/>
            <w:noProof/>
          </w:rPr>
          <w:t>Red de tareas: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_Toc26111853 \h </w:instrText>
        </w:r>
        <w:r w:rsidR="00E732DB" w:rsidRPr="00E732DB">
          <w:rPr>
            <w:noProof/>
            <w:webHidden/>
          </w:rPr>
        </w:r>
        <w:r w:rsidR="00E732DB" w:rsidRPr="00E732DB">
          <w:rPr>
            <w:noProof/>
            <w:webHidden/>
          </w:rPr>
          <w:fldChar w:fldCharType="separate"/>
        </w:r>
        <w:r w:rsidR="00A207AC">
          <w:rPr>
            <w:noProof/>
            <w:webHidden/>
          </w:rPr>
          <w:t>29</w:t>
        </w:r>
        <w:r w:rsidR="00E732DB" w:rsidRPr="00E732DB">
          <w:rPr>
            <w:noProof/>
            <w:webHidden/>
          </w:rPr>
          <w:fldChar w:fldCharType="end"/>
        </w:r>
      </w:hyperlink>
    </w:p>
    <w:p w14:paraId="4ADE5054" w14:textId="44590938" w:rsidR="00E732DB" w:rsidRPr="00E732DB" w:rsidRDefault="0064291A" w:rsidP="00E732DB">
      <w:pPr>
        <w:pStyle w:val="TDC2"/>
        <w:rPr>
          <w:noProof/>
        </w:rPr>
      </w:pPr>
      <w:hyperlink w:anchor="_Toc26111854" w:history="1">
        <w:r w:rsidR="00E732DB" w:rsidRPr="00E732DB">
          <w:rPr>
            <w:rStyle w:val="Hipervnculo"/>
            <w:rFonts w:cstheme="minorHAnsi"/>
            <w:noProof/>
          </w:rPr>
          <w:t>4.4</w:t>
        </w:r>
        <w:r w:rsidR="00E732DB" w:rsidRPr="00E732DB">
          <w:rPr>
            <w:noProof/>
          </w:rPr>
          <w:tab/>
        </w:r>
        <w:r w:rsidR="00E732DB" w:rsidRPr="00E732DB">
          <w:rPr>
            <w:rStyle w:val="Hipervnculo"/>
            <w:rFonts w:cstheme="minorHAnsi"/>
            <w:noProof/>
          </w:rPr>
          <w:t>Tabla de uso de Recursos: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_Toc26111854 \h </w:instrText>
        </w:r>
        <w:r w:rsidR="00E732DB" w:rsidRPr="00E732DB">
          <w:rPr>
            <w:noProof/>
            <w:webHidden/>
          </w:rPr>
        </w:r>
        <w:r w:rsidR="00E732DB" w:rsidRPr="00E732DB">
          <w:rPr>
            <w:noProof/>
            <w:webHidden/>
          </w:rPr>
          <w:fldChar w:fldCharType="separate"/>
        </w:r>
        <w:r w:rsidR="00A207AC">
          <w:rPr>
            <w:noProof/>
            <w:webHidden/>
          </w:rPr>
          <w:t>29</w:t>
        </w:r>
        <w:r w:rsidR="00E732DB" w:rsidRPr="00E732DB">
          <w:rPr>
            <w:noProof/>
            <w:webHidden/>
          </w:rPr>
          <w:fldChar w:fldCharType="end"/>
        </w:r>
      </w:hyperlink>
    </w:p>
    <w:p w14:paraId="4DBC84C6" w14:textId="36DFA47D" w:rsidR="00E732DB" w:rsidRPr="00E732DB" w:rsidRDefault="0064291A" w:rsidP="00E732DB">
      <w:pPr>
        <w:pStyle w:val="TDC1"/>
      </w:pPr>
      <w:hyperlink w:anchor="_Toc26111855" w:history="1">
        <w:r w:rsidR="00E732DB" w:rsidRPr="00E732DB">
          <w:rPr>
            <w:rStyle w:val="Hipervnculo"/>
          </w:rPr>
          <w:t>5.</w:t>
        </w:r>
        <w:r w:rsidR="00E732DB" w:rsidRPr="00E732DB">
          <w:tab/>
        </w:r>
        <w:r w:rsidR="00E732DB" w:rsidRPr="00E732DB">
          <w:rPr>
            <w:rStyle w:val="Hipervnculo"/>
          </w:rPr>
          <w:t>Organización del personal (gestión del equipo)</w:t>
        </w:r>
        <w:r w:rsidR="00E732DB" w:rsidRPr="00E732DB">
          <w:rPr>
            <w:webHidden/>
          </w:rPr>
          <w:tab/>
        </w:r>
        <w:r w:rsidR="00E732DB" w:rsidRPr="00E732DB">
          <w:rPr>
            <w:webHidden/>
          </w:rPr>
          <w:fldChar w:fldCharType="begin"/>
        </w:r>
        <w:r w:rsidR="00E732DB" w:rsidRPr="00E732DB">
          <w:rPr>
            <w:webHidden/>
          </w:rPr>
          <w:instrText xml:space="preserve"> PAGEREF _Toc26111855 \h </w:instrText>
        </w:r>
        <w:r w:rsidR="00E732DB" w:rsidRPr="00E732DB">
          <w:rPr>
            <w:webHidden/>
          </w:rPr>
        </w:r>
        <w:r w:rsidR="00E732DB" w:rsidRPr="00E732DB">
          <w:rPr>
            <w:webHidden/>
          </w:rPr>
          <w:fldChar w:fldCharType="separate"/>
        </w:r>
        <w:r w:rsidR="00A207AC">
          <w:rPr>
            <w:webHidden/>
          </w:rPr>
          <w:t>30</w:t>
        </w:r>
        <w:r w:rsidR="00E732DB" w:rsidRPr="00E732DB">
          <w:rPr>
            <w:webHidden/>
          </w:rPr>
          <w:fldChar w:fldCharType="end"/>
        </w:r>
      </w:hyperlink>
    </w:p>
    <w:p w14:paraId="543E8D19" w14:textId="2F657B72" w:rsidR="00E732DB" w:rsidRPr="00E732DB" w:rsidRDefault="0064291A" w:rsidP="00E732DB">
      <w:pPr>
        <w:pStyle w:val="TDC2"/>
        <w:rPr>
          <w:noProof/>
        </w:rPr>
      </w:pPr>
      <w:hyperlink w:anchor="_Toc26111856" w:history="1">
        <w:r w:rsidR="00E732DB" w:rsidRPr="00E732DB">
          <w:rPr>
            <w:rStyle w:val="Hipervnculo"/>
            <w:rFonts w:cstheme="minorHAnsi"/>
            <w:noProof/>
          </w:rPr>
          <w:t>5.1</w:t>
        </w:r>
        <w:r w:rsidR="00E732DB" w:rsidRPr="00E732DB">
          <w:rPr>
            <w:noProof/>
          </w:rPr>
          <w:tab/>
        </w:r>
        <w:r w:rsidR="00E732DB" w:rsidRPr="00E732DB">
          <w:rPr>
            <w:rStyle w:val="Hipervnculo"/>
            <w:rFonts w:cstheme="minorHAnsi"/>
            <w:noProof/>
          </w:rPr>
          <w:t>Estructura del equipo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_Toc26111856 \h </w:instrText>
        </w:r>
        <w:r w:rsidR="00E732DB" w:rsidRPr="00E732DB">
          <w:rPr>
            <w:noProof/>
            <w:webHidden/>
          </w:rPr>
        </w:r>
        <w:r w:rsidR="00E732DB" w:rsidRPr="00E732DB">
          <w:rPr>
            <w:noProof/>
            <w:webHidden/>
          </w:rPr>
          <w:fldChar w:fldCharType="separate"/>
        </w:r>
        <w:r w:rsidR="00A207AC">
          <w:rPr>
            <w:noProof/>
            <w:webHidden/>
          </w:rPr>
          <w:t>30</w:t>
        </w:r>
        <w:r w:rsidR="00E732DB" w:rsidRPr="00E732DB">
          <w:rPr>
            <w:noProof/>
            <w:webHidden/>
          </w:rPr>
          <w:fldChar w:fldCharType="end"/>
        </w:r>
      </w:hyperlink>
    </w:p>
    <w:p w14:paraId="7EB7EADE" w14:textId="4CC7C27A" w:rsidR="00E732DB" w:rsidRPr="00E732DB" w:rsidRDefault="0064291A" w:rsidP="00E732DB">
      <w:pPr>
        <w:pStyle w:val="TDC1"/>
      </w:pPr>
      <w:hyperlink w:anchor="_Toc26111857" w:history="1">
        <w:r w:rsidR="00E732DB" w:rsidRPr="00E732DB">
          <w:rPr>
            <w:rStyle w:val="Hipervnculo"/>
          </w:rPr>
          <w:t>6.</w:t>
        </w:r>
        <w:r w:rsidR="00E732DB" w:rsidRPr="00E732DB">
          <w:tab/>
        </w:r>
        <w:r w:rsidR="00E732DB" w:rsidRPr="00E732DB">
          <w:rPr>
            <w:rStyle w:val="Hipervnculo"/>
          </w:rPr>
          <w:t>Recursos del proyecto</w:t>
        </w:r>
        <w:r w:rsidR="00E732DB" w:rsidRPr="00E732DB">
          <w:rPr>
            <w:webHidden/>
          </w:rPr>
          <w:tab/>
        </w:r>
        <w:r w:rsidR="00E732DB" w:rsidRPr="00E732DB">
          <w:rPr>
            <w:webHidden/>
          </w:rPr>
          <w:fldChar w:fldCharType="begin"/>
        </w:r>
        <w:r w:rsidR="00E732DB" w:rsidRPr="00E732DB">
          <w:rPr>
            <w:webHidden/>
          </w:rPr>
          <w:instrText xml:space="preserve"> PAGEREF _Toc26111857 \h </w:instrText>
        </w:r>
        <w:r w:rsidR="00E732DB" w:rsidRPr="00E732DB">
          <w:rPr>
            <w:webHidden/>
          </w:rPr>
        </w:r>
        <w:r w:rsidR="00E732DB" w:rsidRPr="00E732DB">
          <w:rPr>
            <w:webHidden/>
          </w:rPr>
          <w:fldChar w:fldCharType="separate"/>
        </w:r>
        <w:r w:rsidR="00A207AC">
          <w:rPr>
            <w:webHidden/>
          </w:rPr>
          <w:t>32</w:t>
        </w:r>
        <w:r w:rsidR="00E732DB" w:rsidRPr="00E732DB">
          <w:rPr>
            <w:webHidden/>
          </w:rPr>
          <w:fldChar w:fldCharType="end"/>
        </w:r>
      </w:hyperlink>
    </w:p>
    <w:p w14:paraId="70BA5157" w14:textId="152F2631" w:rsidR="00E732DB" w:rsidRPr="00E732DB" w:rsidRDefault="0064291A" w:rsidP="00E732DB">
      <w:pPr>
        <w:pStyle w:val="TDC2"/>
        <w:rPr>
          <w:noProof/>
        </w:rPr>
      </w:pPr>
      <w:hyperlink w:anchor="_Toc26111858" w:history="1">
        <w:r w:rsidR="00E732DB" w:rsidRPr="00E732DB">
          <w:rPr>
            <w:rStyle w:val="Hipervnculo"/>
            <w:rFonts w:cstheme="minorHAnsi"/>
            <w:noProof/>
          </w:rPr>
          <w:t>6.1</w:t>
        </w:r>
        <w:r w:rsidR="00E732DB" w:rsidRPr="00E732DB">
          <w:rPr>
            <w:noProof/>
          </w:rPr>
          <w:tab/>
        </w:r>
        <w:r w:rsidR="00E732DB" w:rsidRPr="00E732DB">
          <w:rPr>
            <w:rStyle w:val="Hipervnculo"/>
            <w:rFonts w:cstheme="minorHAnsi"/>
            <w:noProof/>
          </w:rPr>
          <w:t>Personal</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_Toc26111858 \h </w:instrText>
        </w:r>
        <w:r w:rsidR="00E732DB" w:rsidRPr="00E732DB">
          <w:rPr>
            <w:noProof/>
            <w:webHidden/>
          </w:rPr>
        </w:r>
        <w:r w:rsidR="00E732DB" w:rsidRPr="00E732DB">
          <w:rPr>
            <w:noProof/>
            <w:webHidden/>
          </w:rPr>
          <w:fldChar w:fldCharType="separate"/>
        </w:r>
        <w:r w:rsidR="00A207AC">
          <w:rPr>
            <w:noProof/>
            <w:webHidden/>
          </w:rPr>
          <w:t>32</w:t>
        </w:r>
        <w:r w:rsidR="00E732DB" w:rsidRPr="00E732DB">
          <w:rPr>
            <w:noProof/>
            <w:webHidden/>
          </w:rPr>
          <w:fldChar w:fldCharType="end"/>
        </w:r>
      </w:hyperlink>
    </w:p>
    <w:p w14:paraId="36CF58D6" w14:textId="360E8AB9" w:rsidR="00E732DB" w:rsidRPr="00E732DB" w:rsidRDefault="0064291A" w:rsidP="00E732DB">
      <w:pPr>
        <w:pStyle w:val="TDC2"/>
        <w:rPr>
          <w:noProof/>
        </w:rPr>
      </w:pPr>
      <w:hyperlink w:anchor="_Toc26111859" w:history="1">
        <w:r w:rsidR="00E732DB" w:rsidRPr="00E732DB">
          <w:rPr>
            <w:rStyle w:val="Hipervnculo"/>
            <w:rFonts w:cstheme="minorHAnsi"/>
            <w:noProof/>
          </w:rPr>
          <w:t>6.2</w:t>
        </w:r>
        <w:r w:rsidR="00E732DB" w:rsidRPr="00E732DB">
          <w:rPr>
            <w:noProof/>
          </w:rPr>
          <w:tab/>
        </w:r>
        <w:r w:rsidR="00E732DB" w:rsidRPr="00E732DB">
          <w:rPr>
            <w:rStyle w:val="Hipervnculo"/>
            <w:rFonts w:cstheme="minorHAnsi"/>
            <w:noProof/>
          </w:rPr>
          <w:t>Hardware</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_Toc26111859 \h </w:instrText>
        </w:r>
        <w:r w:rsidR="00E732DB" w:rsidRPr="00E732DB">
          <w:rPr>
            <w:noProof/>
            <w:webHidden/>
          </w:rPr>
        </w:r>
        <w:r w:rsidR="00E732DB" w:rsidRPr="00E732DB">
          <w:rPr>
            <w:noProof/>
            <w:webHidden/>
          </w:rPr>
          <w:fldChar w:fldCharType="separate"/>
        </w:r>
        <w:r w:rsidR="00A207AC">
          <w:rPr>
            <w:noProof/>
            <w:webHidden/>
          </w:rPr>
          <w:t>32</w:t>
        </w:r>
        <w:r w:rsidR="00E732DB" w:rsidRPr="00E732DB">
          <w:rPr>
            <w:noProof/>
            <w:webHidden/>
          </w:rPr>
          <w:fldChar w:fldCharType="end"/>
        </w:r>
      </w:hyperlink>
    </w:p>
    <w:p w14:paraId="4B8FE8AD" w14:textId="23155195" w:rsidR="00E732DB" w:rsidRPr="00E732DB" w:rsidRDefault="0064291A" w:rsidP="00E732DB">
      <w:pPr>
        <w:pStyle w:val="TDC2"/>
        <w:rPr>
          <w:noProof/>
        </w:rPr>
      </w:pPr>
      <w:hyperlink w:anchor="_Toc26111860" w:history="1">
        <w:r w:rsidR="00E732DB" w:rsidRPr="00E732DB">
          <w:rPr>
            <w:rStyle w:val="Hipervnculo"/>
            <w:rFonts w:cstheme="minorHAnsi"/>
            <w:noProof/>
          </w:rPr>
          <w:t>6.3</w:t>
        </w:r>
        <w:r w:rsidR="00E732DB" w:rsidRPr="00E732DB">
          <w:rPr>
            <w:noProof/>
          </w:rPr>
          <w:tab/>
        </w:r>
        <w:r w:rsidR="00E732DB" w:rsidRPr="00E732DB">
          <w:rPr>
            <w:rStyle w:val="Hipervnculo"/>
            <w:rFonts w:cstheme="minorHAnsi"/>
            <w:noProof/>
          </w:rPr>
          <w:t>Software</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_Toc26111860 \h </w:instrText>
        </w:r>
        <w:r w:rsidR="00E732DB" w:rsidRPr="00E732DB">
          <w:rPr>
            <w:noProof/>
            <w:webHidden/>
          </w:rPr>
        </w:r>
        <w:r w:rsidR="00E732DB" w:rsidRPr="00E732DB">
          <w:rPr>
            <w:noProof/>
            <w:webHidden/>
          </w:rPr>
          <w:fldChar w:fldCharType="separate"/>
        </w:r>
        <w:r w:rsidR="00A207AC">
          <w:rPr>
            <w:noProof/>
            <w:webHidden/>
          </w:rPr>
          <w:t>33</w:t>
        </w:r>
        <w:r w:rsidR="00E732DB" w:rsidRPr="00E732DB">
          <w:rPr>
            <w:noProof/>
            <w:webHidden/>
          </w:rPr>
          <w:fldChar w:fldCharType="end"/>
        </w:r>
      </w:hyperlink>
    </w:p>
    <w:p w14:paraId="6ADE1401" w14:textId="6622B9EC" w:rsidR="00E732DB" w:rsidRPr="00E732DB" w:rsidRDefault="0064291A" w:rsidP="00E732DB">
      <w:pPr>
        <w:pStyle w:val="TDC1"/>
      </w:pPr>
      <w:hyperlink w:anchor="_Toc26111861" w:history="1">
        <w:r w:rsidR="00E732DB" w:rsidRPr="00E732DB">
          <w:rPr>
            <w:rStyle w:val="Hipervnculo"/>
          </w:rPr>
          <w:t>7.</w:t>
        </w:r>
        <w:r w:rsidR="00E732DB" w:rsidRPr="00E732DB">
          <w:tab/>
        </w:r>
        <w:r w:rsidR="00E732DB" w:rsidRPr="00E732DB">
          <w:rPr>
            <w:rStyle w:val="Hipervnculo"/>
          </w:rPr>
          <w:t>Plan de GCS / Mecanismos de Gestión y Control</w:t>
        </w:r>
        <w:r w:rsidR="00E732DB" w:rsidRPr="00E732DB">
          <w:rPr>
            <w:webHidden/>
          </w:rPr>
          <w:tab/>
        </w:r>
        <w:r w:rsidR="00E732DB" w:rsidRPr="00E732DB">
          <w:rPr>
            <w:webHidden/>
          </w:rPr>
          <w:fldChar w:fldCharType="begin"/>
        </w:r>
        <w:r w:rsidR="00E732DB" w:rsidRPr="00E732DB">
          <w:rPr>
            <w:webHidden/>
          </w:rPr>
          <w:instrText xml:space="preserve"> PAGEREF _Toc26111861 \h </w:instrText>
        </w:r>
        <w:r w:rsidR="00E732DB" w:rsidRPr="00E732DB">
          <w:rPr>
            <w:webHidden/>
          </w:rPr>
        </w:r>
        <w:r w:rsidR="00E732DB" w:rsidRPr="00E732DB">
          <w:rPr>
            <w:webHidden/>
          </w:rPr>
          <w:fldChar w:fldCharType="separate"/>
        </w:r>
        <w:r w:rsidR="00A207AC">
          <w:rPr>
            <w:webHidden/>
          </w:rPr>
          <w:t>35</w:t>
        </w:r>
        <w:r w:rsidR="00E732DB" w:rsidRPr="00E732DB">
          <w:rPr>
            <w:webHidden/>
          </w:rPr>
          <w:fldChar w:fldCharType="end"/>
        </w:r>
      </w:hyperlink>
    </w:p>
    <w:p w14:paraId="64B25E6D" w14:textId="7F278F61" w:rsidR="00E732DB" w:rsidRPr="00E732DB" w:rsidRDefault="0064291A" w:rsidP="00E732DB">
      <w:pPr>
        <w:pStyle w:val="TDC2"/>
        <w:rPr>
          <w:noProof/>
        </w:rPr>
      </w:pPr>
      <w:hyperlink w:anchor="_Toc26111862" w:history="1">
        <w:r w:rsidR="00E732DB" w:rsidRPr="00E732DB">
          <w:rPr>
            <w:rStyle w:val="Hipervnculo"/>
            <w:rFonts w:cstheme="minorHAnsi"/>
            <w:noProof/>
          </w:rPr>
          <w:t>7.1</w:t>
        </w:r>
        <w:r w:rsidR="00E732DB" w:rsidRPr="00E732DB">
          <w:rPr>
            <w:noProof/>
          </w:rPr>
          <w:tab/>
        </w:r>
        <w:r w:rsidR="00E732DB" w:rsidRPr="00E732DB">
          <w:rPr>
            <w:rStyle w:val="Hipervnculo"/>
            <w:rFonts w:cstheme="minorHAnsi"/>
            <w:noProof/>
          </w:rPr>
          <w:t>Introducción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_Toc26111862 \h </w:instrText>
        </w:r>
        <w:r w:rsidR="00E732DB" w:rsidRPr="00E732DB">
          <w:rPr>
            <w:noProof/>
            <w:webHidden/>
          </w:rPr>
        </w:r>
        <w:r w:rsidR="00E732DB" w:rsidRPr="00E732DB">
          <w:rPr>
            <w:noProof/>
            <w:webHidden/>
          </w:rPr>
          <w:fldChar w:fldCharType="separate"/>
        </w:r>
        <w:r w:rsidR="00A207AC">
          <w:rPr>
            <w:noProof/>
            <w:webHidden/>
          </w:rPr>
          <w:t>35</w:t>
        </w:r>
        <w:r w:rsidR="00E732DB" w:rsidRPr="00E732DB">
          <w:rPr>
            <w:noProof/>
            <w:webHidden/>
          </w:rPr>
          <w:fldChar w:fldCharType="end"/>
        </w:r>
      </w:hyperlink>
    </w:p>
    <w:p w14:paraId="29DD6360" w14:textId="4797FB78" w:rsidR="00E732DB" w:rsidRPr="00E732DB" w:rsidRDefault="0064291A" w:rsidP="00E732DB">
      <w:pPr>
        <w:pStyle w:val="TDC2"/>
        <w:rPr>
          <w:noProof/>
        </w:rPr>
      </w:pPr>
      <w:hyperlink w:anchor="_Toc26111863" w:history="1">
        <w:r w:rsidR="00E732DB" w:rsidRPr="00E732DB">
          <w:rPr>
            <w:rStyle w:val="Hipervnculo"/>
            <w:rFonts w:cstheme="minorHAnsi"/>
            <w:noProof/>
          </w:rPr>
          <w:t>7.2</w:t>
        </w:r>
        <w:r w:rsidR="00E732DB" w:rsidRPr="00E732DB">
          <w:rPr>
            <w:noProof/>
          </w:rPr>
          <w:tab/>
        </w:r>
        <w:r w:rsidR="00E732DB" w:rsidRPr="00E732DB">
          <w:rPr>
            <w:rStyle w:val="Hipervnculo"/>
            <w:rFonts w:cstheme="minorHAnsi"/>
            <w:noProof/>
          </w:rPr>
          <w:t>Gestión de la configuración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_Toc26111863 \h </w:instrText>
        </w:r>
        <w:r w:rsidR="00E732DB" w:rsidRPr="00E732DB">
          <w:rPr>
            <w:noProof/>
            <w:webHidden/>
          </w:rPr>
        </w:r>
        <w:r w:rsidR="00E732DB" w:rsidRPr="00E732DB">
          <w:rPr>
            <w:noProof/>
            <w:webHidden/>
          </w:rPr>
          <w:fldChar w:fldCharType="separate"/>
        </w:r>
        <w:r w:rsidR="00A207AC">
          <w:rPr>
            <w:noProof/>
            <w:webHidden/>
          </w:rPr>
          <w:t>36</w:t>
        </w:r>
        <w:r w:rsidR="00E732DB" w:rsidRPr="00E732DB">
          <w:rPr>
            <w:noProof/>
            <w:webHidden/>
          </w:rPr>
          <w:fldChar w:fldCharType="end"/>
        </w:r>
      </w:hyperlink>
    </w:p>
    <w:p w14:paraId="2D3A234E" w14:textId="374756DF" w:rsidR="00E732DB" w:rsidRPr="00E732DB" w:rsidRDefault="0064291A" w:rsidP="00E732DB">
      <w:pPr>
        <w:pStyle w:val="TDC2"/>
        <w:rPr>
          <w:noProof/>
        </w:rPr>
      </w:pPr>
      <w:hyperlink w:anchor="_Toc26111864" w:history="1">
        <w:r w:rsidR="00E732DB" w:rsidRPr="00E732DB">
          <w:rPr>
            <w:rStyle w:val="Hipervnculo"/>
            <w:rFonts w:cstheme="minorHAnsi"/>
            <w:noProof/>
          </w:rPr>
          <w:t>7.3</w:t>
        </w:r>
        <w:r w:rsidR="00E732DB" w:rsidRPr="00E732DB">
          <w:rPr>
            <w:noProof/>
          </w:rPr>
          <w:tab/>
        </w:r>
        <w:r w:rsidR="00E732DB" w:rsidRPr="00E732DB">
          <w:rPr>
            <w:rStyle w:val="Hipervnculo"/>
            <w:rFonts w:cstheme="minorHAnsi"/>
            <w:noProof/>
          </w:rPr>
          <w:t>Programa de la Gestión de Configuración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_Toc26111864 \h </w:instrText>
        </w:r>
        <w:r w:rsidR="00E732DB" w:rsidRPr="00E732DB">
          <w:rPr>
            <w:noProof/>
            <w:webHidden/>
          </w:rPr>
        </w:r>
        <w:r w:rsidR="00E732DB" w:rsidRPr="00E732DB">
          <w:rPr>
            <w:noProof/>
            <w:webHidden/>
          </w:rPr>
          <w:fldChar w:fldCharType="separate"/>
        </w:r>
        <w:r w:rsidR="00A207AC">
          <w:rPr>
            <w:noProof/>
            <w:webHidden/>
          </w:rPr>
          <w:t>41</w:t>
        </w:r>
        <w:r w:rsidR="00E732DB" w:rsidRPr="00E732DB">
          <w:rPr>
            <w:noProof/>
            <w:webHidden/>
          </w:rPr>
          <w:fldChar w:fldCharType="end"/>
        </w:r>
      </w:hyperlink>
    </w:p>
    <w:p w14:paraId="2A69417A" w14:textId="10CC0274" w:rsidR="00E732DB" w:rsidRPr="00E732DB" w:rsidRDefault="0064291A" w:rsidP="00E732DB">
      <w:pPr>
        <w:pStyle w:val="TDC2"/>
        <w:rPr>
          <w:noProof/>
        </w:rPr>
      </w:pPr>
      <w:hyperlink w:anchor="_Toc26111865" w:history="1">
        <w:r w:rsidR="00E732DB" w:rsidRPr="00E732DB">
          <w:rPr>
            <w:rStyle w:val="Hipervnculo"/>
            <w:rFonts w:cstheme="minorHAnsi"/>
            <w:noProof/>
          </w:rPr>
          <w:t>7.4</w:t>
        </w:r>
        <w:r w:rsidR="00E732DB" w:rsidRPr="00E732DB">
          <w:rPr>
            <w:noProof/>
          </w:rPr>
          <w:tab/>
        </w:r>
        <w:r w:rsidR="00E732DB" w:rsidRPr="00E732DB">
          <w:rPr>
            <w:rStyle w:val="Hipervnculo"/>
            <w:rFonts w:cstheme="minorHAnsi"/>
            <w:noProof/>
          </w:rPr>
          <w:t>Control de la Configuración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_Toc26111865 \h </w:instrText>
        </w:r>
        <w:r w:rsidR="00E732DB" w:rsidRPr="00E732DB">
          <w:rPr>
            <w:noProof/>
            <w:webHidden/>
          </w:rPr>
        </w:r>
        <w:r w:rsidR="00E732DB" w:rsidRPr="00E732DB">
          <w:rPr>
            <w:noProof/>
            <w:webHidden/>
          </w:rPr>
          <w:fldChar w:fldCharType="separate"/>
        </w:r>
        <w:r w:rsidR="00A207AC">
          <w:rPr>
            <w:noProof/>
            <w:webHidden/>
          </w:rPr>
          <w:t>45</w:t>
        </w:r>
        <w:r w:rsidR="00E732DB" w:rsidRPr="00E732DB">
          <w:rPr>
            <w:noProof/>
            <w:webHidden/>
          </w:rPr>
          <w:fldChar w:fldCharType="end"/>
        </w:r>
      </w:hyperlink>
    </w:p>
    <w:p w14:paraId="2301AC81" w14:textId="38EE8587" w:rsidR="00E732DB" w:rsidRPr="00E732DB" w:rsidRDefault="0064291A" w:rsidP="00E732DB">
      <w:pPr>
        <w:pStyle w:val="TDC2"/>
        <w:rPr>
          <w:noProof/>
        </w:rPr>
      </w:pPr>
      <w:hyperlink w:anchor="_Toc26111866" w:history="1">
        <w:r w:rsidR="00E732DB" w:rsidRPr="00E732DB">
          <w:rPr>
            <w:rStyle w:val="Hipervnculo"/>
            <w:rFonts w:cstheme="minorHAnsi"/>
            <w:noProof/>
          </w:rPr>
          <w:t>7.5</w:t>
        </w:r>
        <w:r w:rsidR="00E732DB" w:rsidRPr="00E732DB">
          <w:rPr>
            <w:noProof/>
          </w:rPr>
          <w:tab/>
        </w:r>
        <w:r w:rsidR="00E732DB" w:rsidRPr="00E732DB">
          <w:rPr>
            <w:rStyle w:val="Hipervnculo"/>
            <w:rFonts w:cstheme="minorHAnsi"/>
            <w:noProof/>
          </w:rPr>
          <w:t>Políticas, directivas y procedimientos de modificación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_Toc26111866 \h </w:instrText>
        </w:r>
        <w:r w:rsidR="00E732DB" w:rsidRPr="00E732DB">
          <w:rPr>
            <w:noProof/>
            <w:webHidden/>
          </w:rPr>
        </w:r>
        <w:r w:rsidR="00E732DB" w:rsidRPr="00E732DB">
          <w:rPr>
            <w:noProof/>
            <w:webHidden/>
          </w:rPr>
          <w:fldChar w:fldCharType="separate"/>
        </w:r>
        <w:r w:rsidR="00A207AC">
          <w:rPr>
            <w:noProof/>
            <w:webHidden/>
          </w:rPr>
          <w:t>50</w:t>
        </w:r>
        <w:r w:rsidR="00E732DB" w:rsidRPr="00E732DB">
          <w:rPr>
            <w:noProof/>
            <w:webHidden/>
          </w:rPr>
          <w:fldChar w:fldCharType="end"/>
        </w:r>
      </w:hyperlink>
    </w:p>
    <w:p w14:paraId="124399C6" w14:textId="6329FD39" w:rsidR="00E732DB" w:rsidRPr="00E732DB" w:rsidRDefault="0064291A" w:rsidP="00E732DB">
      <w:pPr>
        <w:pStyle w:val="TDC2"/>
        <w:rPr>
          <w:noProof/>
        </w:rPr>
      </w:pPr>
      <w:hyperlink w:anchor="_Toc26111867" w:history="1">
        <w:r w:rsidR="00E732DB" w:rsidRPr="00E732DB">
          <w:rPr>
            <w:rStyle w:val="Hipervnculo"/>
            <w:rFonts w:cstheme="minorHAnsi"/>
            <w:noProof/>
          </w:rPr>
          <w:t>7.6</w:t>
        </w:r>
        <w:r w:rsidR="00E732DB" w:rsidRPr="00E732DB">
          <w:rPr>
            <w:noProof/>
          </w:rPr>
          <w:tab/>
        </w:r>
        <w:r w:rsidR="00E732DB" w:rsidRPr="00E732DB">
          <w:rPr>
            <w:rStyle w:val="Hipervnculo"/>
            <w:rFonts w:cstheme="minorHAnsi"/>
            <w:noProof/>
          </w:rPr>
          <w:t>Informes y auditorías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_Toc26111867 \h </w:instrText>
        </w:r>
        <w:r w:rsidR="00E732DB" w:rsidRPr="00E732DB">
          <w:rPr>
            <w:noProof/>
            <w:webHidden/>
          </w:rPr>
        </w:r>
        <w:r w:rsidR="00E732DB" w:rsidRPr="00E732DB">
          <w:rPr>
            <w:noProof/>
            <w:webHidden/>
          </w:rPr>
          <w:fldChar w:fldCharType="separate"/>
        </w:r>
        <w:r w:rsidR="00A207AC">
          <w:rPr>
            <w:noProof/>
            <w:webHidden/>
          </w:rPr>
          <w:t>52</w:t>
        </w:r>
        <w:r w:rsidR="00E732DB" w:rsidRPr="00E732DB">
          <w:rPr>
            <w:noProof/>
            <w:webHidden/>
          </w:rPr>
          <w:fldChar w:fldCharType="end"/>
        </w:r>
      </w:hyperlink>
    </w:p>
    <w:p w14:paraId="466EEA4A" w14:textId="4111DC68" w:rsidR="00E732DB" w:rsidRPr="00E732DB" w:rsidRDefault="0064291A" w:rsidP="00E732DB">
      <w:pPr>
        <w:pStyle w:val="TDC2"/>
        <w:rPr>
          <w:noProof/>
        </w:rPr>
      </w:pPr>
      <w:hyperlink w:anchor="_Toc26111868" w:history="1">
        <w:r w:rsidR="00E732DB" w:rsidRPr="00E732DB">
          <w:rPr>
            <w:rStyle w:val="Hipervnculo"/>
            <w:rFonts w:cstheme="minorHAnsi"/>
            <w:noProof/>
          </w:rPr>
          <w:t>7.7</w:t>
        </w:r>
        <w:r w:rsidR="00E732DB" w:rsidRPr="00E732DB">
          <w:rPr>
            <w:noProof/>
          </w:rPr>
          <w:tab/>
        </w:r>
        <w:r w:rsidR="00E732DB" w:rsidRPr="00E732DB">
          <w:rPr>
            <w:rStyle w:val="Hipervnculo"/>
            <w:rFonts w:cstheme="minorHAnsi"/>
            <w:noProof/>
          </w:rPr>
          <w:t>Control de versiones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_Toc26111868 \h </w:instrText>
        </w:r>
        <w:r w:rsidR="00E732DB" w:rsidRPr="00E732DB">
          <w:rPr>
            <w:noProof/>
            <w:webHidden/>
          </w:rPr>
        </w:r>
        <w:r w:rsidR="00E732DB" w:rsidRPr="00E732DB">
          <w:rPr>
            <w:noProof/>
            <w:webHidden/>
          </w:rPr>
          <w:fldChar w:fldCharType="separate"/>
        </w:r>
        <w:r w:rsidR="00A207AC">
          <w:rPr>
            <w:noProof/>
            <w:webHidden/>
          </w:rPr>
          <w:t>54</w:t>
        </w:r>
        <w:r w:rsidR="00E732DB" w:rsidRPr="00E732DB">
          <w:rPr>
            <w:noProof/>
            <w:webHidden/>
          </w:rPr>
          <w:fldChar w:fldCharType="end"/>
        </w:r>
      </w:hyperlink>
    </w:p>
    <w:p w14:paraId="36F71E45" w14:textId="5463DAE9" w:rsidR="002843EC" w:rsidRPr="00E732DB" w:rsidRDefault="00E732DB" w:rsidP="00E732DB">
      <w:pPr>
        <w:jc w:val="both"/>
        <w:rPr>
          <w:rFonts w:ascii="Times New Roman" w:hAnsi="Times New Roman" w:cs="Times New Roman"/>
          <w:color w:val="auto"/>
          <w:sz w:val="20"/>
          <w:szCs w:val="20"/>
        </w:rPr>
      </w:pPr>
      <w:r w:rsidRPr="00E732DB">
        <w:rPr>
          <w:rStyle w:val="Hipervnculo"/>
          <w:rFonts w:cstheme="minorHAnsi"/>
          <w:color w:val="auto"/>
          <w:sz w:val="20"/>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lastRenderedPageBreak/>
        <w:t xml:space="preserve"> </w:t>
      </w:r>
      <w:bookmarkStart w:id="3" w:name="_Toc26111834"/>
      <w:r w:rsidR="008568A2" w:rsidRPr="002843EC">
        <w:rPr>
          <w:rFonts w:ascii="Times New Roman" w:hAnsi="Times New Roman"/>
        </w:rPr>
        <w:t>Introducción</w:t>
      </w:r>
      <w:bookmarkEnd w:id="1"/>
      <w:bookmarkEnd w:id="2"/>
      <w:bookmarkEnd w:id="3"/>
    </w:p>
    <w:p w14:paraId="2854A58C" w14:textId="447C71C9" w:rsidR="008568A2"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75261837" w14:textId="1FD20AB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7F13E15" w14:textId="1C14A9D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4E3B3923"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6111835"/>
      <w:bookmarkEnd w:id="4"/>
      <w:r>
        <w:rPr>
          <w:rFonts w:ascii="Times New Roman" w:hAnsi="Times New Roman"/>
          <w:sz w:val="40"/>
        </w:rPr>
        <w:t>¿Qué es Logrolling?</w:t>
      </w:r>
      <w:bookmarkEnd w:id="5"/>
    </w:p>
    <w:p w14:paraId="2B6E3A68" w14:textId="77777777"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163ADF7B" w14:textId="7FBA5C27" w:rsidR="008568A2" w:rsidRPr="000B4552" w:rsidRDefault="008568A2" w:rsidP="002843EC">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b/>
          <w:bCs/>
          <w:i/>
          <w:iCs/>
          <w:color w:val="A4063E"/>
          <w:sz w:val="25"/>
          <w:szCs w:val="25"/>
          <w:lang w:eastAsia="es-ES"/>
        </w:rPr>
        <w:t>Logrolling</w:t>
      </w:r>
      <w:r w:rsidRPr="000B4552">
        <w:rPr>
          <w:rFonts w:eastAsia="Times New Roman" w:cstheme="minorHAnsi"/>
          <w:color w:val="000000"/>
          <w:sz w:val="25"/>
          <w:szCs w:val="25"/>
          <w:lang w:eastAsia="es-ES"/>
        </w:rPr>
        <w:t xml:space="preserve"> es un concepto nacido en Norteamérica que se define como “</w:t>
      </w:r>
      <w:r w:rsidRPr="000B4552">
        <w:rPr>
          <w:rFonts w:eastAsia="Times New Roman" w:cstheme="minorHAnsi"/>
          <w:b/>
          <w:bCs/>
          <w:color w:val="A4063E"/>
          <w:sz w:val="25"/>
          <w:szCs w:val="25"/>
          <w:lang w:eastAsia="es-ES"/>
        </w:rPr>
        <w:t>La acción de intercambiar favores”</w:t>
      </w:r>
      <w:r w:rsidRPr="000B4552">
        <w:rPr>
          <w:rFonts w:eastAsia="Times New Roman" w:cstheme="minorHAnsi"/>
          <w:color w:val="000000"/>
          <w:sz w:val="25"/>
          <w:szCs w:val="25"/>
          <w:lang w:eastAsia="es-ES"/>
        </w:rPr>
        <w:t xml:space="preserve">, sobre todo aplicado en un contexto político. Nosotros queremos extrapolar la idea a la ayuda que pueden ofrecer diferentes integrantes de una misma comunidad creando </w:t>
      </w:r>
      <w:r w:rsidRPr="000B4552">
        <w:rPr>
          <w:rFonts w:eastAsia="Times New Roman" w:cstheme="minorHAnsi"/>
          <w:b/>
          <w:bCs/>
          <w:color w:val="A4063E"/>
          <w:sz w:val="25"/>
          <w:szCs w:val="25"/>
          <w:lang w:eastAsia="es-ES"/>
        </w:rPr>
        <w:t>una sociedad entre usuarios de forma que todos se vean beneficiados</w:t>
      </w:r>
      <w:r w:rsidRPr="000B4552">
        <w:rPr>
          <w:rFonts w:eastAsia="Times New Roman" w:cstheme="minorHAnsi"/>
          <w:color w:val="000000"/>
          <w:sz w:val="25"/>
          <w:szCs w:val="25"/>
          <w:lang w:eastAsia="es-ES"/>
        </w:rPr>
        <w:t>.</w:t>
      </w:r>
    </w:p>
    <w:p w14:paraId="6B9C1D70" w14:textId="16020D3F" w:rsidR="008568A2"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67C2E1B5" w14:textId="590398C6" w:rsidR="00E732DB"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7A08C6C2"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0C14ABB8" w:rsidR="008568A2" w:rsidRPr="000B4552" w:rsidRDefault="008568A2" w:rsidP="000B455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6111836"/>
      <w:bookmarkEnd w:id="6"/>
      <w:r w:rsidRPr="000B4552">
        <w:rPr>
          <w:rFonts w:ascii="Times New Roman" w:hAnsi="Times New Roman"/>
          <w:sz w:val="40"/>
        </w:rPr>
        <w:t>Propósito del plan</w:t>
      </w:r>
      <w:bookmarkEnd w:id="7"/>
      <w:bookmarkEnd w:id="8"/>
      <w:bookmarkEnd w:id="9"/>
      <w:bookmarkEnd w:id="10"/>
    </w:p>
    <w:p w14:paraId="431F6467"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9C26861" w14:textId="5534CB56" w:rsidR="00276759" w:rsidRPr="000B4552" w:rsidRDefault="00276759" w:rsidP="00276759">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Queremos crear una aplicación que acerque a las personas ayudándose mutuamente en la medida del </w:t>
      </w:r>
      <w:r w:rsidRPr="000B4552">
        <w:rPr>
          <w:rFonts w:eastAsia="Times New Roman" w:cstheme="minorHAnsi"/>
          <w:color w:val="auto"/>
          <w:sz w:val="25"/>
          <w:szCs w:val="25"/>
          <w:lang w:eastAsia="es-ES"/>
        </w:rPr>
        <w:t xml:space="preserve">tiempo </w:t>
      </w:r>
      <w:r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Pr="000B4552">
        <w:rPr>
          <w:rFonts w:eastAsia="Times New Roman" w:cstheme="minorHAnsi"/>
          <w:b/>
          <w:bCs/>
          <w:color w:val="A4063E"/>
          <w:sz w:val="25"/>
          <w:szCs w:val="25"/>
          <w:lang w:eastAsia="es-ES"/>
        </w:rPr>
        <w:t xml:space="preserve">La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 según</w:t>
      </w:r>
      <w:r w:rsidRPr="000B4552">
        <w:rPr>
          <w:rFonts w:eastAsia="Times New Roman" w:cstheme="minorHAnsi"/>
          <w:color w:val="000000"/>
          <w:sz w:val="25"/>
          <w:szCs w:val="25"/>
          <w:lang w:eastAsia="es-ES"/>
        </w:rPr>
        <w:t xml:space="preserve"> un estudio de CINFA publicado en Cadena SER, por lo que no nos sorprende que </w:t>
      </w:r>
      <w:r w:rsidRPr="000B4552">
        <w:rPr>
          <w:rFonts w:eastAsia="Times New Roman" w:cstheme="minorHAnsi"/>
          <w:b/>
          <w:bCs/>
          <w:color w:val="A4063E"/>
          <w:sz w:val="25"/>
          <w:szCs w:val="25"/>
          <w:lang w:eastAsia="es-ES"/>
        </w:rPr>
        <w:t>quienes más sufren el trastorno del estrés son las parejas con hijos y los estudiantes entre otros grupos</w:t>
      </w:r>
      <w:r w:rsidRPr="000B4552">
        <w:rPr>
          <w:rFonts w:eastAsia="Times New Roman" w:cstheme="minorHAnsi"/>
          <w:color w:val="000000"/>
          <w:sz w:val="25"/>
          <w:szCs w:val="25"/>
          <w:lang w:eastAsia="es-ES"/>
        </w:rPr>
        <w:t>.</w:t>
      </w:r>
    </w:p>
    <w:p w14:paraId="522B0FBA" w14:textId="77777777"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59073F24" w14:textId="1B90F8AB" w:rsidR="00276759" w:rsidRPr="000B4552" w:rsidRDefault="00276759" w:rsidP="00276759">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Pr="000B4552">
        <w:rPr>
          <w:rFonts w:eastAsia="Times New Roman" w:cstheme="minorHAnsi"/>
          <w:color w:val="000000"/>
          <w:sz w:val="25"/>
          <w:szCs w:val="25"/>
          <w:lang w:eastAsia="es-ES"/>
        </w:rPr>
        <w:t>.</w:t>
      </w:r>
    </w:p>
    <w:p w14:paraId="07D880B7" w14:textId="634CD3B9" w:rsidR="008568A2"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5634F41"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03875220" w:rsidR="008568A2" w:rsidRPr="000B4552" w:rsidRDefault="008568A2" w:rsidP="000B455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6111837"/>
      <w:bookmarkEnd w:id="11"/>
      <w:r w:rsidRPr="000B4552">
        <w:rPr>
          <w:rFonts w:ascii="Times New Roman" w:hAnsi="Times New Roman"/>
          <w:sz w:val="40"/>
        </w:rPr>
        <w:lastRenderedPageBreak/>
        <w:t>Ámbito del proyecto</w:t>
      </w:r>
      <w:bookmarkEnd w:id="12"/>
      <w:bookmarkEnd w:id="13"/>
      <w:bookmarkEnd w:id="14"/>
      <w:bookmarkEnd w:id="15"/>
    </w:p>
    <w:p w14:paraId="659039A6" w14:textId="618ECCC7" w:rsidR="008568A2" w:rsidRPr="00F40AB9" w:rsidRDefault="008568A2" w:rsidP="000B4552">
      <w:pPr>
        <w:keepNext/>
        <w:keepLines/>
        <w:spacing w:before="80" w:line="240" w:lineRule="auto"/>
        <w:jc w:val="both"/>
        <w:outlineLvl w:val="2"/>
        <w:rPr>
          <w:rFonts w:ascii="Times New Roman" w:eastAsia="Times New Roman" w:hAnsi="Times New Roman" w:cs="Times New Roman"/>
          <w:color w:val="4D5154"/>
          <w:sz w:val="26"/>
          <w:szCs w:val="26"/>
        </w:rPr>
      </w:pPr>
    </w:p>
    <w:p w14:paraId="44C021AB" w14:textId="4BBEEF92" w:rsidR="00276759" w:rsidRPr="000B4552" w:rsidRDefault="00276759" w:rsidP="00276759">
      <w:pPr>
        <w:spacing w:line="240" w:lineRule="auto"/>
        <w:ind w:firstLine="360"/>
        <w:jc w:val="both"/>
        <w:rPr>
          <w:rFonts w:eastAsia="Times New Roman" w:cstheme="minorHAnsi"/>
          <w:noProof/>
          <w:color w:val="000000"/>
          <w:sz w:val="25"/>
          <w:szCs w:val="25"/>
          <w:lang w:eastAsia="es-ES"/>
        </w:rPr>
      </w:pPr>
      <w:bookmarkStart w:id="16" w:name="_Hlk25930532"/>
      <w:bookmarkStart w:id="17" w:name="_Hlk25931141"/>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objetivo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32F85192" w14:textId="05D675EB"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0"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" fillcolor="white [3201]" strokecolor="#b50745 [3207]" strokeweight="2pt">
                <v:textbox>
                  <w:txbxContent>
                    <w:p w14:paraId="24852027"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1"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4fQ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xzHHeLOEakczRujJ7528rqm3N8KHe4HEdtoL2uBwRx9toC05DCfO&#10;1oA/D91HeyIhaTlraXtK7n9sBCrOzFdL9DzLp9O4bkmYHp8WJOBbzfKtxm6aS6CJ5PRWOJmO0T6Y&#10;/VEjNM+06IsYlVTCSopdchlwL1yGfqvpqZBqsUhmtGJOhBv76GR0HvscafPUPQt0A8ECUfMW9psm&#10;Zu8o1ttGpIXFJoCuE/9e+zpMgNYz0Xh4SuL+v5WT1euDN3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mAOnuH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FA37ABB"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9F97848"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446E70" w:rsidRPr="00E332C2" w:rsidRDefault="00446E70"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2"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GkK5sJ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446E70" w:rsidRPr="00E332C2" w:rsidRDefault="00446E70"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92B387D"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72ACEDA"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3"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DX&#10;iQk/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4"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" fillcolor="white [3201]" strokecolor="#b50745 [3207]" strokeweight="2pt">
                <v:textbox>
                  <w:txbxContent>
                    <w:p w14:paraId="360E2AD2"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75FD3B7A" w:rsidR="00E732DB" w:rsidRDefault="00E732DB" w:rsidP="00E732DB">
      <w:pPr>
        <w:rPr>
          <w:rFonts w:eastAsia="Times New Roman"/>
          <w:lang w:eastAsia="es-ES"/>
        </w:rPr>
      </w:pPr>
    </w:p>
    <w:p w14:paraId="0EDFA77E" w14:textId="7B37797C" w:rsidR="00E732DB" w:rsidRDefault="00E732DB" w:rsidP="00E732DB">
      <w:pPr>
        <w:rPr>
          <w:rFonts w:eastAsia="Times New Roman"/>
          <w:lang w:eastAsia="es-ES"/>
        </w:rPr>
      </w:pPr>
    </w:p>
    <w:p w14:paraId="1A3C793E" w14:textId="1F6BEEDC" w:rsidR="00E732DB" w:rsidRDefault="00E732DB" w:rsidP="00E732DB">
      <w:pPr>
        <w:rPr>
          <w:rFonts w:eastAsia="Times New Roman"/>
          <w:lang w:eastAsia="es-ES"/>
        </w:rPr>
      </w:pPr>
    </w:p>
    <w:p w14:paraId="0AB72CF1" w14:textId="4B258A50" w:rsidR="00E732DB" w:rsidRDefault="00E732DB" w:rsidP="00E732DB">
      <w:pPr>
        <w:rPr>
          <w:rFonts w:eastAsia="Times New Roman"/>
          <w:lang w:eastAsia="es-ES"/>
        </w:rPr>
      </w:pPr>
    </w:p>
    <w:p w14:paraId="7A380EDA" w14:textId="0E7EC22C" w:rsidR="00E732DB" w:rsidRDefault="00E732DB" w:rsidP="00E732DB">
      <w:pPr>
        <w:rPr>
          <w:rFonts w:eastAsia="Times New Roman"/>
          <w:lang w:eastAsia="es-ES"/>
        </w:rPr>
      </w:pPr>
    </w:p>
    <w:p w14:paraId="2FEBD785" w14:textId="541EB186" w:rsidR="00E732DB" w:rsidRDefault="00E732DB" w:rsidP="00E732DB">
      <w:pPr>
        <w:rPr>
          <w:rFonts w:eastAsia="Times New Roman"/>
          <w:lang w:eastAsia="es-ES"/>
        </w:rPr>
      </w:pPr>
    </w:p>
    <w:p w14:paraId="388D4E40" w14:textId="77777777" w:rsidR="00E732DB" w:rsidRDefault="00E732DB" w:rsidP="00E732DB">
      <w:pPr>
        <w:rPr>
          <w:rFonts w:eastAsia="Times New Roman"/>
          <w:lang w:eastAsia="es-ES"/>
        </w:rPr>
      </w:pPr>
    </w:p>
    <w:p w14:paraId="7A701AD2" w14:textId="49670C4F" w:rsidR="00E732DB" w:rsidRDefault="00E732DB" w:rsidP="00E732DB">
      <w:pPr>
        <w:rPr>
          <w:rFonts w:eastAsia="Times New Roman"/>
          <w:lang w:eastAsia="es-ES"/>
        </w:rPr>
      </w:pPr>
    </w:p>
    <w:p w14:paraId="5A36437E" w14:textId="6FEA1B80" w:rsidR="000B4552" w:rsidRDefault="000B4552"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3FECD843"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064C8F81" w14:textId="163B7614" w:rsidR="008568A2" w:rsidRPr="000B4552" w:rsidRDefault="008568A2" w:rsidP="00E732DB">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Pr="000B4552">
        <w:rPr>
          <w:rFonts w:eastAsia="Times New Roman" w:cstheme="minorHAnsi"/>
          <w:color w:val="000000"/>
          <w:sz w:val="25"/>
          <w:szCs w:val="25"/>
          <w:lang w:eastAsia="es-ES"/>
        </w:rPr>
        <w:t xml:space="preserve"> que explican el funcionamiento genérico de esta, son las siguientes:</w:t>
      </w:r>
    </w:p>
    <w:tbl>
      <w:tblPr>
        <w:tblStyle w:val="Tabladecuadrcula5oscura-nfasis4"/>
        <w:tblpPr w:leftFromText="142" w:rightFromText="142" w:vertAnchor="page" w:horzAnchor="margin" w:tblpY="3450"/>
        <w:tblW w:w="5000" w:type="pct"/>
        <w:tblLook w:val="04A0" w:firstRow="1" w:lastRow="0" w:firstColumn="1" w:lastColumn="0" w:noHBand="0" w:noVBand="1"/>
      </w:tblPr>
      <w:tblGrid>
        <w:gridCol w:w="2263"/>
        <w:gridCol w:w="2694"/>
        <w:gridCol w:w="4969"/>
      </w:tblGrid>
      <w:tr w:rsidR="00E732DB" w:rsidRPr="00F40AB9" w14:paraId="564C24DA" w14:textId="77777777" w:rsidTr="00E732DB">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6F7E0C3" w14:textId="77777777" w:rsidR="00E732DB" w:rsidRPr="000B4552" w:rsidRDefault="00E732DB" w:rsidP="00E732DB">
            <w:pPr>
              <w:jc w:val="both"/>
              <w:rPr>
                <w:rFonts w:cstheme="minorHAnsi"/>
                <w:sz w:val="22"/>
                <w:szCs w:val="20"/>
              </w:rPr>
            </w:pPr>
            <w:bookmarkStart w:id="19" w:name="_Hlk25931045"/>
            <w:bookmarkEnd w:id="16"/>
            <w:bookmarkEnd w:id="17"/>
            <w:r w:rsidRPr="000B4552">
              <w:rPr>
                <w:rFonts w:cstheme="minorHAnsi"/>
                <w:sz w:val="22"/>
                <w:szCs w:val="20"/>
              </w:rPr>
              <w:t>Módulo</w:t>
            </w:r>
          </w:p>
        </w:tc>
        <w:tc>
          <w:tcPr>
            <w:tcW w:w="1357" w:type="pct"/>
          </w:tcPr>
          <w:p w14:paraId="5E7657B4" w14:textId="77777777" w:rsidR="00E732DB" w:rsidRPr="000B4552" w:rsidRDefault="00E732DB" w:rsidP="00E732DB">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7D0F7D70" w14:textId="77777777" w:rsidR="00E732DB" w:rsidRPr="000B4552" w:rsidRDefault="00E732DB" w:rsidP="00E732DB">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E732DB" w:rsidRPr="00F40AB9" w14:paraId="54A0F2BB" w14:textId="77777777" w:rsidTr="00E732DB">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22EA014" w14:textId="77777777" w:rsidR="00E732DB" w:rsidRPr="000B4552" w:rsidRDefault="00E732DB" w:rsidP="00E732DB">
            <w:pPr>
              <w:jc w:val="center"/>
              <w:rPr>
                <w:rFonts w:cstheme="minorHAnsi"/>
                <w:sz w:val="22"/>
                <w:szCs w:val="20"/>
              </w:rPr>
            </w:pPr>
            <w:r w:rsidRPr="000B4552">
              <w:rPr>
                <w:rFonts w:cstheme="minorHAnsi"/>
                <w:sz w:val="22"/>
                <w:szCs w:val="20"/>
              </w:rPr>
              <w:t>Usuarios y empresas</w:t>
            </w:r>
          </w:p>
        </w:tc>
        <w:tc>
          <w:tcPr>
            <w:tcW w:w="1357" w:type="pct"/>
          </w:tcPr>
          <w:p w14:paraId="11BFF3CA" w14:textId="77777777" w:rsidR="00E732DB" w:rsidRPr="000B4552"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Registro</w:t>
            </w:r>
          </w:p>
          <w:p w14:paraId="0BF83BAB"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p>
        </w:tc>
        <w:tc>
          <w:tcPr>
            <w:tcW w:w="2503" w:type="pct"/>
          </w:tcPr>
          <w:p w14:paraId="4D15B3D6"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 se le dará la opción al usuario de registrarse en la aplicación como empresa o como usuario.</w:t>
            </w:r>
          </w:p>
        </w:tc>
      </w:tr>
      <w:tr w:rsidR="00E732DB" w:rsidRPr="00F40AB9" w14:paraId="1BB5FC15" w14:textId="77777777" w:rsidTr="00E732DB">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3D8CCF8B" w14:textId="77777777" w:rsidR="00E732DB" w:rsidRPr="000B4552" w:rsidRDefault="00E732DB" w:rsidP="00E732DB">
            <w:pPr>
              <w:jc w:val="center"/>
              <w:rPr>
                <w:rFonts w:cstheme="minorHAnsi"/>
                <w:sz w:val="22"/>
                <w:szCs w:val="20"/>
              </w:rPr>
            </w:pPr>
          </w:p>
        </w:tc>
        <w:tc>
          <w:tcPr>
            <w:tcW w:w="1357" w:type="pct"/>
          </w:tcPr>
          <w:p w14:paraId="5E02D8A4"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lang w:val="en-US"/>
              </w:rPr>
            </w:pPr>
            <w:r w:rsidRPr="000B4552">
              <w:rPr>
                <w:rFonts w:eastAsia="Times New Roman" w:cstheme="minorHAnsi"/>
                <w:color w:val="000000"/>
                <w:sz w:val="22"/>
                <w:szCs w:val="24"/>
                <w:lang w:val="en-US" w:eastAsia="es-ES"/>
              </w:rPr>
              <w:t>Log-in y log-out</w:t>
            </w:r>
          </w:p>
        </w:tc>
        <w:tc>
          <w:tcPr>
            <w:tcW w:w="2503" w:type="pct"/>
          </w:tcPr>
          <w:p w14:paraId="2E3E00EB" w14:textId="77777777" w:rsidR="00E732DB" w:rsidRPr="000B4552" w:rsidRDefault="00E732DB" w:rsidP="00E732DB">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E732DB" w:rsidRPr="00F40AB9" w14:paraId="0577D7E1" w14:textId="77777777" w:rsidTr="00E732DB">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F947AC3" w14:textId="77777777" w:rsidR="00E732DB" w:rsidRPr="000B4552" w:rsidRDefault="00E732DB" w:rsidP="00E732DB">
            <w:pPr>
              <w:jc w:val="center"/>
              <w:rPr>
                <w:rFonts w:cstheme="minorHAnsi"/>
                <w:sz w:val="22"/>
                <w:szCs w:val="20"/>
              </w:rPr>
            </w:pPr>
          </w:p>
        </w:tc>
        <w:tc>
          <w:tcPr>
            <w:tcW w:w="1357" w:type="pct"/>
          </w:tcPr>
          <w:p w14:paraId="6E36491A"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Modificar perfil</w:t>
            </w:r>
          </w:p>
        </w:tc>
        <w:tc>
          <w:tcPr>
            <w:tcW w:w="2503" w:type="pct"/>
          </w:tcPr>
          <w:p w14:paraId="339F687A" w14:textId="77777777" w:rsidR="00E732DB" w:rsidRPr="000B4552" w:rsidRDefault="00E732DB" w:rsidP="00E732DB">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E732DB" w:rsidRPr="00F40AB9" w14:paraId="0CBC13CB" w14:textId="77777777" w:rsidTr="00E732DB">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A1981F" w14:textId="77777777" w:rsidR="00E732DB" w:rsidRPr="000B4552" w:rsidRDefault="00E732DB" w:rsidP="00E732DB">
            <w:pPr>
              <w:jc w:val="center"/>
              <w:rPr>
                <w:rFonts w:cstheme="minorHAnsi"/>
                <w:sz w:val="22"/>
                <w:szCs w:val="20"/>
              </w:rPr>
            </w:pPr>
            <w:r w:rsidRPr="000B4552">
              <w:rPr>
                <w:rFonts w:cstheme="minorHAnsi"/>
                <w:sz w:val="22"/>
                <w:szCs w:val="20"/>
              </w:rPr>
              <w:t>Favores</w:t>
            </w:r>
          </w:p>
        </w:tc>
        <w:tc>
          <w:tcPr>
            <w:tcW w:w="1357" w:type="pct"/>
          </w:tcPr>
          <w:p w14:paraId="0F55BEBF" w14:textId="77777777" w:rsidR="00E732DB" w:rsidRPr="000B4552" w:rsidRDefault="00E732DB" w:rsidP="00E732DB">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Publicar un favor/favor múltiple</w:t>
            </w:r>
          </w:p>
          <w:p w14:paraId="678364EC"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p>
        </w:tc>
        <w:tc>
          <w:tcPr>
            <w:tcW w:w="2503" w:type="pct"/>
          </w:tcPr>
          <w:p w14:paraId="36C3B323"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E732DB" w:rsidRPr="00F40AB9" w14:paraId="2EB81EB2" w14:textId="77777777" w:rsidTr="00E732DB">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26501090" w14:textId="77777777" w:rsidR="00E732DB" w:rsidRPr="000B4552" w:rsidRDefault="00E732DB" w:rsidP="00E732DB">
            <w:pPr>
              <w:jc w:val="center"/>
              <w:rPr>
                <w:rFonts w:cstheme="minorHAnsi"/>
                <w:sz w:val="22"/>
                <w:szCs w:val="20"/>
              </w:rPr>
            </w:pPr>
          </w:p>
        </w:tc>
        <w:tc>
          <w:tcPr>
            <w:tcW w:w="1357" w:type="pct"/>
          </w:tcPr>
          <w:p w14:paraId="68983888" w14:textId="77777777" w:rsidR="00E732DB" w:rsidRPr="0095174F"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Seleccionar y</w:t>
            </w:r>
            <w:r>
              <w:rPr>
                <w:rFonts w:eastAsia="Times New Roman" w:cstheme="minorHAnsi"/>
                <w:color w:val="000000"/>
                <w:sz w:val="22"/>
                <w:szCs w:val="24"/>
                <w:lang w:eastAsia="es-ES"/>
              </w:rPr>
              <w:t xml:space="preserve"> realizar favor /favor múltiple</w:t>
            </w:r>
          </w:p>
        </w:tc>
        <w:tc>
          <w:tcPr>
            <w:tcW w:w="2503" w:type="pct"/>
          </w:tcPr>
          <w:p w14:paraId="32BD998A"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E732DB" w:rsidRPr="00F40AB9" w14:paraId="645F7E78" w14:textId="77777777" w:rsidTr="00E732DB">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687E6B27" w14:textId="77777777" w:rsidR="00E732DB" w:rsidRPr="000B4552" w:rsidRDefault="00E732DB" w:rsidP="00E732DB">
            <w:pPr>
              <w:jc w:val="center"/>
              <w:rPr>
                <w:rFonts w:cstheme="minorHAnsi"/>
                <w:sz w:val="22"/>
                <w:szCs w:val="20"/>
              </w:rPr>
            </w:pPr>
          </w:p>
        </w:tc>
        <w:tc>
          <w:tcPr>
            <w:tcW w:w="1357" w:type="pct"/>
          </w:tcPr>
          <w:p w14:paraId="54E1A4DD" w14:textId="77777777" w:rsidR="00E732DB" w:rsidRPr="0095174F" w:rsidRDefault="00E732DB" w:rsidP="00E732DB">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Pr>
                <w:rFonts w:eastAsia="Times New Roman" w:cstheme="minorHAnsi"/>
                <w:color w:val="000000"/>
                <w:sz w:val="22"/>
                <w:szCs w:val="24"/>
                <w:lang w:eastAsia="es-ES"/>
              </w:rPr>
              <w:t>Chat</w:t>
            </w:r>
          </w:p>
        </w:tc>
        <w:tc>
          <w:tcPr>
            <w:tcW w:w="2503" w:type="pct"/>
          </w:tcPr>
          <w:p w14:paraId="6F7E8920"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E732DB" w:rsidRPr="00F40AB9" w14:paraId="18C95AC8" w14:textId="77777777" w:rsidTr="00E732DB">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E83A686" w14:textId="77777777" w:rsidR="00E732DB" w:rsidRPr="000B4552" w:rsidRDefault="00E732DB" w:rsidP="00E732DB">
            <w:pPr>
              <w:jc w:val="center"/>
              <w:rPr>
                <w:rFonts w:cstheme="minorHAnsi"/>
                <w:sz w:val="22"/>
                <w:szCs w:val="20"/>
              </w:rPr>
            </w:pPr>
            <w:r w:rsidRPr="000B4552">
              <w:rPr>
                <w:rFonts w:cstheme="minorHAnsi"/>
                <w:sz w:val="22"/>
                <w:szCs w:val="20"/>
              </w:rPr>
              <w:t>Premios y compras</w:t>
            </w:r>
          </w:p>
        </w:tc>
        <w:tc>
          <w:tcPr>
            <w:tcW w:w="1357" w:type="pct"/>
          </w:tcPr>
          <w:p w14:paraId="5B982FDB" w14:textId="77777777" w:rsidR="00E732DB" w:rsidRPr="0095174F"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 xml:space="preserve">Compra de </w:t>
            </w:r>
            <w:r w:rsidRPr="000B4552">
              <w:rPr>
                <w:rFonts w:eastAsia="Times New Roman" w:cstheme="minorHAnsi"/>
                <w:i/>
                <w:iCs/>
                <w:color w:val="000000"/>
                <w:sz w:val="22"/>
                <w:szCs w:val="24"/>
                <w:lang w:eastAsia="es-ES"/>
              </w:rPr>
              <w:t>grollies</w:t>
            </w:r>
          </w:p>
        </w:tc>
        <w:tc>
          <w:tcPr>
            <w:tcW w:w="2503" w:type="pct"/>
          </w:tcPr>
          <w:p w14:paraId="7870C1D7"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p>
        </w:tc>
      </w:tr>
      <w:tr w:rsidR="00E732DB" w:rsidRPr="00F40AB9" w14:paraId="7B48E6DE" w14:textId="77777777" w:rsidTr="00E732DB">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7FAC5FED" w14:textId="77777777" w:rsidR="00E732DB" w:rsidRPr="000B4552" w:rsidRDefault="00E732DB" w:rsidP="00E732DB">
            <w:pPr>
              <w:jc w:val="center"/>
              <w:rPr>
                <w:rFonts w:cstheme="minorHAnsi"/>
                <w:sz w:val="22"/>
                <w:szCs w:val="20"/>
              </w:rPr>
            </w:pPr>
          </w:p>
        </w:tc>
        <w:tc>
          <w:tcPr>
            <w:tcW w:w="1357" w:type="pct"/>
          </w:tcPr>
          <w:p w14:paraId="12E90CEC"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Solicitar premios</w:t>
            </w:r>
          </w:p>
        </w:tc>
        <w:tc>
          <w:tcPr>
            <w:tcW w:w="2503" w:type="pct"/>
          </w:tcPr>
          <w:p w14:paraId="11A17D19"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premios de Amazon.</w:t>
            </w:r>
          </w:p>
        </w:tc>
      </w:tr>
      <w:tr w:rsidR="00E732DB" w:rsidRPr="00F40AB9" w14:paraId="0FAB8A0E" w14:textId="77777777" w:rsidTr="00E732DB">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36CDDB18" w14:textId="77777777" w:rsidR="00E732DB" w:rsidRPr="000B4552" w:rsidRDefault="00E732DB" w:rsidP="00E732DB">
            <w:pPr>
              <w:jc w:val="center"/>
              <w:rPr>
                <w:rFonts w:cstheme="minorHAnsi"/>
                <w:sz w:val="22"/>
                <w:szCs w:val="20"/>
              </w:rPr>
            </w:pPr>
            <w:r w:rsidRPr="000B4552">
              <w:rPr>
                <w:rFonts w:cstheme="minorHAnsi"/>
                <w:sz w:val="22"/>
                <w:szCs w:val="20"/>
              </w:rPr>
              <w:t>Buscador y geolocalización</w:t>
            </w:r>
          </w:p>
        </w:tc>
        <w:tc>
          <w:tcPr>
            <w:tcW w:w="1357" w:type="pct"/>
          </w:tcPr>
          <w:p w14:paraId="125AF8B8"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Buscar favores por filtro</w:t>
            </w:r>
          </w:p>
        </w:tc>
        <w:tc>
          <w:tcPr>
            <w:tcW w:w="2503" w:type="pct"/>
          </w:tcPr>
          <w:p w14:paraId="47046BE2"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29BD7B80" w14:textId="77777777" w:rsidR="000B4552" w:rsidRDefault="000B4552" w:rsidP="00824164">
      <w:pPr>
        <w:jc w:val="both"/>
        <w:rPr>
          <w:rFonts w:ascii="Times New Roman" w:hAnsi="Times New Roman" w:cs="Times New Roman"/>
          <w:b/>
          <w:bCs/>
          <w:color w:val="A4063E" w:themeColor="accent6"/>
          <w:sz w:val="24"/>
          <w:szCs w:val="20"/>
        </w:rPr>
      </w:pPr>
    </w:p>
    <w:p w14:paraId="065139CD" w14:textId="0B968D75" w:rsidR="008568A2" w:rsidRPr="00F40AB9" w:rsidRDefault="008568A2" w:rsidP="00824164">
      <w:pPr>
        <w:jc w:val="both"/>
        <w:rPr>
          <w:rFonts w:ascii="Times New Roman" w:hAnsi="Times New Roman" w:cs="Times New Roman"/>
          <w:b/>
          <w:bCs/>
          <w:color w:val="A4063E" w:themeColor="accent6"/>
          <w:sz w:val="24"/>
          <w:szCs w:val="20"/>
        </w:rPr>
      </w:pPr>
      <w:r w:rsidRPr="00F40AB9">
        <w:rPr>
          <w:rFonts w:ascii="Times New Roman" w:hAnsi="Times New Roman" w:cs="Times New Roman"/>
          <w:b/>
          <w:bCs/>
          <w:color w:val="A4063E" w:themeColor="accent6"/>
          <w:sz w:val="24"/>
          <w:szCs w:val="20"/>
        </w:rPr>
        <w:t>*Grollies: Moneda virtual que representa el tiempo en nuestra aplicación</w:t>
      </w:r>
    </w:p>
    <w:p w14:paraId="4B016EBA" w14:textId="77777777" w:rsidR="008568A2" w:rsidRPr="00F40AB9" w:rsidRDefault="008568A2" w:rsidP="00824164">
      <w:pPr>
        <w:jc w:val="both"/>
        <w:rPr>
          <w:rFonts w:ascii="Times New Roman" w:hAnsi="Times New Roman" w:cs="Times New Roman"/>
          <w:b/>
          <w:bCs/>
          <w:color w:val="A4063E" w:themeColor="accent6"/>
          <w:sz w:val="24"/>
          <w:szCs w:val="20"/>
        </w:rPr>
      </w:pPr>
    </w:p>
    <w:p w14:paraId="5E666AF3" w14:textId="769D7738" w:rsidR="008568A2" w:rsidRDefault="008568A2" w:rsidP="00824164">
      <w:pPr>
        <w:jc w:val="both"/>
        <w:rPr>
          <w:rFonts w:ascii="Times New Roman" w:hAnsi="Times New Roman" w:cs="Times New Roman"/>
          <w:b/>
          <w:bCs/>
          <w:color w:val="A4063E" w:themeColor="accent6"/>
          <w:sz w:val="24"/>
          <w:szCs w:val="20"/>
        </w:rPr>
      </w:pPr>
    </w:p>
    <w:p w14:paraId="11F38E04" w14:textId="0E3FB57B" w:rsidR="00E732DB" w:rsidRDefault="00E732DB" w:rsidP="00824164">
      <w:pPr>
        <w:jc w:val="both"/>
        <w:rPr>
          <w:rFonts w:ascii="Times New Roman" w:hAnsi="Times New Roman" w:cs="Times New Roman"/>
          <w:b/>
          <w:bCs/>
          <w:color w:val="A4063E" w:themeColor="accent6"/>
          <w:sz w:val="24"/>
          <w:szCs w:val="20"/>
        </w:rPr>
      </w:pPr>
    </w:p>
    <w:p w14:paraId="3D21E1F6" w14:textId="77777777" w:rsidR="0061439A" w:rsidRPr="00F40AB9" w:rsidRDefault="0061439A" w:rsidP="00824164">
      <w:pPr>
        <w:jc w:val="both"/>
        <w:rPr>
          <w:rFonts w:ascii="Times New Roman" w:hAnsi="Times New Roman" w:cs="Times New Roman"/>
          <w:b/>
          <w:bCs/>
          <w:color w:val="A4063E" w:themeColor="accent6"/>
          <w:sz w:val="24"/>
          <w:szCs w:val="20"/>
        </w:rPr>
      </w:pPr>
    </w:p>
    <w:p w14:paraId="28287850" w14:textId="2FCBDC3E"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339C5953" w14:textId="2F9085F3" w:rsidR="008568A2" w:rsidRDefault="008568A2" w:rsidP="00824164">
      <w:pPr>
        <w:spacing w:after="120" w:line="264" w:lineRule="auto"/>
        <w:jc w:val="both"/>
        <w:rPr>
          <w:rFonts w:ascii="Times New Roman" w:eastAsia="Times New Roman" w:hAnsi="Times New Roman" w:cs="Times New Roman"/>
          <w:color w:val="auto"/>
          <w:sz w:val="21"/>
          <w:szCs w:val="21"/>
        </w:rPr>
      </w:pPr>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77777777"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tenga un mercado local en un principio sin descartar el objetivo nacional, además </w:t>
      </w:r>
      <w:r w:rsidRPr="000B4552">
        <w:rPr>
          <w:rFonts w:eastAsia="Times New Roman" w:cstheme="minorHAnsi"/>
          <w:b/>
          <w:bCs/>
          <w:color w:val="A4063E"/>
          <w:sz w:val="25"/>
          <w:szCs w:val="25"/>
          <w:lang w:eastAsia="es-ES"/>
        </w:rPr>
        <w:t>el público objetivo es amplio</w:t>
      </w:r>
      <w:r w:rsidRPr="000B4552">
        <w:rPr>
          <w:rFonts w:eastAsia="Times New Roman" w:cstheme="minorHAnsi"/>
          <w:color w:val="000000"/>
          <w:sz w:val="25"/>
          <w:szCs w:val="25"/>
          <w:lang w:eastAsia="es-ES"/>
        </w:rPr>
        <w:t xml:space="preserve">. Por esta razón </w:t>
      </w:r>
      <w:r w:rsidRPr="000B4552">
        <w:rPr>
          <w:rFonts w:eastAsia="Times New Roman" w:cstheme="minorHAnsi"/>
          <w:b/>
          <w:bCs/>
          <w:color w:val="A4063E"/>
          <w:sz w:val="25"/>
          <w:szCs w:val="25"/>
          <w:lang w:eastAsia="es-ES"/>
        </w:rPr>
        <w:t>la base de datos va a tener que ser capaz de almacenar la información de una cantidad superior a los 10.000 usuarios (al menos en un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3F41A40D"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es </w:t>
      </w:r>
      <w:r w:rsidRPr="000B4552">
        <w:rPr>
          <w:rFonts w:eastAsia="Times New Roman" w:cstheme="minorHAnsi"/>
          <w:b/>
          <w:bCs/>
          <w:color w:val="A4063E"/>
          <w:sz w:val="25"/>
          <w:szCs w:val="25"/>
          <w:lang w:eastAsia="es-ES"/>
        </w:rPr>
        <w:t>importante el aspecto de la seguridad en la realización transacciones</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 xml:space="preserve">para obtener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 Con relación a los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una función importante de la aplicación es la obtención de recompensas, la cual dependerá de la conexión de la aplicaci</w:t>
      </w:r>
      <w:r w:rsidR="005641F4">
        <w:rPr>
          <w:rFonts w:eastAsia="Times New Roman" w:cstheme="minorHAnsi"/>
          <w:color w:val="000000"/>
          <w:sz w:val="25"/>
          <w:szCs w:val="25"/>
          <w:lang w:eastAsia="es-ES"/>
        </w:rPr>
        <w:t>ón con los servidores de Amazon</w:t>
      </w:r>
      <w:r w:rsidRPr="000B4552">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0AE06053" w14:textId="5AB6DCF2" w:rsidR="008568A2" w:rsidRDefault="008568A2" w:rsidP="00824164">
      <w:pPr>
        <w:spacing w:after="120" w:line="264" w:lineRule="auto"/>
        <w:jc w:val="both"/>
        <w:rPr>
          <w:rFonts w:ascii="Times New Roman" w:eastAsia="Times New Roman" w:hAnsi="Times New Roman" w:cs="Times New Roman"/>
          <w:color w:val="auto"/>
          <w:sz w:val="21"/>
          <w:szCs w:val="21"/>
        </w:rPr>
      </w:pPr>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77777777"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5641F4">
        <w:rPr>
          <w:rFonts w:eastAsia="Times New Roman" w:cstheme="minorHAnsi"/>
          <w:b/>
          <w:bCs/>
          <w:color w:val="A4063E"/>
          <w:sz w:val="25"/>
          <w:szCs w:val="25"/>
          <w:lang w:eastAsia="es-ES"/>
        </w:rPr>
        <w:t>normativas de la Unión Europea</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 xml:space="preserve">no podemos crear una moneda virtual intercambiable por dinero. Para evitar este impedimento </w:t>
      </w:r>
      <w:r w:rsidRPr="005641F4">
        <w:rPr>
          <w:rFonts w:eastAsia="Times New Roman" w:cstheme="minorHAnsi"/>
          <w:b/>
          <w:bCs/>
          <w:color w:val="A4063E"/>
          <w:sz w:val="25"/>
          <w:szCs w:val="25"/>
          <w:lang w:eastAsia="es-ES"/>
        </w:rPr>
        <w:t xml:space="preserve">la aplicación incluye un sistema de recompensas de forma que cuando quieras materializar tus </w:t>
      </w:r>
      <w:r w:rsidRPr="005641F4">
        <w:rPr>
          <w:rFonts w:eastAsia="Times New Roman" w:cstheme="minorHAnsi"/>
          <w:b/>
          <w:bCs/>
          <w:i/>
          <w:iCs/>
          <w:color w:val="A4063E"/>
          <w:sz w:val="25"/>
          <w:szCs w:val="25"/>
          <w:lang w:eastAsia="es-ES"/>
        </w:rPr>
        <w:t>grollies</w:t>
      </w:r>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41636858"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Nuestra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17BB407F" w14:textId="77777777"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 </w:t>
      </w:r>
      <w:r w:rsidRPr="005641F4">
        <w:rPr>
          <w:rFonts w:eastAsia="Times New Roman" w:cstheme="minorHAnsi"/>
          <w:b/>
          <w:bCs/>
          <w:color w:val="A4063E"/>
          <w:sz w:val="25"/>
          <w:szCs w:val="25"/>
          <w:lang w:eastAsia="es-ES"/>
        </w:rPr>
        <w:t>con el objetivo de 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p>
    <w:p w14:paraId="0A317F9B" w14:textId="77777777" w:rsidR="008568A2" w:rsidRPr="00F40AB9" w:rsidRDefault="008568A2" w:rsidP="00824164">
      <w:pPr>
        <w:jc w:val="both"/>
        <w:rPr>
          <w:rFonts w:ascii="Times New Roman" w:hAnsi="Times New Roman" w:cs="Times New Roman"/>
          <w:b/>
          <w:bCs/>
          <w:color w:val="A4063E" w:themeColor="accent6"/>
          <w:sz w:val="24"/>
          <w:szCs w:val="20"/>
        </w:rPr>
      </w:pP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0B6F6261" w14:textId="6B78FAE3" w:rsidR="008568A2" w:rsidRPr="005641F4" w:rsidRDefault="008568A2" w:rsidP="005641F4">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Toc26111838"/>
      <w:bookmarkStart w:id="34" w:name="_Hlk25930671"/>
      <w:bookmarkEnd w:id="29"/>
      <w:r w:rsidRPr="005641F4">
        <w:rPr>
          <w:rFonts w:ascii="Times New Roman" w:hAnsi="Times New Roman"/>
          <w:sz w:val="40"/>
        </w:rPr>
        <w:lastRenderedPageBreak/>
        <w:t>Modelo de proceso</w:t>
      </w:r>
      <w:bookmarkEnd w:id="30"/>
      <w:bookmarkEnd w:id="31"/>
      <w:bookmarkEnd w:id="32"/>
      <w:bookmarkEnd w:id="33"/>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68B62566" w14:textId="77777777" w:rsidR="0061439A" w:rsidRDefault="0061439A" w:rsidP="00276759">
      <w:pPr>
        <w:spacing w:after="120" w:line="240" w:lineRule="auto"/>
        <w:ind w:firstLine="360"/>
        <w:jc w:val="both"/>
        <w:rPr>
          <w:rFonts w:eastAsia="Times New Roman" w:cstheme="minorHAnsi"/>
          <w:b/>
          <w:bCs/>
          <w:color w:val="A4063E"/>
          <w:sz w:val="25"/>
          <w:szCs w:val="25"/>
          <w:lang w:eastAsia="es-ES"/>
        </w:rPr>
      </w:pPr>
      <w:bookmarkStart w:id="35" w:name="_Ref26001321"/>
      <w:bookmarkEnd w:id="34"/>
    </w:p>
    <w:p w14:paraId="578C7B34" w14:textId="2245BED1"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b/>
          <w:bCs/>
          <w:color w:val="A4063E"/>
          <w:sz w:val="25"/>
          <w:szCs w:val="25"/>
          <w:lang w:eastAsia="es-ES"/>
        </w:rPr>
        <w:t>Se ha decidido llevar a cabo el proyecto siguiendo la metodología Lean de desarrollo de software</w:t>
      </w:r>
      <w:r w:rsidRPr="005641F4">
        <w:rPr>
          <w:rFonts w:eastAsia="Times New Roman" w:cstheme="minorHAnsi"/>
          <w:color w:val="000000"/>
          <w:sz w:val="25"/>
          <w:szCs w:val="25"/>
          <w:lang w:eastAsia="es-ES"/>
        </w:rPr>
        <w:t xml:space="preserve"> incorporando algún aspecto de otros métodos ágiles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4635F11" w:rsidR="005641F4" w:rsidRDefault="00276759" w:rsidP="00F545A4">
      <w:pPr>
        <w:spacing w:after="120" w:line="240" w:lineRule="auto"/>
        <w:ind w:firstLine="360"/>
        <w:jc w:val="both"/>
        <w:textAlignment w:val="baseline"/>
        <w:rPr>
          <w:rFonts w:eastAsia="Times New Roman" w:cstheme="minorHAnsi"/>
          <w:b/>
          <w:bCs/>
          <w:color w:val="A4063E"/>
          <w:sz w:val="25"/>
          <w:szCs w:val="25"/>
          <w:lang w:eastAsia="es-ES"/>
        </w:rPr>
      </w:pPr>
      <w:r w:rsidRPr="005641F4">
        <w:rPr>
          <w:rFonts w:eastAsia="Times New Roman" w:cstheme="minorHAnsi"/>
          <w:color w:val="000000"/>
          <w:sz w:val="25"/>
          <w:szCs w:val="25"/>
          <w:lang w:eastAsia="es-ES"/>
        </w:rPr>
        <w:t xml:space="preserve">Es importante la figura del </w:t>
      </w:r>
      <w:r w:rsidRPr="005641F4">
        <w:rPr>
          <w:rFonts w:eastAsia="Times New Roman" w:cstheme="minorHAnsi"/>
          <w:i/>
          <w:iCs/>
          <w:color w:val="000000"/>
          <w:sz w:val="25"/>
          <w:szCs w:val="25"/>
          <w:lang w:eastAsia="es-ES"/>
        </w:rPr>
        <w:t>product owner</w:t>
      </w:r>
      <w:r w:rsidRPr="005641F4">
        <w:rPr>
          <w:rFonts w:eastAsia="Times New Roman" w:cstheme="minorHAnsi"/>
          <w:color w:val="000000"/>
          <w:sz w:val="25"/>
          <w:szCs w:val="25"/>
          <w:lang w:eastAsia="es-ES"/>
        </w:rPr>
        <w:t xml:space="preserve"> en nuestra metodología, ya que </w:t>
      </w:r>
      <w:r w:rsidRPr="005641F4">
        <w:rPr>
          <w:rFonts w:eastAsia="Times New Roman" w:cstheme="minorHAnsi"/>
          <w:b/>
          <w:bCs/>
          <w:color w:val="A4063E"/>
          <w:sz w:val="25"/>
          <w:szCs w:val="25"/>
          <w:lang w:eastAsia="es-ES"/>
        </w:rPr>
        <w:t>sustituir al cliente por un integrante del equipo nos ayuda a especificar requisitos y funcionalidades de la aplicación.</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bookmarkStart w:id="42" w:name="_Toc26095880"/>
    <w:bookmarkStart w:id="43" w:name="_Toc26097857"/>
    <w:bookmarkStart w:id="44" w:name="_Toc26111839"/>
    <w:bookmarkEnd w:id="35"/>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FF588F8">
                <wp:simplePos x="0" y="0"/>
                <wp:positionH relativeFrom="margin">
                  <wp:posOffset>-7620</wp:posOffset>
                </wp:positionH>
                <wp:positionV relativeFrom="paragraph">
                  <wp:posOffset>620395</wp:posOffset>
                </wp:positionV>
                <wp:extent cx="6313170" cy="1160145"/>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160145"/>
                        </a:xfrm>
                        <a:prstGeom prst="rect">
                          <a:avLst/>
                        </a:prstGeom>
                        <a:noFill/>
                        <a:ln w="9525">
                          <a:noFill/>
                          <a:miter lim="800000"/>
                          <a:headEnd/>
                          <a:tailEnd/>
                        </a:ln>
                      </wps:spPr>
                      <wps:txbx>
                        <w:txbxContent>
                          <w:p w14:paraId="43B0A4D5" w14:textId="77777777" w:rsidR="00446E70" w:rsidRDefault="00446E70"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Cuadro de texto 2" o:spid="_x0000_s1035" type="#_x0000_t202" style="position:absolute;left:0;text-align:left;margin-left:-.6pt;margin-top:48.85pt;width:497.1pt;height:91.35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" filled="f" stroked="f">
                <v:textbox>
                  <w:txbxContent>
                    <w:p w14:paraId="43B0A4D5" w14:textId="77777777" w:rsidR="00446E70" w:rsidRDefault="00446E70"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p w14:paraId="37A74EE0" w14:textId="0355D844" w:rsidR="00F545A4" w:rsidRDefault="00F545A4" w:rsidP="00F545A4">
      <w:bookmarkStart w:id="45" w:name="_Ref26001298"/>
      <w:bookmarkStart w:id="46" w:name="_Toc26095881"/>
      <w:bookmarkStart w:id="47"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6111840"/>
      <w:r w:rsidRPr="005641F4">
        <w:rPr>
          <w:rFonts w:ascii="Times New Roman" w:hAnsi="Times New Roman"/>
          <w:sz w:val="40"/>
        </w:rPr>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49"/>
      <w:bookmarkEnd w:id="50"/>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6111841"/>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5"/>
      <w:bookmarkEnd w:id="56"/>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6111842"/>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7D03BC79" w14:textId="65A7AFC9"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09A7F858" w14:textId="03DD1DB1" w:rsidR="00E732DB" w:rsidRDefault="00E732DB" w:rsidP="00824164">
      <w:pPr>
        <w:spacing w:after="240"/>
        <w:jc w:val="both"/>
        <w:rPr>
          <w:rFonts w:cstheme="minorHAnsi"/>
          <w:color w:val="auto"/>
          <w:sz w:val="25"/>
          <w:szCs w:val="25"/>
        </w:rPr>
      </w:pPr>
    </w:p>
    <w:p w14:paraId="54C8D343" w14:textId="0B27E094" w:rsidR="00E732DB" w:rsidRDefault="00E732DB" w:rsidP="00824164">
      <w:pPr>
        <w:spacing w:after="240"/>
        <w:jc w:val="both"/>
        <w:rPr>
          <w:rFonts w:cstheme="minorHAnsi"/>
          <w:color w:val="auto"/>
          <w:sz w:val="25"/>
          <w:szCs w:val="25"/>
        </w:rPr>
      </w:pPr>
    </w:p>
    <w:p w14:paraId="13DF3BA0" w14:textId="77777777" w:rsidR="0061439A" w:rsidRPr="00F545A4" w:rsidRDefault="0061439A"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lastRenderedPageBreak/>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726D4AEC" w14:textId="77777777" w:rsidR="00E732DB" w:rsidRPr="00967182" w:rsidRDefault="00E732DB" w:rsidP="00967182">
      <w:pPr>
        <w:rPr>
          <w:rFonts w:eastAsia="Times New Roman"/>
          <w:color w:val="auto"/>
          <w:sz w:val="25"/>
          <w:szCs w:val="25"/>
        </w:rPr>
      </w:pPr>
    </w:p>
    <w:p w14:paraId="4EB4CC94" w14:textId="77777777"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Pr="005641F4">
        <w:rPr>
          <w:rFonts w:cstheme="minorHAnsi"/>
          <w:color w:val="auto"/>
          <w:sz w:val="25"/>
          <w:szCs w:val="25"/>
        </w:rPr>
        <w:t>Diversos estudios estiman que el sueldo medio de un programador junior en España ronda los 19200 € brutos al año</w:t>
      </w:r>
      <w:r w:rsidRPr="005641F4">
        <w:rPr>
          <w:rFonts w:cstheme="minorHAnsi"/>
          <w:color w:val="auto"/>
          <w:sz w:val="25"/>
          <w:szCs w:val="25"/>
          <w:vertAlign w:val="superscript"/>
        </w:rPr>
        <w:footnoteReference w:id="1"/>
      </w:r>
      <w:r w:rsidRPr="005641F4">
        <w:rPr>
          <w:rFonts w:cstheme="minorHAnsi"/>
          <w:color w:val="auto"/>
          <w:sz w:val="25"/>
          <w:szCs w:val="25"/>
        </w:rPr>
        <w:t xml:space="preserve">,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p>
    <w:p w14:paraId="091935BE" w14:textId="77777777"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como idealista.com, belbex.com y fotocasa.es revelan que el precio medio que se deberá pagar por el alquiler del espacio es de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77777777"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Pr="005641F4">
        <w:rPr>
          <w:rFonts w:cstheme="minorHAnsi"/>
          <w:color w:val="161718" w:themeColor="text1"/>
          <w:sz w:val="25"/>
          <w:szCs w:val="25"/>
          <w:vertAlign w:val="superscript"/>
        </w:rPr>
        <w:footnoteReference w:id="2"/>
      </w:r>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grollies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Los costes del proyecto se pueden visualizar en el siguiente gráfico:</w:t>
      </w:r>
    </w:p>
    <w:p w14:paraId="68500E52"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6E1E6692" w14:textId="5938B8D7" w:rsidR="00E732DB" w:rsidRDefault="00E732DB" w:rsidP="00824164">
      <w:pPr>
        <w:spacing w:after="240"/>
        <w:jc w:val="both"/>
        <w:rPr>
          <w:rFonts w:cstheme="minorHAnsi"/>
          <w:color w:val="auto"/>
          <w:sz w:val="24"/>
          <w:szCs w:val="24"/>
        </w:rPr>
      </w:pPr>
    </w:p>
    <w:p w14:paraId="7018037E" w14:textId="77777777" w:rsidR="00E732DB" w:rsidRDefault="00E732DB" w:rsidP="00824164">
      <w:pPr>
        <w:spacing w:after="240"/>
        <w:jc w:val="both"/>
        <w:rPr>
          <w:rFonts w:cstheme="minorHAnsi"/>
          <w:color w:val="auto"/>
          <w:sz w:val="24"/>
          <w:szCs w:val="24"/>
        </w:rPr>
      </w:pPr>
    </w:p>
    <w:p w14:paraId="2D8FCC21" w14:textId="77777777"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6111843"/>
      <w:r w:rsidRPr="00F545A4">
        <w:rPr>
          <w:rFonts w:ascii="Times New Roman" w:hAnsi="Times New Roman"/>
          <w:sz w:val="40"/>
        </w:rPr>
        <w:lastRenderedPageBreak/>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03E32700"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Poniendo de manifiesto datos del </w:t>
      </w:r>
      <w:hyperlink r:id="rId11" w:history="1">
        <w:r w:rsidRPr="00F545A4">
          <w:rPr>
            <w:rFonts w:cstheme="minorHAnsi"/>
            <w:color w:val="8BE4DB" w:themeColor="accent3" w:themeTint="66"/>
            <w:sz w:val="25"/>
            <w:szCs w:val="25"/>
            <w:u w:val="single"/>
          </w:rPr>
          <w:t>Metro de Madrid</w:t>
        </w:r>
      </w:hyperlink>
      <w:r w:rsidRPr="00F545A4">
        <w:rPr>
          <w:rFonts w:cstheme="minorHAnsi"/>
          <w:color w:val="8BE4DB" w:themeColor="accent3" w:themeTint="66"/>
          <w:sz w:val="25"/>
          <w:szCs w:val="25"/>
        </w:rPr>
        <w:t xml:space="preserve"> </w:t>
      </w:r>
      <w:r w:rsidRPr="00F545A4">
        <w:rPr>
          <w:rFonts w:cstheme="minorHAnsi"/>
          <w:color w:val="auto"/>
          <w:sz w:val="25"/>
          <w:szCs w:val="25"/>
        </w:rPr>
        <w:t xml:space="preserve">se observa 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Pr="00F545A4">
        <w:rPr>
          <w:rFonts w:cstheme="minorHAnsi"/>
          <w:color w:val="auto"/>
          <w:sz w:val="25"/>
          <w:szCs w:val="25"/>
          <w:vertAlign w:val="superscript"/>
        </w:rPr>
        <w:footnoteReference w:id="3"/>
      </w:r>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r w:rsidRPr="00F545A4">
        <w:rPr>
          <w:rFonts w:cstheme="minorHAnsi"/>
          <w:color w:val="auto"/>
          <w:sz w:val="25"/>
          <w:szCs w:val="25"/>
          <w:vertAlign w:val="superscript"/>
        </w:rPr>
        <w:footnoteReference w:id="4"/>
      </w:r>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 se estiman un total de 50.000 descargas para finales de septiembre</w:t>
      </w:r>
      <w:r w:rsidRPr="00F545A4">
        <w:rPr>
          <w:rFonts w:cstheme="minorHAnsi"/>
          <w:color w:val="161718" w:themeColor="text1"/>
          <w:sz w:val="25"/>
          <w:szCs w:val="25"/>
          <w:vertAlign w:val="superscript"/>
        </w:rPr>
        <w:footnoteReference w:id="5"/>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feedback a gran escala para que creen </w:t>
      </w:r>
      <w:r w:rsidRPr="00F545A4">
        <w:rPr>
          <w:rFonts w:cstheme="minorHAnsi"/>
          <w:color w:val="161718" w:themeColor="text1"/>
          <w:sz w:val="25"/>
          <w:szCs w:val="25"/>
        </w:rPr>
        <w:lastRenderedPageBreak/>
        <w:t>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drawing>
          <wp:inline distT="0" distB="0" distL="0" distR="0" wp14:anchorId="6B1F0301" wp14:editId="07139C57">
            <wp:extent cx="5991225" cy="355282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4C83732" w14:textId="25C06FBA"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20E773AE" w:rsidR="00E732DB" w:rsidRDefault="00E732DB" w:rsidP="00824164">
      <w:pPr>
        <w:spacing w:after="200"/>
        <w:jc w:val="both"/>
        <w:rPr>
          <w:rFonts w:ascii="Times New Roman" w:hAnsi="Times New Roman" w:cs="Times New Roman"/>
          <w:color w:val="auto"/>
          <w:sz w:val="22"/>
        </w:rPr>
      </w:pPr>
    </w:p>
    <w:p w14:paraId="6A4DA61C" w14:textId="2C533648" w:rsidR="00E732DB" w:rsidRDefault="00E732DB" w:rsidP="00824164">
      <w:pPr>
        <w:spacing w:after="200"/>
        <w:jc w:val="both"/>
        <w:rPr>
          <w:rFonts w:ascii="Times New Roman" w:hAnsi="Times New Roman" w:cs="Times New Roman"/>
          <w:color w:val="auto"/>
          <w:sz w:val="22"/>
        </w:rPr>
      </w:pPr>
    </w:p>
    <w:p w14:paraId="0F56405A" w14:textId="0D3CC0D0" w:rsidR="00E732DB" w:rsidRDefault="00E732DB" w:rsidP="00824164">
      <w:pPr>
        <w:spacing w:after="200"/>
        <w:jc w:val="both"/>
        <w:rPr>
          <w:rFonts w:ascii="Times New Roman" w:hAnsi="Times New Roman" w:cs="Times New Roman"/>
          <w:color w:val="auto"/>
          <w:sz w:val="22"/>
        </w:rPr>
      </w:pPr>
    </w:p>
    <w:p w14:paraId="6EBD9AFD" w14:textId="77777777" w:rsidR="00E732DB" w:rsidRPr="00F40AB9" w:rsidRDefault="00E732DB" w:rsidP="00824164">
      <w:pPr>
        <w:spacing w:after="200"/>
        <w:jc w:val="both"/>
        <w:rPr>
          <w:rFonts w:ascii="Times New Roman" w:hAnsi="Times New Roman" w:cs="Times New Roman"/>
          <w:color w:val="auto"/>
          <w:sz w:val="22"/>
        </w:rPr>
      </w:pPr>
    </w:p>
    <w:bookmarkStart w:id="147" w:name="_Ref26002474"/>
    <w:bookmarkStart w:id="148" w:name="_Toc26095891"/>
    <w:bookmarkStart w:id="149" w:name="_Toc26097868"/>
    <w:bookmarkStart w:id="150" w:name="_Toc26111844"/>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446E70" w:rsidRDefault="00446E70"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6"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b1Eg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" filled="f" stroked="f">
                <v:textbox>
                  <w:txbxContent>
                    <w:p w14:paraId="2788AF17" w14:textId="77777777" w:rsidR="00446E70" w:rsidRDefault="00446E70"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26111845"/>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6F07E9A9" w:rsidR="0059090B" w:rsidRPr="00193C45"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de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3C0CF8B1"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Para el desarrollo fluido de los intercambios de favores. Es decir, que la demanda y la oferta se mantengan activos, debemos alcanzar un número mínimo de personas que descarguen la aplicación. Es lo que llamamos masa crítica y que si no se alcanza, el intercambio de favores entre usuarios se presenta inviable</w:t>
            </w:r>
            <w:bookmarkEnd w:id="161"/>
            <w:bookmarkEnd w:id="162"/>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t>Mala gestión de                      situaciones imprevistas</w:t>
            </w:r>
            <w:bookmarkEnd w:id="167"/>
            <w:bookmarkEnd w:id="168"/>
          </w:p>
        </w:tc>
        <w:tc>
          <w:tcPr>
            <w:tcW w:w="7093" w:type="dxa"/>
            <w:vAlign w:val="center"/>
          </w:tcPr>
          <w:p w14:paraId="73B30F51" w14:textId="28A66C2D"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9" w:name="_Toc26095900"/>
            <w:bookmarkStart w:id="170" w:name="_Toc26097877"/>
            <w:r w:rsidRPr="00A3581C">
              <w:rPr>
                <w:rFonts w:eastAsia="Times New Roman" w:cstheme="minorHAnsi"/>
                <w:color w:val="auto"/>
                <w:sz w:val="22"/>
                <w:szCs w:val="24"/>
              </w:rPr>
              <w:t>Dado que los integrantes del equipo son alumnos de 19 años con nula experiencia laboral y de organización y ejecución de proyectos, es posible que, ante dificultades y baches durante el proyecto, no sepan gestionarlos debidamente</w:t>
            </w:r>
            <w:bookmarkEnd w:id="169"/>
            <w:bookmarkEnd w:id="170"/>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1" w:name="_Toc26095901"/>
            <w:bookmarkStart w:id="172" w:name="_Toc26097878"/>
            <w:r w:rsidRPr="00A3581C">
              <w:rPr>
                <w:rFonts w:eastAsia="Times New Roman" w:cstheme="minorHAnsi"/>
                <w:color w:val="auto"/>
                <w:sz w:val="22"/>
                <w:szCs w:val="24"/>
              </w:rPr>
              <w:t>Baja eficiencia de los trabajadores (no alcanzar los plazos)</w:t>
            </w:r>
            <w:bookmarkEnd w:id="171"/>
            <w:bookmarkEnd w:id="172"/>
          </w:p>
        </w:tc>
        <w:tc>
          <w:tcPr>
            <w:tcW w:w="7093" w:type="dxa"/>
            <w:vAlign w:val="center"/>
          </w:tcPr>
          <w:p w14:paraId="41F799CF" w14:textId="0B21E841"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3" w:name="_Toc26095902"/>
            <w:bookmarkStart w:id="174" w:name="_Toc26097879"/>
            <w:r w:rsidRPr="00A3581C">
              <w:rPr>
                <w:rFonts w:eastAsia="Times New Roman" w:cstheme="minorHAnsi"/>
                <w:color w:val="auto"/>
                <w:sz w:val="22"/>
                <w:szCs w:val="24"/>
              </w:rPr>
              <w:t>Debido a la falta experiencia de los trabajadores es posible que su esfuerzo y trabajo no se vea luego reflejado en resultados tangibles y que, en consecuencia, no se alcancen los plazos preestablecidos.</w:t>
            </w:r>
            <w:bookmarkEnd w:id="173"/>
            <w:bookmarkEnd w:id="174"/>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5" w:name="_Toc26095903"/>
            <w:bookmarkStart w:id="176" w:name="_Toc26097880"/>
            <w:r w:rsidRPr="00A3581C">
              <w:rPr>
                <w:rFonts w:eastAsia="Times New Roman" w:cstheme="minorHAnsi"/>
                <w:color w:val="auto"/>
                <w:sz w:val="22"/>
                <w:szCs w:val="24"/>
              </w:rPr>
              <w:lastRenderedPageBreak/>
              <w:t>Falta de comunicación entre trabajadores</w:t>
            </w:r>
            <w:bookmarkEnd w:id="175"/>
            <w:bookmarkEnd w:id="176"/>
          </w:p>
        </w:tc>
        <w:tc>
          <w:tcPr>
            <w:tcW w:w="7093" w:type="dxa"/>
            <w:vAlign w:val="center"/>
          </w:tcPr>
          <w:p w14:paraId="50912FF9" w14:textId="4F69820A"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7" w:name="_Toc26095904"/>
            <w:bookmarkStart w:id="178"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7"/>
            <w:bookmarkEnd w:id="178"/>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9" w:name="_Toc26095905"/>
            <w:bookmarkStart w:id="180" w:name="_Toc26097882"/>
            <w:r w:rsidRPr="00A3581C">
              <w:rPr>
                <w:rFonts w:eastAsia="Times New Roman" w:cstheme="minorHAnsi"/>
                <w:color w:val="auto"/>
                <w:sz w:val="22"/>
                <w:szCs w:val="24"/>
              </w:rPr>
              <w:t>Cambio de requisitos del cliente</w:t>
            </w:r>
            <w:bookmarkEnd w:id="179"/>
            <w:bookmarkEnd w:id="180"/>
          </w:p>
        </w:tc>
        <w:tc>
          <w:tcPr>
            <w:tcW w:w="7093" w:type="dxa"/>
            <w:vAlign w:val="center"/>
          </w:tcPr>
          <w:p w14:paraId="66E22ED4" w14:textId="3248E3BE"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1" w:name="_Toc26095906"/>
            <w:bookmarkStart w:id="182"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1"/>
            <w:bookmarkEnd w:id="182"/>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3" w:name="_Toc26095907"/>
            <w:bookmarkStart w:id="184" w:name="_Toc26097884"/>
            <w:r w:rsidRPr="00A3581C">
              <w:rPr>
                <w:rFonts w:eastAsia="Times New Roman" w:cstheme="minorHAnsi"/>
                <w:color w:val="auto"/>
                <w:sz w:val="22"/>
                <w:szCs w:val="24"/>
              </w:rPr>
              <w:t>Problemas legales con la moneda virtual y los premios</w:t>
            </w:r>
            <w:bookmarkEnd w:id="183"/>
            <w:bookmarkEnd w:id="184"/>
          </w:p>
        </w:tc>
        <w:tc>
          <w:tcPr>
            <w:tcW w:w="7093" w:type="dxa"/>
            <w:vAlign w:val="center"/>
          </w:tcPr>
          <w:p w14:paraId="3531D283" w14:textId="2714B7C2"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5" w:name="_Toc26095908"/>
            <w:bookmarkStart w:id="186"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5"/>
            <w:bookmarkEnd w:id="186"/>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7" w:name="_Toc26095909"/>
            <w:bookmarkStart w:id="188" w:name="_Toc26097886"/>
            <w:r w:rsidRPr="00A3581C">
              <w:rPr>
                <w:rFonts w:eastAsia="Times New Roman" w:cstheme="minorHAnsi"/>
                <w:color w:val="auto"/>
                <w:sz w:val="22"/>
                <w:szCs w:val="24"/>
              </w:rPr>
              <w:t>Falta de financiación</w:t>
            </w:r>
            <w:bookmarkEnd w:id="187"/>
            <w:bookmarkEnd w:id="188"/>
          </w:p>
        </w:tc>
        <w:tc>
          <w:tcPr>
            <w:tcW w:w="7093" w:type="dxa"/>
            <w:vAlign w:val="center"/>
          </w:tcPr>
          <w:p w14:paraId="7A6F7AA0" w14:textId="1626DBD5"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9" w:name="_Toc26095910"/>
            <w:bookmarkStart w:id="190" w:name="_Toc26097887"/>
            <w:r w:rsidRPr="00A3581C">
              <w:rPr>
                <w:rFonts w:eastAsia="Times New Roman" w:cstheme="minorHAnsi"/>
                <w:color w:val="auto"/>
                <w:sz w:val="22"/>
                <w:szCs w:val="24"/>
              </w:rPr>
              <w:t>Todo proyecto está ligado a su financiación, por eso es un riesgo a tener en cuenta.</w:t>
            </w:r>
            <w:bookmarkEnd w:id="189"/>
            <w:bookmarkEnd w:id="190"/>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1" w:name="_Toc26095911"/>
            <w:bookmarkStart w:id="192" w:name="_Toc26097888"/>
            <w:r w:rsidRPr="00A3581C">
              <w:rPr>
                <w:rFonts w:eastAsia="Times New Roman"/>
                <w:color w:val="auto"/>
                <w:sz w:val="22"/>
              </w:rPr>
              <w:t>El cliente cancela el proyecto</w:t>
            </w:r>
            <w:bookmarkEnd w:id="191"/>
            <w:bookmarkEnd w:id="192"/>
          </w:p>
        </w:tc>
        <w:tc>
          <w:tcPr>
            <w:tcW w:w="7093" w:type="dxa"/>
            <w:vAlign w:val="center"/>
          </w:tcPr>
          <w:p w14:paraId="121F3BB0" w14:textId="36C797EC"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3" w:name="_Toc26095912"/>
            <w:bookmarkStart w:id="194"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3"/>
            <w:bookmarkEnd w:id="194"/>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5" w:name="_Toc26095913"/>
            <w:bookmarkStart w:id="196" w:name="_Toc26097890"/>
            <w:r w:rsidRPr="00A3581C">
              <w:rPr>
                <w:rFonts w:eastAsia="Times New Roman"/>
                <w:color w:val="auto"/>
                <w:sz w:val="22"/>
              </w:rPr>
              <w:t>Algún integrante deja el proyecto</w:t>
            </w:r>
            <w:bookmarkEnd w:id="195"/>
            <w:bookmarkEnd w:id="196"/>
          </w:p>
        </w:tc>
        <w:tc>
          <w:tcPr>
            <w:tcW w:w="7093" w:type="dxa"/>
            <w:vAlign w:val="center"/>
          </w:tcPr>
          <w:p w14:paraId="2DC7DE02" w14:textId="4AB856A5"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7" w:name="_Toc26095914"/>
            <w:bookmarkStart w:id="198"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7"/>
            <w:bookmarkEnd w:id="198"/>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9" w:name="_Toc26095915"/>
            <w:bookmarkStart w:id="200" w:name="_Toc26097892"/>
            <w:r w:rsidRPr="00A3581C">
              <w:rPr>
                <w:rFonts w:eastAsia="Times New Roman"/>
                <w:color w:val="auto"/>
                <w:sz w:val="22"/>
              </w:rPr>
              <w:t>Mala estimación del coste del proyecto</w:t>
            </w:r>
            <w:bookmarkEnd w:id="199"/>
            <w:bookmarkEnd w:id="200"/>
          </w:p>
        </w:tc>
        <w:tc>
          <w:tcPr>
            <w:tcW w:w="7093" w:type="dxa"/>
            <w:vAlign w:val="center"/>
          </w:tcPr>
          <w:p w14:paraId="55416C30" w14:textId="36297DC4"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1" w:name="_Toc26095916"/>
            <w:bookmarkStart w:id="202"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1"/>
            <w:bookmarkEnd w:id="202"/>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3" w:name="_Toc26095917"/>
            <w:bookmarkStart w:id="204" w:name="_Toc26097894"/>
            <w:r w:rsidRPr="00A3581C">
              <w:rPr>
                <w:rFonts w:eastAsia="Times New Roman"/>
                <w:color w:val="auto"/>
                <w:sz w:val="22"/>
                <w:szCs w:val="24"/>
              </w:rPr>
              <w:t>Sacar aplicación con bugs</w:t>
            </w:r>
            <w:bookmarkEnd w:id="203"/>
            <w:bookmarkEnd w:id="204"/>
          </w:p>
        </w:tc>
        <w:tc>
          <w:tcPr>
            <w:tcW w:w="7093" w:type="dxa"/>
            <w:vAlign w:val="center"/>
          </w:tcPr>
          <w:p w14:paraId="1B408C39" w14:textId="0779FDE5"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5" w:name="_Toc26095918"/>
            <w:bookmarkStart w:id="206" w:name="_Toc26097895"/>
            <w:r w:rsidRPr="00A3581C">
              <w:rPr>
                <w:rFonts w:eastAsia="Times New Roman"/>
                <w:color w:val="auto"/>
                <w:sz w:val="22"/>
                <w:szCs w:val="24"/>
              </w:rPr>
              <w:t>En toda aplicación es inminente el riesgo de que aparezca un bug.</w:t>
            </w:r>
            <w:bookmarkEnd w:id="205"/>
            <w:bookmarkEnd w:id="206"/>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7" w:name="_Toc26095919"/>
            <w:bookmarkStart w:id="208" w:name="_Toc26097896"/>
            <w:r w:rsidRPr="00A3581C">
              <w:rPr>
                <w:rFonts w:eastAsia="Times New Roman"/>
                <w:color w:val="auto"/>
                <w:sz w:val="22"/>
                <w:szCs w:val="24"/>
              </w:rPr>
              <w:t>Pérdida y divulgación de datos</w:t>
            </w:r>
            <w:bookmarkEnd w:id="207"/>
            <w:bookmarkEnd w:id="208"/>
          </w:p>
        </w:tc>
        <w:tc>
          <w:tcPr>
            <w:tcW w:w="7093" w:type="dxa"/>
            <w:vAlign w:val="center"/>
          </w:tcPr>
          <w:p w14:paraId="1591FAFF" w14:textId="11E6F636"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9" w:name="_Toc26095920"/>
            <w:bookmarkStart w:id="210"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9"/>
            <w:bookmarkEnd w:id="210"/>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1" w:name="_Ref26002490"/>
      <w:bookmarkStart w:id="212" w:name="_Toc26095921"/>
      <w:bookmarkStart w:id="213" w:name="_Toc26097898"/>
      <w:bookmarkStart w:id="214" w:name="_Toc26111846"/>
      <w:r w:rsidRPr="00193C45">
        <w:rPr>
          <w:rFonts w:ascii="Times New Roman" w:hAnsi="Times New Roman"/>
          <w:sz w:val="40"/>
        </w:rPr>
        <w:lastRenderedPageBreak/>
        <w:t>Priorización de riesgos del proyecto</w:t>
      </w:r>
      <w:bookmarkEnd w:id="211"/>
      <w:bookmarkEnd w:id="212"/>
      <w:bookmarkEnd w:id="213"/>
      <w:bookmarkEnd w:id="214"/>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de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1846AB">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34ED51C6" w:rsidR="0059090B" w:rsidRPr="00A3581C" w:rsidRDefault="0059090B" w:rsidP="00A3581C">
            <w:pPr>
              <w:rPr>
                <w:b w:val="0"/>
                <w:sz w:val="22"/>
              </w:rPr>
            </w:pPr>
            <w:bookmarkStart w:id="215" w:name="_Toc26095922"/>
            <w:bookmarkStart w:id="216" w:name="_Toc26097899"/>
            <w:r w:rsidRPr="00A3581C">
              <w:rPr>
                <w:sz w:val="22"/>
              </w:rPr>
              <w:t>RIESGO</w:t>
            </w:r>
            <w:bookmarkEnd w:id="215"/>
            <w:bookmarkEnd w:id="216"/>
          </w:p>
        </w:tc>
        <w:tc>
          <w:tcPr>
            <w:tcW w:w="2194"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3"/>
            <w:bookmarkStart w:id="218" w:name="_Toc26097900"/>
            <w:r w:rsidRPr="00A3581C">
              <w:rPr>
                <w:sz w:val="22"/>
              </w:rPr>
              <w:t>FRECUENCIA</w:t>
            </w:r>
            <w:bookmarkEnd w:id="217"/>
            <w:bookmarkEnd w:id="218"/>
          </w:p>
        </w:tc>
        <w:tc>
          <w:tcPr>
            <w:tcW w:w="23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4"/>
            <w:bookmarkStart w:id="220" w:name="_Toc26097901"/>
            <w:r w:rsidRPr="00A3581C">
              <w:rPr>
                <w:sz w:val="22"/>
              </w:rPr>
              <w:t>IMPACTO</w:t>
            </w:r>
            <w:bookmarkEnd w:id="219"/>
            <w:bookmarkEnd w:id="220"/>
          </w:p>
        </w:tc>
        <w:tc>
          <w:tcPr>
            <w:tcW w:w="3101"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1" w:name="_Toc26095925"/>
            <w:bookmarkStart w:id="222" w:name="_Toc26097902"/>
            <w:r w:rsidRPr="00A3581C">
              <w:rPr>
                <w:sz w:val="22"/>
              </w:rPr>
              <w:t>PRIORIDAD</w:t>
            </w:r>
            <w:bookmarkEnd w:id="221"/>
            <w:bookmarkEnd w:id="222"/>
          </w:p>
        </w:tc>
      </w:tr>
      <w:tr w:rsidR="0059090B" w:rsidRPr="00F40AB9" w14:paraId="5C23AB50"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00DE2742" w:rsidR="0059090B" w:rsidRPr="00A3581C" w:rsidRDefault="0059090B" w:rsidP="00A3581C">
            <w:pPr>
              <w:rPr>
                <w:b w:val="0"/>
                <w:sz w:val="22"/>
              </w:rPr>
            </w:pPr>
            <w:bookmarkStart w:id="223" w:name="_Toc26095926"/>
            <w:bookmarkStart w:id="224" w:name="_Toc26097903"/>
            <w:r w:rsidRPr="00A3581C">
              <w:rPr>
                <w:sz w:val="22"/>
              </w:rPr>
              <w:t>Mala acogida (no alcanzar la masa crítica)</w:t>
            </w:r>
            <w:bookmarkEnd w:id="223"/>
            <w:bookmarkEnd w:id="224"/>
          </w:p>
        </w:tc>
        <w:tc>
          <w:tcPr>
            <w:tcW w:w="2194"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7"/>
            <w:bookmarkStart w:id="226" w:name="_Toc26097904"/>
            <w:r w:rsidRPr="00A3581C">
              <w:rPr>
                <w:color w:val="auto"/>
                <w:sz w:val="22"/>
              </w:rPr>
              <w:t>Ocasional</w:t>
            </w:r>
            <w:bookmarkEnd w:id="225"/>
            <w:bookmarkEnd w:id="226"/>
          </w:p>
        </w:tc>
        <w:tc>
          <w:tcPr>
            <w:tcW w:w="23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8"/>
            <w:bookmarkStart w:id="228" w:name="_Toc26097905"/>
            <w:r w:rsidRPr="00A3581C">
              <w:rPr>
                <w:color w:val="auto"/>
                <w:sz w:val="22"/>
              </w:rPr>
              <w:t>Catastrófico</w:t>
            </w:r>
            <w:bookmarkEnd w:id="227"/>
            <w:bookmarkEnd w:id="228"/>
          </w:p>
        </w:tc>
        <w:tc>
          <w:tcPr>
            <w:tcW w:w="3101"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9" w:name="_Toc26095929"/>
            <w:bookmarkStart w:id="230" w:name="_Toc26097906"/>
            <w:r w:rsidRPr="00A3581C">
              <w:rPr>
                <w:color w:val="auto"/>
                <w:sz w:val="22"/>
              </w:rPr>
              <w:t>Intolerable</w:t>
            </w:r>
            <w:bookmarkEnd w:id="229"/>
            <w:bookmarkEnd w:id="230"/>
          </w:p>
        </w:tc>
      </w:tr>
      <w:tr w:rsidR="0059090B" w:rsidRPr="00F40AB9" w14:paraId="0860F195"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525E1358" w:rsidR="0059090B" w:rsidRPr="00A3581C" w:rsidRDefault="0059090B" w:rsidP="00A3581C">
            <w:pPr>
              <w:rPr>
                <w:b w:val="0"/>
                <w:sz w:val="22"/>
              </w:rPr>
            </w:pPr>
            <w:bookmarkStart w:id="231" w:name="_Toc26095930"/>
            <w:bookmarkStart w:id="232" w:name="_Toc26097907"/>
            <w:r w:rsidRPr="00A3581C">
              <w:rPr>
                <w:sz w:val="22"/>
              </w:rPr>
              <w:t>Mala estimación del tiempo del proyecto</w:t>
            </w:r>
            <w:bookmarkEnd w:id="231"/>
            <w:bookmarkEnd w:id="232"/>
          </w:p>
        </w:tc>
        <w:tc>
          <w:tcPr>
            <w:tcW w:w="2194"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1"/>
            <w:bookmarkStart w:id="234" w:name="_Toc26097908"/>
            <w:r w:rsidRPr="00A3581C">
              <w:rPr>
                <w:color w:val="auto"/>
                <w:sz w:val="22"/>
              </w:rPr>
              <w:t>Ocasional</w:t>
            </w:r>
            <w:bookmarkEnd w:id="233"/>
            <w:bookmarkEnd w:id="234"/>
          </w:p>
        </w:tc>
        <w:tc>
          <w:tcPr>
            <w:tcW w:w="23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2"/>
            <w:bookmarkStart w:id="236" w:name="_Toc26097909"/>
            <w:r w:rsidRPr="00A3581C">
              <w:rPr>
                <w:color w:val="auto"/>
                <w:sz w:val="22"/>
              </w:rPr>
              <w:t>Serio</w:t>
            </w:r>
            <w:bookmarkEnd w:id="235"/>
            <w:bookmarkEnd w:id="236"/>
          </w:p>
        </w:tc>
        <w:tc>
          <w:tcPr>
            <w:tcW w:w="3101"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7" w:name="_Toc26095933"/>
            <w:bookmarkStart w:id="238" w:name="_Toc26097910"/>
            <w:r w:rsidRPr="00A3581C">
              <w:rPr>
                <w:color w:val="auto"/>
                <w:sz w:val="22"/>
              </w:rPr>
              <w:t>Media</w:t>
            </w:r>
            <w:bookmarkEnd w:id="237"/>
            <w:bookmarkEnd w:id="238"/>
          </w:p>
        </w:tc>
      </w:tr>
      <w:tr w:rsidR="0059090B" w:rsidRPr="00F40AB9" w14:paraId="3491434A"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460A4447" w:rsidR="0059090B" w:rsidRPr="00A3581C" w:rsidRDefault="0059090B" w:rsidP="00A3581C">
            <w:pPr>
              <w:rPr>
                <w:b w:val="0"/>
                <w:sz w:val="22"/>
              </w:rPr>
            </w:pPr>
            <w:bookmarkStart w:id="239" w:name="_Toc26095934"/>
            <w:bookmarkStart w:id="240" w:name="_Toc26097911"/>
            <w:r w:rsidRPr="00A3581C">
              <w:rPr>
                <w:sz w:val="22"/>
              </w:rPr>
              <w:t>Mala gestión de situaciones imprevistas</w:t>
            </w:r>
            <w:bookmarkEnd w:id="239"/>
            <w:bookmarkEnd w:id="240"/>
          </w:p>
        </w:tc>
        <w:tc>
          <w:tcPr>
            <w:tcW w:w="2194"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5"/>
            <w:bookmarkStart w:id="242" w:name="_Toc26097912"/>
            <w:r w:rsidRPr="00A3581C">
              <w:rPr>
                <w:color w:val="auto"/>
                <w:sz w:val="22"/>
              </w:rPr>
              <w:t>Ocasional</w:t>
            </w:r>
            <w:bookmarkEnd w:id="241"/>
            <w:bookmarkEnd w:id="242"/>
          </w:p>
        </w:tc>
        <w:tc>
          <w:tcPr>
            <w:tcW w:w="23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6"/>
            <w:bookmarkStart w:id="244" w:name="_Toc26097913"/>
            <w:r w:rsidRPr="00A3581C">
              <w:rPr>
                <w:color w:val="auto"/>
                <w:sz w:val="22"/>
              </w:rPr>
              <w:t>Serio</w:t>
            </w:r>
            <w:bookmarkEnd w:id="243"/>
            <w:bookmarkEnd w:id="244"/>
          </w:p>
        </w:tc>
        <w:tc>
          <w:tcPr>
            <w:tcW w:w="3101"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5" w:name="_Toc26095937"/>
            <w:bookmarkStart w:id="246" w:name="_Toc26097914"/>
            <w:r w:rsidRPr="00A3581C">
              <w:rPr>
                <w:color w:val="auto"/>
                <w:sz w:val="22"/>
              </w:rPr>
              <w:t>Media</w:t>
            </w:r>
            <w:bookmarkEnd w:id="245"/>
            <w:bookmarkEnd w:id="246"/>
          </w:p>
        </w:tc>
      </w:tr>
      <w:tr w:rsidR="0059090B" w:rsidRPr="00F40AB9" w14:paraId="334D940E"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485C605E" w:rsidR="0059090B" w:rsidRPr="00A3581C" w:rsidRDefault="0059090B" w:rsidP="00A3581C">
            <w:pPr>
              <w:rPr>
                <w:b w:val="0"/>
                <w:sz w:val="22"/>
              </w:rPr>
            </w:pPr>
            <w:bookmarkStart w:id="247" w:name="_Toc26095938"/>
            <w:bookmarkStart w:id="248" w:name="_Toc26097915"/>
            <w:r w:rsidRPr="00A3581C">
              <w:rPr>
                <w:sz w:val="22"/>
              </w:rPr>
              <w:t>Baja eficiencia de los trabajadores (no alcanzar los plazos)</w:t>
            </w:r>
            <w:bookmarkEnd w:id="247"/>
            <w:bookmarkEnd w:id="248"/>
          </w:p>
        </w:tc>
        <w:tc>
          <w:tcPr>
            <w:tcW w:w="2194"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39"/>
            <w:bookmarkStart w:id="250" w:name="_Toc26097916"/>
            <w:r w:rsidRPr="00A3581C">
              <w:rPr>
                <w:color w:val="auto"/>
                <w:sz w:val="22"/>
              </w:rPr>
              <w:t>Probable</w:t>
            </w:r>
            <w:bookmarkEnd w:id="249"/>
            <w:bookmarkEnd w:id="250"/>
          </w:p>
        </w:tc>
        <w:tc>
          <w:tcPr>
            <w:tcW w:w="23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0"/>
            <w:bookmarkStart w:id="252" w:name="_Toc26097917"/>
            <w:r w:rsidRPr="00A3581C">
              <w:rPr>
                <w:color w:val="auto"/>
                <w:sz w:val="22"/>
              </w:rPr>
              <w:t>Serio</w:t>
            </w:r>
            <w:bookmarkEnd w:id="251"/>
            <w:bookmarkEnd w:id="252"/>
          </w:p>
        </w:tc>
        <w:tc>
          <w:tcPr>
            <w:tcW w:w="3101"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3" w:name="_Toc26095941"/>
            <w:bookmarkStart w:id="254" w:name="_Toc26097918"/>
            <w:r w:rsidRPr="00A3581C">
              <w:rPr>
                <w:color w:val="auto"/>
                <w:sz w:val="22"/>
              </w:rPr>
              <w:t>Alta</w:t>
            </w:r>
            <w:bookmarkEnd w:id="253"/>
            <w:bookmarkEnd w:id="254"/>
          </w:p>
        </w:tc>
      </w:tr>
      <w:tr w:rsidR="0059090B" w:rsidRPr="00F40AB9" w14:paraId="5524D394"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6336C02C" w:rsidR="0059090B" w:rsidRPr="00A3581C" w:rsidRDefault="0059090B" w:rsidP="00A3581C">
            <w:pPr>
              <w:rPr>
                <w:b w:val="0"/>
                <w:sz w:val="22"/>
              </w:rPr>
            </w:pPr>
            <w:bookmarkStart w:id="255" w:name="_Toc26095942"/>
            <w:bookmarkStart w:id="256" w:name="_Toc26097919"/>
            <w:r w:rsidRPr="00A3581C">
              <w:rPr>
                <w:sz w:val="22"/>
              </w:rPr>
              <w:t>Falta de comunicación entre trabajadores</w:t>
            </w:r>
            <w:bookmarkEnd w:id="255"/>
            <w:bookmarkEnd w:id="256"/>
          </w:p>
        </w:tc>
        <w:tc>
          <w:tcPr>
            <w:tcW w:w="2194"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3"/>
            <w:bookmarkStart w:id="258" w:name="_Toc26097920"/>
            <w:r w:rsidRPr="00A3581C">
              <w:rPr>
                <w:color w:val="auto"/>
                <w:sz w:val="22"/>
              </w:rPr>
              <w:t>Remoto</w:t>
            </w:r>
            <w:bookmarkEnd w:id="257"/>
            <w:bookmarkEnd w:id="258"/>
          </w:p>
        </w:tc>
        <w:tc>
          <w:tcPr>
            <w:tcW w:w="23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4"/>
            <w:bookmarkStart w:id="260" w:name="_Toc26097921"/>
            <w:r w:rsidRPr="00A3581C">
              <w:rPr>
                <w:color w:val="auto"/>
                <w:sz w:val="22"/>
              </w:rPr>
              <w:t>Crítico</w:t>
            </w:r>
            <w:bookmarkEnd w:id="259"/>
            <w:bookmarkEnd w:id="260"/>
          </w:p>
        </w:tc>
        <w:tc>
          <w:tcPr>
            <w:tcW w:w="3101"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1" w:name="_Toc26095945"/>
            <w:bookmarkStart w:id="262" w:name="_Toc26097922"/>
            <w:r w:rsidRPr="00A3581C">
              <w:rPr>
                <w:color w:val="auto"/>
                <w:sz w:val="22"/>
              </w:rPr>
              <w:t>Media</w:t>
            </w:r>
            <w:bookmarkEnd w:id="261"/>
            <w:bookmarkEnd w:id="262"/>
          </w:p>
        </w:tc>
      </w:tr>
      <w:tr w:rsidR="0059090B" w:rsidRPr="00F40AB9" w14:paraId="430D239F"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15FC8434" w:rsidR="0059090B" w:rsidRPr="00A3581C" w:rsidRDefault="0059090B" w:rsidP="00A3581C">
            <w:pPr>
              <w:rPr>
                <w:b w:val="0"/>
                <w:sz w:val="22"/>
              </w:rPr>
            </w:pPr>
            <w:bookmarkStart w:id="263" w:name="_Toc26095946"/>
            <w:bookmarkStart w:id="264" w:name="_Toc26097923"/>
            <w:r w:rsidRPr="00A3581C">
              <w:rPr>
                <w:sz w:val="22"/>
              </w:rPr>
              <w:t>Cambio de requisitos del cliente</w:t>
            </w:r>
            <w:bookmarkEnd w:id="263"/>
            <w:bookmarkEnd w:id="264"/>
          </w:p>
        </w:tc>
        <w:tc>
          <w:tcPr>
            <w:tcW w:w="2194"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7"/>
            <w:bookmarkStart w:id="266" w:name="_Toc26097924"/>
            <w:r w:rsidRPr="00A3581C">
              <w:rPr>
                <w:color w:val="auto"/>
                <w:sz w:val="22"/>
              </w:rPr>
              <w:t>Frecuente</w:t>
            </w:r>
            <w:bookmarkEnd w:id="265"/>
            <w:bookmarkEnd w:id="266"/>
          </w:p>
        </w:tc>
        <w:tc>
          <w:tcPr>
            <w:tcW w:w="23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8"/>
            <w:bookmarkStart w:id="268" w:name="_Toc26097925"/>
            <w:r w:rsidRPr="00A3581C">
              <w:rPr>
                <w:color w:val="auto"/>
                <w:sz w:val="22"/>
              </w:rPr>
              <w:t>Menor</w:t>
            </w:r>
            <w:bookmarkEnd w:id="267"/>
            <w:bookmarkEnd w:id="268"/>
          </w:p>
        </w:tc>
        <w:tc>
          <w:tcPr>
            <w:tcW w:w="3101"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9" w:name="_Toc26095949"/>
            <w:bookmarkStart w:id="270" w:name="_Toc26097926"/>
            <w:r w:rsidRPr="00A3581C">
              <w:rPr>
                <w:color w:val="auto"/>
                <w:sz w:val="22"/>
              </w:rPr>
              <w:t>Media</w:t>
            </w:r>
            <w:bookmarkEnd w:id="269"/>
            <w:bookmarkEnd w:id="270"/>
          </w:p>
        </w:tc>
      </w:tr>
      <w:tr w:rsidR="0059090B" w:rsidRPr="00F40AB9" w14:paraId="673AEAF8"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3C09139B" w:rsidR="0059090B" w:rsidRPr="00A3581C" w:rsidRDefault="0059090B" w:rsidP="00A3581C">
            <w:pPr>
              <w:rPr>
                <w:b w:val="0"/>
                <w:sz w:val="22"/>
              </w:rPr>
            </w:pPr>
            <w:bookmarkStart w:id="271" w:name="_Toc26095950"/>
            <w:bookmarkStart w:id="272" w:name="_Toc26097927"/>
            <w:r w:rsidRPr="00A3581C">
              <w:rPr>
                <w:sz w:val="22"/>
              </w:rPr>
              <w:t>Problemas legales con la moneda virtual y los premios</w:t>
            </w:r>
            <w:bookmarkEnd w:id="271"/>
            <w:bookmarkEnd w:id="272"/>
          </w:p>
        </w:tc>
        <w:tc>
          <w:tcPr>
            <w:tcW w:w="2194"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1"/>
            <w:bookmarkStart w:id="274" w:name="_Toc26097928"/>
            <w:r w:rsidRPr="00A3581C">
              <w:rPr>
                <w:color w:val="auto"/>
                <w:sz w:val="22"/>
              </w:rPr>
              <w:t>Ocasional</w:t>
            </w:r>
            <w:bookmarkEnd w:id="273"/>
            <w:bookmarkEnd w:id="274"/>
          </w:p>
        </w:tc>
        <w:tc>
          <w:tcPr>
            <w:tcW w:w="23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2"/>
            <w:bookmarkStart w:id="276" w:name="_Toc26097929"/>
            <w:r w:rsidRPr="00A3581C">
              <w:rPr>
                <w:color w:val="auto"/>
                <w:sz w:val="22"/>
              </w:rPr>
              <w:t>Menor</w:t>
            </w:r>
            <w:bookmarkEnd w:id="275"/>
            <w:bookmarkEnd w:id="276"/>
          </w:p>
        </w:tc>
        <w:tc>
          <w:tcPr>
            <w:tcW w:w="3101"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7" w:name="_Toc26095953"/>
            <w:bookmarkStart w:id="278" w:name="_Toc26097930"/>
            <w:r w:rsidRPr="00A3581C">
              <w:rPr>
                <w:color w:val="auto"/>
                <w:sz w:val="22"/>
              </w:rPr>
              <w:t>Baja</w:t>
            </w:r>
            <w:bookmarkEnd w:id="277"/>
            <w:bookmarkEnd w:id="278"/>
          </w:p>
        </w:tc>
      </w:tr>
      <w:tr w:rsidR="0059090B" w:rsidRPr="00F40AB9" w14:paraId="77BB544C"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3BCC0515" w:rsidR="0059090B" w:rsidRPr="00A3581C" w:rsidRDefault="0059090B" w:rsidP="00A3581C">
            <w:pPr>
              <w:rPr>
                <w:b w:val="0"/>
                <w:sz w:val="22"/>
              </w:rPr>
            </w:pPr>
            <w:bookmarkStart w:id="279" w:name="_Toc26095954"/>
            <w:bookmarkStart w:id="280" w:name="_Toc26097931"/>
            <w:r w:rsidRPr="00A3581C">
              <w:rPr>
                <w:sz w:val="22"/>
              </w:rPr>
              <w:t>Falta de financiación</w:t>
            </w:r>
            <w:bookmarkEnd w:id="279"/>
            <w:bookmarkEnd w:id="280"/>
          </w:p>
        </w:tc>
        <w:tc>
          <w:tcPr>
            <w:tcW w:w="2194"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5"/>
            <w:bookmarkStart w:id="282" w:name="_Toc26097932"/>
            <w:r w:rsidRPr="00A3581C">
              <w:rPr>
                <w:color w:val="auto"/>
                <w:sz w:val="22"/>
              </w:rPr>
              <w:t>Ocasional</w:t>
            </w:r>
            <w:bookmarkEnd w:id="281"/>
            <w:bookmarkEnd w:id="282"/>
          </w:p>
        </w:tc>
        <w:tc>
          <w:tcPr>
            <w:tcW w:w="23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6"/>
            <w:bookmarkStart w:id="284" w:name="_Toc26097933"/>
            <w:r w:rsidRPr="00A3581C">
              <w:rPr>
                <w:color w:val="auto"/>
                <w:sz w:val="22"/>
              </w:rPr>
              <w:t>Crítico</w:t>
            </w:r>
            <w:bookmarkEnd w:id="283"/>
            <w:bookmarkEnd w:id="284"/>
          </w:p>
        </w:tc>
        <w:tc>
          <w:tcPr>
            <w:tcW w:w="3101"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5" w:name="_Toc26095957"/>
            <w:bookmarkStart w:id="286" w:name="_Toc26097934"/>
            <w:r w:rsidRPr="00A3581C">
              <w:rPr>
                <w:color w:val="auto"/>
                <w:sz w:val="22"/>
              </w:rPr>
              <w:t>Alta</w:t>
            </w:r>
            <w:bookmarkEnd w:id="285"/>
            <w:bookmarkEnd w:id="286"/>
          </w:p>
        </w:tc>
      </w:tr>
      <w:tr w:rsidR="0059090B" w:rsidRPr="00F40AB9" w14:paraId="3E199843"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159A0D7D" w:rsidR="0059090B" w:rsidRPr="00A3581C" w:rsidRDefault="0059090B" w:rsidP="00A3581C">
            <w:pPr>
              <w:rPr>
                <w:b w:val="0"/>
                <w:sz w:val="22"/>
              </w:rPr>
            </w:pPr>
            <w:bookmarkStart w:id="287" w:name="_Toc26095958"/>
            <w:bookmarkStart w:id="288" w:name="_Toc26097935"/>
            <w:r w:rsidRPr="00A3581C">
              <w:rPr>
                <w:sz w:val="22"/>
              </w:rPr>
              <w:t>El cliente cancela el proyecto</w:t>
            </w:r>
            <w:bookmarkEnd w:id="287"/>
            <w:bookmarkEnd w:id="288"/>
          </w:p>
        </w:tc>
        <w:tc>
          <w:tcPr>
            <w:tcW w:w="2194"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59"/>
            <w:bookmarkStart w:id="290" w:name="_Toc26097936"/>
            <w:r w:rsidRPr="00A3581C">
              <w:rPr>
                <w:color w:val="auto"/>
                <w:sz w:val="22"/>
              </w:rPr>
              <w:t>Improbable</w:t>
            </w:r>
            <w:bookmarkEnd w:id="289"/>
            <w:bookmarkEnd w:id="290"/>
          </w:p>
        </w:tc>
        <w:tc>
          <w:tcPr>
            <w:tcW w:w="23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0"/>
            <w:bookmarkStart w:id="292" w:name="_Toc26097937"/>
            <w:r w:rsidRPr="00A3581C">
              <w:rPr>
                <w:color w:val="auto"/>
                <w:sz w:val="22"/>
              </w:rPr>
              <w:t>Catastrófico</w:t>
            </w:r>
            <w:bookmarkEnd w:id="291"/>
            <w:bookmarkEnd w:id="292"/>
          </w:p>
        </w:tc>
        <w:tc>
          <w:tcPr>
            <w:tcW w:w="3101"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3" w:name="_Toc26095961"/>
            <w:bookmarkStart w:id="294" w:name="_Toc26097938"/>
            <w:r w:rsidRPr="00A3581C">
              <w:rPr>
                <w:color w:val="auto"/>
                <w:sz w:val="22"/>
              </w:rPr>
              <w:t>Media</w:t>
            </w:r>
            <w:bookmarkEnd w:id="293"/>
            <w:bookmarkEnd w:id="294"/>
          </w:p>
        </w:tc>
      </w:tr>
      <w:tr w:rsidR="0059090B" w:rsidRPr="00F40AB9" w14:paraId="4963E1AB"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3D0401E" w:rsidR="0059090B" w:rsidRPr="00A3581C" w:rsidRDefault="0059090B" w:rsidP="00A3581C">
            <w:pPr>
              <w:rPr>
                <w:b w:val="0"/>
                <w:sz w:val="22"/>
              </w:rPr>
            </w:pPr>
            <w:bookmarkStart w:id="295" w:name="_Toc26095962"/>
            <w:bookmarkStart w:id="296" w:name="_Toc26097939"/>
            <w:r w:rsidRPr="00A3581C">
              <w:rPr>
                <w:sz w:val="22"/>
              </w:rPr>
              <w:t>Algún integrante deja el proyecto</w:t>
            </w:r>
            <w:bookmarkEnd w:id="295"/>
            <w:bookmarkEnd w:id="296"/>
          </w:p>
        </w:tc>
        <w:tc>
          <w:tcPr>
            <w:tcW w:w="2194"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3"/>
            <w:bookmarkStart w:id="298" w:name="_Toc26097940"/>
            <w:r w:rsidRPr="00A3581C">
              <w:rPr>
                <w:color w:val="auto"/>
                <w:sz w:val="22"/>
              </w:rPr>
              <w:t>Remoto</w:t>
            </w:r>
            <w:bookmarkEnd w:id="297"/>
            <w:bookmarkEnd w:id="298"/>
          </w:p>
        </w:tc>
        <w:tc>
          <w:tcPr>
            <w:tcW w:w="23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4"/>
            <w:bookmarkStart w:id="300" w:name="_Toc26097941"/>
            <w:r w:rsidRPr="00A3581C">
              <w:rPr>
                <w:color w:val="auto"/>
                <w:sz w:val="22"/>
              </w:rPr>
              <w:t>Crítico</w:t>
            </w:r>
            <w:bookmarkEnd w:id="299"/>
            <w:bookmarkEnd w:id="300"/>
          </w:p>
        </w:tc>
        <w:tc>
          <w:tcPr>
            <w:tcW w:w="3101"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1" w:name="_Toc26095965"/>
            <w:bookmarkStart w:id="302" w:name="_Toc26097942"/>
            <w:r w:rsidRPr="00A3581C">
              <w:rPr>
                <w:color w:val="auto"/>
                <w:sz w:val="22"/>
              </w:rPr>
              <w:t>Media</w:t>
            </w:r>
            <w:bookmarkEnd w:id="301"/>
            <w:bookmarkEnd w:id="302"/>
          </w:p>
        </w:tc>
      </w:tr>
      <w:tr w:rsidR="0059090B" w:rsidRPr="00F40AB9" w14:paraId="7E9F248F"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336CB7FC" w:rsidR="0059090B" w:rsidRPr="00A3581C" w:rsidRDefault="0059090B" w:rsidP="00A3581C">
            <w:pPr>
              <w:rPr>
                <w:b w:val="0"/>
                <w:sz w:val="22"/>
              </w:rPr>
            </w:pPr>
            <w:bookmarkStart w:id="303" w:name="_Toc26095966"/>
            <w:bookmarkStart w:id="304" w:name="_Toc26097943"/>
            <w:r w:rsidRPr="00A3581C">
              <w:rPr>
                <w:sz w:val="22"/>
              </w:rPr>
              <w:t>Mala estimación del coste del proyecto</w:t>
            </w:r>
            <w:bookmarkEnd w:id="303"/>
            <w:bookmarkEnd w:id="304"/>
          </w:p>
        </w:tc>
        <w:tc>
          <w:tcPr>
            <w:tcW w:w="2194"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7"/>
            <w:bookmarkStart w:id="306" w:name="_Toc26097944"/>
            <w:r w:rsidRPr="00A3581C">
              <w:rPr>
                <w:color w:val="auto"/>
                <w:sz w:val="22"/>
              </w:rPr>
              <w:t>Probable</w:t>
            </w:r>
            <w:bookmarkEnd w:id="305"/>
            <w:bookmarkEnd w:id="306"/>
          </w:p>
        </w:tc>
        <w:tc>
          <w:tcPr>
            <w:tcW w:w="23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8"/>
            <w:bookmarkStart w:id="308" w:name="_Toc26097945"/>
            <w:r w:rsidRPr="00A3581C">
              <w:rPr>
                <w:color w:val="auto"/>
                <w:sz w:val="22"/>
              </w:rPr>
              <w:t>Serio</w:t>
            </w:r>
            <w:bookmarkEnd w:id="307"/>
            <w:bookmarkEnd w:id="308"/>
          </w:p>
        </w:tc>
        <w:tc>
          <w:tcPr>
            <w:tcW w:w="3101"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9" w:name="_Toc26095969"/>
            <w:bookmarkStart w:id="310" w:name="_Toc26097946"/>
            <w:r w:rsidRPr="00A3581C">
              <w:rPr>
                <w:color w:val="auto"/>
                <w:sz w:val="22"/>
              </w:rPr>
              <w:t>Alta</w:t>
            </w:r>
            <w:bookmarkEnd w:id="309"/>
            <w:bookmarkEnd w:id="310"/>
          </w:p>
        </w:tc>
      </w:tr>
      <w:tr w:rsidR="0059090B" w:rsidRPr="00F40AB9" w14:paraId="4192A9AD"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2DB5635" w:rsidR="0059090B" w:rsidRPr="00A3581C" w:rsidRDefault="0059090B" w:rsidP="00A3581C">
            <w:pPr>
              <w:rPr>
                <w:b w:val="0"/>
                <w:sz w:val="22"/>
              </w:rPr>
            </w:pPr>
            <w:bookmarkStart w:id="311" w:name="_Toc26095970"/>
            <w:bookmarkStart w:id="312" w:name="_Toc26097947"/>
            <w:r w:rsidRPr="00A3581C">
              <w:rPr>
                <w:sz w:val="22"/>
              </w:rPr>
              <w:t>Sacar aplicación con bugs</w:t>
            </w:r>
            <w:bookmarkEnd w:id="311"/>
            <w:bookmarkEnd w:id="312"/>
          </w:p>
        </w:tc>
        <w:tc>
          <w:tcPr>
            <w:tcW w:w="2194"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1"/>
            <w:bookmarkStart w:id="314" w:name="_Toc26097948"/>
            <w:r w:rsidRPr="00A3581C">
              <w:rPr>
                <w:color w:val="auto"/>
                <w:sz w:val="22"/>
              </w:rPr>
              <w:t>Probable</w:t>
            </w:r>
            <w:bookmarkEnd w:id="313"/>
            <w:bookmarkEnd w:id="314"/>
          </w:p>
        </w:tc>
        <w:tc>
          <w:tcPr>
            <w:tcW w:w="23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2"/>
            <w:bookmarkStart w:id="316" w:name="_Toc26097949"/>
            <w:r w:rsidRPr="00A3581C">
              <w:rPr>
                <w:color w:val="auto"/>
                <w:sz w:val="22"/>
              </w:rPr>
              <w:t>Serio</w:t>
            </w:r>
            <w:bookmarkEnd w:id="315"/>
            <w:bookmarkEnd w:id="316"/>
          </w:p>
        </w:tc>
        <w:tc>
          <w:tcPr>
            <w:tcW w:w="3101"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7" w:name="_Toc26095973"/>
            <w:bookmarkStart w:id="318" w:name="_Toc26097950"/>
            <w:r w:rsidRPr="00A3581C">
              <w:rPr>
                <w:color w:val="auto"/>
                <w:sz w:val="22"/>
              </w:rPr>
              <w:t>Alta</w:t>
            </w:r>
            <w:bookmarkEnd w:id="317"/>
            <w:bookmarkEnd w:id="318"/>
          </w:p>
        </w:tc>
      </w:tr>
      <w:tr w:rsidR="0059090B" w:rsidRPr="00F40AB9" w14:paraId="662FE152"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D9C23ED" w:rsidR="0059090B" w:rsidRPr="00A3581C" w:rsidRDefault="0059090B" w:rsidP="00A3581C">
            <w:pPr>
              <w:rPr>
                <w:b w:val="0"/>
                <w:sz w:val="22"/>
              </w:rPr>
            </w:pPr>
            <w:bookmarkStart w:id="319" w:name="_Toc26095974"/>
            <w:bookmarkStart w:id="320" w:name="_Toc26097951"/>
            <w:r w:rsidRPr="00A3581C">
              <w:rPr>
                <w:sz w:val="22"/>
              </w:rPr>
              <w:t>Pérdida y divulgación de datos</w:t>
            </w:r>
            <w:bookmarkEnd w:id="319"/>
            <w:bookmarkEnd w:id="320"/>
          </w:p>
        </w:tc>
        <w:tc>
          <w:tcPr>
            <w:tcW w:w="2194"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5"/>
            <w:bookmarkStart w:id="322" w:name="_Toc26097952"/>
            <w:r w:rsidRPr="00A3581C">
              <w:rPr>
                <w:color w:val="auto"/>
                <w:sz w:val="22"/>
              </w:rPr>
              <w:t>Improbable</w:t>
            </w:r>
            <w:bookmarkEnd w:id="321"/>
            <w:bookmarkEnd w:id="322"/>
          </w:p>
        </w:tc>
        <w:tc>
          <w:tcPr>
            <w:tcW w:w="23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6"/>
            <w:bookmarkStart w:id="324" w:name="_Toc26097953"/>
            <w:r w:rsidRPr="00A3581C">
              <w:rPr>
                <w:color w:val="auto"/>
                <w:sz w:val="22"/>
              </w:rPr>
              <w:t>Catastrófico</w:t>
            </w:r>
            <w:bookmarkEnd w:id="323"/>
            <w:bookmarkEnd w:id="324"/>
          </w:p>
        </w:tc>
        <w:tc>
          <w:tcPr>
            <w:tcW w:w="3101"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5" w:name="_Toc26095977"/>
            <w:bookmarkStart w:id="326" w:name="_Toc26097954"/>
            <w:r w:rsidRPr="00A3581C">
              <w:rPr>
                <w:color w:val="auto"/>
                <w:sz w:val="22"/>
              </w:rPr>
              <w:t>Media</w:t>
            </w:r>
            <w:bookmarkEnd w:id="325"/>
            <w:bookmarkEnd w:id="326"/>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7" w:name="_Ref26002845"/>
      <w:bookmarkStart w:id="328" w:name="_Toc26095978"/>
      <w:bookmarkStart w:id="329" w:name="_Toc26097955"/>
      <w:bookmarkStart w:id="330" w:name="_Toc26111847"/>
      <w:r w:rsidRPr="00193C45">
        <w:rPr>
          <w:rFonts w:ascii="Times New Roman" w:hAnsi="Times New Roman"/>
          <w:sz w:val="40"/>
        </w:rPr>
        <w:lastRenderedPageBreak/>
        <w:t>Plan de gestión de riesgos: Reducción, supervisión, y plan de contingencia</w:t>
      </w:r>
      <w:bookmarkEnd w:id="327"/>
      <w:bookmarkEnd w:id="328"/>
      <w:bookmarkEnd w:id="329"/>
      <w:bookmarkEnd w:id="330"/>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77777777" w:rsidR="0061439A" w:rsidRPr="00F40AB9" w:rsidRDefault="0061439A"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07"/>
        <w:gridCol w:w="7359"/>
      </w:tblGrid>
      <w:tr w:rsidR="00FF7955" w:rsidRPr="00A3581C" w14:paraId="339A6B35"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08BF728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1</w:t>
            </w:r>
          </w:p>
        </w:tc>
      </w:tr>
      <w:tr w:rsidR="00FF7955" w:rsidRPr="00A3581C" w14:paraId="11C7658B"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460F9DE1" w14:textId="77777777" w:rsidR="00FF7955" w:rsidRPr="00AA1C3C" w:rsidRDefault="00FF7955" w:rsidP="00AA1C3C">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color w:val="auto"/>
                <w:sz w:val="24"/>
                <w:szCs w:val="24"/>
              </w:rPr>
            </w:pPr>
            <w:r w:rsidRPr="00AA1C3C">
              <w:rPr>
                <w:rFonts w:cstheme="minorHAnsi"/>
                <w:b/>
                <w:sz w:val="24"/>
                <w:szCs w:val="24"/>
              </w:rPr>
              <w:t>Mala acogida ( no alcanzar la masa crítica)</w:t>
            </w:r>
          </w:p>
        </w:tc>
      </w:tr>
      <w:tr w:rsidR="00FF7955" w:rsidRPr="00A3581C" w14:paraId="55F97379" w14:textId="77777777" w:rsidTr="00AA1C3C">
        <w:trPr>
          <w:trHeight w:val="861"/>
        </w:trPr>
        <w:tc>
          <w:tcPr>
            <w:cnfStyle w:val="001000000000" w:firstRow="0" w:lastRow="0" w:firstColumn="1" w:lastColumn="0" w:oddVBand="0" w:evenVBand="0" w:oddHBand="0" w:evenHBand="0" w:firstRowFirstColumn="0" w:firstRowLastColumn="0" w:lastRowFirstColumn="0" w:lastRowLastColumn="0"/>
            <w:tcW w:w="2207" w:type="dxa"/>
          </w:tcPr>
          <w:p w14:paraId="298F3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AA1C3C">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tcPr>
          <w:p w14:paraId="5DCFCB7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AA1C3C">
        <w:trPr>
          <w:trHeight w:val="1025"/>
        </w:trPr>
        <w:tc>
          <w:tcPr>
            <w:cnfStyle w:val="001000000000" w:firstRow="0" w:lastRow="0" w:firstColumn="1" w:lastColumn="0" w:oddVBand="0" w:evenVBand="0" w:oddHBand="0" w:evenHBand="0" w:firstRowFirstColumn="0" w:firstRowLastColumn="0" w:lastRowFirstColumn="0" w:lastRowLastColumn="0"/>
            <w:tcW w:w="2207" w:type="dxa"/>
          </w:tcPr>
          <w:p w14:paraId="1823C11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09596DB1" w14:textId="669E3D14" w:rsidR="00FF7955" w:rsidRDefault="00FF7955" w:rsidP="00FF7955">
      <w:pPr>
        <w:spacing w:after="200"/>
        <w:rPr>
          <w:rFonts w:ascii="Times New Roman" w:hAnsi="Times New Roman" w:cs="Times New Roman"/>
          <w:color w:val="auto"/>
          <w:sz w:val="24"/>
          <w:szCs w:val="24"/>
        </w:rPr>
      </w:pPr>
    </w:p>
    <w:p w14:paraId="5F9A02ED" w14:textId="77777777" w:rsidR="0061439A" w:rsidRPr="00A3581C" w:rsidRDefault="0061439A" w:rsidP="00FF7955">
      <w:pPr>
        <w:spacing w:after="200"/>
        <w:rPr>
          <w:rFonts w:ascii="Times New Roman" w:hAnsi="Times New Roman" w:cs="Times New Roman"/>
          <w:color w:val="auto"/>
          <w:sz w:val="24"/>
          <w:szCs w:val="24"/>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tcPr>
          <w:p w14:paraId="0E147DD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2</w:t>
            </w:r>
          </w:p>
        </w:tc>
      </w:tr>
      <w:tr w:rsidR="00FF7955" w:rsidRPr="00F40AB9" w14:paraId="245B425A"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tcPr>
          <w:p w14:paraId="3A95AC9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A1C3C">
              <w:rPr>
                <w:rFonts w:cstheme="minorHAnsi"/>
                <w:b/>
                <w:sz w:val="24"/>
                <w:szCs w:val="24"/>
              </w:rPr>
              <w:t>Baja eficiencia de los trabajadores (no alcanzar los plazos)</w:t>
            </w:r>
          </w:p>
        </w:tc>
      </w:tr>
      <w:tr w:rsidR="00FF7955" w:rsidRPr="00F40AB9" w14:paraId="0943884A" w14:textId="77777777" w:rsidTr="00AA1C3C">
        <w:trPr>
          <w:trHeight w:val="1055"/>
        </w:trPr>
        <w:tc>
          <w:tcPr>
            <w:cnfStyle w:val="001000000000" w:firstRow="0" w:lastRow="0" w:firstColumn="1" w:lastColumn="0" w:oddVBand="0" w:evenVBand="0" w:oddHBand="0" w:evenHBand="0" w:firstRowFirstColumn="0" w:firstRowLastColumn="0" w:lastRowFirstColumn="0" w:lastRowLastColumn="0"/>
            <w:tcW w:w="2297" w:type="dxa"/>
          </w:tcPr>
          <w:p w14:paraId="5C0D374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AA1C3C">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tcPr>
          <w:p w14:paraId="7ED041F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AA1C3C">
        <w:trPr>
          <w:trHeight w:val="2048"/>
        </w:trPr>
        <w:tc>
          <w:tcPr>
            <w:cnfStyle w:val="001000000000" w:firstRow="0" w:lastRow="0" w:firstColumn="1" w:lastColumn="0" w:oddVBand="0" w:evenVBand="0" w:oddHBand="0" w:evenHBand="0" w:firstRowFirstColumn="0" w:firstRowLastColumn="0" w:lastRowFirstColumn="0" w:lastRowLastColumn="0"/>
            <w:tcW w:w="2297" w:type="dxa"/>
          </w:tcPr>
          <w:p w14:paraId="28153C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F74CD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AA1C3C">
        <w:trPr>
          <w:trHeight w:val="1718"/>
        </w:trPr>
        <w:tc>
          <w:tcPr>
            <w:cnfStyle w:val="001000000000" w:firstRow="0" w:lastRow="0" w:firstColumn="1" w:lastColumn="0" w:oddVBand="0" w:evenVBand="0" w:oddHBand="0" w:evenHBand="0" w:firstRowFirstColumn="0" w:firstRowLastColumn="0" w:lastRowFirstColumn="0" w:lastRowLastColumn="0"/>
            <w:tcW w:w="2297" w:type="dxa"/>
          </w:tcPr>
          <w:p w14:paraId="387D71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ECD9B3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4F1A61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D2E295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A51B90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2C052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AFEA41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5F55D7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C6E1F6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610586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067987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77777777" w:rsidR="00FF7955" w:rsidRPr="00A3581C" w:rsidRDefault="00FF7955">
      <w:pPr>
        <w:spacing w:after="200"/>
        <w:rPr>
          <w:rFonts w:ascii="Times New Roman" w:hAnsi="Times New Roman" w:cs="Times New Roman"/>
          <w:color w:val="auto"/>
          <w:sz w:val="24"/>
          <w:szCs w:val="24"/>
        </w:rPr>
      </w:pPr>
      <w:r w:rsidRPr="00A3581C">
        <w:rPr>
          <w:rFonts w:ascii="Times New Roman" w:hAnsi="Times New Roman" w:cs="Times New Roman"/>
          <w:color w:val="auto"/>
          <w:sz w:val="24"/>
          <w:szCs w:val="24"/>
        </w:rPr>
        <w:br w:type="page"/>
      </w:r>
    </w:p>
    <w:tbl>
      <w:tblPr>
        <w:tblStyle w:val="Tablaconcuadrcula5oscura-nfasis66"/>
        <w:tblW w:w="0" w:type="auto"/>
        <w:tblLook w:val="04A0" w:firstRow="1" w:lastRow="0" w:firstColumn="1" w:lastColumn="0" w:noHBand="0" w:noVBand="1"/>
      </w:tblPr>
      <w:tblGrid>
        <w:gridCol w:w="2207"/>
        <w:gridCol w:w="7359"/>
      </w:tblGrid>
      <w:tr w:rsidR="00FF7955" w:rsidRPr="00A3581C" w14:paraId="3842BF93"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29262AC0"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NIVEL DE PRIORIDAD 3</w:t>
            </w:r>
          </w:p>
        </w:tc>
      </w:tr>
      <w:tr w:rsidR="00FF7955" w:rsidRPr="00A3581C" w14:paraId="59D85F91"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73BC2A3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tiempo del proyecto</w:t>
            </w:r>
          </w:p>
        </w:tc>
      </w:tr>
      <w:tr w:rsidR="00FF7955" w:rsidRPr="00A3581C" w14:paraId="45984A12" w14:textId="77777777" w:rsidTr="00AA1C3C">
        <w:trPr>
          <w:trHeight w:val="937"/>
        </w:trPr>
        <w:tc>
          <w:tcPr>
            <w:cnfStyle w:val="001000000000" w:firstRow="0" w:lastRow="0" w:firstColumn="1" w:lastColumn="0" w:oddVBand="0" w:evenVBand="0" w:oddHBand="0" w:evenHBand="0" w:firstRowFirstColumn="0" w:firstRowLastColumn="0" w:lastRowFirstColumn="0" w:lastRowLastColumn="0"/>
            <w:tcW w:w="2207" w:type="dxa"/>
          </w:tcPr>
          <w:p w14:paraId="5CD72A5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AA1C3C">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tcPr>
          <w:p w14:paraId="7E5E741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AA1C3C">
        <w:trPr>
          <w:trHeight w:val="831"/>
        </w:trPr>
        <w:tc>
          <w:tcPr>
            <w:cnfStyle w:val="001000000000" w:firstRow="0" w:lastRow="0" w:firstColumn="1" w:lastColumn="0" w:oddVBand="0" w:evenVBand="0" w:oddHBand="0" w:evenHBand="0" w:firstRowFirstColumn="0" w:firstRowLastColumn="0" w:lastRowFirstColumn="0" w:lastRowLastColumn="0"/>
            <w:tcW w:w="2207" w:type="dxa"/>
          </w:tcPr>
          <w:p w14:paraId="14E1BAA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88A5A3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AA1C3C">
        <w:trPr>
          <w:trHeight w:val="1167"/>
        </w:trPr>
        <w:tc>
          <w:tcPr>
            <w:cnfStyle w:val="001000000000" w:firstRow="0" w:lastRow="0" w:firstColumn="1" w:lastColumn="0" w:oddVBand="0" w:evenVBand="0" w:oddHBand="0" w:evenHBand="0" w:firstRowFirstColumn="0" w:firstRowLastColumn="0" w:lastRowFirstColumn="0" w:lastRowLastColumn="0"/>
            <w:tcW w:w="2207" w:type="dxa"/>
          </w:tcPr>
          <w:p w14:paraId="4F149F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AA1C3C">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tcPr>
          <w:p w14:paraId="171E247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DDA051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259D96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AA1C3C">
        <w:trPr>
          <w:trHeight w:val="1274"/>
        </w:trPr>
        <w:tc>
          <w:tcPr>
            <w:cnfStyle w:val="001000000000" w:firstRow="0" w:lastRow="0" w:firstColumn="1" w:lastColumn="0" w:oddVBand="0" w:evenVBand="0" w:oddHBand="0" w:evenHBand="0" w:firstRowFirstColumn="0" w:firstRowLastColumn="0" w:lastRowFirstColumn="0" w:lastRowLastColumn="0"/>
            <w:tcW w:w="2207" w:type="dxa"/>
          </w:tcPr>
          <w:p w14:paraId="634D98E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AA1C3C">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tcPr>
          <w:p w14:paraId="561CFBFF"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AA1C3C">
        <w:trPr>
          <w:trHeight w:val="2151"/>
        </w:trPr>
        <w:tc>
          <w:tcPr>
            <w:cnfStyle w:val="001000000000" w:firstRow="0" w:lastRow="0" w:firstColumn="1" w:lastColumn="0" w:oddVBand="0" w:evenVBand="0" w:oddHBand="0" w:evenHBand="0" w:firstRowFirstColumn="0" w:firstRowLastColumn="0" w:lastRowFirstColumn="0" w:lastRowLastColumn="0"/>
            <w:tcW w:w="2207" w:type="dxa"/>
          </w:tcPr>
          <w:p w14:paraId="3530FD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AA1C3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tcPr>
          <w:p w14:paraId="474602A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AA1C3C">
        <w:trPr>
          <w:trHeight w:val="1009"/>
        </w:trPr>
        <w:tc>
          <w:tcPr>
            <w:cnfStyle w:val="001000000000" w:firstRow="0" w:lastRow="0" w:firstColumn="1" w:lastColumn="0" w:oddVBand="0" w:evenVBand="0" w:oddHBand="0" w:evenHBand="0" w:firstRowFirstColumn="0" w:firstRowLastColumn="0" w:lastRowFirstColumn="0" w:lastRowLastColumn="0"/>
            <w:tcW w:w="2207" w:type="dxa"/>
          </w:tcPr>
          <w:p w14:paraId="0FE824F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0B04A37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4B735B2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AA1C3C">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tcPr>
          <w:p w14:paraId="68C1CD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1D46F9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64C98C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37EC5B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AA1C3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tcPr>
          <w:p w14:paraId="04B8A23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7712E6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A96CC7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AA1C3C">
        <w:trPr>
          <w:trHeight w:val="1089"/>
        </w:trPr>
        <w:tc>
          <w:tcPr>
            <w:cnfStyle w:val="001000000000" w:firstRow="0" w:lastRow="0" w:firstColumn="1" w:lastColumn="0" w:oddVBand="0" w:evenVBand="0" w:oddHBand="0" w:evenHBand="0" w:firstRowFirstColumn="0" w:firstRowLastColumn="0" w:lastRowFirstColumn="0" w:lastRowLastColumn="0"/>
            <w:tcW w:w="2207" w:type="dxa"/>
          </w:tcPr>
          <w:p w14:paraId="53D5E8C3"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AA1C3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tcPr>
          <w:p w14:paraId="239FB459"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55384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AA1C3C">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tcPr>
          <w:p w14:paraId="4B015E8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AC644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0A1FFC8" w:rsidR="00FF7955" w:rsidRPr="00A3581C" w:rsidRDefault="00FF7955">
      <w:pPr>
        <w:spacing w:after="200"/>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2297"/>
        <w:gridCol w:w="7315"/>
      </w:tblGrid>
      <w:tr w:rsidR="00FF7955" w:rsidRPr="00A3581C" w14:paraId="74D58060" w14:textId="77777777" w:rsidTr="001846AB">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tcPr>
          <w:p w14:paraId="3AF219D3"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NIVEL DE PRIORIDAD 4</w:t>
            </w:r>
          </w:p>
        </w:tc>
      </w:tr>
      <w:tr w:rsidR="00FF7955" w:rsidRPr="00A3581C" w14:paraId="3A957B73" w14:textId="77777777" w:rsidTr="00AA1C3C">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tcPr>
          <w:p w14:paraId="3DAAE314"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tcPr>
          <w:p w14:paraId="5FD6480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Problemas legales con la moneda virtual y los premios</w:t>
            </w:r>
          </w:p>
        </w:tc>
      </w:tr>
      <w:tr w:rsidR="00FF7955" w:rsidRPr="00A3581C" w14:paraId="658BB5E3" w14:textId="77777777" w:rsidTr="001846AB">
        <w:trPr>
          <w:trHeight w:val="859"/>
        </w:trPr>
        <w:tc>
          <w:tcPr>
            <w:cnfStyle w:val="001000000000" w:firstRow="0" w:lastRow="0" w:firstColumn="1" w:lastColumn="0" w:oddVBand="0" w:evenVBand="0" w:oddHBand="0" w:evenHBand="0" w:firstRowFirstColumn="0" w:firstRowLastColumn="0" w:lastRowFirstColumn="0" w:lastRowLastColumn="0"/>
            <w:tcW w:w="2297" w:type="dxa"/>
          </w:tcPr>
          <w:p w14:paraId="13ADB4E2"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1846AB">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tcPr>
          <w:p w14:paraId="3BCDB81B"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1846AB">
        <w:trPr>
          <w:trHeight w:val="1306"/>
        </w:trPr>
        <w:tc>
          <w:tcPr>
            <w:cnfStyle w:val="001000000000" w:firstRow="0" w:lastRow="0" w:firstColumn="1" w:lastColumn="0" w:oddVBand="0" w:evenVBand="0" w:oddHBand="0" w:evenHBand="0" w:firstRowFirstColumn="0" w:firstRowLastColumn="0" w:lastRowFirstColumn="0" w:lastRowLastColumn="0"/>
            <w:tcW w:w="2297" w:type="dxa"/>
          </w:tcPr>
          <w:p w14:paraId="5E9BFB3D"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1" w:name="_Ref26002849"/>
      <w:bookmarkStart w:id="332" w:name="_Toc26095979"/>
      <w:bookmarkStart w:id="333" w:name="_Toc26097956"/>
      <w:bookmarkStart w:id="334" w:name="_Toc26111848"/>
      <w:r w:rsidRPr="00193C45">
        <w:rPr>
          <w:rFonts w:ascii="Times New Roman" w:hAnsi="Times New Roman"/>
          <w:sz w:val="40"/>
        </w:rPr>
        <w:t>Planificación temporal del control de riesgos</w:t>
      </w:r>
      <w:bookmarkEnd w:id="331"/>
      <w:bookmarkEnd w:id="332"/>
      <w:bookmarkEnd w:id="333"/>
      <w:bookmarkEnd w:id="334"/>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5" w:name="_Ref26002852"/>
      <w:bookmarkStart w:id="336" w:name="_Toc26095980"/>
      <w:bookmarkStart w:id="337" w:name="_Toc26097957"/>
      <w:bookmarkStart w:id="338" w:name="_Toc26111849"/>
      <w:r w:rsidRPr="00193C45">
        <w:rPr>
          <w:rFonts w:ascii="Times New Roman" w:hAnsi="Times New Roman"/>
          <w:sz w:val="40"/>
        </w:rPr>
        <w:t>Resumen</w:t>
      </w:r>
      <w:bookmarkEnd w:id="335"/>
      <w:bookmarkEnd w:id="336"/>
      <w:bookmarkEnd w:id="337"/>
      <w:bookmarkEnd w:id="338"/>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lastRenderedPageBreak/>
        <w:t xml:space="preserve">Las </w:t>
      </w:r>
      <w:bookmarkStart w:id="339" w:name="_GoBack"/>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w:t>
      </w:r>
      <w:bookmarkEnd w:id="339"/>
      <w:r w:rsidRPr="00193C45">
        <w:rPr>
          <w:rFonts w:cstheme="minorHAnsi"/>
          <w:color w:val="auto"/>
          <w:sz w:val="25"/>
          <w:szCs w:val="25"/>
        </w:rPr>
        <w:t>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40" w:name="_Ref26025044"/>
    <w:bookmarkStart w:id="341" w:name="_Toc26095981"/>
    <w:bookmarkStart w:id="342" w:name="_Toc26097958"/>
    <w:bookmarkStart w:id="343" w:name="_Toc26111850"/>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446E70" w:rsidRPr="00DA3432" w:rsidRDefault="00446E70"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" filled="f" stroked="f">
                <v:textbox style="mso-fit-shape-to-text:t">
                  <w:txbxContent>
                    <w:p w14:paraId="589CC285" w14:textId="77777777" w:rsidR="00446E70" w:rsidRPr="00DA3432" w:rsidRDefault="00446E70"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40"/>
      <w:bookmarkEnd w:id="341"/>
      <w:bookmarkEnd w:id="342"/>
      <w:bookmarkEnd w:id="343"/>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26111851"/>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p w14:paraId="20559C7A" w14:textId="77777777" w:rsidR="00A3581C" w:rsidRDefault="00A3581C" w:rsidP="00DA3432">
      <w:pPr>
        <w:keepNext/>
        <w:spacing w:after="240"/>
        <w:ind w:firstLine="360"/>
        <w:jc w:val="both"/>
        <w:outlineLvl w:val="1"/>
        <w:rPr>
          <w:rFonts w:eastAsia="Times New Roman" w:cstheme="minorHAnsi"/>
          <w:color w:val="auto"/>
          <w:sz w:val="25"/>
          <w:szCs w:val="25"/>
        </w:rPr>
      </w:pPr>
      <w:bookmarkStart w:id="348" w:name="_Toc26095983"/>
      <w:bookmarkStart w:id="349" w:name="_Toc26097960"/>
    </w:p>
    <w:p w14:paraId="59FC35BE" w14:textId="1AC474A9"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596FEBE9" w14:textId="77777777" w:rsidR="00AA1C3C" w:rsidRPr="00B50C29" w:rsidRDefault="00DA3432" w:rsidP="00B50C29">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w:t>
      </w:r>
      <w:r w:rsidRPr="00B50C29">
        <w:rPr>
          <w:rFonts w:eastAsia="Times New Roman"/>
          <w:color w:val="auto"/>
          <w:sz w:val="25"/>
          <w:szCs w:val="25"/>
        </w:rPr>
        <w:lastRenderedPageBreak/>
        <w:t xml:space="preserve">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4"/>
      <w:bookmarkEnd w:id="355"/>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tbl>
      <w:tblPr>
        <w:tblStyle w:val="Tablaconcuadrcula5oscura-nfasis67"/>
        <w:tblpPr w:leftFromText="141" w:rightFromText="141" w:vertAnchor="page" w:horzAnchor="margin" w:tblpXSpec="center" w:tblpY="247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AE470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AE4704">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AE4704">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AE4704">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AE4704">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40A5320A" w:rsidR="00AE4704" w:rsidRDefault="00AE4704" w:rsidP="00290C3D">
      <w:pPr>
        <w:rPr>
          <w:rFonts w:cstheme="minorHAnsi"/>
          <w:color w:val="auto"/>
          <w:sz w:val="22"/>
        </w:rPr>
      </w:pPr>
    </w:p>
    <w:p w14:paraId="1C7D802D" w14:textId="495B6345"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1758"/>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AE4704">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3BEBD2CB" w:rsidR="00AE4704" w:rsidRDefault="00AE4704" w:rsidP="00290C3D">
      <w:pPr>
        <w:rPr>
          <w:rFonts w:cstheme="minorHAnsi"/>
          <w:color w:val="auto"/>
          <w:sz w:val="22"/>
        </w:rPr>
      </w:pPr>
    </w:p>
    <w:p w14:paraId="61029B0C" w14:textId="753CF95B" w:rsidR="00AE4704" w:rsidRDefault="00AE4704" w:rsidP="00290C3D">
      <w:pPr>
        <w:rPr>
          <w:rFonts w:cstheme="minorHAnsi"/>
          <w:color w:val="auto"/>
          <w:sz w:val="22"/>
        </w:rPr>
      </w:pPr>
    </w:p>
    <w:p w14:paraId="3F371437" w14:textId="725BCA91" w:rsidR="00AE4704" w:rsidRDefault="00AE4704" w:rsidP="00290C3D">
      <w:pPr>
        <w:rPr>
          <w:rFonts w:cstheme="minorHAnsi"/>
          <w:color w:val="auto"/>
          <w:sz w:val="22"/>
        </w:rPr>
      </w:pPr>
    </w:p>
    <w:p w14:paraId="46770F51" w14:textId="4B64E923" w:rsidR="00AE4704" w:rsidRDefault="00AE4704" w:rsidP="00290C3D">
      <w:pPr>
        <w:rPr>
          <w:rFonts w:cstheme="minorHAnsi"/>
          <w:color w:val="auto"/>
          <w:sz w:val="22"/>
        </w:rPr>
      </w:pPr>
    </w:p>
    <w:p w14:paraId="7950CF3C" w14:textId="3C2C66CB" w:rsidR="00AE4704" w:rsidRDefault="00AE4704" w:rsidP="00290C3D">
      <w:pPr>
        <w:rPr>
          <w:rFonts w:cstheme="minorHAnsi"/>
          <w:color w:val="auto"/>
          <w:sz w:val="22"/>
        </w:rPr>
      </w:pPr>
    </w:p>
    <w:p w14:paraId="0E7052B0" w14:textId="0C6A7C8A" w:rsidR="00AE4704" w:rsidRDefault="00AE4704" w:rsidP="00290C3D">
      <w:pPr>
        <w:rPr>
          <w:rFonts w:cstheme="minorHAnsi"/>
          <w:color w:val="auto"/>
          <w:sz w:val="22"/>
        </w:rPr>
      </w:pPr>
    </w:p>
    <w:p w14:paraId="6C386716" w14:textId="47830913" w:rsidR="00AE4704" w:rsidRDefault="00AE4704" w:rsidP="00290C3D">
      <w:pPr>
        <w:rPr>
          <w:rFonts w:cstheme="minorHAnsi"/>
          <w:color w:val="auto"/>
          <w:sz w:val="22"/>
        </w:rPr>
      </w:pPr>
    </w:p>
    <w:p w14:paraId="08FFE9E2" w14:textId="7FD42046"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5CBA4762" w14:textId="1F2D6029" w:rsidR="00AE4704" w:rsidRDefault="00AE4704" w:rsidP="00290C3D">
      <w:pPr>
        <w:rPr>
          <w:rFonts w:cstheme="minorHAnsi"/>
          <w:color w:val="auto"/>
          <w:sz w:val="22"/>
        </w:rPr>
      </w:pPr>
    </w:p>
    <w:p w14:paraId="2ACEC8EE" w14:textId="629B2084" w:rsidR="00AE4704" w:rsidRDefault="00AE4704" w:rsidP="00290C3D">
      <w:pPr>
        <w:rPr>
          <w:rFonts w:cstheme="minorHAnsi"/>
          <w:color w:val="auto"/>
          <w:sz w:val="22"/>
        </w:rPr>
      </w:pPr>
    </w:p>
    <w:p w14:paraId="743B5113" w14:textId="51586605" w:rsidR="00AE4704" w:rsidRDefault="00AE4704" w:rsidP="00290C3D">
      <w:pPr>
        <w:rPr>
          <w:rFonts w:cstheme="minorHAnsi"/>
          <w:color w:val="auto"/>
          <w:sz w:val="22"/>
        </w:rPr>
      </w:pPr>
    </w:p>
    <w:p w14:paraId="474EA110" w14:textId="6EA173D3" w:rsidR="00AE4704" w:rsidRDefault="00AE4704" w:rsidP="00290C3D">
      <w:pPr>
        <w:rPr>
          <w:rFonts w:cstheme="minorHAnsi"/>
          <w:color w:val="auto"/>
          <w:sz w:val="22"/>
        </w:rPr>
      </w:pPr>
    </w:p>
    <w:p w14:paraId="42E5628F" w14:textId="40F0AD1A" w:rsidR="00AE4704" w:rsidRDefault="00AE4704" w:rsidP="00290C3D">
      <w:pPr>
        <w:rPr>
          <w:rFonts w:cstheme="minorHAnsi"/>
          <w:color w:val="auto"/>
          <w:sz w:val="22"/>
        </w:rPr>
      </w:pPr>
    </w:p>
    <w:p w14:paraId="6C2D9D4D" w14:textId="718A389B" w:rsidR="00AE4704" w:rsidRDefault="00AE4704" w:rsidP="00290C3D">
      <w:pPr>
        <w:rPr>
          <w:rFonts w:cstheme="minorHAnsi"/>
          <w:color w:val="auto"/>
          <w:sz w:val="22"/>
        </w:rPr>
      </w:pPr>
    </w:p>
    <w:p w14:paraId="5EAA925C" w14:textId="37B0643D" w:rsidR="00AE4704" w:rsidRDefault="00AE4704" w:rsidP="00290C3D">
      <w:pPr>
        <w:rPr>
          <w:rFonts w:cstheme="minorHAnsi"/>
          <w:color w:val="auto"/>
          <w:sz w:val="22"/>
        </w:rPr>
      </w:pPr>
    </w:p>
    <w:p w14:paraId="05024677" w14:textId="41EFB94A" w:rsidR="00AE4704" w:rsidRDefault="00AE4704" w:rsidP="00290C3D">
      <w:pPr>
        <w:rPr>
          <w:rFonts w:cstheme="minorHAnsi"/>
          <w:color w:val="auto"/>
          <w:sz w:val="22"/>
        </w:rPr>
      </w:pPr>
    </w:p>
    <w:p w14:paraId="24A422CD" w14:textId="5A1CE74A" w:rsidR="00AE4704" w:rsidRDefault="00AE4704" w:rsidP="00290C3D">
      <w:pPr>
        <w:rPr>
          <w:rFonts w:cstheme="minorHAnsi"/>
          <w:color w:val="auto"/>
          <w:sz w:val="22"/>
        </w:rPr>
      </w:pPr>
    </w:p>
    <w:p w14:paraId="21E1E397" w14:textId="6AE96895" w:rsidR="00AE4704" w:rsidRDefault="00AE4704" w:rsidP="00290C3D">
      <w:pPr>
        <w:rPr>
          <w:rFonts w:cstheme="minorHAnsi"/>
          <w:color w:val="auto"/>
          <w:sz w:val="22"/>
        </w:rPr>
      </w:pPr>
    </w:p>
    <w:p w14:paraId="175E0A5A" w14:textId="1BC064CF" w:rsidR="00AE4704" w:rsidRDefault="00AE4704" w:rsidP="00290C3D">
      <w:pPr>
        <w:rPr>
          <w:rFonts w:cstheme="minorHAnsi"/>
          <w:color w:val="auto"/>
          <w:sz w:val="22"/>
        </w:rPr>
      </w:pPr>
    </w:p>
    <w:p w14:paraId="3EE80DA6" w14:textId="112F2C48" w:rsidR="00AE4704" w:rsidRDefault="00AE4704" w:rsidP="00290C3D">
      <w:pPr>
        <w:rPr>
          <w:rFonts w:cstheme="minorHAnsi"/>
          <w:color w:val="auto"/>
          <w:sz w:val="22"/>
        </w:rPr>
      </w:pPr>
    </w:p>
    <w:p w14:paraId="59C28578" w14:textId="38B0F369" w:rsidR="00AE4704" w:rsidRDefault="00AE4704" w:rsidP="00290C3D">
      <w:pPr>
        <w:rPr>
          <w:rFonts w:cstheme="minorHAnsi"/>
          <w:color w:val="auto"/>
          <w:sz w:val="22"/>
        </w:rPr>
      </w:pPr>
    </w:p>
    <w:p w14:paraId="7776D45D" w14:textId="69206094" w:rsidR="00AE4704" w:rsidRDefault="00AE4704" w:rsidP="00290C3D">
      <w:pPr>
        <w:rPr>
          <w:rFonts w:cstheme="minorHAnsi"/>
          <w:color w:val="auto"/>
          <w:sz w:val="22"/>
        </w:rPr>
      </w:pPr>
    </w:p>
    <w:tbl>
      <w:tblPr>
        <w:tblStyle w:val="Tabladecuadrcula5oscura-nfasis6"/>
        <w:tblpPr w:leftFromText="141" w:rightFromText="141" w:vertAnchor="page" w:horzAnchor="margin" w:tblpY="2044"/>
        <w:tblW w:w="0" w:type="auto"/>
        <w:tblLook w:val="04A0" w:firstRow="1" w:lastRow="0" w:firstColumn="1" w:lastColumn="0" w:noHBand="0" w:noVBand="1"/>
      </w:tblPr>
      <w:tblGrid>
        <w:gridCol w:w="1642"/>
        <w:gridCol w:w="1927"/>
        <w:gridCol w:w="2355"/>
        <w:gridCol w:w="2035"/>
        <w:gridCol w:w="1967"/>
      </w:tblGrid>
      <w:tr w:rsidR="00AE4704" w:rsidRPr="00A3581C" w14:paraId="3EB40814"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183AEF1"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43DB3F99"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D23A79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BE087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FC75FD4"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DD1117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BA6CCB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927" w:type="dxa"/>
          </w:tcPr>
          <w:p w14:paraId="6908866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71A372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13C1A88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076C38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9C1052"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38992BD3" w14:textId="77777777" w:rsidR="00AE4704" w:rsidRPr="00A3581C" w:rsidRDefault="00AE4704" w:rsidP="00AE4704">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7330CB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2C7B211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AB0748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2E7403D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3C5096E"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9079A21"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23B09D4F"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98FB7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298B97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6B4A98BD"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7D276A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501DF4F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84AEEC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DB76D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60DFC2B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033D163C"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598AC108"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B1C237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4188F7E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AE4704" w:rsidRPr="00A3581C" w14:paraId="75F88FC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042AEFB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7E3BBF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53D30F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78C7B4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3621CD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F19FC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5BB1EB23"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5396902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22429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065ED8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715543E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FF7425D"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2FEA4D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0E0727B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38BA6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F82EC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CB8288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39EE7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BB9F80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927" w:type="dxa"/>
          </w:tcPr>
          <w:p w14:paraId="386BE88C"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EC526D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C6EDF3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7713A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25F0D3" w14:textId="3B905149" w:rsidR="00AE4704" w:rsidRDefault="00AE4704" w:rsidP="00290C3D">
      <w:pPr>
        <w:rPr>
          <w:rFonts w:cstheme="minorHAnsi"/>
          <w:color w:val="auto"/>
          <w:sz w:val="22"/>
        </w:rPr>
      </w:pPr>
    </w:p>
    <w:p w14:paraId="2A8B3304" w14:textId="53A6D7EC" w:rsidR="00AE4704" w:rsidRDefault="00AE4704" w:rsidP="00290C3D">
      <w:pPr>
        <w:rPr>
          <w:rFonts w:cstheme="minorHAnsi"/>
          <w:color w:val="auto"/>
          <w:sz w:val="22"/>
        </w:rPr>
      </w:pPr>
    </w:p>
    <w:p w14:paraId="42B66C46" w14:textId="135A3733" w:rsidR="00AE4704" w:rsidRDefault="00AE4704" w:rsidP="00290C3D">
      <w:pPr>
        <w:rPr>
          <w:rFonts w:cstheme="minorHAnsi"/>
          <w:color w:val="auto"/>
          <w:sz w:val="22"/>
        </w:rPr>
      </w:pPr>
    </w:p>
    <w:p w14:paraId="07045541" w14:textId="78DEE6A5" w:rsidR="00AE4704" w:rsidRDefault="00AE4704" w:rsidP="00290C3D">
      <w:pPr>
        <w:rPr>
          <w:rFonts w:cstheme="minorHAnsi"/>
          <w:color w:val="auto"/>
          <w:sz w:val="22"/>
        </w:rPr>
      </w:pPr>
    </w:p>
    <w:p w14:paraId="1A4333C4" w14:textId="032E1B48" w:rsidR="00AE4704" w:rsidRDefault="00AE4704" w:rsidP="00290C3D">
      <w:pPr>
        <w:rPr>
          <w:rFonts w:cstheme="minorHAnsi"/>
          <w:color w:val="auto"/>
          <w:sz w:val="22"/>
        </w:rPr>
      </w:pPr>
    </w:p>
    <w:tbl>
      <w:tblPr>
        <w:tblStyle w:val="Tabladecuadrcula5oscura-nfasis6"/>
        <w:tblpPr w:leftFromText="141" w:rightFromText="141" w:vertAnchor="page" w:horzAnchor="margin" w:tblpY="8239"/>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3FBEE1D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1E7911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D93A0D" w14:textId="2CD67B3E" w:rsidR="00AE4704" w:rsidRDefault="00AE4704" w:rsidP="00290C3D">
      <w:pPr>
        <w:rPr>
          <w:rFonts w:cstheme="minorHAnsi"/>
          <w:color w:val="auto"/>
          <w:sz w:val="22"/>
        </w:rPr>
      </w:pPr>
    </w:p>
    <w:p w14:paraId="3B42CE7E" w14:textId="52FB6A24" w:rsidR="00AE4704" w:rsidRDefault="00AE4704" w:rsidP="00290C3D">
      <w:pPr>
        <w:rPr>
          <w:rFonts w:cstheme="minorHAnsi"/>
          <w:color w:val="auto"/>
          <w:sz w:val="22"/>
        </w:rPr>
      </w:pPr>
    </w:p>
    <w:p w14:paraId="1223C604" w14:textId="5D082365" w:rsidR="00AE4704" w:rsidRDefault="00AE4704" w:rsidP="00290C3D">
      <w:pPr>
        <w:rPr>
          <w:rFonts w:cstheme="minorHAnsi"/>
          <w:color w:val="auto"/>
          <w:sz w:val="22"/>
        </w:rPr>
      </w:pPr>
    </w:p>
    <w:p w14:paraId="307BA005" w14:textId="642DB88D" w:rsidR="00290C3D" w:rsidRPr="00A3581C" w:rsidRDefault="00290C3D" w:rsidP="00290C3D">
      <w:pPr>
        <w:rPr>
          <w:rFonts w:cstheme="minorHAnsi"/>
          <w:color w:val="auto"/>
          <w:sz w:val="22"/>
        </w:rPr>
      </w:pPr>
    </w:p>
    <w:p w14:paraId="1D8C8042" w14:textId="77777777" w:rsidR="00290C3D" w:rsidRPr="00A3581C" w:rsidRDefault="00290C3D" w:rsidP="00290C3D">
      <w:pPr>
        <w:rPr>
          <w:rFonts w:cstheme="minorHAnsi"/>
          <w:color w:val="auto"/>
          <w:sz w:val="22"/>
        </w:rPr>
      </w:pPr>
    </w:p>
    <w:p w14:paraId="322126F7" w14:textId="77777777" w:rsidR="00290C3D" w:rsidRPr="00A3581C" w:rsidRDefault="00290C3D" w:rsidP="00290C3D">
      <w:pPr>
        <w:rPr>
          <w:rFonts w:cstheme="minorHAnsi"/>
          <w:color w:val="auto"/>
          <w:sz w:val="22"/>
        </w:rPr>
      </w:pPr>
    </w:p>
    <w:p w14:paraId="7E6E6B50" w14:textId="70CC20D8"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50"/>
      <w:bookmarkStart w:id="357" w:name="_Toc26095987"/>
      <w:bookmarkStart w:id="358" w:name="_Toc26097964"/>
      <w:bookmarkStart w:id="359" w:name="_Toc26111852"/>
      <w:r w:rsidRPr="00A3581C">
        <w:rPr>
          <w:rFonts w:ascii="Times New Roman" w:hAnsi="Times New Roman"/>
          <w:sz w:val="40"/>
        </w:rPr>
        <w:lastRenderedPageBreak/>
        <w:t>Gráfico Gantt:</w:t>
      </w:r>
      <w:bookmarkEnd w:id="356"/>
      <w:bookmarkEnd w:id="357"/>
      <w:bookmarkEnd w:id="358"/>
      <w:bookmarkEnd w:id="359"/>
    </w:p>
    <w:p w14:paraId="5B8E9F31" w14:textId="77777777" w:rsidR="00A3581C" w:rsidRDefault="00A3581C" w:rsidP="00A3581C">
      <w:pPr>
        <w:ind w:firstLine="699"/>
        <w:rPr>
          <w:rFonts w:eastAsiaTheme="minorHAnsi"/>
          <w:color w:val="auto"/>
          <w:sz w:val="25"/>
          <w:szCs w:val="25"/>
        </w:rPr>
      </w:pPr>
      <w:bookmarkStart w:id="360" w:name="_Toc26095988"/>
      <w:bookmarkStart w:id="361" w:name="_Toc26097965"/>
    </w:p>
    <w:p w14:paraId="42DF97EC" w14:textId="77777777" w:rsidR="0061439A" w:rsidRDefault="0061439A" w:rsidP="00A3581C">
      <w:pPr>
        <w:ind w:firstLine="699"/>
        <w:rPr>
          <w:rFonts w:eastAsiaTheme="minorHAnsi"/>
          <w:color w:val="auto"/>
          <w:sz w:val="25"/>
          <w:szCs w:val="25"/>
        </w:rPr>
      </w:pPr>
    </w:p>
    <w:p w14:paraId="6D17E3C1" w14:textId="7AA02F76" w:rsidR="00FD1867" w:rsidRDefault="00FD1867" w:rsidP="00A3581C">
      <w:pPr>
        <w:ind w:firstLine="699"/>
        <w:rPr>
          <w:rFonts w:eastAsiaTheme="minorHAnsi"/>
          <w:color w:val="auto"/>
          <w:sz w:val="25"/>
          <w:szCs w:val="25"/>
        </w:rPr>
      </w:pPr>
      <w:r w:rsidRPr="00A3581C">
        <w:rPr>
          <w:rFonts w:eastAsiaTheme="minorHAnsi"/>
          <w:color w:val="auto"/>
          <w:sz w:val="25"/>
          <w:szCs w:val="25"/>
        </w:rPr>
        <w:t xml:space="preserve">En el anexo 1 se puede encontrar tanto el gráfico Gantt en </w:t>
      </w:r>
      <w:hyperlink r:id="rId13" w:history="1">
        <w:r w:rsidR="00446E70" w:rsidRPr="00446E70">
          <w:rPr>
            <w:rStyle w:val="Hipervnculo"/>
            <w:rFonts w:eastAsiaTheme="minorHAnsi"/>
            <w:sz w:val="25"/>
            <w:szCs w:val="25"/>
          </w:rPr>
          <w:t>LogrollingGantt</w:t>
        </w:r>
        <w:r w:rsidRPr="00446E70">
          <w:rPr>
            <w:rStyle w:val="Hipervnculo"/>
            <w:rFonts w:eastAsiaTheme="minorHAnsi"/>
            <w:sz w:val="25"/>
            <w:szCs w:val="25"/>
          </w:rPr>
          <w:t>.png</w:t>
        </w:r>
      </w:hyperlink>
      <w:r w:rsidR="00446E70">
        <w:rPr>
          <w:rFonts w:eastAsiaTheme="minorHAnsi"/>
          <w:color w:val="auto"/>
          <w:sz w:val="25"/>
          <w:szCs w:val="25"/>
        </w:rPr>
        <w:t xml:space="preserve"> </w:t>
      </w:r>
      <w:r w:rsidRPr="00446E70">
        <w:rPr>
          <w:rFonts w:eastAsiaTheme="minorHAnsi"/>
          <w:color w:val="auto"/>
          <w:sz w:val="25"/>
          <w:szCs w:val="25"/>
        </w:rPr>
        <w:t>como</w:t>
      </w:r>
      <w:r w:rsidRPr="00A3581C">
        <w:rPr>
          <w:rFonts w:eastAsiaTheme="minorHAnsi"/>
          <w:color w:val="auto"/>
          <w:sz w:val="25"/>
          <w:szCs w:val="25"/>
        </w:rPr>
        <w:t xml:space="preserve"> </w:t>
      </w:r>
      <w:r w:rsidR="00446E70">
        <w:rPr>
          <w:rFonts w:eastAsiaTheme="minorHAnsi"/>
          <w:color w:val="auto"/>
          <w:sz w:val="25"/>
          <w:szCs w:val="25"/>
        </w:rPr>
        <w:t>como en</w:t>
      </w:r>
      <w:r w:rsidRPr="00A3581C">
        <w:rPr>
          <w:rFonts w:eastAsiaTheme="minorHAnsi"/>
          <w:color w:val="auto"/>
          <w:sz w:val="25"/>
          <w:szCs w:val="25"/>
        </w:rPr>
        <w:t xml:space="preserve"> </w:t>
      </w:r>
      <w:hyperlink r:id="rId14" w:history="1">
        <w:proofErr w:type="spellStart"/>
        <w:r w:rsidR="00446E70" w:rsidRPr="00446E70">
          <w:rPr>
            <w:rStyle w:val="Hipervnculo"/>
            <w:rFonts w:eastAsiaTheme="minorHAnsi"/>
            <w:sz w:val="25"/>
            <w:szCs w:val="25"/>
          </w:rPr>
          <w:t>LogrollingGantt</w:t>
        </w:r>
        <w:r w:rsidRPr="00446E70">
          <w:rPr>
            <w:rStyle w:val="Hipervnculo"/>
            <w:rFonts w:eastAsiaTheme="minorHAnsi"/>
            <w:sz w:val="25"/>
            <w:szCs w:val="25"/>
          </w:rPr>
          <w:t>.gan</w:t>
        </w:r>
        <w:proofErr w:type="spellEnd"/>
      </w:hyperlink>
      <w:r w:rsidRPr="00A3581C">
        <w:rPr>
          <w:rFonts w:eastAsiaTheme="minorHAnsi"/>
          <w:color w:val="auto"/>
          <w:sz w:val="25"/>
          <w:szCs w:val="25"/>
        </w:rPr>
        <w:t>, en los que se podrá observar con detalle cómo se han distribuido las tareas a lo largo de los meses que dura el proyecto</w:t>
      </w:r>
      <w:bookmarkEnd w:id="360"/>
      <w:bookmarkEnd w:id="361"/>
      <w:r w:rsidR="00A3581C">
        <w:rPr>
          <w:rFonts w:eastAsiaTheme="minorHAnsi"/>
          <w:color w:val="auto"/>
          <w:sz w:val="25"/>
          <w:szCs w:val="25"/>
        </w:rPr>
        <w:t>.</w:t>
      </w:r>
    </w:p>
    <w:p w14:paraId="3B1117BE" w14:textId="77777777" w:rsidR="0061439A" w:rsidRDefault="0061439A" w:rsidP="00A3581C">
      <w:pPr>
        <w:ind w:firstLine="699"/>
        <w:rPr>
          <w:rFonts w:eastAsiaTheme="minorHAnsi"/>
          <w:color w:val="auto"/>
          <w:sz w:val="25"/>
          <w:szCs w:val="25"/>
        </w:rPr>
      </w:pPr>
    </w:p>
    <w:p w14:paraId="5B4C35F8" w14:textId="77777777" w:rsidR="00A3581C" w:rsidRPr="00A3581C" w:rsidRDefault="00A3581C" w:rsidP="00A3581C">
      <w:pPr>
        <w:ind w:firstLine="699"/>
        <w:rPr>
          <w:rFonts w:eastAsiaTheme="minorHAnsi"/>
          <w:color w:val="auto"/>
          <w:sz w:val="25"/>
          <w:szCs w:val="25"/>
        </w:rPr>
      </w:pP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60"/>
      <w:bookmarkStart w:id="363" w:name="_Toc26095989"/>
      <w:bookmarkStart w:id="364" w:name="_Toc26097966"/>
      <w:bookmarkStart w:id="365" w:name="_Toc26111853"/>
      <w:r w:rsidRPr="00A3581C">
        <w:rPr>
          <w:rFonts w:ascii="Times New Roman" w:hAnsi="Times New Roman"/>
          <w:sz w:val="40"/>
        </w:rPr>
        <w:t>Red de tareas:</w:t>
      </w:r>
      <w:bookmarkEnd w:id="362"/>
      <w:bookmarkEnd w:id="363"/>
      <w:bookmarkEnd w:id="364"/>
      <w:bookmarkEnd w:id="365"/>
    </w:p>
    <w:p w14:paraId="27FB8891" w14:textId="77777777" w:rsidR="00A3581C" w:rsidRDefault="00A3581C" w:rsidP="00A3581C">
      <w:pPr>
        <w:ind w:firstLine="699"/>
        <w:rPr>
          <w:rFonts w:eastAsiaTheme="minorHAnsi"/>
          <w:color w:val="auto"/>
          <w:sz w:val="25"/>
          <w:szCs w:val="25"/>
        </w:rPr>
      </w:pPr>
      <w:bookmarkStart w:id="366" w:name="_Toc26095990"/>
      <w:bookmarkStart w:id="367" w:name="_Toc26097967"/>
    </w:p>
    <w:p w14:paraId="5AC4CE6A" w14:textId="77777777" w:rsidR="0061439A" w:rsidRDefault="0061439A" w:rsidP="00A3581C">
      <w:pPr>
        <w:ind w:firstLine="699"/>
        <w:rPr>
          <w:rFonts w:eastAsiaTheme="minorHAnsi"/>
          <w:color w:val="auto"/>
          <w:sz w:val="25"/>
          <w:szCs w:val="25"/>
        </w:rPr>
      </w:pPr>
    </w:p>
    <w:p w14:paraId="596EEF46" w14:textId="41F56780" w:rsidR="00FD1867" w:rsidRDefault="00FD1867" w:rsidP="00A3581C">
      <w:pPr>
        <w:ind w:firstLine="699"/>
        <w:rPr>
          <w:rFonts w:eastAsiaTheme="minorHAnsi"/>
          <w:color w:val="auto"/>
          <w:sz w:val="25"/>
          <w:szCs w:val="25"/>
        </w:rPr>
      </w:pPr>
      <w:r w:rsidRPr="00A3581C">
        <w:rPr>
          <w:rFonts w:eastAsiaTheme="minorHAnsi"/>
          <w:color w:val="auto"/>
          <w:sz w:val="25"/>
          <w:szCs w:val="25"/>
        </w:rPr>
        <w:t>Al igual que el gráfico Gantt, en el anexo 1 se puede encontrar la red de tareas en</w:t>
      </w:r>
      <w:r w:rsidR="00622346">
        <w:rPr>
          <w:rFonts w:eastAsiaTheme="minorHAnsi"/>
          <w:color w:val="auto"/>
          <w:sz w:val="25"/>
          <w:szCs w:val="25"/>
        </w:rPr>
        <w:t xml:space="preserve"> </w:t>
      </w:r>
      <w:hyperlink r:id="rId15" w:history="1">
        <w:proofErr w:type="spellStart"/>
        <w:r w:rsidR="00622346" w:rsidRPr="00622346">
          <w:rPr>
            <w:rStyle w:val="Hipervnculo"/>
            <w:rFonts w:eastAsiaTheme="minorHAnsi"/>
            <w:sz w:val="25"/>
            <w:szCs w:val="25"/>
          </w:rPr>
          <w:t>LogrollingRedTareas</w:t>
        </w:r>
        <w:proofErr w:type="spellEnd"/>
        <w:r w:rsidR="00622346" w:rsidRPr="00622346">
          <w:rPr>
            <w:rStyle w:val="Hipervnculo"/>
            <w:rFonts w:eastAsiaTheme="minorHAnsi"/>
            <w:sz w:val="25"/>
            <w:szCs w:val="25"/>
          </w:rPr>
          <w:t>(PERT)</w:t>
        </w:r>
        <w:r w:rsidRPr="00622346">
          <w:rPr>
            <w:rStyle w:val="Hipervnculo"/>
            <w:rFonts w:eastAsiaTheme="minorHAnsi"/>
            <w:sz w:val="25"/>
            <w:szCs w:val="25"/>
          </w:rPr>
          <w:t>.png</w:t>
        </w:r>
      </w:hyperlink>
      <w:r w:rsidRPr="00A3581C">
        <w:rPr>
          <w:rFonts w:eastAsiaTheme="minorHAnsi"/>
          <w:color w:val="auto"/>
          <w:sz w:val="25"/>
          <w:szCs w:val="25"/>
        </w:rPr>
        <w:t>, para la que ha usado la técnica PERT.</w:t>
      </w:r>
      <w:bookmarkEnd w:id="366"/>
      <w:bookmarkEnd w:id="367"/>
    </w:p>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8" w:name="_Ref26025135"/>
      <w:bookmarkStart w:id="369" w:name="_Toc26095991"/>
      <w:bookmarkStart w:id="370" w:name="_Toc26097968"/>
      <w:bookmarkStart w:id="371" w:name="_Toc26111854"/>
      <w:r w:rsidRPr="00A3581C">
        <w:rPr>
          <w:rFonts w:ascii="Times New Roman" w:hAnsi="Times New Roman"/>
          <w:sz w:val="40"/>
        </w:rPr>
        <w:t>Tabla de uso de Recursos:</w:t>
      </w:r>
      <w:bookmarkEnd w:id="368"/>
      <w:bookmarkEnd w:id="369"/>
      <w:bookmarkEnd w:id="370"/>
      <w:bookmarkEnd w:id="371"/>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31497BF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Proto.io / Adobe XD</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2" w:name="_Ref26049181"/>
      <w:bookmarkStart w:id="373" w:name="_Toc26095992"/>
      <w:bookmarkStart w:id="374" w:name="_Toc26097969"/>
      <w:bookmarkStart w:id="375" w:name="_Toc26111855"/>
      <w:r w:rsidRPr="005F794F">
        <w:rPr>
          <w:rFonts w:ascii="Times New Roman" w:hAnsi="Times New Roman"/>
        </w:rPr>
        <w:lastRenderedPageBreak/>
        <w:t>Organización del personal (gestión del equipo)</w:t>
      </w:r>
      <w:bookmarkEnd w:id="372"/>
      <w:bookmarkEnd w:id="373"/>
      <w:bookmarkEnd w:id="374"/>
      <w:bookmarkEnd w:id="375"/>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6" w:name="_Ref26049189"/>
      <w:bookmarkStart w:id="377" w:name="_Toc26095993"/>
      <w:bookmarkStart w:id="378" w:name="_Toc26097970"/>
      <w:r w:rsidRPr="005F794F">
        <w:rPr>
          <w:rFonts w:ascii="Times New Roman" w:hAnsi="Times New Roman"/>
          <w:sz w:val="40"/>
        </w:rPr>
        <w:t xml:space="preserve"> </w:t>
      </w:r>
      <w:bookmarkStart w:id="379" w:name="_Toc26111856"/>
      <w:r w:rsidR="00F66790" w:rsidRPr="005F794F">
        <w:rPr>
          <w:rFonts w:ascii="Times New Roman" w:hAnsi="Times New Roman"/>
          <w:sz w:val="40"/>
        </w:rPr>
        <w:t>Estructura del equipo</w:t>
      </w:r>
      <w:bookmarkEnd w:id="376"/>
      <w:bookmarkEnd w:id="377"/>
      <w:bookmarkEnd w:id="378"/>
      <w:bookmarkEnd w:id="379"/>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77777777"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8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9638" w:type="dxa"/>
        <w:tblLayout w:type="fixed"/>
        <w:tblLook w:val="0600" w:firstRow="0" w:lastRow="0" w:firstColumn="0" w:lastColumn="0" w:noHBand="1" w:noVBand="1"/>
      </w:tblPr>
      <w:tblGrid>
        <w:gridCol w:w="3539"/>
        <w:gridCol w:w="6099"/>
      </w:tblGrid>
      <w:tr w:rsidR="00F66790" w:rsidRPr="00F40AB9" w14:paraId="7C4C2CC4" w14:textId="77777777" w:rsidTr="00E74154">
        <w:trPr>
          <w:trHeight w:val="1308"/>
        </w:trPr>
        <w:tc>
          <w:tcPr>
            <w:tcW w:w="3539" w:type="dxa"/>
            <w:shd w:val="clear" w:color="auto" w:fill="A4063E" w:themeFill="accent6"/>
            <w:vAlign w:val="center"/>
          </w:tcPr>
          <w:p w14:paraId="77C2AFBF"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6099" w:type="dxa"/>
            <w:shd w:val="clear" w:color="auto" w:fill="FA82AC" w:themeFill="accent4" w:themeFillTint="66"/>
            <w:vAlign w:val="center"/>
          </w:tcPr>
          <w:p w14:paraId="02DD3BCF"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media/baja. Los conocimientos necesarios no son demasiado abundantes.</w:t>
            </w:r>
          </w:p>
        </w:tc>
      </w:tr>
      <w:tr w:rsidR="00F66790" w:rsidRPr="00F40AB9" w14:paraId="75FACFEF" w14:textId="77777777" w:rsidTr="00E74154">
        <w:trPr>
          <w:trHeight w:val="1270"/>
        </w:trPr>
        <w:tc>
          <w:tcPr>
            <w:tcW w:w="3539" w:type="dxa"/>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6099" w:type="dxa"/>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74154">
        <w:trPr>
          <w:trHeight w:val="991"/>
        </w:trPr>
        <w:tc>
          <w:tcPr>
            <w:tcW w:w="3539" w:type="dxa"/>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6099" w:type="dxa"/>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74154">
        <w:trPr>
          <w:trHeight w:val="1118"/>
        </w:trPr>
        <w:tc>
          <w:tcPr>
            <w:tcW w:w="3539" w:type="dxa"/>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6099" w:type="dxa"/>
            <w:shd w:val="clear" w:color="auto" w:fill="FA82AC" w:themeFill="accent4" w:themeFillTint="66"/>
            <w:vAlign w:val="center"/>
          </w:tcPr>
          <w:p w14:paraId="2A84F9FF" w14:textId="77777777"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 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ellas aunque hay también partes independientes.</w:t>
            </w:r>
          </w:p>
        </w:tc>
      </w:tr>
      <w:tr w:rsidR="00F66790" w:rsidRPr="00F40AB9" w14:paraId="6296D789" w14:textId="77777777" w:rsidTr="00E74154">
        <w:trPr>
          <w:trHeight w:val="1560"/>
        </w:trPr>
        <w:tc>
          <w:tcPr>
            <w:tcW w:w="3539" w:type="dxa"/>
            <w:shd w:val="clear" w:color="auto" w:fill="A4063E" w:themeFill="accent6"/>
            <w:vAlign w:val="center"/>
          </w:tcPr>
          <w:p w14:paraId="63A7C941"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6099" w:type="dxa"/>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74154">
        <w:trPr>
          <w:trHeight w:val="973"/>
        </w:trPr>
        <w:tc>
          <w:tcPr>
            <w:tcW w:w="3539" w:type="dxa"/>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6099" w:type="dxa"/>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74154">
        <w:trPr>
          <w:trHeight w:val="1115"/>
        </w:trPr>
        <w:tc>
          <w:tcPr>
            <w:tcW w:w="3539" w:type="dxa"/>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6099" w:type="dxa"/>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74154">
      <w:pPr>
        <w:widowControl w:val="0"/>
        <w:spacing w:line="240" w:lineRule="auto"/>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74154">
      <w:pPr>
        <w:widowControl w:val="0"/>
        <w:spacing w:line="240" w:lineRule="auto"/>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proofErr w:type="spellStart"/>
      <w:r w:rsidRPr="00E74154">
        <w:rPr>
          <w:rFonts w:eastAsia="Times New Roman" w:cstheme="minorHAnsi"/>
          <w:b/>
          <w:bCs/>
          <w:color w:val="A4063E" w:themeColor="accent6"/>
          <w:sz w:val="25"/>
          <w:szCs w:val="25"/>
        </w:rPr>
        <w:t>Trello</w:t>
      </w:r>
      <w:proofErr w:type="spellEnd"/>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80" w:name="_Ref26049280"/>
    <w:bookmarkStart w:id="381" w:name="_Toc26095994"/>
    <w:bookmarkStart w:id="382" w:name="_Toc26097971"/>
    <w:bookmarkStart w:id="383" w:name="_Toc26111857"/>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446E70" w:rsidRPr="00895D07" w:rsidRDefault="00446E70"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38"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DF&#10;7bZc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446E70" w:rsidRPr="00895D07" w:rsidRDefault="00446E70"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80"/>
      <w:bookmarkEnd w:id="381"/>
      <w:bookmarkEnd w:id="382"/>
      <w:bookmarkEnd w:id="383"/>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84" w:name="_Ref26049286"/>
      <w:bookmarkStart w:id="385" w:name="_Toc26095995"/>
      <w:bookmarkStart w:id="386" w:name="_Toc26097972"/>
      <w:bookmarkStart w:id="387" w:name="_Toc26111858"/>
      <w:r w:rsidRPr="005F794F">
        <w:rPr>
          <w:rFonts w:ascii="Times New Roman" w:hAnsi="Times New Roman"/>
          <w:sz w:val="40"/>
        </w:rPr>
        <w:t>Personal</w:t>
      </w:r>
      <w:bookmarkEnd w:id="384"/>
      <w:bookmarkEnd w:id="385"/>
      <w:bookmarkEnd w:id="386"/>
      <w:bookmarkEnd w:id="387"/>
    </w:p>
    <w:p w14:paraId="0F2A7CD6" w14:textId="77777777" w:rsidR="0095174F" w:rsidRDefault="0095174F" w:rsidP="0095174F">
      <w:pPr>
        <w:ind w:firstLine="360"/>
        <w:rPr>
          <w:rFonts w:eastAsia="Times New Roman"/>
          <w:color w:val="auto"/>
          <w:sz w:val="25"/>
          <w:szCs w:val="25"/>
        </w:rPr>
      </w:pPr>
      <w:bookmarkStart w:id="388" w:name="_Toc26095996"/>
      <w:bookmarkStart w:id="389"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8"/>
      <w:bookmarkEnd w:id="389"/>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90" w:name="_Ref26049300"/>
      <w:bookmarkStart w:id="391" w:name="_Toc26095997"/>
      <w:bookmarkStart w:id="392" w:name="_Toc26097974"/>
      <w:bookmarkStart w:id="393" w:name="_Toc26111859"/>
      <w:r w:rsidRPr="005F794F">
        <w:rPr>
          <w:rFonts w:ascii="Times New Roman" w:hAnsi="Times New Roman"/>
          <w:sz w:val="40"/>
        </w:rPr>
        <w:t>Hardware</w:t>
      </w:r>
      <w:bookmarkEnd w:id="390"/>
      <w:bookmarkEnd w:id="391"/>
      <w:bookmarkEnd w:id="392"/>
      <w:bookmarkEnd w:id="393"/>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95174F">
      <w:pPr>
        <w:rPr>
          <w:rFonts w:eastAsia="Times New Roman"/>
          <w:color w:val="auto"/>
          <w:sz w:val="25"/>
          <w:szCs w:val="25"/>
        </w:rPr>
      </w:pPr>
      <w:bookmarkStart w:id="394" w:name="_Toc26095998"/>
      <w:bookmarkStart w:id="395" w:name="_Toc26097975"/>
      <w:r w:rsidRPr="0095174F">
        <w:rPr>
          <w:rFonts w:eastAsia="Times New Roman"/>
          <w:color w:val="auto"/>
          <w:sz w:val="25"/>
          <w:szCs w:val="25"/>
        </w:rPr>
        <w:t>El hardware necesario para Logrolling se divide en tres categorías:</w:t>
      </w:r>
      <w:bookmarkEnd w:id="394"/>
      <w:bookmarkEnd w:id="395"/>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6" w:name="_Toc26095999"/>
            <w:bookmarkStart w:id="397" w:name="_Toc26097976"/>
            <w:r w:rsidRPr="0095174F">
              <w:rPr>
                <w:rFonts w:eastAsia="Times New Roman"/>
                <w:sz w:val="24"/>
                <w:szCs w:val="24"/>
              </w:rPr>
              <w:t>Tipo de hardware</w:t>
            </w:r>
            <w:bookmarkEnd w:id="396"/>
            <w:bookmarkEnd w:id="397"/>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8" w:name="_Toc26096000"/>
            <w:bookmarkStart w:id="399" w:name="_Toc26097977"/>
            <w:r w:rsidRPr="0095174F">
              <w:rPr>
                <w:rFonts w:eastAsia="Times New Roman"/>
                <w:sz w:val="24"/>
                <w:szCs w:val="24"/>
              </w:rPr>
              <w:t>Explicación</w:t>
            </w:r>
            <w:bookmarkEnd w:id="398"/>
            <w:bookmarkEnd w:id="399"/>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400" w:name="_Toc26096001"/>
            <w:bookmarkStart w:id="401" w:name="_Toc26097978"/>
            <w:r w:rsidRPr="0095174F">
              <w:rPr>
                <w:rFonts w:eastAsia="Times New Roman"/>
                <w:sz w:val="24"/>
                <w:szCs w:val="24"/>
              </w:rPr>
              <w:t>Hardware de desarrollo</w:t>
            </w:r>
            <w:bookmarkEnd w:id="400"/>
            <w:bookmarkEnd w:id="401"/>
          </w:p>
        </w:tc>
        <w:tc>
          <w:tcPr>
            <w:tcW w:w="7093" w:type="dxa"/>
            <w:vAlign w:val="center"/>
          </w:tcPr>
          <w:p w14:paraId="7A35CF59" w14:textId="1947F7AD" w:rsidR="00F66790" w:rsidRPr="0095174F" w:rsidRDefault="00F66790"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2" w:name="_Toc26096002"/>
            <w:bookmarkStart w:id="403"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 recursos... Cada integrante del equipo trabajará en su propio ordenador personal.</w:t>
            </w:r>
            <w:bookmarkEnd w:id="402"/>
            <w:bookmarkEnd w:id="403"/>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404" w:name="_Toc26096003"/>
            <w:bookmarkStart w:id="405" w:name="_Toc26097980"/>
            <w:r w:rsidRPr="0095174F">
              <w:rPr>
                <w:rFonts w:eastAsia="Times New Roman"/>
                <w:sz w:val="24"/>
                <w:szCs w:val="24"/>
              </w:rPr>
              <w:t>Hardware del servidor</w:t>
            </w:r>
            <w:bookmarkEnd w:id="404"/>
            <w:bookmarkEnd w:id="405"/>
          </w:p>
        </w:tc>
        <w:tc>
          <w:tcPr>
            <w:tcW w:w="7093" w:type="dxa"/>
            <w:vAlign w:val="center"/>
          </w:tcPr>
          <w:p w14:paraId="648BB6B5" w14:textId="715D56B8" w:rsidR="00F66790" w:rsidRPr="0095174F" w:rsidRDefault="00F66790"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6" w:name="_Toc26096004"/>
            <w:bookmarkStart w:id="407" w:name="_Toc26097981"/>
            <w:r w:rsidRPr="0095174F">
              <w:rPr>
                <w:rFonts w:eastAsia="Times New Roman"/>
                <w:color w:val="auto"/>
                <w:sz w:val="24"/>
                <w:szCs w:val="24"/>
              </w:rPr>
              <w:t xml:space="preserve">Es el hardware en el que se ejecutará la parte de la aplicación relativa a </w:t>
            </w:r>
            <w:r w:rsidRPr="0095174F">
              <w:rPr>
                <w:rFonts w:eastAsia="Times New Roman"/>
                <w:color w:val="A4063E" w:themeColor="accent6"/>
                <w:sz w:val="24"/>
                <w:szCs w:val="24"/>
              </w:rPr>
              <w:t xml:space="preserve">bases de datos y el </w:t>
            </w:r>
            <w:proofErr w:type="spellStart"/>
            <w:r w:rsidRPr="0095174F">
              <w:rPr>
                <w:rFonts w:eastAsia="Times New Roman"/>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6"/>
            <w:bookmarkEnd w:id="407"/>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8" w:name="_Toc26096005"/>
            <w:bookmarkStart w:id="409" w:name="_Toc26097982"/>
            <w:r w:rsidRPr="0095174F">
              <w:rPr>
                <w:rFonts w:eastAsia="Times New Roman"/>
                <w:sz w:val="24"/>
                <w:szCs w:val="24"/>
              </w:rPr>
              <w:t>Hardware del cliente</w:t>
            </w:r>
            <w:bookmarkEnd w:id="408"/>
            <w:bookmarkEnd w:id="409"/>
          </w:p>
        </w:tc>
        <w:tc>
          <w:tcPr>
            <w:tcW w:w="7093" w:type="dxa"/>
            <w:vAlign w:val="center"/>
          </w:tcPr>
          <w:p w14:paraId="215590ED" w14:textId="5DB032C7" w:rsidR="00F66790" w:rsidRPr="0095174F" w:rsidRDefault="00F66790"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r w:rsidRPr="0095174F">
              <w:rPr>
                <w:rFonts w:eastAsia="Times New Roman"/>
                <w:color w:val="auto"/>
                <w:sz w:val="24"/>
                <w:szCs w:val="24"/>
              </w:rPr>
              <w:t xml:space="preserve"> </w:t>
            </w:r>
            <w:bookmarkStart w:id="410" w:name="_Toc26096006"/>
            <w:bookmarkStart w:id="411" w:name="_Toc26097983"/>
            <w:r w:rsidRPr="0095174F">
              <w:rPr>
                <w:rFonts w:eastAsia="Times New Roman"/>
                <w:color w:val="auto"/>
                <w:sz w:val="24"/>
                <w:szCs w:val="24"/>
              </w:rPr>
              <w:t xml:space="preserve">Los clientes únicamente deberán disponer de un </w:t>
            </w:r>
            <w:proofErr w:type="spellStart"/>
            <w:r w:rsidRPr="0095174F">
              <w:rPr>
                <w:rFonts w:eastAsia="Times New Roman"/>
                <w:color w:val="A4063E" w:themeColor="accent6"/>
                <w:sz w:val="24"/>
                <w:szCs w:val="24"/>
              </w:rPr>
              <w:t>smartphone</w:t>
            </w:r>
            <w:proofErr w:type="spellEnd"/>
            <w:r w:rsidRPr="0095174F">
              <w:rPr>
                <w:rFonts w:eastAsia="Times New Roman"/>
                <w:color w:val="A4063E" w:themeColor="accent6"/>
                <w:sz w:val="24"/>
                <w:szCs w:val="24"/>
              </w:rPr>
              <w:t xml:space="preserve"> Android </w:t>
            </w:r>
            <w:r w:rsidRPr="0095174F">
              <w:rPr>
                <w:rFonts w:eastAsia="Times New Roman"/>
                <w:color w:val="auto"/>
                <w:sz w:val="24"/>
                <w:szCs w:val="24"/>
              </w:rPr>
              <w:t>en el que instalar y ejecutar la aplicación.</w:t>
            </w:r>
            <w:bookmarkEnd w:id="410"/>
            <w:bookmarkEnd w:id="411"/>
          </w:p>
        </w:tc>
      </w:tr>
    </w:tbl>
    <w:p w14:paraId="0901658B" w14:textId="2512AA60" w:rsidR="0095174F" w:rsidRDefault="0095174F" w:rsidP="0095174F">
      <w:bookmarkStart w:id="412" w:name="_Ref26049304"/>
      <w:bookmarkStart w:id="413" w:name="_Toc26096007"/>
      <w:bookmarkStart w:id="414"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5" w:name="_Toc26111860"/>
      <w:r w:rsidRPr="005F794F">
        <w:rPr>
          <w:rFonts w:ascii="Times New Roman" w:hAnsi="Times New Roman"/>
          <w:sz w:val="40"/>
        </w:rPr>
        <w:lastRenderedPageBreak/>
        <w:t>Software</w:t>
      </w:r>
      <w:bookmarkEnd w:id="412"/>
      <w:bookmarkEnd w:id="413"/>
      <w:bookmarkEnd w:id="414"/>
      <w:bookmarkEnd w:id="415"/>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6" w:name="_Toc26096008"/>
      <w:bookmarkStart w:id="417" w:name="_Toc26097985"/>
    </w:p>
    <w:p w14:paraId="6D871EBE" w14:textId="015E9FEA" w:rsidR="00277E7C" w:rsidRDefault="00FA16AA" w:rsidP="0095174F">
      <w:pPr>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6"/>
      <w:bookmarkEnd w:id="417"/>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8" w:name="_Ref26049398"/>
      <w:bookmarkStart w:id="419" w:name="_Toc26096009"/>
      <w:bookmarkStart w:id="420" w:name="_Toc26097986"/>
      <w:r w:rsidRPr="005F794F">
        <w:rPr>
          <w:rFonts w:ascii="Times New Roman" w:hAnsi="Times New Roman"/>
          <w:b/>
          <w:i w:val="0"/>
          <w:sz w:val="40"/>
          <w:lang w:eastAsia="es-ES"/>
        </w:rPr>
        <w:t>Software de desarrollo</w:t>
      </w:r>
      <w:bookmarkEnd w:id="418"/>
      <w:bookmarkEnd w:id="419"/>
      <w:bookmarkEnd w:id="420"/>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21" w:name="_Toc26096010"/>
            <w:bookmarkStart w:id="422" w:name="_Toc26097987"/>
            <w:r w:rsidRPr="003A77EA">
              <w:rPr>
                <w:rFonts w:eastAsia="Times New Roman"/>
                <w:sz w:val="24"/>
              </w:rPr>
              <w:t>Software</w:t>
            </w:r>
            <w:bookmarkEnd w:id="421"/>
            <w:bookmarkEnd w:id="422"/>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23" w:name="_Toc26096011"/>
            <w:bookmarkStart w:id="424" w:name="_Toc26097988"/>
            <w:r w:rsidRPr="003A77EA">
              <w:rPr>
                <w:rFonts w:eastAsia="Times New Roman"/>
                <w:sz w:val="24"/>
              </w:rPr>
              <w:t>Descripción</w:t>
            </w:r>
            <w:bookmarkEnd w:id="423"/>
            <w:bookmarkEnd w:id="424"/>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5" w:name="_Toc26096012"/>
            <w:bookmarkStart w:id="426" w:name="_Toc26097989"/>
            <w:r w:rsidRPr="003A77EA">
              <w:rPr>
                <w:rFonts w:eastAsia="Times New Roman"/>
                <w:sz w:val="24"/>
              </w:rPr>
              <w:t>Github.com</w:t>
            </w:r>
            <w:bookmarkEnd w:id="425"/>
            <w:bookmarkEnd w:id="426"/>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7" w:name="_Toc26096013"/>
            <w:bookmarkStart w:id="428" w:name="_Toc26097990"/>
            <w:r w:rsidRPr="003A77EA">
              <w:rPr>
                <w:rFonts w:eastAsia="Times New Roman"/>
                <w:sz w:val="24"/>
              </w:rPr>
              <w:t>Slack</w:t>
            </w:r>
            <w:bookmarkEnd w:id="427"/>
            <w:bookmarkEnd w:id="428"/>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9" w:name="_Toc26096014"/>
            <w:bookmarkStart w:id="430" w:name="_Toc26097991"/>
            <w:proofErr w:type="spellStart"/>
            <w:r w:rsidRPr="003A77EA">
              <w:rPr>
                <w:rFonts w:eastAsia="Times New Roman"/>
                <w:sz w:val="24"/>
              </w:rPr>
              <w:t>Trello</w:t>
            </w:r>
            <w:bookmarkEnd w:id="429"/>
            <w:bookmarkEnd w:id="430"/>
            <w:proofErr w:type="spellEnd"/>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1" w:name="_Toc26096015"/>
            <w:bookmarkStart w:id="432" w:name="_Toc26097992"/>
            <w:r w:rsidRPr="003A77EA">
              <w:rPr>
                <w:rFonts w:eastAsia="Times New Roman"/>
                <w:color w:val="auto"/>
                <w:sz w:val="24"/>
              </w:rPr>
              <w:t>Sistema de gestión de tareas.</w:t>
            </w:r>
            <w:bookmarkEnd w:id="431"/>
            <w:bookmarkEnd w:id="432"/>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33" w:name="_Toc26096016"/>
            <w:bookmarkStart w:id="434" w:name="_Toc26097993"/>
            <w:proofErr w:type="spellStart"/>
            <w:r w:rsidRPr="003A77EA">
              <w:rPr>
                <w:rFonts w:eastAsia="Times New Roman"/>
                <w:sz w:val="24"/>
              </w:rPr>
              <w:t>Modelio</w:t>
            </w:r>
            <w:bookmarkEnd w:id="433"/>
            <w:bookmarkEnd w:id="434"/>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5" w:name="_Toc26096017"/>
            <w:bookmarkStart w:id="436" w:name="_Toc26097994"/>
            <w:proofErr w:type="spellStart"/>
            <w:r w:rsidRPr="003A77EA">
              <w:rPr>
                <w:rFonts w:eastAsia="Times New Roman"/>
                <w:sz w:val="24"/>
              </w:rPr>
              <w:t>GanttProject</w:t>
            </w:r>
            <w:bookmarkEnd w:id="435"/>
            <w:bookmarkEnd w:id="436"/>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7" w:name="_Toc26096018"/>
            <w:bookmarkStart w:id="438" w:name="_Toc26097995"/>
            <w:r w:rsidRPr="003A77EA">
              <w:rPr>
                <w:rFonts w:eastAsia="Times New Roman"/>
                <w:color w:val="auto"/>
                <w:sz w:val="24"/>
              </w:rPr>
              <w:t>Herramienta para crear diagramas de planificación temporal.</w:t>
            </w:r>
            <w:bookmarkEnd w:id="437"/>
            <w:bookmarkEnd w:id="438"/>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9" w:name="_Toc26096019"/>
            <w:bookmarkStart w:id="440" w:name="_Toc26097996"/>
            <w:r w:rsidRPr="003A77EA">
              <w:rPr>
                <w:rFonts w:eastAsia="Times New Roman"/>
                <w:sz w:val="24"/>
              </w:rPr>
              <w:t>Adobe XD</w:t>
            </w:r>
            <w:bookmarkEnd w:id="439"/>
            <w:bookmarkEnd w:id="440"/>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1" w:name="_Toc26096020"/>
            <w:bookmarkStart w:id="442" w:name="_Toc26097997"/>
            <w:r w:rsidRPr="003A77EA">
              <w:rPr>
                <w:rFonts w:eastAsia="Times New Roman"/>
                <w:color w:val="auto"/>
                <w:sz w:val="24"/>
              </w:rPr>
              <w:t>Herramienta de diseño gráfico que permite realizar prototipos.</w:t>
            </w:r>
            <w:bookmarkEnd w:id="441"/>
            <w:bookmarkEnd w:id="442"/>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43" w:name="_Toc26096021"/>
            <w:bookmarkStart w:id="444" w:name="_Toc26097998"/>
            <w:r w:rsidRPr="003A77EA">
              <w:rPr>
                <w:rFonts w:eastAsia="Times New Roman"/>
                <w:sz w:val="24"/>
              </w:rPr>
              <w:t xml:space="preserve">Adobe </w:t>
            </w:r>
            <w:proofErr w:type="spellStart"/>
            <w:r w:rsidRPr="003A77EA">
              <w:rPr>
                <w:rFonts w:eastAsia="Times New Roman"/>
                <w:sz w:val="24"/>
              </w:rPr>
              <w:t>Illustrator</w:t>
            </w:r>
            <w:bookmarkEnd w:id="443"/>
            <w:bookmarkEnd w:id="444"/>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5" w:name="_Toc26096022"/>
            <w:bookmarkStart w:id="446" w:name="_Toc26097999"/>
            <w:r w:rsidRPr="003A77EA">
              <w:rPr>
                <w:rFonts w:eastAsia="Times New Roman"/>
                <w:sz w:val="24"/>
              </w:rPr>
              <w:t>Microsoft Word</w:t>
            </w:r>
            <w:bookmarkEnd w:id="445"/>
            <w:bookmarkEnd w:id="446"/>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7" w:name="_Toc26096023"/>
            <w:bookmarkStart w:id="448" w:name="_Toc26098000"/>
            <w:r w:rsidRPr="003A77EA">
              <w:rPr>
                <w:rFonts w:eastAsia="Times New Roman"/>
                <w:color w:val="auto"/>
                <w:sz w:val="24"/>
              </w:rPr>
              <w:t>Programa de edición de textos para la documentación.</w:t>
            </w:r>
            <w:bookmarkEnd w:id="447"/>
            <w:bookmarkEnd w:id="448"/>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9" w:name="_Toc26096024"/>
            <w:bookmarkStart w:id="450" w:name="_Toc26098001"/>
            <w:proofErr w:type="spellStart"/>
            <w:r w:rsidRPr="003A77EA">
              <w:rPr>
                <w:rFonts w:eastAsia="Times New Roman"/>
                <w:sz w:val="24"/>
              </w:rPr>
              <w:t>MySQLWorkbench</w:t>
            </w:r>
            <w:bookmarkEnd w:id="449"/>
            <w:bookmarkEnd w:id="450"/>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1" w:name="_Toc26096025"/>
            <w:bookmarkStart w:id="452" w:name="_Toc26098002"/>
            <w:r w:rsidRPr="003A77EA">
              <w:rPr>
                <w:rFonts w:eastAsia="Times New Roman"/>
                <w:color w:val="auto"/>
                <w:sz w:val="24"/>
              </w:rPr>
              <w:t xml:space="preserve">Herramienta para la gestión de bases de datos </w:t>
            </w:r>
            <w:proofErr w:type="spellStart"/>
            <w:r w:rsidRPr="003A77EA">
              <w:rPr>
                <w:rFonts w:eastAsia="Times New Roman"/>
                <w:color w:val="auto"/>
                <w:sz w:val="24"/>
              </w:rPr>
              <w:t>MySQL</w:t>
            </w:r>
            <w:proofErr w:type="spellEnd"/>
            <w:r w:rsidRPr="003A77EA">
              <w:rPr>
                <w:rFonts w:eastAsia="Times New Roman"/>
                <w:color w:val="auto"/>
                <w:sz w:val="24"/>
              </w:rPr>
              <w:t>.</w:t>
            </w:r>
            <w:bookmarkEnd w:id="451"/>
            <w:bookmarkEnd w:id="452"/>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53" w:name="_Toc26096026"/>
            <w:bookmarkStart w:id="454" w:name="_Toc26098003"/>
            <w:r w:rsidRPr="003A77EA">
              <w:rPr>
                <w:rFonts w:eastAsia="Times New Roman"/>
                <w:sz w:val="24"/>
              </w:rPr>
              <w:t>Eclipse</w:t>
            </w:r>
            <w:bookmarkEnd w:id="453"/>
            <w:bookmarkEnd w:id="454"/>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5" w:name="_Toc26096027"/>
            <w:bookmarkStart w:id="456" w:name="_Toc26098004"/>
            <w:r w:rsidRPr="003A77EA">
              <w:rPr>
                <w:rFonts w:eastAsia="Times New Roman"/>
                <w:color w:val="auto"/>
                <w:sz w:val="24"/>
              </w:rPr>
              <w:t>Sistema de desarrollo integrado para Java.</w:t>
            </w:r>
            <w:bookmarkEnd w:id="455"/>
            <w:bookmarkEnd w:id="456"/>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7" w:name="_Toc26096028"/>
            <w:bookmarkStart w:id="458" w:name="_Toc26098005"/>
            <w:r w:rsidRPr="003A77EA">
              <w:rPr>
                <w:rFonts w:eastAsia="Times New Roman"/>
                <w:sz w:val="24"/>
              </w:rPr>
              <w:t>Android Studio</w:t>
            </w:r>
            <w:bookmarkEnd w:id="457"/>
            <w:bookmarkEnd w:id="458"/>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9" w:name="_Toc26096029"/>
            <w:bookmarkStart w:id="460" w:name="_Toc26098006"/>
            <w:r w:rsidRPr="003A77EA">
              <w:rPr>
                <w:rFonts w:eastAsia="Times New Roman"/>
                <w:color w:val="auto"/>
                <w:sz w:val="24"/>
              </w:rPr>
              <w:t>Sistema de desarrollo oficial para Android.</w:t>
            </w:r>
            <w:bookmarkEnd w:id="459"/>
            <w:bookmarkEnd w:id="460"/>
          </w:p>
        </w:tc>
      </w:tr>
    </w:tbl>
    <w:p w14:paraId="4329E663" w14:textId="78B5DDF8" w:rsidR="00FA16AA" w:rsidRPr="00F40AB9" w:rsidRDefault="00FA16AA" w:rsidP="00FF7955">
      <w:pPr>
        <w:spacing w:after="200"/>
        <w:rPr>
          <w:rFonts w:ascii="Times New Roman" w:hAnsi="Times New Roman" w:cs="Times New Roman"/>
          <w:color w:val="auto"/>
          <w:sz w:val="22"/>
        </w:rPr>
      </w:pPr>
    </w:p>
    <w:p w14:paraId="74117AC9" w14:textId="77777777" w:rsidR="00FA16AA" w:rsidRPr="00F40AB9" w:rsidRDefault="00FA16AA">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1" w:name="_Ref26049406"/>
      <w:bookmarkStart w:id="462" w:name="_Toc26096030"/>
      <w:bookmarkStart w:id="463" w:name="_Toc26098007"/>
      <w:r w:rsidRPr="005F794F">
        <w:rPr>
          <w:rFonts w:ascii="Times New Roman" w:hAnsi="Times New Roman"/>
          <w:b/>
          <w:i w:val="0"/>
          <w:sz w:val="40"/>
          <w:lang w:eastAsia="es-ES"/>
        </w:rPr>
        <w:lastRenderedPageBreak/>
        <w:t>Software de servidor</w:t>
      </w:r>
      <w:bookmarkEnd w:id="461"/>
      <w:bookmarkEnd w:id="462"/>
      <w:bookmarkEnd w:id="463"/>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64" w:name="_Toc26096031"/>
            <w:bookmarkStart w:id="465" w:name="_Toc26098008"/>
            <w:r w:rsidRPr="003A77EA">
              <w:rPr>
                <w:rFonts w:eastAsia="Times New Roman"/>
                <w:sz w:val="24"/>
              </w:rPr>
              <w:t>Software</w:t>
            </w:r>
            <w:bookmarkEnd w:id="464"/>
            <w:bookmarkEnd w:id="465"/>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6" w:name="_Toc26096032"/>
            <w:bookmarkStart w:id="467" w:name="_Toc26098009"/>
            <w:r w:rsidRPr="003A77EA">
              <w:rPr>
                <w:rFonts w:eastAsia="Times New Roman"/>
                <w:sz w:val="24"/>
              </w:rPr>
              <w:t>Descripción</w:t>
            </w:r>
            <w:bookmarkEnd w:id="466"/>
            <w:bookmarkEnd w:id="467"/>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8" w:name="_Toc26096033"/>
            <w:bookmarkStart w:id="469" w:name="_Toc26098010"/>
            <w:proofErr w:type="spellStart"/>
            <w:r w:rsidRPr="003A77EA">
              <w:rPr>
                <w:rFonts w:eastAsia="Times New Roman"/>
                <w:sz w:val="24"/>
              </w:rPr>
              <w:t>MySQL</w:t>
            </w:r>
            <w:bookmarkEnd w:id="468"/>
            <w:bookmarkEnd w:id="469"/>
            <w:proofErr w:type="spellEnd"/>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70" w:name="_Toc26096034"/>
            <w:bookmarkStart w:id="471" w:name="_Toc26098011"/>
            <w:r w:rsidRPr="003A77EA">
              <w:rPr>
                <w:rFonts w:eastAsia="Times New Roman"/>
                <w:color w:val="auto"/>
                <w:sz w:val="24"/>
              </w:rPr>
              <w:t xml:space="preserve">Servidor de bases de datos </w:t>
            </w:r>
            <w:proofErr w:type="spellStart"/>
            <w:r w:rsidRPr="003A77EA">
              <w:rPr>
                <w:rFonts w:eastAsia="Times New Roman"/>
                <w:color w:val="auto"/>
                <w:sz w:val="24"/>
              </w:rPr>
              <w:t>MySQL</w:t>
            </w:r>
            <w:proofErr w:type="spellEnd"/>
            <w:r w:rsidRPr="003A77EA">
              <w:rPr>
                <w:rFonts w:eastAsia="Times New Roman"/>
                <w:color w:val="auto"/>
                <w:sz w:val="24"/>
              </w:rPr>
              <w:t>.</w:t>
            </w:r>
            <w:bookmarkEnd w:id="470"/>
            <w:bookmarkEnd w:id="471"/>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72" w:name="_Toc26096035"/>
            <w:bookmarkStart w:id="473" w:name="_Toc26098012"/>
            <w:r w:rsidRPr="003A77EA">
              <w:rPr>
                <w:rFonts w:eastAsia="Times New Roman"/>
                <w:sz w:val="24"/>
              </w:rPr>
              <w:t>Java</w:t>
            </w:r>
            <w:bookmarkEnd w:id="472"/>
            <w:bookmarkEnd w:id="473"/>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74" w:name="_Toc26096036"/>
            <w:bookmarkStart w:id="475"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74"/>
            <w:bookmarkEnd w:id="475"/>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6" w:name="_Ref26049419"/>
      <w:bookmarkStart w:id="477" w:name="_Toc26096037"/>
      <w:bookmarkStart w:id="478" w:name="_Toc26098014"/>
      <w:r w:rsidRPr="005F794F">
        <w:rPr>
          <w:rFonts w:ascii="Times New Roman" w:hAnsi="Times New Roman"/>
          <w:b/>
          <w:i w:val="0"/>
          <w:sz w:val="40"/>
          <w:lang w:eastAsia="es-ES"/>
        </w:rPr>
        <w:t>Software de desarrollo</w:t>
      </w:r>
      <w:bookmarkEnd w:id="476"/>
      <w:bookmarkEnd w:id="477"/>
      <w:bookmarkEnd w:id="478"/>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9" w:name="_Toc26096038"/>
      <w:bookmarkStart w:id="480"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9"/>
      <w:bookmarkEnd w:id="480"/>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81" w:name="_Toc26096039"/>
    <w:bookmarkStart w:id="482" w:name="_Toc26098016"/>
    <w:bookmarkStart w:id="483" w:name="_Toc26111861"/>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446E70" w:rsidRDefault="00446E70"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39"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Ks/&#10;eYwTAgAABAQAAA4AAAAAAAAAAAAAAAAALgIAAGRycy9lMm9Eb2MueG1sUEsBAi0AFAAGAAgAAAAh&#10;AGQLGX3dAAAACAEAAA8AAAAAAAAAAAAAAAAAbQQAAGRycy9kb3ducmV2LnhtbFBLBQYAAAAABAAE&#10;APMAAAB3BQAAAAA=&#10;" filled="f" stroked="f">
                <v:textbox>
                  <w:txbxContent>
                    <w:p w14:paraId="015718FD" w14:textId="77777777" w:rsidR="00446E70" w:rsidRDefault="00446E70"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81"/>
      <w:bookmarkEnd w:id="482"/>
      <w:bookmarkEnd w:id="483"/>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84" w:name="_7.1.Introducción:"/>
      <w:bookmarkStart w:id="485" w:name="_Ref26049765"/>
      <w:bookmarkStart w:id="486" w:name="_Toc26096040"/>
      <w:bookmarkStart w:id="487" w:name="_Toc26098017"/>
      <w:bookmarkStart w:id="488" w:name="_Toc26111862"/>
      <w:bookmarkEnd w:id="484"/>
      <w:r w:rsidRPr="0095174F">
        <w:rPr>
          <w:rFonts w:ascii="Times New Roman" w:hAnsi="Times New Roman"/>
          <w:sz w:val="40"/>
        </w:rPr>
        <w:t>Introducción</w:t>
      </w:r>
      <w:bookmarkEnd w:id="485"/>
      <w:bookmarkEnd w:id="486"/>
      <w:bookmarkEnd w:id="487"/>
      <w:bookmarkEnd w:id="488"/>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9" w:name="_Ref26049779"/>
      <w:bookmarkStart w:id="490" w:name="_Toc26096041"/>
      <w:bookmarkStart w:id="491" w:name="_Toc26098018"/>
      <w:r w:rsidRPr="003A77EA">
        <w:rPr>
          <w:rFonts w:ascii="Times New Roman" w:hAnsi="Times New Roman"/>
          <w:b/>
          <w:i w:val="0"/>
          <w:sz w:val="40"/>
          <w:lang w:eastAsia="es-ES"/>
        </w:rPr>
        <w:t>Propósito</w:t>
      </w:r>
      <w:bookmarkStart w:id="492" w:name="_Toc26096042"/>
      <w:bookmarkStart w:id="493" w:name="_Toc26098019"/>
      <w:bookmarkEnd w:id="489"/>
      <w:bookmarkEnd w:id="490"/>
      <w:bookmarkEnd w:id="491"/>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Logrolling.</w:t>
      </w:r>
      <w:bookmarkEnd w:id="492"/>
      <w:bookmarkEnd w:id="493"/>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94" w:name="_Ref26049785"/>
      <w:bookmarkStart w:id="495" w:name="_Toc26096043"/>
      <w:bookmarkStart w:id="496" w:name="_Toc26098020"/>
      <w:r w:rsidRPr="003A77EA">
        <w:rPr>
          <w:rFonts w:ascii="Times New Roman" w:hAnsi="Times New Roman"/>
          <w:b/>
          <w:i w:val="0"/>
          <w:sz w:val="40"/>
          <w:lang w:eastAsia="es-ES"/>
        </w:rPr>
        <w:t>Alcance</w:t>
      </w:r>
      <w:bookmarkEnd w:id="494"/>
      <w:bookmarkEnd w:id="495"/>
      <w:bookmarkEnd w:id="496"/>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7" w:name="_Toc26096044"/>
      <w:bookmarkStart w:id="498" w:name="_Toc26098021"/>
    </w:p>
    <w:p w14:paraId="3E9B7BA1" w14:textId="6001DAAB" w:rsidR="00D93CFA" w:rsidRDefault="000A153E" w:rsidP="003A77EA">
      <w:pPr>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7"/>
      <w:bookmarkEnd w:id="498"/>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9" w:name="_Ref26049791"/>
      <w:bookmarkStart w:id="500" w:name="_Toc26096045"/>
      <w:bookmarkStart w:id="501" w:name="_Toc26098022"/>
      <w:r w:rsidRPr="0024479E">
        <w:rPr>
          <w:rFonts w:ascii="Times New Roman" w:hAnsi="Times New Roman"/>
          <w:b/>
          <w:i w:val="0"/>
          <w:sz w:val="40"/>
          <w:lang w:eastAsia="es-ES"/>
        </w:rPr>
        <w:lastRenderedPageBreak/>
        <w:t>Definiciones de términos clave</w:t>
      </w:r>
      <w:bookmarkEnd w:id="499"/>
      <w:bookmarkEnd w:id="500"/>
      <w:bookmarkEnd w:id="501"/>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decuadrcula5oscura-nfasis6"/>
        <w:tblpPr w:leftFromText="141" w:rightFromText="141" w:vertAnchor="page" w:horzAnchor="margin" w:tblpY="2513"/>
        <w:tblW w:w="9214" w:type="dxa"/>
        <w:tblLook w:val="04A0" w:firstRow="1" w:lastRow="0" w:firstColumn="1" w:lastColumn="0" w:noHBand="0" w:noVBand="1"/>
      </w:tblPr>
      <w:tblGrid>
        <w:gridCol w:w="1129"/>
        <w:gridCol w:w="8085"/>
      </w:tblGrid>
      <w:tr w:rsidR="00AE4704" w:rsidRPr="00F40AB9" w14:paraId="2773B0F5" w14:textId="77777777" w:rsidTr="00AE4704">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214" w:type="dxa"/>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AE4704">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1129" w:type="dxa"/>
          </w:tcPr>
          <w:p w14:paraId="1C5873E2" w14:textId="77777777" w:rsidR="00AE4704" w:rsidRPr="0024479E" w:rsidRDefault="00AE4704" w:rsidP="00AE4704">
            <w:pPr>
              <w:jc w:val="both"/>
              <w:rPr>
                <w:color w:val="auto"/>
                <w:sz w:val="24"/>
              </w:rPr>
            </w:pPr>
            <w:r w:rsidRPr="0024479E">
              <w:rPr>
                <w:color w:val="auto"/>
                <w:sz w:val="24"/>
              </w:rPr>
              <w:t>GCS</w:t>
            </w:r>
          </w:p>
        </w:tc>
        <w:tc>
          <w:tcPr>
            <w:tcW w:w="8085" w:type="dxa"/>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2" w:name="_Toc26096046"/>
            <w:bookmarkStart w:id="503" w:name="_Toc26098023"/>
            <w:r w:rsidRPr="0024479E">
              <w:rPr>
                <w:color w:val="auto"/>
                <w:sz w:val="24"/>
              </w:rPr>
              <w:t>Gestión de configuración del software</w:t>
            </w:r>
            <w:bookmarkEnd w:id="502"/>
            <w:bookmarkEnd w:id="503"/>
          </w:p>
        </w:tc>
      </w:tr>
      <w:tr w:rsidR="00AE4704" w:rsidRPr="0024479E" w14:paraId="179EA629" w14:textId="77777777" w:rsidTr="00AE4704">
        <w:trPr>
          <w:trHeight w:hRule="exact" w:val="720"/>
        </w:trPr>
        <w:tc>
          <w:tcPr>
            <w:cnfStyle w:val="001000000000" w:firstRow="0" w:lastRow="0" w:firstColumn="1" w:lastColumn="0" w:oddVBand="0" w:evenVBand="0" w:oddHBand="0" w:evenHBand="0" w:firstRowFirstColumn="0" w:firstRowLastColumn="0" w:lastRowFirstColumn="0" w:lastRowLastColumn="0"/>
            <w:tcW w:w="1129" w:type="dxa"/>
          </w:tcPr>
          <w:p w14:paraId="20064CBE" w14:textId="77777777" w:rsidR="00AE4704" w:rsidRPr="0024479E" w:rsidRDefault="00AE4704" w:rsidP="00AE4704">
            <w:pPr>
              <w:jc w:val="both"/>
              <w:rPr>
                <w:color w:val="auto"/>
                <w:sz w:val="24"/>
              </w:rPr>
            </w:pPr>
            <w:r w:rsidRPr="0024479E">
              <w:rPr>
                <w:color w:val="auto"/>
                <w:sz w:val="24"/>
              </w:rPr>
              <w:t>Línea Base</w:t>
            </w:r>
          </w:p>
        </w:tc>
        <w:tc>
          <w:tcPr>
            <w:tcW w:w="8085" w:type="dxa"/>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AE4704">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1129" w:type="dxa"/>
          </w:tcPr>
          <w:p w14:paraId="3C59429E" w14:textId="77777777" w:rsidR="00AE4704" w:rsidRPr="0024479E" w:rsidRDefault="00AE4704" w:rsidP="00AE4704">
            <w:pPr>
              <w:jc w:val="both"/>
              <w:rPr>
                <w:color w:val="auto"/>
                <w:sz w:val="24"/>
              </w:rPr>
            </w:pPr>
            <w:r w:rsidRPr="0024479E">
              <w:rPr>
                <w:color w:val="auto"/>
                <w:sz w:val="24"/>
              </w:rPr>
              <w:t>CCC</w:t>
            </w:r>
          </w:p>
        </w:tc>
        <w:tc>
          <w:tcPr>
            <w:tcW w:w="8085" w:type="dxa"/>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AE4704">
        <w:trPr>
          <w:trHeight w:hRule="exact" w:val="708"/>
        </w:trPr>
        <w:tc>
          <w:tcPr>
            <w:cnfStyle w:val="001000000000" w:firstRow="0" w:lastRow="0" w:firstColumn="1" w:lastColumn="0" w:oddVBand="0" w:evenVBand="0" w:oddHBand="0" w:evenHBand="0" w:firstRowFirstColumn="0" w:firstRowLastColumn="0" w:lastRowFirstColumn="0" w:lastRowLastColumn="0"/>
            <w:tcW w:w="1129" w:type="dxa"/>
          </w:tcPr>
          <w:p w14:paraId="19944FE7" w14:textId="77777777" w:rsidR="00AE4704" w:rsidRPr="0024479E" w:rsidRDefault="00AE4704" w:rsidP="00AE4704">
            <w:pPr>
              <w:jc w:val="both"/>
              <w:rPr>
                <w:color w:val="auto"/>
                <w:sz w:val="24"/>
              </w:rPr>
            </w:pPr>
            <w:r w:rsidRPr="0024479E">
              <w:rPr>
                <w:color w:val="auto"/>
                <w:sz w:val="24"/>
              </w:rPr>
              <w:t>CMDB</w:t>
            </w:r>
          </w:p>
        </w:tc>
        <w:tc>
          <w:tcPr>
            <w:tcW w:w="8085" w:type="dxa"/>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AE4704">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1129" w:type="dxa"/>
          </w:tcPr>
          <w:p w14:paraId="649EF1C0" w14:textId="77777777" w:rsidR="00AE4704" w:rsidRPr="0024479E" w:rsidRDefault="00AE4704" w:rsidP="00AE4704">
            <w:pPr>
              <w:jc w:val="both"/>
              <w:rPr>
                <w:color w:val="auto"/>
                <w:sz w:val="24"/>
              </w:rPr>
            </w:pPr>
            <w:r w:rsidRPr="0024479E">
              <w:rPr>
                <w:color w:val="auto"/>
                <w:sz w:val="24"/>
              </w:rPr>
              <w:t>ECS</w:t>
            </w:r>
          </w:p>
        </w:tc>
        <w:tc>
          <w:tcPr>
            <w:tcW w:w="8085" w:type="dxa"/>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4" w:name="_Toc26096047"/>
            <w:bookmarkStart w:id="505" w:name="_Toc26098024"/>
            <w:r w:rsidRPr="0024479E">
              <w:rPr>
                <w:color w:val="auto"/>
                <w:sz w:val="24"/>
              </w:rPr>
              <w:t>Elementos de configuración del software</w:t>
            </w:r>
            <w:bookmarkEnd w:id="504"/>
            <w:bookmarkEnd w:id="505"/>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AE4704">
        <w:trPr>
          <w:trHeight w:hRule="exact" w:val="567"/>
        </w:trPr>
        <w:tc>
          <w:tcPr>
            <w:cnfStyle w:val="001000000000" w:firstRow="0" w:lastRow="0" w:firstColumn="1" w:lastColumn="0" w:oddVBand="0" w:evenVBand="0" w:oddHBand="0" w:evenHBand="0" w:firstRowFirstColumn="0" w:firstRowLastColumn="0" w:lastRowFirstColumn="0" w:lastRowLastColumn="0"/>
            <w:tcW w:w="1129" w:type="dxa"/>
          </w:tcPr>
          <w:p w14:paraId="28A6481E" w14:textId="77777777" w:rsidR="00AE4704" w:rsidRPr="0024479E" w:rsidRDefault="00AE4704" w:rsidP="00AE4704">
            <w:pPr>
              <w:jc w:val="both"/>
              <w:rPr>
                <w:color w:val="auto"/>
                <w:sz w:val="24"/>
              </w:rPr>
            </w:pPr>
            <w:r w:rsidRPr="0024479E">
              <w:rPr>
                <w:color w:val="auto"/>
                <w:sz w:val="24"/>
              </w:rPr>
              <w:t>GCA</w:t>
            </w:r>
          </w:p>
        </w:tc>
        <w:tc>
          <w:tcPr>
            <w:tcW w:w="8085" w:type="dxa"/>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6" w:name="_Toc26096048"/>
            <w:bookmarkStart w:id="507" w:name="_Toc26098025"/>
            <w:r w:rsidRPr="0024479E">
              <w:rPr>
                <w:color w:val="auto"/>
                <w:sz w:val="24"/>
              </w:rPr>
              <w:t>Departamento de gestión del cambio</w:t>
            </w:r>
            <w:bookmarkEnd w:id="506"/>
            <w:bookmarkEnd w:id="507"/>
          </w:p>
        </w:tc>
      </w:tr>
      <w:tr w:rsidR="00AE4704" w:rsidRPr="0024479E" w14:paraId="3876B4D0" w14:textId="77777777" w:rsidTr="00AE4704">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1129" w:type="dxa"/>
          </w:tcPr>
          <w:p w14:paraId="702BA7F4" w14:textId="77777777" w:rsidR="00AE4704" w:rsidRPr="0024479E" w:rsidRDefault="00AE4704" w:rsidP="00AE4704">
            <w:pPr>
              <w:jc w:val="both"/>
              <w:rPr>
                <w:color w:val="auto"/>
                <w:sz w:val="24"/>
              </w:rPr>
            </w:pPr>
            <w:r w:rsidRPr="0024479E">
              <w:rPr>
                <w:color w:val="auto"/>
                <w:sz w:val="24"/>
              </w:rPr>
              <w:t>SQA</w:t>
            </w:r>
          </w:p>
        </w:tc>
        <w:tc>
          <w:tcPr>
            <w:tcW w:w="8085" w:type="dxa"/>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8" w:name="_Toc26096049"/>
            <w:bookmarkStart w:id="509" w:name="_Toc26098026"/>
            <w:r w:rsidRPr="0024479E">
              <w:rPr>
                <w:color w:val="auto"/>
                <w:sz w:val="24"/>
              </w:rPr>
              <w:t>Rol en una organización que se encarga de revisar y auditar los productos</w:t>
            </w:r>
            <w:bookmarkEnd w:id="508"/>
            <w:bookmarkEnd w:id="509"/>
          </w:p>
        </w:tc>
      </w:tr>
    </w:tbl>
    <w:p w14:paraId="73527B83" w14:textId="4F0DFE50" w:rsidR="003A77EA" w:rsidRDefault="003A77EA" w:rsidP="003A77EA">
      <w:pPr>
        <w:rPr>
          <w:lang w:eastAsia="es-ES"/>
        </w:rPr>
      </w:pPr>
    </w:p>
    <w:p w14:paraId="66E2133C" w14:textId="733E6EB5" w:rsidR="00AE4704" w:rsidRDefault="00AE4704" w:rsidP="003A77EA">
      <w:pPr>
        <w:rPr>
          <w:lang w:eastAsia="es-ES"/>
        </w:rPr>
      </w:pPr>
    </w:p>
    <w:p w14:paraId="3D29FF8E" w14:textId="600895CE" w:rsidR="00AE4704" w:rsidRDefault="00AE4704" w:rsidP="003A77EA">
      <w:pPr>
        <w:rPr>
          <w:lang w:eastAsia="es-ES"/>
        </w:rPr>
      </w:pPr>
    </w:p>
    <w:p w14:paraId="4467E5BD" w14:textId="39AAB55B" w:rsidR="00AE4704" w:rsidRDefault="00AE4704" w:rsidP="003A77EA">
      <w:pPr>
        <w:rPr>
          <w:lang w:eastAsia="es-ES"/>
        </w:rPr>
      </w:pPr>
    </w:p>
    <w:p w14:paraId="64FC2445" w14:textId="2FFB06F9" w:rsidR="00AE4704" w:rsidRDefault="00AE4704" w:rsidP="003A77EA">
      <w:pPr>
        <w:rPr>
          <w:lang w:eastAsia="es-ES"/>
        </w:rPr>
      </w:pPr>
    </w:p>
    <w:p w14:paraId="4C4750E1" w14:textId="346FA9CF" w:rsidR="00AE4704" w:rsidRDefault="00AE4704" w:rsidP="003A77EA">
      <w:pPr>
        <w:rPr>
          <w:lang w:eastAsia="es-ES"/>
        </w:rPr>
      </w:pPr>
    </w:p>
    <w:p w14:paraId="3AD245D6" w14:textId="65F07B9C" w:rsidR="00AE4704" w:rsidRDefault="00AE4704" w:rsidP="003A77EA">
      <w:pPr>
        <w:rPr>
          <w:lang w:eastAsia="es-ES"/>
        </w:rPr>
      </w:pPr>
    </w:p>
    <w:p w14:paraId="55C306BB" w14:textId="7207A101" w:rsidR="00AE4704" w:rsidRDefault="00AE4704" w:rsidP="003A77EA">
      <w:pPr>
        <w:rPr>
          <w:lang w:eastAsia="es-ES"/>
        </w:rPr>
      </w:pPr>
    </w:p>
    <w:p w14:paraId="29B8981A" w14:textId="549BA5A5" w:rsidR="00AE4704" w:rsidRDefault="00AE4704" w:rsidP="003A77EA">
      <w:pPr>
        <w:rPr>
          <w:lang w:eastAsia="es-ES"/>
        </w:rPr>
      </w:pPr>
    </w:p>
    <w:p w14:paraId="722E9B1B" w14:textId="37093676" w:rsidR="00AE4704" w:rsidRDefault="00AE4704" w:rsidP="003A77EA">
      <w:pPr>
        <w:rPr>
          <w:lang w:eastAsia="es-ES"/>
        </w:rPr>
      </w:pPr>
    </w:p>
    <w:p w14:paraId="777B1C96" w14:textId="53E2DC0F" w:rsidR="00AE4704" w:rsidRDefault="00AE4704" w:rsidP="003A77EA">
      <w:pPr>
        <w:rPr>
          <w:lang w:eastAsia="es-ES"/>
        </w:rPr>
      </w:pPr>
    </w:p>
    <w:p w14:paraId="412101B1" w14:textId="26E6F476" w:rsidR="00AE4704" w:rsidRDefault="00AE4704" w:rsidP="003A77EA">
      <w:pPr>
        <w:rPr>
          <w:lang w:eastAsia="es-ES"/>
        </w:rPr>
      </w:pPr>
    </w:p>
    <w:p w14:paraId="053D2059" w14:textId="77777777" w:rsidR="00AE4704" w:rsidRPr="0024479E" w:rsidRDefault="00AE4704" w:rsidP="003A77EA">
      <w:pPr>
        <w:rPr>
          <w:lang w:eastAsia="es-ES"/>
        </w:rPr>
      </w:pPr>
    </w:p>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0" w:name="_Ref26049879"/>
      <w:bookmarkStart w:id="511" w:name="_Toc26096050"/>
      <w:bookmarkStart w:id="512" w:name="_Toc26098027"/>
      <w:bookmarkStart w:id="513" w:name="_Toc26111863"/>
      <w:r w:rsidRPr="0051108D">
        <w:rPr>
          <w:rFonts w:ascii="Times New Roman" w:hAnsi="Times New Roman"/>
          <w:sz w:val="40"/>
        </w:rPr>
        <w:t>Gestión de la configuración</w:t>
      </w:r>
      <w:bookmarkEnd w:id="510"/>
      <w:bookmarkEnd w:id="511"/>
      <w:bookmarkEnd w:id="512"/>
      <w:bookmarkEnd w:id="513"/>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14" w:name="_Ref26049907"/>
      <w:bookmarkStart w:id="515" w:name="_Toc26096051"/>
      <w:bookmarkStart w:id="516" w:name="_Toc26098028"/>
      <w:r w:rsidRPr="0051108D">
        <w:rPr>
          <w:rFonts w:ascii="Times New Roman" w:hAnsi="Times New Roman"/>
          <w:b/>
          <w:i w:val="0"/>
          <w:sz w:val="40"/>
          <w:lang w:eastAsia="es-ES"/>
        </w:rPr>
        <w:t>Organización de la GCS</w:t>
      </w:r>
      <w:bookmarkEnd w:id="514"/>
      <w:bookmarkEnd w:id="515"/>
      <w:bookmarkEnd w:id="516"/>
    </w:p>
    <w:p w14:paraId="175D318B" w14:textId="232EA7DE" w:rsidR="0051108D" w:rsidRDefault="0051108D" w:rsidP="0051108D">
      <w:pPr>
        <w:rPr>
          <w:rFonts w:eastAsia="Times New Roman"/>
          <w:color w:val="auto"/>
          <w:sz w:val="25"/>
          <w:szCs w:val="25"/>
        </w:rPr>
      </w:pPr>
      <w:bookmarkStart w:id="517" w:name="_Toc26096052"/>
      <w:bookmarkStart w:id="518"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7"/>
      <w:bookmarkEnd w:id="518"/>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9" w:name="_Toc26096053"/>
      <w:bookmarkStart w:id="520" w:name="_Toc26098030"/>
      <w:r w:rsidRPr="0051108D">
        <w:rPr>
          <w:rFonts w:eastAsia="Times New Roman"/>
          <w:b/>
          <w:bCs/>
          <w:color w:val="auto"/>
          <w:sz w:val="25"/>
          <w:szCs w:val="25"/>
        </w:rPr>
        <w:t>Evaluar todas las peticiones de cambio</w:t>
      </w:r>
      <w:bookmarkEnd w:id="519"/>
      <w:bookmarkEnd w:id="520"/>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21" w:name="_Toc26096054"/>
      <w:bookmarkStart w:id="522" w:name="_Toc26098031"/>
      <w:r w:rsidRPr="0051108D">
        <w:rPr>
          <w:rFonts w:eastAsia="Times New Roman"/>
          <w:b/>
          <w:bCs/>
          <w:color w:val="auto"/>
          <w:sz w:val="25"/>
          <w:szCs w:val="25"/>
        </w:rPr>
        <w:t>Aceptar o rechazar los cambios propuestos</w:t>
      </w:r>
      <w:bookmarkEnd w:id="521"/>
      <w:bookmarkEnd w:id="522"/>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23" w:name="_Toc26096055"/>
      <w:bookmarkStart w:id="524" w:name="_Toc26098032"/>
      <w:r w:rsidRPr="0051108D">
        <w:rPr>
          <w:rFonts w:eastAsia="Times New Roman"/>
          <w:b/>
          <w:bCs/>
          <w:color w:val="auto"/>
          <w:sz w:val="25"/>
          <w:szCs w:val="25"/>
        </w:rPr>
        <w:t>Tomar las respectivas decisiones sobre los cambios a implementar, cualquier cambio en los requerimientos, o en el diseño.</w:t>
      </w:r>
      <w:bookmarkEnd w:id="523"/>
      <w:bookmarkEnd w:id="524"/>
    </w:p>
    <w:p w14:paraId="7FCF72A2" w14:textId="1468CFEA" w:rsidR="004333D2" w:rsidRPr="0051108D" w:rsidRDefault="004333D2" w:rsidP="0095715A">
      <w:pPr>
        <w:jc w:val="both"/>
        <w:rPr>
          <w:rFonts w:eastAsia="Times New Roman"/>
          <w:color w:val="auto"/>
          <w:sz w:val="25"/>
          <w:szCs w:val="25"/>
        </w:rPr>
      </w:pPr>
      <w:bookmarkStart w:id="525" w:name="_Toc26096056"/>
      <w:bookmarkStart w:id="526" w:name="_Toc26098033"/>
      <w:r w:rsidRPr="0051108D">
        <w:rPr>
          <w:rFonts w:eastAsia="Times New Roman"/>
          <w:color w:val="auto"/>
          <w:sz w:val="25"/>
          <w:szCs w:val="25"/>
        </w:rPr>
        <w:t>Dicho comité estará formado por todos los integrantes del grupo, los cuales desempeñan los siguientes roles:</w:t>
      </w:r>
      <w:bookmarkEnd w:id="525"/>
      <w:bookmarkEnd w:id="526"/>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7" w:name="_Toc26096057"/>
      <w:bookmarkStart w:id="528" w:name="_Toc26098034"/>
      <w:r w:rsidRPr="0024479E">
        <w:rPr>
          <w:rFonts w:eastAsia="Times New Roman"/>
          <w:color w:val="auto"/>
          <w:sz w:val="25"/>
          <w:szCs w:val="25"/>
        </w:rPr>
        <w:t>Gestor de configuración</w:t>
      </w:r>
      <w:bookmarkEnd w:id="527"/>
      <w:bookmarkEnd w:id="528"/>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9" w:name="_Toc26096058"/>
      <w:bookmarkStart w:id="530" w:name="_Toc26098035"/>
      <w:r w:rsidRPr="0024479E">
        <w:rPr>
          <w:rFonts w:eastAsia="Times New Roman"/>
          <w:color w:val="auto"/>
          <w:sz w:val="25"/>
          <w:szCs w:val="25"/>
        </w:rPr>
        <w:t>Líder del proyecto</w:t>
      </w:r>
      <w:bookmarkEnd w:id="529"/>
      <w:bookmarkEnd w:id="530"/>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31" w:name="_Toc26096059"/>
      <w:bookmarkStart w:id="532" w:name="_Toc26098036"/>
      <w:r w:rsidRPr="0024479E">
        <w:rPr>
          <w:rFonts w:eastAsia="Times New Roman"/>
          <w:color w:val="auto"/>
          <w:sz w:val="25"/>
          <w:szCs w:val="25"/>
        </w:rPr>
        <w:t>Gestores de cambio</w:t>
      </w:r>
      <w:bookmarkEnd w:id="531"/>
      <w:bookmarkEnd w:id="532"/>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33" w:name="_Toc26096060"/>
      <w:bookmarkStart w:id="534" w:name="_Toc26098037"/>
      <w:r w:rsidRPr="0024479E">
        <w:rPr>
          <w:rFonts w:eastAsia="Times New Roman"/>
          <w:color w:val="auto"/>
          <w:sz w:val="25"/>
          <w:szCs w:val="25"/>
        </w:rPr>
        <w:t>Director económico</w:t>
      </w:r>
      <w:bookmarkEnd w:id="533"/>
      <w:bookmarkEnd w:id="534"/>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5" w:name="_Toc26096061"/>
      <w:bookmarkStart w:id="536" w:name="_Toc26098038"/>
      <w:r w:rsidRPr="0024479E">
        <w:rPr>
          <w:rFonts w:eastAsia="Times New Roman"/>
          <w:color w:val="auto"/>
          <w:sz w:val="25"/>
          <w:szCs w:val="25"/>
        </w:rPr>
        <w:t>Arquitecto de la aplicación</w:t>
      </w:r>
      <w:bookmarkEnd w:id="535"/>
      <w:bookmarkEnd w:id="536"/>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7" w:name="_Toc26096062"/>
      <w:bookmarkStart w:id="538" w:name="_Toc26098039"/>
      <w:r w:rsidRPr="0024479E">
        <w:rPr>
          <w:rFonts w:eastAsia="Times New Roman"/>
          <w:color w:val="auto"/>
          <w:sz w:val="25"/>
          <w:szCs w:val="25"/>
        </w:rPr>
        <w:t>Arquitectos técnicos y diseñadores</w:t>
      </w:r>
      <w:bookmarkEnd w:id="537"/>
      <w:bookmarkEnd w:id="538"/>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416C8EF6">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446E70" w:rsidRDefault="00446E70" w:rsidP="008E6AD3">
                            <w:pPr>
                              <w:rPr>
                                <w:szCs w:val="28"/>
                                <w:u w:val="single"/>
                              </w:rPr>
                            </w:pPr>
                            <w:r w:rsidRPr="00F61222">
                              <w:rPr>
                                <w:szCs w:val="28"/>
                                <w:u w:val="single"/>
                              </w:rPr>
                              <w:t>Gestor de configuración</w:t>
                            </w:r>
                            <w:r>
                              <w:rPr>
                                <w:szCs w:val="28"/>
                                <w:u w:val="single"/>
                              </w:rPr>
                              <w:t>:</w:t>
                            </w:r>
                          </w:p>
                          <w:p w14:paraId="5386BBC9" w14:textId="77777777" w:rsidR="00446E70" w:rsidRPr="00F61222" w:rsidRDefault="00446E70"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40"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DXlm1j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446E70" w:rsidRDefault="00446E70" w:rsidP="008E6AD3">
                      <w:pPr>
                        <w:rPr>
                          <w:szCs w:val="28"/>
                          <w:u w:val="single"/>
                        </w:rPr>
                      </w:pPr>
                      <w:r w:rsidRPr="00F61222">
                        <w:rPr>
                          <w:szCs w:val="28"/>
                          <w:u w:val="single"/>
                        </w:rPr>
                        <w:t>Gestor de configuración</w:t>
                      </w:r>
                      <w:r>
                        <w:rPr>
                          <w:szCs w:val="28"/>
                          <w:u w:val="single"/>
                        </w:rPr>
                        <w:t>:</w:t>
                      </w:r>
                    </w:p>
                    <w:p w14:paraId="5386BBC9" w14:textId="77777777" w:rsidR="00446E70" w:rsidRPr="00F61222" w:rsidRDefault="00446E70"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3A53CB6C">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446E70" w:rsidRDefault="00446E70" w:rsidP="008E6AD3">
                            <w:pPr>
                              <w:rPr>
                                <w:szCs w:val="28"/>
                                <w:u w:val="single"/>
                              </w:rPr>
                            </w:pPr>
                            <w:r>
                              <w:rPr>
                                <w:szCs w:val="28"/>
                                <w:u w:val="single"/>
                              </w:rPr>
                              <w:t>Arquitecto de la aplicación:</w:t>
                            </w:r>
                          </w:p>
                          <w:p w14:paraId="5F623DB9" w14:textId="77777777" w:rsidR="00446E70" w:rsidRPr="00F61222" w:rsidRDefault="00446E70"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41"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xZa5fo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446E70" w:rsidRDefault="00446E70" w:rsidP="008E6AD3">
                      <w:pPr>
                        <w:rPr>
                          <w:szCs w:val="28"/>
                          <w:u w:val="single"/>
                        </w:rPr>
                      </w:pPr>
                      <w:r>
                        <w:rPr>
                          <w:szCs w:val="28"/>
                          <w:u w:val="single"/>
                        </w:rPr>
                        <w:t>Arquitecto de la aplicación:</w:t>
                      </w:r>
                    </w:p>
                    <w:p w14:paraId="5F623DB9" w14:textId="77777777" w:rsidR="00446E70" w:rsidRPr="00F61222" w:rsidRDefault="00446E70"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46217D6F">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446E70" w:rsidRDefault="00446E70" w:rsidP="008E6AD3">
                            <w:pPr>
                              <w:rPr>
                                <w:szCs w:val="28"/>
                                <w:u w:val="single"/>
                              </w:rPr>
                            </w:pPr>
                            <w:r>
                              <w:rPr>
                                <w:szCs w:val="28"/>
                                <w:u w:val="single"/>
                              </w:rPr>
                              <w:t>Coordinador de proyecto:</w:t>
                            </w:r>
                          </w:p>
                          <w:p w14:paraId="3CC08038" w14:textId="77777777" w:rsidR="00446E70" w:rsidRPr="00F61222" w:rsidRDefault="00446E70"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42"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" fillcolor="#a4063e [3204]" strokecolor="#51031e [1604]" strokeweight="2pt">
                <v:textbox>
                  <w:txbxContent>
                    <w:p w14:paraId="71ED6ECC" w14:textId="77777777" w:rsidR="00446E70" w:rsidRDefault="00446E70" w:rsidP="008E6AD3">
                      <w:pPr>
                        <w:rPr>
                          <w:szCs w:val="28"/>
                          <w:u w:val="single"/>
                        </w:rPr>
                      </w:pPr>
                      <w:r>
                        <w:rPr>
                          <w:szCs w:val="28"/>
                          <w:u w:val="single"/>
                        </w:rPr>
                        <w:t>Coordinador de proyecto:</w:t>
                      </w:r>
                    </w:p>
                    <w:p w14:paraId="3CC08038" w14:textId="77777777" w:rsidR="00446E70" w:rsidRPr="00F61222" w:rsidRDefault="00446E70"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446E70" w:rsidRDefault="00446E70" w:rsidP="008E6AD3">
                            <w:pPr>
                              <w:rPr>
                                <w:szCs w:val="28"/>
                                <w:u w:val="single"/>
                              </w:rPr>
                            </w:pPr>
                            <w:r>
                              <w:rPr>
                                <w:szCs w:val="28"/>
                                <w:u w:val="single"/>
                              </w:rPr>
                              <w:t>Arquitectos técnicos y diseñadores:</w:t>
                            </w:r>
                          </w:p>
                          <w:p w14:paraId="1472F928" w14:textId="77777777" w:rsidR="00446E70" w:rsidRDefault="00446E70" w:rsidP="008E6AD3">
                            <w:pPr>
                              <w:rPr>
                                <w:sz w:val="22"/>
                              </w:rPr>
                            </w:pPr>
                            <w:r>
                              <w:rPr>
                                <w:sz w:val="22"/>
                              </w:rPr>
                              <w:t>Rubén Gómez Blanco</w:t>
                            </w:r>
                          </w:p>
                          <w:p w14:paraId="19CD3C70" w14:textId="77777777" w:rsidR="00446E70" w:rsidRPr="00F61222" w:rsidRDefault="00446E70"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43"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FNtLne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446E70" w:rsidRDefault="00446E70" w:rsidP="008E6AD3">
                      <w:pPr>
                        <w:rPr>
                          <w:szCs w:val="28"/>
                          <w:u w:val="single"/>
                        </w:rPr>
                      </w:pPr>
                      <w:r>
                        <w:rPr>
                          <w:szCs w:val="28"/>
                          <w:u w:val="single"/>
                        </w:rPr>
                        <w:t>Arquitectos técnicos y diseñadores:</w:t>
                      </w:r>
                    </w:p>
                    <w:p w14:paraId="1472F928" w14:textId="77777777" w:rsidR="00446E70" w:rsidRDefault="00446E70" w:rsidP="008E6AD3">
                      <w:pPr>
                        <w:rPr>
                          <w:sz w:val="22"/>
                        </w:rPr>
                      </w:pPr>
                      <w:r>
                        <w:rPr>
                          <w:sz w:val="22"/>
                        </w:rPr>
                        <w:t>Rubén Gómez Blanco</w:t>
                      </w:r>
                    </w:p>
                    <w:p w14:paraId="19CD3C70" w14:textId="77777777" w:rsidR="00446E70" w:rsidRPr="00F61222" w:rsidRDefault="00446E70"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446E70" w:rsidRDefault="00446E70" w:rsidP="008E6AD3">
                            <w:pPr>
                              <w:rPr>
                                <w:szCs w:val="28"/>
                                <w:u w:val="single"/>
                              </w:rPr>
                            </w:pPr>
                            <w:r>
                              <w:rPr>
                                <w:szCs w:val="28"/>
                                <w:u w:val="single"/>
                              </w:rPr>
                              <w:t>Director económico:</w:t>
                            </w:r>
                          </w:p>
                          <w:p w14:paraId="0B9028B5" w14:textId="77777777" w:rsidR="00446E70" w:rsidRPr="00F61222" w:rsidRDefault="00446E70"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4"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HJCTAa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446E70" w:rsidRDefault="00446E70" w:rsidP="008E6AD3">
                      <w:pPr>
                        <w:rPr>
                          <w:szCs w:val="28"/>
                          <w:u w:val="single"/>
                        </w:rPr>
                      </w:pPr>
                      <w:r>
                        <w:rPr>
                          <w:szCs w:val="28"/>
                          <w:u w:val="single"/>
                        </w:rPr>
                        <w:t>Director económico:</w:t>
                      </w:r>
                    </w:p>
                    <w:p w14:paraId="0B9028B5" w14:textId="77777777" w:rsidR="00446E70" w:rsidRPr="00F61222" w:rsidRDefault="00446E70"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446E70" w:rsidRPr="00F61222" w:rsidRDefault="00446E70" w:rsidP="008E6AD3">
                            <w:pPr>
                              <w:rPr>
                                <w:szCs w:val="28"/>
                                <w:u w:val="single"/>
                              </w:rPr>
                            </w:pPr>
                            <w:r w:rsidRPr="00F61222">
                              <w:rPr>
                                <w:szCs w:val="28"/>
                                <w:u w:val="single"/>
                              </w:rPr>
                              <w:t>Gestores de cambio:</w:t>
                            </w:r>
                          </w:p>
                          <w:p w14:paraId="411273D2" w14:textId="77777777" w:rsidR="00446E70" w:rsidRDefault="00446E70" w:rsidP="008E6AD3">
                            <w:pPr>
                              <w:rPr>
                                <w:sz w:val="22"/>
                              </w:rPr>
                            </w:pPr>
                            <w:r>
                              <w:rPr>
                                <w:sz w:val="22"/>
                              </w:rPr>
                              <w:t>Juan Carlos Llamas Núñez</w:t>
                            </w:r>
                          </w:p>
                          <w:p w14:paraId="7BF205F1" w14:textId="77777777" w:rsidR="00446E70" w:rsidRPr="00F61222" w:rsidRDefault="00446E70"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5"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" fillcolor="#a4063e [3204]" strokecolor="#51031e [1604]" strokeweight="2pt">
                <v:textbox>
                  <w:txbxContent>
                    <w:p w14:paraId="3ECFB2FD" w14:textId="77777777" w:rsidR="00446E70" w:rsidRPr="00F61222" w:rsidRDefault="00446E70" w:rsidP="008E6AD3">
                      <w:pPr>
                        <w:rPr>
                          <w:szCs w:val="28"/>
                          <w:u w:val="single"/>
                        </w:rPr>
                      </w:pPr>
                      <w:r w:rsidRPr="00F61222">
                        <w:rPr>
                          <w:szCs w:val="28"/>
                          <w:u w:val="single"/>
                        </w:rPr>
                        <w:t>Gestores de cambio:</w:t>
                      </w:r>
                    </w:p>
                    <w:p w14:paraId="411273D2" w14:textId="77777777" w:rsidR="00446E70" w:rsidRDefault="00446E70" w:rsidP="008E6AD3">
                      <w:pPr>
                        <w:rPr>
                          <w:sz w:val="22"/>
                        </w:rPr>
                      </w:pPr>
                      <w:r>
                        <w:rPr>
                          <w:sz w:val="22"/>
                        </w:rPr>
                        <w:t>Juan Carlos Llamas Núñez</w:t>
                      </w:r>
                    </w:p>
                    <w:p w14:paraId="7BF205F1" w14:textId="77777777" w:rsidR="00446E70" w:rsidRPr="00F61222" w:rsidRDefault="00446E70" w:rsidP="008E6AD3">
                      <w:pPr>
                        <w:rPr>
                          <w:sz w:val="22"/>
                        </w:rPr>
                      </w:pPr>
                      <w:r>
                        <w:rPr>
                          <w:sz w:val="22"/>
                        </w:rPr>
                        <w:t>Pablo Torre Piñana</w:t>
                      </w:r>
                    </w:p>
                  </w:txbxContent>
                </v:textbox>
              </v:shape>
            </w:pict>
          </mc:Fallback>
        </mc:AlternateContent>
      </w:r>
    </w:p>
    <w:p w14:paraId="4A50EB8E" w14:textId="48D47A40"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9" w:name="_Toc26096063"/>
      <w:bookmarkStart w:id="540" w:name="_Toc26098040"/>
      <w:r w:rsidRPr="004378FD">
        <w:rPr>
          <w:rFonts w:ascii="Times New Roman" w:hAnsi="Times New Roman"/>
          <w:b/>
          <w:i w:val="0"/>
          <w:sz w:val="40"/>
          <w:lang w:eastAsia="es-ES"/>
        </w:rPr>
        <w:t>Descripción de roles del CCC</w:t>
      </w:r>
      <w:bookmarkEnd w:id="539"/>
      <w:bookmarkEnd w:id="540"/>
    </w:p>
    <w:p w14:paraId="52F2C104" w14:textId="77777777" w:rsidR="004378FD" w:rsidRDefault="004378FD" w:rsidP="004378FD">
      <w:pPr>
        <w:rPr>
          <w:color w:val="auto"/>
          <w:sz w:val="25"/>
          <w:szCs w:val="25"/>
        </w:rPr>
      </w:pPr>
      <w:bookmarkStart w:id="541" w:name="_Toc26096064"/>
      <w:bookmarkStart w:id="542"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41"/>
      <w:bookmarkEnd w:id="542"/>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3" w:name="_Toc26096065"/>
            <w:bookmarkStart w:id="544" w:name="_Toc26098042"/>
            <w:r w:rsidRPr="004D40B6">
              <w:rPr>
                <w:rFonts w:eastAsia="Times New Roman"/>
                <w:color w:val="auto"/>
                <w:sz w:val="24"/>
              </w:rPr>
              <w:t>Coordinar las interacciones con los clientes y los usuarios finales.</w:t>
            </w:r>
            <w:bookmarkEnd w:id="543"/>
            <w:bookmarkEnd w:id="544"/>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5" w:name="_Toc26096066"/>
            <w:bookmarkStart w:id="546" w:name="_Toc26098043"/>
            <w:r w:rsidRPr="004D40B6">
              <w:rPr>
                <w:rFonts w:eastAsia="Times New Roman"/>
                <w:color w:val="auto"/>
                <w:sz w:val="24"/>
              </w:rPr>
              <w:t>Motivar y organiza el equipo de trabajo para lograr un objetivo definido</w:t>
            </w:r>
            <w:bookmarkEnd w:id="545"/>
            <w:bookmarkEnd w:id="546"/>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7" w:name="_Toc26096067"/>
            <w:bookmarkStart w:id="548" w:name="_Toc26098044"/>
            <w:r w:rsidRPr="004D40B6">
              <w:rPr>
                <w:rFonts w:eastAsia="Times New Roman"/>
                <w:color w:val="auto"/>
                <w:sz w:val="24"/>
              </w:rPr>
              <w:t>Informar sobre el estado actual del proyecto</w:t>
            </w:r>
            <w:bookmarkEnd w:id="547"/>
            <w:bookmarkEnd w:id="548"/>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9" w:name="_Toc26096068"/>
            <w:bookmarkStart w:id="550" w:name="_Toc26098045"/>
            <w:r w:rsidRPr="004D40B6">
              <w:rPr>
                <w:rFonts w:eastAsia="Times New Roman"/>
                <w:color w:val="auto"/>
                <w:sz w:val="24"/>
              </w:rPr>
              <w:t>Definir las prioridades de las tareas relacionadas con el proyecto</w:t>
            </w:r>
            <w:bookmarkEnd w:id="549"/>
            <w:bookmarkEnd w:id="550"/>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51" w:name="_Toc26096069"/>
      <w:bookmarkStart w:id="552" w:name="_Toc26098046"/>
      <w:r w:rsidRPr="00AE4704">
        <w:rPr>
          <w:rFonts w:eastAsia="Times New Roman"/>
          <w:b/>
          <w:color w:val="auto"/>
          <w:sz w:val="25"/>
          <w:szCs w:val="25"/>
        </w:rPr>
        <w:lastRenderedPageBreak/>
        <w:t>2. Gestores de cambio:</w:t>
      </w:r>
      <w:bookmarkEnd w:id="551"/>
      <w:bookmarkEnd w:id="552"/>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3" w:name="_Toc26096070"/>
            <w:bookmarkStart w:id="554" w:name="_Toc26098047"/>
            <w:r w:rsidRPr="004D40B6">
              <w:rPr>
                <w:rFonts w:eastAsia="Times New Roman"/>
                <w:color w:val="auto"/>
                <w:sz w:val="24"/>
              </w:rPr>
              <w:t>Evaluar el impacto y riesgo de los cambios</w:t>
            </w:r>
            <w:bookmarkEnd w:id="553"/>
            <w:bookmarkEnd w:id="554"/>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5" w:name="_Toc26096071"/>
            <w:bookmarkStart w:id="556" w:name="_Toc26098048"/>
            <w:r w:rsidRPr="004D40B6">
              <w:rPr>
                <w:rFonts w:eastAsia="Times New Roman"/>
                <w:color w:val="auto"/>
                <w:sz w:val="24"/>
              </w:rPr>
              <w:t>Asegurar que los responsables de los elementos de configuración actualizan los históricos de estos elementos con los cambios implementados</w:t>
            </w:r>
            <w:bookmarkEnd w:id="555"/>
            <w:bookmarkEnd w:id="556"/>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7" w:name="_Toc26096072"/>
            <w:bookmarkStart w:id="558" w:name="_Toc26098049"/>
            <w:r w:rsidRPr="004D40B6">
              <w:rPr>
                <w:rFonts w:eastAsia="Times New Roman"/>
                <w:color w:val="auto"/>
                <w:sz w:val="24"/>
              </w:rPr>
              <w:t>Planificar las iteraciones</w:t>
            </w:r>
            <w:bookmarkEnd w:id="557"/>
            <w:bookmarkEnd w:id="558"/>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9" w:name="_Toc26096073"/>
            <w:bookmarkStart w:id="560" w:name="_Toc26098050"/>
            <w:r w:rsidRPr="004D40B6">
              <w:rPr>
                <w:rFonts w:eastAsia="Times New Roman"/>
                <w:color w:val="auto"/>
                <w:sz w:val="24"/>
              </w:rPr>
              <w:t>Conseguir que la estrategia de la compañía se lleve a cabo</w:t>
            </w:r>
            <w:bookmarkEnd w:id="559"/>
            <w:bookmarkEnd w:id="560"/>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61" w:name="_Toc26096074"/>
      <w:bookmarkStart w:id="562" w:name="_Toc26098051"/>
      <w:r w:rsidR="000956B4" w:rsidRPr="00AE4704">
        <w:rPr>
          <w:rFonts w:eastAsia="Times New Roman"/>
          <w:b/>
          <w:color w:val="auto"/>
          <w:sz w:val="25"/>
          <w:szCs w:val="25"/>
        </w:rPr>
        <w:t>Gestor de configuración</w:t>
      </w:r>
      <w:bookmarkEnd w:id="561"/>
      <w:bookmarkEnd w:id="562"/>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3" w:name="_Toc26096075"/>
            <w:bookmarkStart w:id="564"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63"/>
            <w:bookmarkEnd w:id="564"/>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5" w:name="_Toc26096076"/>
            <w:bookmarkStart w:id="566" w:name="_Toc26098053"/>
            <w:r w:rsidRPr="004D40B6">
              <w:rPr>
                <w:rFonts w:eastAsia="Times New Roman"/>
                <w:color w:val="auto"/>
                <w:sz w:val="24"/>
              </w:rPr>
              <w:t>Desarrollar el plan de gestión de configuración</w:t>
            </w:r>
            <w:bookmarkEnd w:id="565"/>
            <w:bookmarkEnd w:id="566"/>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7" w:name="_Toc26096077"/>
            <w:bookmarkStart w:id="568" w:name="_Toc26098054"/>
            <w:r w:rsidRPr="004D40B6">
              <w:rPr>
                <w:rFonts w:eastAsia="Times New Roman"/>
                <w:color w:val="auto"/>
                <w:sz w:val="24"/>
              </w:rPr>
              <w:t>Promover el uso efectivo de la CMDB</w:t>
            </w:r>
            <w:bookmarkEnd w:id="567"/>
            <w:bookmarkEnd w:id="568"/>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9" w:name="_Toc26096078"/>
            <w:bookmarkStart w:id="570" w:name="_Toc26098055"/>
            <w:r w:rsidRPr="004D40B6">
              <w:rPr>
                <w:rFonts w:eastAsia="Times New Roman"/>
                <w:color w:val="auto"/>
                <w:sz w:val="24"/>
              </w:rPr>
              <w:t>Asegurar la consistencia e integridad de los datos de la CMDB a través de la ejecución de procedimientos de verificación y auditoría</w:t>
            </w:r>
            <w:bookmarkEnd w:id="569"/>
            <w:bookmarkEnd w:id="570"/>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1" w:name="_Toc26096079"/>
            <w:bookmarkStart w:id="572" w:name="_Toc26098056"/>
            <w:r w:rsidRPr="004D40B6">
              <w:rPr>
                <w:rFonts w:eastAsia="Times New Roman"/>
                <w:color w:val="auto"/>
                <w:sz w:val="24"/>
              </w:rPr>
              <w:t>Aprobar cambios estructurales en la CMDB.</w:t>
            </w:r>
            <w:bookmarkEnd w:id="571"/>
            <w:bookmarkEnd w:id="572"/>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1ACABF9"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 xml:space="preserve">4. </w:t>
      </w:r>
      <w:bookmarkStart w:id="573" w:name="_Toc26096080"/>
      <w:bookmarkStart w:id="574" w:name="_Toc26098057"/>
      <w:r w:rsidR="00460436" w:rsidRPr="00AE4704">
        <w:rPr>
          <w:rFonts w:eastAsia="Times New Roman"/>
          <w:b/>
          <w:color w:val="auto"/>
          <w:sz w:val="25"/>
          <w:szCs w:val="25"/>
        </w:rPr>
        <w:t>Director económico:</w:t>
      </w:r>
      <w:bookmarkEnd w:id="573"/>
      <w:bookmarkEnd w:id="574"/>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5" w:name="_Toc26096081"/>
            <w:bookmarkStart w:id="576" w:name="_Toc26098058"/>
            <w:r w:rsidRPr="004D40B6">
              <w:rPr>
                <w:rFonts w:eastAsia="Times New Roman"/>
                <w:color w:val="auto"/>
                <w:sz w:val="24"/>
              </w:rPr>
              <w:t>Analizar desde el punto de vista económico los cambios planteados en las reuniones del CCC.</w:t>
            </w:r>
            <w:bookmarkEnd w:id="575"/>
            <w:bookmarkEnd w:id="576"/>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7" w:name="_Toc26096082"/>
            <w:bookmarkStart w:id="578" w:name="_Toc26098059"/>
            <w:r w:rsidRPr="004D40B6">
              <w:rPr>
                <w:rFonts w:eastAsia="Times New Roman"/>
                <w:color w:val="auto"/>
                <w:sz w:val="24"/>
              </w:rPr>
              <w:t>Determinar políticas de estrategia y operación del sistema financiero de la empresa</w:t>
            </w:r>
            <w:bookmarkEnd w:id="577"/>
            <w:bookmarkEnd w:id="578"/>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9" w:name="_Toc26096083"/>
            <w:bookmarkStart w:id="580" w:name="_Toc26098060"/>
            <w:r w:rsidRPr="004D40B6">
              <w:rPr>
                <w:rFonts w:eastAsia="Times New Roman"/>
                <w:color w:val="auto"/>
                <w:sz w:val="24"/>
              </w:rPr>
              <w:t>Dirigir las decisiones financieras de la empresa</w:t>
            </w:r>
            <w:bookmarkEnd w:id="579"/>
            <w:bookmarkEnd w:id="580"/>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81" w:name="_Toc26096084"/>
      <w:bookmarkStart w:id="582" w:name="_Toc26098061"/>
      <w:r w:rsidR="00460436" w:rsidRPr="00AE4704">
        <w:rPr>
          <w:rFonts w:eastAsia="Times New Roman"/>
          <w:b/>
          <w:color w:val="auto"/>
          <w:sz w:val="25"/>
          <w:szCs w:val="25"/>
        </w:rPr>
        <w:t>Arquitecto de la aplicación:</w:t>
      </w:r>
      <w:bookmarkEnd w:id="581"/>
      <w:bookmarkEnd w:id="582"/>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3" w:name="_Toc26096085"/>
            <w:bookmarkStart w:id="584" w:name="_Toc26098062"/>
            <w:r w:rsidRPr="004D40B6">
              <w:rPr>
                <w:rFonts w:eastAsia="Times New Roman"/>
                <w:color w:val="auto"/>
                <w:sz w:val="24"/>
              </w:rPr>
              <w:t>Identificar todos los ECS de la aplicación a nivel general y reportarlos</w:t>
            </w:r>
            <w:bookmarkEnd w:id="583"/>
            <w:bookmarkEnd w:id="584"/>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5" w:name="_Toc26096086"/>
            <w:bookmarkStart w:id="586" w:name="_Toc26098063"/>
            <w:r w:rsidRPr="004D40B6">
              <w:rPr>
                <w:rFonts w:eastAsia="Times New Roman"/>
                <w:color w:val="auto"/>
                <w:sz w:val="24"/>
              </w:rPr>
              <w:t>Desarrollar especificaciones funcionales de la aplicación</w:t>
            </w:r>
            <w:bookmarkEnd w:id="585"/>
            <w:bookmarkEnd w:id="586"/>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7" w:name="_Toc26096087"/>
            <w:bookmarkStart w:id="588" w:name="_Toc26098064"/>
            <w:r w:rsidRPr="004D40B6">
              <w:rPr>
                <w:rFonts w:eastAsia="Times New Roman"/>
                <w:color w:val="auto"/>
                <w:sz w:val="24"/>
              </w:rPr>
              <w:t>Emitir reportes sobre el alcance de los cambios planteados a nivel general en los ECS.</w:t>
            </w:r>
            <w:bookmarkEnd w:id="587"/>
            <w:bookmarkEnd w:id="588"/>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9" w:name="_Toc26096088"/>
      <w:bookmarkStart w:id="590"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9"/>
      <w:bookmarkEnd w:id="590"/>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91" w:name="_Toc26096089"/>
            <w:bookmarkStart w:id="592" w:name="_Toc26098066"/>
            <w:r w:rsidRPr="004D40B6">
              <w:rPr>
                <w:rFonts w:eastAsia="Times New Roman"/>
                <w:color w:val="auto"/>
                <w:sz w:val="24"/>
              </w:rPr>
              <w:t>Identificar todos los ECS de la aplicación a nivel de programación y reportarlos</w:t>
            </w:r>
            <w:bookmarkEnd w:id="591"/>
            <w:bookmarkEnd w:id="592"/>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3" w:name="_Toc26096090"/>
            <w:bookmarkStart w:id="594" w:name="_Toc26098067"/>
            <w:r w:rsidRPr="004D40B6">
              <w:rPr>
                <w:rFonts w:eastAsia="Times New Roman"/>
                <w:color w:val="auto"/>
                <w:sz w:val="24"/>
              </w:rPr>
              <w:t>Desarrollar especificaciones a nivel de programación de la aplicación</w:t>
            </w:r>
            <w:bookmarkEnd w:id="593"/>
            <w:bookmarkEnd w:id="594"/>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5" w:name="_Toc26096091"/>
            <w:bookmarkStart w:id="596" w:name="_Toc26098068"/>
            <w:r w:rsidRPr="004D40B6">
              <w:rPr>
                <w:rFonts w:eastAsia="Times New Roman"/>
                <w:color w:val="auto"/>
                <w:sz w:val="24"/>
              </w:rPr>
              <w:t>Crear las interfaces y el diseño gráfico de la aplicación</w:t>
            </w:r>
            <w:bookmarkEnd w:id="595"/>
            <w:bookmarkEnd w:id="596"/>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7" w:name="_Ref26049928"/>
      <w:bookmarkStart w:id="598" w:name="_Toc26096092"/>
      <w:bookmarkStart w:id="599" w:name="_Toc26098069"/>
      <w:r w:rsidRPr="007D7BF8">
        <w:rPr>
          <w:rFonts w:ascii="Times New Roman" w:hAnsi="Times New Roman"/>
          <w:b/>
          <w:i w:val="0"/>
          <w:sz w:val="40"/>
          <w:lang w:eastAsia="es-ES"/>
        </w:rPr>
        <w:lastRenderedPageBreak/>
        <w:t>Funcionamiento del Comité de control de configuración</w:t>
      </w:r>
      <w:bookmarkEnd w:id="597"/>
      <w:bookmarkEnd w:id="598"/>
      <w:bookmarkEnd w:id="599"/>
    </w:p>
    <w:p w14:paraId="7909115E" w14:textId="17E29F0E" w:rsidR="007D7BF8" w:rsidRDefault="007D7BF8" w:rsidP="007D7BF8">
      <w:pPr>
        <w:rPr>
          <w:bCs/>
          <w:color w:val="auto"/>
          <w:sz w:val="25"/>
          <w:szCs w:val="25"/>
        </w:rPr>
      </w:pPr>
      <w:bookmarkStart w:id="600" w:name="_Toc26096093"/>
      <w:bookmarkStart w:id="601"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600"/>
      <w:bookmarkEnd w:id="601"/>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02" w:name="_Ref26049939"/>
      <w:bookmarkStart w:id="603" w:name="_Toc26096094"/>
      <w:bookmarkStart w:id="604" w:name="_Toc26098071"/>
      <w:r w:rsidRPr="007D7BF8">
        <w:rPr>
          <w:rFonts w:ascii="Times New Roman" w:hAnsi="Times New Roman"/>
          <w:b/>
          <w:i w:val="0"/>
          <w:sz w:val="40"/>
          <w:lang w:eastAsia="es-ES"/>
        </w:rPr>
        <w:t>Herramientas, entorno e infraestructura</w:t>
      </w:r>
      <w:bookmarkEnd w:id="602"/>
      <w:bookmarkEnd w:id="603"/>
      <w:bookmarkEnd w:id="604"/>
    </w:p>
    <w:p w14:paraId="5F4D492C" w14:textId="6D702913" w:rsidR="007D7BF8" w:rsidRDefault="007D7BF8" w:rsidP="007D7BF8">
      <w:pPr>
        <w:rPr>
          <w:rFonts w:cstheme="minorHAnsi"/>
          <w:color w:val="auto"/>
          <w:sz w:val="25"/>
          <w:szCs w:val="25"/>
        </w:rPr>
      </w:pPr>
      <w:bookmarkStart w:id="605" w:name="_Toc26096095"/>
      <w:bookmarkStart w:id="606"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5"/>
      <w:bookmarkEnd w:id="606"/>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7" w:name="_Toc26096096"/>
      <w:bookmarkStart w:id="608"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7"/>
      <w:bookmarkEnd w:id="608"/>
    </w:p>
    <w:p w14:paraId="16EDE364" w14:textId="17BBE079" w:rsidR="00460436" w:rsidRDefault="00460436" w:rsidP="0061439A">
      <w:pPr>
        <w:ind w:firstLine="720"/>
        <w:jc w:val="both"/>
        <w:rPr>
          <w:rFonts w:eastAsia="Times New Roman"/>
          <w:color w:val="auto"/>
          <w:sz w:val="25"/>
          <w:szCs w:val="25"/>
        </w:rPr>
      </w:pPr>
      <w:bookmarkStart w:id="609" w:name="_Toc26096097"/>
      <w:bookmarkStart w:id="610"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9"/>
      <w:bookmarkEnd w:id="610"/>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11" w:name="_Toc26096098"/>
      <w:bookmarkStart w:id="612"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11"/>
      <w:bookmarkEnd w:id="612"/>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13" w:name="_Ref26049956"/>
      <w:bookmarkStart w:id="614" w:name="_Toc26096099"/>
      <w:bookmarkStart w:id="615" w:name="_Toc26098076"/>
      <w:bookmarkStart w:id="616" w:name="_Toc26111864"/>
      <w:r w:rsidRPr="007D7BF8">
        <w:rPr>
          <w:rFonts w:ascii="Times New Roman" w:hAnsi="Times New Roman"/>
          <w:sz w:val="40"/>
        </w:rPr>
        <w:lastRenderedPageBreak/>
        <w:t>Programa de la Gestión de Configuración</w:t>
      </w:r>
      <w:bookmarkEnd w:id="613"/>
      <w:bookmarkEnd w:id="614"/>
      <w:bookmarkEnd w:id="615"/>
      <w:bookmarkEnd w:id="616"/>
    </w:p>
    <w:p w14:paraId="529EF65E" w14:textId="23EAD6A2" w:rsidR="0095715A" w:rsidRDefault="0095715A" w:rsidP="0095715A">
      <w:bookmarkStart w:id="617" w:name="_Toc26096100"/>
      <w:bookmarkStart w:id="618"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7"/>
      <w:bookmarkEnd w:id="618"/>
    </w:p>
    <w:p w14:paraId="413B13CD" w14:textId="77777777" w:rsidR="0095715A" w:rsidRDefault="0095715A" w:rsidP="0095715A">
      <w:pPr>
        <w:rPr>
          <w:rFonts w:eastAsia="Times New Roman"/>
          <w:color w:val="auto"/>
          <w:sz w:val="25"/>
          <w:szCs w:val="25"/>
        </w:rPr>
      </w:pPr>
      <w:bookmarkStart w:id="619" w:name="_Toc26096101"/>
      <w:bookmarkStart w:id="620"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9"/>
      <w:bookmarkEnd w:id="620"/>
    </w:p>
    <w:p w14:paraId="787B3436" w14:textId="77777777" w:rsidR="0095715A" w:rsidRDefault="0095715A" w:rsidP="0095715A">
      <w:pPr>
        <w:rPr>
          <w:rFonts w:eastAsia="Times New Roman"/>
          <w:color w:val="auto"/>
          <w:sz w:val="25"/>
          <w:szCs w:val="25"/>
        </w:rPr>
      </w:pPr>
      <w:bookmarkStart w:id="621" w:name="_Toc26096102"/>
      <w:bookmarkStart w:id="622"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21"/>
      <w:bookmarkEnd w:id="622"/>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23" w:name="_Toc26096103"/>
      <w:bookmarkStart w:id="624" w:name="_Toc26098080"/>
      <w:r w:rsidRPr="0095715A">
        <w:rPr>
          <w:rFonts w:eastAsia="Times New Roman"/>
          <w:color w:val="auto"/>
          <w:sz w:val="25"/>
          <w:szCs w:val="25"/>
        </w:rPr>
        <w:t>F indica que se trata de un formulario</w:t>
      </w:r>
      <w:bookmarkEnd w:id="623"/>
      <w:bookmarkEnd w:id="624"/>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5" w:name="_Toc26096104"/>
      <w:bookmarkStart w:id="626" w:name="_Toc26098081"/>
      <w:r w:rsidRPr="0095715A">
        <w:rPr>
          <w:rFonts w:eastAsia="Times New Roman"/>
          <w:color w:val="auto"/>
          <w:sz w:val="25"/>
          <w:szCs w:val="25"/>
        </w:rPr>
        <w:t>TIP indica el tipo de formulario</w:t>
      </w:r>
      <w:bookmarkEnd w:id="625"/>
      <w:bookmarkEnd w:id="626"/>
    </w:p>
    <w:p w14:paraId="56DC3748" w14:textId="6CBA4585" w:rsidR="00460436" w:rsidRPr="0095715A" w:rsidRDefault="00460436" w:rsidP="0095715A">
      <w:pPr>
        <w:pStyle w:val="Prrafodelista"/>
        <w:numPr>
          <w:ilvl w:val="0"/>
          <w:numId w:val="41"/>
        </w:numPr>
        <w:rPr>
          <w:color w:val="auto"/>
          <w:sz w:val="25"/>
          <w:szCs w:val="25"/>
        </w:rPr>
      </w:pPr>
      <w:bookmarkStart w:id="627" w:name="_Toc26096108"/>
      <w:bookmarkStart w:id="628" w:name="_Toc26098085"/>
      <w:r w:rsidRPr="0095715A">
        <w:rPr>
          <w:color w:val="auto"/>
          <w:sz w:val="25"/>
          <w:szCs w:val="25"/>
        </w:rPr>
        <w:t>XX representa el número de petición</w:t>
      </w:r>
      <w:bookmarkEnd w:id="627"/>
      <w:bookmarkEnd w:id="628"/>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9" w:name="_Toc26096105"/>
            <w:bookmarkStart w:id="630" w:name="_Toc26098082"/>
            <w:r w:rsidRPr="0095715A">
              <w:rPr>
                <w:rFonts w:eastAsia="Times New Roman"/>
                <w:color w:val="auto"/>
                <w:sz w:val="25"/>
                <w:szCs w:val="25"/>
              </w:rPr>
              <w:t>Formulario de petición de cambio</w:t>
            </w:r>
            <w:bookmarkEnd w:id="629"/>
            <w:bookmarkEnd w:id="630"/>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31" w:name="_Toc26096106"/>
            <w:bookmarkStart w:id="632" w:name="_Toc26098083"/>
            <w:r w:rsidRPr="0095715A">
              <w:rPr>
                <w:rFonts w:eastAsia="Times New Roman"/>
                <w:color w:val="auto"/>
                <w:sz w:val="25"/>
                <w:szCs w:val="25"/>
              </w:rPr>
              <w:t>Formulario de solicitud de reunión extraordinaria</w:t>
            </w:r>
            <w:bookmarkEnd w:id="631"/>
            <w:bookmarkEnd w:id="632"/>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33" w:name="_Toc26096107"/>
            <w:bookmarkStart w:id="634" w:name="_Toc26098084"/>
            <w:r w:rsidRPr="0095715A">
              <w:rPr>
                <w:rFonts w:eastAsia="Times New Roman"/>
                <w:color w:val="auto"/>
                <w:sz w:val="25"/>
                <w:szCs w:val="25"/>
              </w:rPr>
              <w:t>Formulario de registro de cambios</w:t>
            </w:r>
            <w:bookmarkEnd w:id="633"/>
            <w:bookmarkEnd w:id="634"/>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de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09"/>
            <w:bookmarkStart w:id="636" w:name="_Toc26098086"/>
            <w:r w:rsidRPr="0095715A">
              <w:rPr>
                <w:color w:val="auto"/>
                <w:sz w:val="24"/>
              </w:rPr>
              <w:t>Unidad de procesamiento</w:t>
            </w:r>
            <w:bookmarkEnd w:id="635"/>
            <w:bookmarkEnd w:id="636"/>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7" w:name="_Toc26096110"/>
            <w:bookmarkStart w:id="638" w:name="_Toc26098087"/>
            <w:r w:rsidRPr="0095715A">
              <w:rPr>
                <w:color w:val="auto"/>
                <w:sz w:val="24"/>
              </w:rPr>
              <w:t>Unidad de almacenamiento</w:t>
            </w:r>
            <w:bookmarkEnd w:id="637"/>
            <w:bookmarkEnd w:id="638"/>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9" w:name="_Toc26096111"/>
            <w:bookmarkStart w:id="640" w:name="_Toc26098088"/>
            <w:proofErr w:type="spellStart"/>
            <w:r w:rsidRPr="0095715A">
              <w:rPr>
                <w:color w:val="auto"/>
                <w:sz w:val="24"/>
              </w:rPr>
              <w:t>Backups</w:t>
            </w:r>
            <w:bookmarkEnd w:id="639"/>
            <w:bookmarkEnd w:id="640"/>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Trello</w:t>
            </w:r>
            <w:proofErr w:type="spellEnd"/>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de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41" w:name="_Toc26096112"/>
            <w:bookmarkStart w:id="642" w:name="_Toc26098089"/>
            <w:r w:rsidRPr="0095715A">
              <w:rPr>
                <w:color w:val="auto"/>
                <w:sz w:val="24"/>
              </w:rPr>
              <w:t>Pedir favor</w:t>
            </w:r>
            <w:bookmarkEnd w:id="641"/>
            <w:bookmarkEnd w:id="642"/>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3" w:name="_Toc26096113"/>
            <w:bookmarkStart w:id="644" w:name="_Toc26098090"/>
            <w:r w:rsidRPr="0095715A">
              <w:rPr>
                <w:color w:val="auto"/>
                <w:sz w:val="24"/>
              </w:rPr>
              <w:t>Proponer Grollies</w:t>
            </w:r>
            <w:bookmarkEnd w:id="643"/>
            <w:bookmarkEnd w:id="644"/>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5" w:name="_Toc26096114"/>
      <w:bookmarkStart w:id="646" w:name="_Toc26098091"/>
      <w:r w:rsidRPr="0095715A">
        <w:rPr>
          <w:color w:val="auto"/>
          <w:sz w:val="25"/>
          <w:szCs w:val="25"/>
        </w:rPr>
        <w:t>Identificación de los casos de uso</w:t>
      </w:r>
      <w:bookmarkEnd w:id="645"/>
      <w:bookmarkEnd w:id="646"/>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7" w:name="_Toc26096115"/>
      <w:bookmarkStart w:id="648" w:name="_Toc26098092"/>
      <w:r w:rsidRPr="0095715A">
        <w:rPr>
          <w:rFonts w:ascii="Times New Roman" w:hAnsi="Times New Roman"/>
          <w:b/>
          <w:i w:val="0"/>
          <w:sz w:val="40"/>
          <w:lang w:eastAsia="es-ES"/>
        </w:rPr>
        <w:lastRenderedPageBreak/>
        <w:t>Líneas base del proyecto</w:t>
      </w:r>
      <w:bookmarkEnd w:id="647"/>
      <w:bookmarkEnd w:id="648"/>
    </w:p>
    <w:p w14:paraId="544E917F" w14:textId="603874C5" w:rsidR="0095715A" w:rsidRDefault="0095715A" w:rsidP="0095715A">
      <w:pPr>
        <w:jc w:val="both"/>
        <w:rPr>
          <w:rFonts w:eastAsia="Times New Roman"/>
          <w:color w:val="auto"/>
          <w:sz w:val="25"/>
          <w:szCs w:val="25"/>
        </w:rPr>
      </w:pPr>
      <w:bookmarkStart w:id="649" w:name="_Toc26096116"/>
      <w:bookmarkStart w:id="650"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9"/>
      <w:bookmarkEnd w:id="650"/>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de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51" w:name="_Toc26096117"/>
            <w:bookmarkStart w:id="652" w:name="_Toc26098094"/>
            <w:r w:rsidRPr="0095715A">
              <w:rPr>
                <w:rFonts w:eastAsia="Times New Roman"/>
                <w:color w:val="auto"/>
                <w:sz w:val="24"/>
              </w:rPr>
              <w:t>Conseguir una mayor conexión entre las personas de los vecindarios de los núcleos urbanos, pueblos y ciudades a través del intercambio de favores.</w:t>
            </w:r>
            <w:bookmarkEnd w:id="651"/>
            <w:bookmarkEnd w:id="652"/>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1.Recolección de datos relacionados con la posición geográfica de favores, su frecuencia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53" w:name="_Ref26049974"/>
      <w:bookmarkStart w:id="654" w:name="_Toc26096118"/>
      <w:bookmarkStart w:id="655" w:name="_Toc26098095"/>
      <w:bookmarkStart w:id="656" w:name="_Toc26111865"/>
      <w:r w:rsidRPr="0095715A">
        <w:rPr>
          <w:rFonts w:ascii="Times New Roman" w:hAnsi="Times New Roman"/>
          <w:sz w:val="40"/>
        </w:rPr>
        <w:lastRenderedPageBreak/>
        <w:t>Control de la Configuración</w:t>
      </w:r>
      <w:bookmarkEnd w:id="653"/>
      <w:bookmarkEnd w:id="654"/>
      <w:bookmarkEnd w:id="655"/>
      <w:bookmarkEnd w:id="656"/>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7" w:name="_Ref26049979"/>
      <w:bookmarkStart w:id="658" w:name="_Toc26096119"/>
      <w:bookmarkStart w:id="659" w:name="_Toc26098096"/>
      <w:r w:rsidRPr="0095715A">
        <w:rPr>
          <w:rFonts w:ascii="Times New Roman" w:hAnsi="Times New Roman"/>
          <w:b/>
          <w:i w:val="0"/>
          <w:sz w:val="40"/>
          <w:lang w:eastAsia="es-ES"/>
        </w:rPr>
        <w:t>Formularios de petición de cambio (FPC)</w:t>
      </w:r>
      <w:bookmarkEnd w:id="657"/>
      <w:bookmarkEnd w:id="658"/>
      <w:bookmarkEnd w:id="659"/>
    </w:p>
    <w:p w14:paraId="478F1F7C" w14:textId="77777777" w:rsidR="0095715A" w:rsidRDefault="0095715A" w:rsidP="0095715A">
      <w:pPr>
        <w:jc w:val="both"/>
        <w:rPr>
          <w:rFonts w:eastAsia="Times New Roman"/>
          <w:bCs/>
          <w:color w:val="auto"/>
          <w:sz w:val="25"/>
          <w:szCs w:val="25"/>
        </w:rPr>
      </w:pPr>
      <w:bookmarkStart w:id="660" w:name="_Toc26096120"/>
      <w:bookmarkStart w:id="661" w:name="_Toc26098097"/>
    </w:p>
    <w:p w14:paraId="321B2B60" w14:textId="2A11B5D3" w:rsidR="001930E3" w:rsidRDefault="001930E3" w:rsidP="0095715A">
      <w:pPr>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60"/>
      <w:bookmarkEnd w:id="661"/>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95715A">
      <w:pPr>
        <w:jc w:val="both"/>
        <w:rPr>
          <w:rFonts w:eastAsia="Times New Roman"/>
          <w:bCs/>
          <w:color w:val="auto"/>
          <w:sz w:val="25"/>
          <w:szCs w:val="25"/>
        </w:rPr>
      </w:pPr>
      <w:bookmarkStart w:id="662" w:name="_Toc26096121"/>
      <w:bookmarkStart w:id="663"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62"/>
      <w:bookmarkEnd w:id="663"/>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95715A">
      <w:pPr>
        <w:jc w:val="both"/>
        <w:rPr>
          <w:rFonts w:eastAsia="Times New Roman"/>
          <w:bCs/>
          <w:color w:val="auto"/>
          <w:sz w:val="25"/>
          <w:szCs w:val="25"/>
        </w:rPr>
      </w:pPr>
      <w:bookmarkStart w:id="664" w:name="_Toc26096122"/>
      <w:bookmarkStart w:id="665"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64"/>
      <w:bookmarkEnd w:id="665"/>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95715A">
      <w:pPr>
        <w:jc w:val="both"/>
        <w:rPr>
          <w:rFonts w:eastAsia="Times New Roman"/>
          <w:bCs/>
          <w:color w:val="auto"/>
          <w:sz w:val="25"/>
          <w:szCs w:val="25"/>
        </w:rPr>
      </w:pPr>
      <w:bookmarkStart w:id="666" w:name="_Toc26096123"/>
      <w:bookmarkStart w:id="667"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6"/>
      <w:bookmarkEnd w:id="667"/>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F01C0E">
      <w:pPr>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F01C0E">
      <w:pPr>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77777777" w:rsidR="001930E3" w:rsidRPr="00F01C0E" w:rsidRDefault="001930E3" w:rsidP="00F01C0E">
      <w:pPr>
        <w:jc w:val="both"/>
        <w:rPr>
          <w:rFonts w:eastAsia="Times New Roman"/>
          <w:bCs/>
          <w:color w:val="auto"/>
          <w:sz w:val="25"/>
          <w:szCs w:val="25"/>
        </w:rPr>
      </w:pPr>
      <w:r w:rsidRPr="00F01C0E">
        <w:rPr>
          <w:rFonts w:eastAsia="Times New Roman"/>
          <w:bCs/>
          <w:color w:val="auto"/>
          <w:sz w:val="25"/>
          <w:szCs w:val="25"/>
        </w:rPr>
        <w:t>En general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F01C0E">
      <w:pPr>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61439A">
      <w:pPr>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F01C0E">
      <w:pPr>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F01C0E">
      <w:pPr>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F01C0E">
      <w:pPr>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8" w:name="_Ref26049984"/>
      <w:bookmarkStart w:id="669" w:name="_Toc26096124"/>
      <w:bookmarkStart w:id="670" w:name="_Toc26098101"/>
      <w:r w:rsidRPr="00F01C0E">
        <w:rPr>
          <w:rFonts w:ascii="Times New Roman" w:hAnsi="Times New Roman"/>
          <w:b/>
          <w:i w:val="0"/>
          <w:sz w:val="40"/>
          <w:lang w:eastAsia="es-ES"/>
        </w:rPr>
        <w:t>Formularios de solicitud de reunión extraordinaria (FSRE)</w:t>
      </w:r>
      <w:bookmarkEnd w:id="668"/>
      <w:bookmarkEnd w:id="669"/>
      <w:bookmarkEnd w:id="670"/>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F01C0E">
      <w:pPr>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1" w:name="_Ref26049991"/>
      <w:bookmarkStart w:id="672" w:name="_Toc26096125"/>
      <w:bookmarkStart w:id="673" w:name="_Toc26098102"/>
      <w:r w:rsidRPr="00F01C0E">
        <w:rPr>
          <w:rFonts w:ascii="Times New Roman" w:hAnsi="Times New Roman"/>
          <w:b/>
          <w:i w:val="0"/>
          <w:sz w:val="40"/>
          <w:lang w:eastAsia="es-ES"/>
        </w:rPr>
        <w:t>Formularios de registro de cambios (FRC)</w:t>
      </w:r>
      <w:bookmarkEnd w:id="671"/>
      <w:bookmarkEnd w:id="672"/>
      <w:bookmarkEnd w:id="673"/>
    </w:p>
    <w:p w14:paraId="54ABB73F" w14:textId="77777777" w:rsidR="00F01C0E" w:rsidRDefault="00F01C0E" w:rsidP="00F01C0E">
      <w:pPr>
        <w:jc w:val="both"/>
        <w:rPr>
          <w:rFonts w:eastAsia="Times New Roman"/>
          <w:color w:val="auto"/>
          <w:sz w:val="25"/>
          <w:szCs w:val="25"/>
        </w:rPr>
      </w:pPr>
      <w:bookmarkStart w:id="674" w:name="_Toc26096126"/>
      <w:bookmarkStart w:id="675"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74"/>
      <w:bookmarkEnd w:id="675"/>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6" w:name="_Toc26096127"/>
      <w:bookmarkStart w:id="677" w:name="_Toc26098104"/>
      <w:r w:rsidRPr="00F01C0E">
        <w:rPr>
          <w:rFonts w:eastAsia="Times New Roman"/>
          <w:color w:val="auto"/>
          <w:sz w:val="25"/>
          <w:szCs w:val="25"/>
        </w:rPr>
        <w:t>Estos documentos se generarán tras ser rechazado o aceptado un cambio, y en este último caso se actualizar de manera periódica.</w:t>
      </w:r>
      <w:bookmarkEnd w:id="676"/>
      <w:bookmarkEnd w:id="677"/>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F01C0E">
      <w:pPr>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8" w:name="_Ref26049995"/>
      <w:bookmarkStart w:id="679" w:name="_Toc26096128"/>
      <w:bookmarkStart w:id="680" w:name="_Toc26098105"/>
      <w:r w:rsidRPr="00F8193C">
        <w:rPr>
          <w:rFonts w:ascii="Times New Roman" w:hAnsi="Times New Roman"/>
          <w:b/>
          <w:i w:val="0"/>
          <w:sz w:val="40"/>
          <w:lang w:eastAsia="es-ES"/>
        </w:rPr>
        <w:lastRenderedPageBreak/>
        <w:t>Resolución de conflictos</w:t>
      </w:r>
      <w:bookmarkEnd w:id="678"/>
      <w:bookmarkEnd w:id="679"/>
      <w:bookmarkEnd w:id="680"/>
    </w:p>
    <w:p w14:paraId="19CA4877" w14:textId="7B264291" w:rsidR="00F01C0E" w:rsidRDefault="00F01C0E" w:rsidP="00F01C0E">
      <w:pPr>
        <w:jc w:val="both"/>
        <w:rPr>
          <w:rFonts w:eastAsia="Times New Roman"/>
          <w:color w:val="auto"/>
          <w:sz w:val="25"/>
          <w:szCs w:val="25"/>
        </w:rPr>
      </w:pPr>
      <w:bookmarkStart w:id="681" w:name="_Toc26096129"/>
      <w:bookmarkStart w:id="682"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81"/>
      <w:bookmarkEnd w:id="682"/>
    </w:p>
    <w:p w14:paraId="1927AFE4" w14:textId="77777777" w:rsidR="00F01C0E" w:rsidRDefault="00F01C0E" w:rsidP="00F01C0E">
      <w:pPr>
        <w:jc w:val="both"/>
        <w:rPr>
          <w:rFonts w:eastAsia="Times New Roman"/>
          <w:color w:val="auto"/>
          <w:sz w:val="25"/>
          <w:szCs w:val="25"/>
        </w:rPr>
      </w:pPr>
      <w:bookmarkStart w:id="683" w:name="_Toc26096130"/>
      <w:bookmarkStart w:id="684"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83"/>
      <w:bookmarkEnd w:id="684"/>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5" w:name="_Ref26049999"/>
      <w:bookmarkStart w:id="686" w:name="_Toc26096131"/>
      <w:bookmarkStart w:id="687" w:name="_Toc26098108"/>
      <w:r w:rsidRPr="00F8193C">
        <w:rPr>
          <w:rFonts w:ascii="Times New Roman" w:hAnsi="Times New Roman"/>
          <w:b/>
          <w:i w:val="0"/>
          <w:sz w:val="40"/>
          <w:lang w:eastAsia="es-ES"/>
        </w:rPr>
        <w:t>Introducción de cambios y reuniones extraordinarias</w:t>
      </w:r>
      <w:bookmarkEnd w:id="685"/>
      <w:bookmarkEnd w:id="686"/>
      <w:bookmarkEnd w:id="687"/>
    </w:p>
    <w:p w14:paraId="382CBF92" w14:textId="6BF243C4" w:rsidR="00F8193C" w:rsidRDefault="00F8193C" w:rsidP="00F8193C">
      <w:pPr>
        <w:jc w:val="both"/>
        <w:rPr>
          <w:rFonts w:eastAsia="Times New Roman"/>
          <w:b/>
          <w:color w:val="auto"/>
          <w:sz w:val="25"/>
          <w:szCs w:val="25"/>
        </w:rPr>
      </w:pPr>
      <w:bookmarkStart w:id="688" w:name="_Toc26096132"/>
      <w:bookmarkStart w:id="689"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8"/>
      <w:bookmarkEnd w:id="689"/>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90" w:name="_Toc26096133"/>
      <w:bookmarkStart w:id="691"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90"/>
      <w:bookmarkEnd w:id="691"/>
    </w:p>
    <w:p w14:paraId="624893E7" w14:textId="1B0213C6" w:rsidR="001930E3" w:rsidRDefault="001930E3" w:rsidP="00F8193C">
      <w:pPr>
        <w:jc w:val="both"/>
        <w:rPr>
          <w:rFonts w:eastAsia="Times New Roman"/>
          <w:color w:val="auto"/>
          <w:sz w:val="25"/>
          <w:szCs w:val="25"/>
        </w:rPr>
      </w:pPr>
      <w:bookmarkStart w:id="692" w:name="_Toc26096134"/>
      <w:bookmarkStart w:id="693"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92"/>
      <w:bookmarkEnd w:id="693"/>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94" w:name="_Toc26096135"/>
      <w:bookmarkStart w:id="695"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94"/>
      <w:bookmarkEnd w:id="695"/>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6" w:name="_Ref26050006"/>
      <w:bookmarkStart w:id="697" w:name="_Toc26096136"/>
      <w:bookmarkStart w:id="698" w:name="_Toc26098113"/>
      <w:bookmarkStart w:id="699" w:name="_Toc26111866"/>
      <w:r w:rsidRPr="00F8193C">
        <w:rPr>
          <w:rFonts w:ascii="Times New Roman" w:hAnsi="Times New Roman"/>
          <w:sz w:val="40"/>
        </w:rPr>
        <w:lastRenderedPageBreak/>
        <w:t>Políticas, directivas y procedimientos de modificación</w:t>
      </w:r>
      <w:bookmarkEnd w:id="696"/>
      <w:bookmarkEnd w:id="697"/>
      <w:bookmarkEnd w:id="698"/>
      <w:bookmarkEnd w:id="699"/>
    </w:p>
    <w:p w14:paraId="5BA8A501" w14:textId="77777777" w:rsidR="00F8193C" w:rsidRDefault="00F8193C" w:rsidP="00F8193C">
      <w:pPr>
        <w:jc w:val="both"/>
        <w:rPr>
          <w:rFonts w:eastAsia="Times New Roman"/>
          <w:color w:val="auto"/>
          <w:sz w:val="25"/>
          <w:szCs w:val="25"/>
        </w:rPr>
      </w:pPr>
      <w:bookmarkStart w:id="700" w:name="_Toc26096137"/>
      <w:bookmarkStart w:id="701"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700"/>
      <w:bookmarkEnd w:id="701"/>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2" w:name="_Ref26050013"/>
      <w:bookmarkStart w:id="703" w:name="_Toc26096138"/>
      <w:bookmarkStart w:id="704" w:name="_Toc26098115"/>
      <w:r w:rsidRPr="00F8193C">
        <w:rPr>
          <w:rFonts w:ascii="Times New Roman" w:hAnsi="Times New Roman"/>
          <w:b/>
          <w:i w:val="0"/>
          <w:sz w:val="40"/>
          <w:lang w:eastAsia="es-ES"/>
        </w:rPr>
        <w:t>Control de cambios en documentos</w:t>
      </w:r>
      <w:bookmarkEnd w:id="702"/>
      <w:bookmarkEnd w:id="703"/>
      <w:bookmarkEnd w:id="704"/>
    </w:p>
    <w:p w14:paraId="5E9905C6" w14:textId="77777777" w:rsidR="00F8193C" w:rsidRDefault="00F8193C" w:rsidP="00F8193C">
      <w:pPr>
        <w:rPr>
          <w:rFonts w:eastAsia="Times New Roman"/>
          <w:color w:val="auto"/>
          <w:sz w:val="25"/>
          <w:szCs w:val="25"/>
        </w:rPr>
      </w:pPr>
      <w:bookmarkStart w:id="705" w:name="_Toc26096139"/>
      <w:bookmarkStart w:id="706"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5"/>
      <w:bookmarkEnd w:id="706"/>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7" w:name="_Toc26096140"/>
      <w:bookmarkStart w:id="708"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7"/>
      <w:bookmarkEnd w:id="708"/>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9" w:name="_Toc26096141"/>
      <w:bookmarkStart w:id="710"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9"/>
      <w:bookmarkEnd w:id="710"/>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11" w:name="_Toc26096142"/>
      <w:bookmarkStart w:id="712"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11"/>
      <w:bookmarkEnd w:id="712"/>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13" w:name="_Ref26050019"/>
      <w:bookmarkStart w:id="714" w:name="_Toc26096143"/>
      <w:bookmarkStart w:id="715" w:name="_Toc26098120"/>
      <w:r w:rsidRPr="00F8193C">
        <w:rPr>
          <w:rFonts w:ascii="Times New Roman" w:hAnsi="Times New Roman"/>
          <w:b/>
          <w:i w:val="0"/>
          <w:sz w:val="40"/>
          <w:lang w:eastAsia="es-ES"/>
        </w:rPr>
        <w:t>Control de cambios de recursos del proyecto</w:t>
      </w:r>
      <w:bookmarkEnd w:id="713"/>
      <w:bookmarkEnd w:id="714"/>
      <w:bookmarkEnd w:id="715"/>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6" w:name="_Toc26096144"/>
      <w:bookmarkStart w:id="717" w:name="_Toc26098121"/>
    </w:p>
    <w:p w14:paraId="6A7246E6" w14:textId="47B617E7"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Pr="00F8193C">
        <w:rPr>
          <w:rFonts w:eastAsia="Times New Roman"/>
          <w:color w:val="auto"/>
          <w:sz w:val="25"/>
          <w:szCs w:val="25"/>
        </w:rPr>
        <w:t xml:space="preserve"> se realizará el siguiente procedimiento:</w:t>
      </w:r>
      <w:bookmarkEnd w:id="716"/>
      <w:bookmarkEnd w:id="717"/>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8" w:name="_Toc26096145"/>
      <w:bookmarkStart w:id="719"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8"/>
      <w:bookmarkEnd w:id="719"/>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20" w:name="_Toc26096146"/>
      <w:bookmarkStart w:id="721"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20"/>
      <w:bookmarkEnd w:id="721"/>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22" w:name="_Toc26096147"/>
      <w:bookmarkStart w:id="723"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22"/>
      <w:bookmarkEnd w:id="723"/>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24" w:name="_Toc26096148"/>
      <w:bookmarkStart w:id="725"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24"/>
      <w:bookmarkEnd w:id="725"/>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6" w:name="_Toc26096149"/>
      <w:bookmarkStart w:id="727"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6"/>
      <w:bookmarkEnd w:id="727"/>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8" w:name="_Ref26050024"/>
      <w:bookmarkStart w:id="729" w:name="_Toc26096150"/>
      <w:bookmarkStart w:id="730" w:name="_Toc26098127"/>
      <w:r w:rsidRPr="00F8193C">
        <w:rPr>
          <w:rFonts w:ascii="Times New Roman" w:hAnsi="Times New Roman"/>
          <w:b/>
          <w:i w:val="0"/>
          <w:sz w:val="40"/>
          <w:lang w:eastAsia="es-ES"/>
        </w:rPr>
        <w:t>Control de cambios en el código o la interfaz de la app</w:t>
      </w:r>
      <w:bookmarkEnd w:id="728"/>
      <w:bookmarkEnd w:id="729"/>
      <w:bookmarkEnd w:id="730"/>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31" w:name="_Toc26096151"/>
      <w:bookmarkStart w:id="732" w:name="_Toc26098128"/>
    </w:p>
    <w:p w14:paraId="6F49FD7A" w14:textId="797DF358"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 se realizará el siguiente procedimiento:</w:t>
      </w:r>
      <w:bookmarkEnd w:id="731"/>
      <w:bookmarkEnd w:id="732"/>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33" w:name="_Toc26096152"/>
      <w:bookmarkStart w:id="734"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33"/>
      <w:bookmarkEnd w:id="734"/>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5" w:name="_Toc26096153"/>
      <w:bookmarkStart w:id="736"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5"/>
      <w:bookmarkEnd w:id="736"/>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7" w:name="_Ref26050030"/>
      <w:bookmarkStart w:id="738" w:name="_Toc26096154"/>
      <w:bookmarkStart w:id="739" w:name="_Toc26098131"/>
      <w:r w:rsidRPr="00F8193C">
        <w:rPr>
          <w:rFonts w:ascii="Times New Roman" w:hAnsi="Times New Roman"/>
          <w:b/>
          <w:i w:val="0"/>
          <w:sz w:val="40"/>
          <w:lang w:eastAsia="es-ES"/>
        </w:rPr>
        <w:t>Control de cambios en las líneas base</w:t>
      </w:r>
      <w:bookmarkEnd w:id="737"/>
      <w:bookmarkEnd w:id="738"/>
      <w:bookmarkEnd w:id="739"/>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F8193C">
      <w:pPr>
        <w:rPr>
          <w:rFonts w:eastAsia="Times New Roman"/>
          <w:color w:val="auto"/>
          <w:sz w:val="25"/>
          <w:szCs w:val="25"/>
        </w:rPr>
      </w:pPr>
      <w:bookmarkStart w:id="740" w:name="_Toc26096155"/>
      <w:bookmarkStart w:id="741"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40"/>
      <w:bookmarkEnd w:id="741"/>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42" w:name="_Ref26050036"/>
      <w:bookmarkStart w:id="743" w:name="_Toc26096156"/>
      <w:bookmarkStart w:id="744" w:name="_Toc26098133"/>
      <w:bookmarkStart w:id="745" w:name="_Toc26111867"/>
      <w:r w:rsidRPr="00F8193C">
        <w:rPr>
          <w:rFonts w:ascii="Times New Roman" w:hAnsi="Times New Roman"/>
          <w:sz w:val="40"/>
        </w:rPr>
        <w:lastRenderedPageBreak/>
        <w:t>Informes y auditorías</w:t>
      </w:r>
      <w:bookmarkEnd w:id="742"/>
      <w:bookmarkEnd w:id="743"/>
      <w:bookmarkEnd w:id="744"/>
      <w:bookmarkEnd w:id="745"/>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6" w:name="_Ref26050042"/>
      <w:bookmarkStart w:id="747" w:name="_Toc26096157"/>
      <w:bookmarkStart w:id="748" w:name="_Toc26098134"/>
      <w:r w:rsidRPr="00F8193C">
        <w:rPr>
          <w:rFonts w:ascii="Times New Roman" w:hAnsi="Times New Roman"/>
          <w:b/>
          <w:i w:val="0"/>
          <w:sz w:val="40"/>
          <w:lang w:eastAsia="es-ES"/>
        </w:rPr>
        <w:t>Revisión técnica formal</w:t>
      </w:r>
      <w:bookmarkEnd w:id="746"/>
      <w:bookmarkEnd w:id="747"/>
      <w:bookmarkEnd w:id="748"/>
    </w:p>
    <w:p w14:paraId="1A1C8380" w14:textId="13DAD917" w:rsidR="00F8193C" w:rsidRDefault="00F8193C" w:rsidP="00F8193C">
      <w:pPr>
        <w:jc w:val="both"/>
        <w:rPr>
          <w:rFonts w:eastAsia="Times New Roman"/>
          <w:color w:val="auto"/>
        </w:rPr>
      </w:pPr>
      <w:bookmarkStart w:id="749" w:name="_Toc26096158"/>
      <w:bookmarkStart w:id="750"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F8193C">
      <w:pPr>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9"/>
      <w:bookmarkEnd w:id="750"/>
    </w:p>
    <w:p w14:paraId="6CF51F9D" w14:textId="7589CB46" w:rsidR="00F8193C" w:rsidRDefault="00F8193C" w:rsidP="00F8193C">
      <w:pPr>
        <w:jc w:val="both"/>
        <w:rPr>
          <w:rFonts w:eastAsia="Times New Roman" w:cstheme="minorHAnsi"/>
          <w:b/>
          <w:bCs/>
          <w:color w:val="A4063E" w:themeColor="accent6"/>
          <w:sz w:val="25"/>
          <w:szCs w:val="25"/>
        </w:rPr>
      </w:pPr>
      <w:bookmarkStart w:id="751" w:name="_Toc26096159"/>
      <w:bookmarkStart w:id="752"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F8193C">
      <w:pPr>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51"/>
      <w:bookmarkEnd w:id="752"/>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53" w:name="_Toc26096160"/>
      <w:bookmarkStart w:id="754"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53"/>
      <w:bookmarkEnd w:id="754"/>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5" w:name="_Toc26096161"/>
      <w:bookmarkStart w:id="756"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5"/>
      <w:bookmarkEnd w:id="756"/>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7" w:name="_Toc26096162"/>
      <w:bookmarkStart w:id="758"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7"/>
      <w:bookmarkEnd w:id="758"/>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9" w:name="_Toc26096163"/>
      <w:bookmarkStart w:id="760"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9"/>
      <w:bookmarkEnd w:id="760"/>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F8193C">
      <w:pPr>
        <w:jc w:val="both"/>
        <w:rPr>
          <w:rFonts w:eastAsia="Times New Roman"/>
          <w:color w:val="auto"/>
          <w:sz w:val="25"/>
          <w:szCs w:val="25"/>
        </w:rPr>
      </w:pPr>
      <w:bookmarkStart w:id="761" w:name="_Toc26096164"/>
      <w:bookmarkStart w:id="762"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61"/>
      <w:bookmarkEnd w:id="762"/>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63" w:name="_Toc26096165"/>
      <w:bookmarkStart w:id="764"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63"/>
      <w:bookmarkEnd w:id="764"/>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5" w:name="_Toc26096166"/>
      <w:bookmarkStart w:id="766"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5"/>
      <w:bookmarkEnd w:id="766"/>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7" w:name="_Toc26096167"/>
      <w:bookmarkStart w:id="768"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7"/>
      <w:bookmarkEnd w:id="768"/>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9" w:name="_Toc26096168"/>
      <w:bookmarkStart w:id="770" w:name="_Toc26098145"/>
      <w:r w:rsidRPr="00F8193C">
        <w:rPr>
          <w:rFonts w:eastAsia="Times New Roman" w:cstheme="minorHAnsi"/>
          <w:b/>
          <w:bCs/>
          <w:color w:val="A4063E" w:themeColor="accent6"/>
          <w:sz w:val="25"/>
          <w:szCs w:val="25"/>
        </w:rPr>
        <w:t>Evaluación de los posibles escenarios</w:t>
      </w:r>
      <w:bookmarkEnd w:id="769"/>
      <w:bookmarkEnd w:id="770"/>
    </w:p>
    <w:p w14:paraId="16D1589A" w14:textId="3B4583CB" w:rsidR="00060272" w:rsidRPr="00F8193C" w:rsidRDefault="00060272" w:rsidP="00F8193C">
      <w:pPr>
        <w:pStyle w:val="Prrafodelista"/>
        <w:numPr>
          <w:ilvl w:val="0"/>
          <w:numId w:val="43"/>
        </w:numPr>
        <w:jc w:val="both"/>
        <w:rPr>
          <w:rFonts w:eastAsia="Times New Roman"/>
          <w:color w:val="auto"/>
        </w:rPr>
      </w:pPr>
      <w:bookmarkStart w:id="771" w:name="_Toc26096169"/>
      <w:bookmarkStart w:id="772"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71"/>
      <w:bookmarkEnd w:id="772"/>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3" w:name="_Ref26050047"/>
      <w:bookmarkStart w:id="774" w:name="_Toc26096170"/>
      <w:bookmarkStart w:id="775" w:name="_Toc26098147"/>
      <w:r w:rsidRPr="00F8193C">
        <w:rPr>
          <w:rFonts w:ascii="Times New Roman" w:hAnsi="Times New Roman"/>
          <w:b/>
          <w:i w:val="0"/>
          <w:sz w:val="40"/>
          <w:lang w:eastAsia="es-ES"/>
        </w:rPr>
        <w:lastRenderedPageBreak/>
        <w:t>Informes de estado del proyecto</w:t>
      </w:r>
      <w:bookmarkEnd w:id="773"/>
      <w:bookmarkEnd w:id="774"/>
      <w:bookmarkEnd w:id="775"/>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670F5C">
      <w:pPr>
        <w:rPr>
          <w:rFonts w:eastAsia="Times New Roman"/>
          <w:color w:val="auto"/>
          <w:sz w:val="25"/>
          <w:szCs w:val="25"/>
        </w:rPr>
      </w:pPr>
      <w:bookmarkStart w:id="776" w:name="_Toc26096171"/>
      <w:bookmarkStart w:id="777"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6"/>
      <w:bookmarkEnd w:id="777"/>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9367" w:type="dxa"/>
        <w:tblLayout w:type="fixed"/>
        <w:tblLook w:val="04A0" w:firstRow="1" w:lastRow="0" w:firstColumn="1" w:lastColumn="0" w:noHBand="0" w:noVBand="1"/>
      </w:tblPr>
      <w:tblGrid>
        <w:gridCol w:w="252"/>
        <w:gridCol w:w="9099"/>
        <w:gridCol w:w="16"/>
      </w:tblGrid>
      <w:tr w:rsidR="00060272" w:rsidRPr="00060272" w14:paraId="78EDBDF9" w14:textId="77777777" w:rsidTr="00CA304E">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9367" w:type="dxa"/>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CA304E">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52" w:type="dxa"/>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9099" w:type="dxa"/>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8" w:name="_Toc26096172"/>
            <w:bookmarkStart w:id="779" w:name="_Toc26098149"/>
            <w:r w:rsidRPr="00670F5C">
              <w:rPr>
                <w:rFonts w:eastAsia="Times New Roman"/>
                <w:color w:val="auto"/>
                <w:sz w:val="24"/>
              </w:rPr>
              <w:t>Fecha de realización del informe</w:t>
            </w:r>
            <w:bookmarkEnd w:id="778"/>
            <w:bookmarkEnd w:id="779"/>
          </w:p>
        </w:tc>
      </w:tr>
      <w:tr w:rsidR="00060272" w:rsidRPr="00060272" w14:paraId="61FD4356" w14:textId="77777777" w:rsidTr="00CA304E">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52" w:type="dxa"/>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CA304E">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52" w:type="dxa"/>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9099" w:type="dxa"/>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CA304E">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CA304E">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CA304E">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vAlign w:val="center"/>
          </w:tcPr>
          <w:p w14:paraId="7B3442B1" w14:textId="77777777" w:rsidR="00060272" w:rsidRPr="00CA304E" w:rsidRDefault="00060272" w:rsidP="00CA304E">
            <w:pPr>
              <w:rPr>
                <w:color w:val="auto"/>
                <w:sz w:val="24"/>
              </w:rPr>
            </w:pPr>
          </w:p>
        </w:tc>
        <w:tc>
          <w:tcPr>
            <w:tcW w:w="9099" w:type="dxa"/>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80" w:name="_Ref26050052"/>
      <w:bookmarkStart w:id="781" w:name="_Toc26096173"/>
      <w:bookmarkStart w:id="782" w:name="_Toc26098150"/>
      <w:r w:rsidRPr="00CA304E">
        <w:rPr>
          <w:rFonts w:ascii="Times New Roman" w:hAnsi="Times New Roman"/>
          <w:b/>
          <w:i w:val="0"/>
          <w:sz w:val="40"/>
          <w:lang w:eastAsia="es-ES"/>
        </w:rPr>
        <w:t>Auditorías del proyecto</w:t>
      </w:r>
      <w:bookmarkEnd w:id="780"/>
      <w:bookmarkEnd w:id="781"/>
      <w:bookmarkEnd w:id="782"/>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CA304E">
      <w:pPr>
        <w:jc w:val="both"/>
        <w:rPr>
          <w:rFonts w:eastAsia="Times New Roman"/>
          <w:color w:val="auto"/>
          <w:sz w:val="25"/>
          <w:szCs w:val="25"/>
        </w:rPr>
      </w:pPr>
      <w:bookmarkStart w:id="783" w:name="_Toc26096174"/>
      <w:bookmarkStart w:id="784"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83"/>
      <w:bookmarkEnd w:id="784"/>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5" w:name="_Ref26050055"/>
      <w:bookmarkStart w:id="786" w:name="_Toc26096175"/>
      <w:bookmarkStart w:id="787" w:name="_Toc26098152"/>
      <w:bookmarkStart w:id="788" w:name="_Toc26111868"/>
      <w:r w:rsidRPr="00CA304E">
        <w:rPr>
          <w:rFonts w:ascii="Times New Roman" w:hAnsi="Times New Roman"/>
          <w:sz w:val="40"/>
        </w:rPr>
        <w:lastRenderedPageBreak/>
        <w:t>Control de versiones</w:t>
      </w:r>
      <w:bookmarkEnd w:id="785"/>
      <w:bookmarkEnd w:id="786"/>
      <w:bookmarkEnd w:id="787"/>
      <w:bookmarkEnd w:id="788"/>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CA304E">
      <w:pPr>
        <w:jc w:val="both"/>
        <w:rPr>
          <w:rFonts w:eastAsia="Times New Roman"/>
          <w:color w:val="auto"/>
          <w:sz w:val="25"/>
          <w:szCs w:val="25"/>
        </w:rPr>
      </w:pPr>
      <w:bookmarkStart w:id="789" w:name="_Toc26096176"/>
      <w:bookmarkStart w:id="790"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9"/>
      <w:bookmarkEnd w:id="790"/>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CA304E">
      <w:pPr>
        <w:jc w:val="both"/>
        <w:rPr>
          <w:rFonts w:eastAsia="Times New Roman"/>
          <w:color w:val="auto"/>
          <w:sz w:val="25"/>
          <w:szCs w:val="25"/>
        </w:rPr>
      </w:pPr>
      <w:bookmarkStart w:id="791" w:name="_Toc26096177"/>
      <w:bookmarkStart w:id="792"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91"/>
      <w:bookmarkEnd w:id="792"/>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93" w:name="_Toc26096178"/>
      <w:bookmarkStart w:id="794" w:name="_Toc26098155"/>
    </w:p>
    <w:p w14:paraId="67B5AF61" w14:textId="3DDA8E16" w:rsidR="00060272" w:rsidRPr="00CA304E" w:rsidRDefault="00060272" w:rsidP="00CA304E">
      <w:pPr>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93"/>
      <w:bookmarkEnd w:id="794"/>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1664664" w14:textId="77777777" w:rsidR="00060272" w:rsidRPr="00CA304E" w:rsidRDefault="00060272" w:rsidP="00CA304E">
      <w:pPr>
        <w:jc w:val="both"/>
        <w:rPr>
          <w:sz w:val="25"/>
          <w:szCs w:val="25"/>
        </w:rPr>
      </w:pPr>
      <w:bookmarkStart w:id="795" w:name="_Toc26096179"/>
      <w:bookmarkStart w:id="796" w:name="_Toc26098156"/>
      <w:r w:rsidRPr="00CA304E">
        <w:rPr>
          <w:noProof/>
          <w:color w:val="auto"/>
          <w:sz w:val="25"/>
          <w:szCs w:val="25"/>
          <w:lang w:eastAsia="es-ES"/>
        </w:rPr>
        <w:lastRenderedPageBreak/>
        <w:drawing>
          <wp:anchor distT="0" distB="0" distL="114300" distR="114300" simplePos="0" relativeHeight="251692032" behindDoc="0" locked="0" layoutInCell="1" allowOverlap="1" wp14:anchorId="078DBE39" wp14:editId="63C7509E">
            <wp:simplePos x="0" y="0"/>
            <wp:positionH relativeFrom="column">
              <wp:posOffset>182339</wp:posOffset>
            </wp:positionH>
            <wp:positionV relativeFrom="paragraph">
              <wp:posOffset>723332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color w:val="auto"/>
          <w:sz w:val="25"/>
          <w:szCs w:val="25"/>
        </w:rPr>
        <w:t>Además, el programa cuenta con una pantalla donde se podrán observar los cambios y la fecha realizados por los miembros del trabajo como se muestra en la siguiente imagen:</w:t>
      </w:r>
      <w:bookmarkEnd w:id="795"/>
      <w:bookmarkEnd w:id="796"/>
    </w:p>
    <w:p w14:paraId="6BA72D9D" w14:textId="77777777" w:rsidR="00060272" w:rsidRPr="00F40AB9" w:rsidRDefault="00060272" w:rsidP="00060272">
      <w:pPr>
        <w:pStyle w:val="Ttulo2"/>
        <w:spacing w:after="500"/>
        <w:ind w:left="720"/>
        <w:rPr>
          <w:rFonts w:ascii="Times New Roman" w:hAnsi="Times New Roman"/>
          <w:b w:val="0"/>
          <w:bCs/>
          <w:sz w:val="26"/>
          <w:szCs w:val="26"/>
        </w:rPr>
      </w:pPr>
    </w:p>
    <w:p w14:paraId="05C2E8B6" w14:textId="77777777" w:rsidR="00AE5C76" w:rsidRPr="00F40AB9" w:rsidRDefault="00AE5C76" w:rsidP="00FF7955">
      <w:pPr>
        <w:spacing w:after="200"/>
        <w:rPr>
          <w:rFonts w:ascii="Times New Roman" w:hAnsi="Times New Roman" w:cs="Times New Roman"/>
          <w:color w:val="auto"/>
          <w:sz w:val="22"/>
        </w:rPr>
      </w:pPr>
    </w:p>
    <w:sectPr w:rsidR="00AE5C76" w:rsidRPr="00F40AB9" w:rsidSect="004B7E44">
      <w:headerReference w:type="default" r:id="rId24"/>
      <w:footerReference w:type="default" r:id="rId25"/>
      <w:footerReference w:type="first" r:id="rId2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770B1" w14:textId="77777777" w:rsidR="0064291A" w:rsidRDefault="0064291A" w:rsidP="004B7E44">
      <w:r>
        <w:separator/>
      </w:r>
    </w:p>
  </w:endnote>
  <w:endnote w:type="continuationSeparator" w:id="0">
    <w:p w14:paraId="5FFFC778" w14:textId="77777777" w:rsidR="0064291A" w:rsidRDefault="0064291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46E70"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446E70" w:rsidRDefault="00446E70"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FE85FD3" w14:textId="383463BE" w:rsidR="00446E70" w:rsidRDefault="00446E70" w:rsidP="004B7E44">
        <w:pPr>
          <w:pStyle w:val="Piedepgina"/>
        </w:pPr>
        <w:r>
          <w:fldChar w:fldCharType="begin"/>
        </w:r>
        <w:r>
          <w:instrText xml:space="preserve"> PAGE   \* MERGEFORMAT </w:instrText>
        </w:r>
        <w:r>
          <w:fldChar w:fldCharType="separate"/>
        </w:r>
        <w:r w:rsidR="00A207AC">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E87DE6" w14:textId="77777777" w:rsidR="0064291A" w:rsidRDefault="0064291A" w:rsidP="004B7E44">
      <w:r>
        <w:separator/>
      </w:r>
    </w:p>
  </w:footnote>
  <w:footnote w:type="continuationSeparator" w:id="0">
    <w:p w14:paraId="0FE03286" w14:textId="77777777" w:rsidR="0064291A" w:rsidRDefault="0064291A" w:rsidP="004B7E44">
      <w:r>
        <w:continuationSeparator/>
      </w:r>
    </w:p>
  </w:footnote>
  <w:footnote w:id="1">
    <w:p w14:paraId="6260D6B2" w14:textId="6964B935" w:rsidR="00446E70" w:rsidRPr="00824164" w:rsidRDefault="00446E70" w:rsidP="00A30C90">
      <w:pPr>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1" w:history="1">
        <w:r w:rsidRPr="00824164">
          <w:rPr>
            <w:rStyle w:val="Hipervnculo"/>
            <w:rFonts w:ascii="Times New Roman" w:hAnsi="Times New Roman" w:cs="Times New Roman"/>
            <w:color w:val="auto"/>
            <w:sz w:val="18"/>
            <w:szCs w:val="18"/>
            <w:u w:val="none"/>
          </w:rPr>
          <w:t>Un ejemplo puede consultarse en [1].</w:t>
        </w:r>
      </w:hyperlink>
    </w:p>
  </w:footnote>
  <w:footnote w:id="2">
    <w:p w14:paraId="3819548A" w14:textId="58C726AC" w:rsidR="00446E70" w:rsidRPr="00824164" w:rsidRDefault="00446E70"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2" w:history="1">
        <w:r w:rsidRPr="00824164">
          <w:rPr>
            <w:rStyle w:val="Hipervnculo"/>
            <w:rFonts w:ascii="Times New Roman" w:hAnsi="Times New Roman" w:cs="Times New Roman"/>
            <w:color w:val="auto"/>
            <w:sz w:val="18"/>
            <w:szCs w:val="18"/>
            <w:u w:val="none"/>
          </w:rPr>
          <w:t>La estimación realizada se basa en tarifas de [2].</w:t>
        </w:r>
      </w:hyperlink>
    </w:p>
  </w:footnote>
  <w:footnote w:id="3">
    <w:p w14:paraId="1D6614B9" w14:textId="7B308A85" w:rsidR="00446E70" w:rsidRPr="00824164" w:rsidRDefault="00446E70"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3" w:history="1">
        <w:r w:rsidRPr="00824164">
          <w:rPr>
            <w:rStyle w:val="Hipervnculo"/>
            <w:rFonts w:ascii="Times New Roman" w:hAnsi="Times New Roman" w:cs="Times New Roman"/>
            <w:color w:val="auto"/>
            <w:sz w:val="18"/>
            <w:szCs w:val="18"/>
            <w:u w:val="none"/>
          </w:rPr>
          <w:t>Datos encontrados en [3].</w:t>
        </w:r>
      </w:hyperlink>
    </w:p>
  </w:footnote>
  <w:footnote w:id="4">
    <w:p w14:paraId="7035B70D" w14:textId="4F54F61C" w:rsidR="00446E70" w:rsidRPr="00824164" w:rsidRDefault="00446E70" w:rsidP="00A30C90">
      <w:pPr>
        <w:pStyle w:val="Textonotapie"/>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4" w:history="1">
        <w:r w:rsidRPr="00824164">
          <w:rPr>
            <w:rStyle w:val="Hipervnculo"/>
            <w:rFonts w:ascii="Times New Roman" w:hAnsi="Times New Roman" w:cs="Times New Roman"/>
            <w:color w:val="auto"/>
            <w:sz w:val="18"/>
            <w:szCs w:val="18"/>
            <w:u w:val="none"/>
          </w:rPr>
          <w:t>En [4] se realiza un estudio en el que se obtiene que la media de dinero invertido por los usuarios en un juego gratuito es de unos 24 dólares (unos 22 €). Dado que esta aplicación es nueva y no se necesita tanta inversión para poder solicitar favores, se ha estimado que esta cifra será considerablemente menor.</w:t>
        </w:r>
      </w:hyperlink>
    </w:p>
  </w:footnote>
  <w:footnote w:id="5">
    <w:p w14:paraId="57BC5041" w14:textId="63CA13C1" w:rsidR="00446E70" w:rsidRPr="00824164" w:rsidRDefault="00446E70" w:rsidP="00A30C90">
      <w:pPr>
        <w:pStyle w:val="Textonotapie"/>
        <w:jc w:val="both"/>
        <w:rPr>
          <w:rFonts w:ascii="Times New Roman" w:hAnsi="Times New Roman" w:cs="Times New Roman"/>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5" w:history="1">
        <w:r w:rsidRPr="00824164">
          <w:rPr>
            <w:rStyle w:val="Hipervnculo"/>
            <w:rFonts w:ascii="Times New Roman" w:hAnsi="Times New Roman" w:cs="Times New Roman"/>
            <w:color w:val="auto"/>
            <w:sz w:val="18"/>
            <w:szCs w:val="18"/>
            <w:u w:val="none"/>
          </w:rPr>
          <w:t xml:space="preserve">Estimación basada en el crecimiento de </w:t>
        </w:r>
        <w:proofErr w:type="spellStart"/>
        <w:r w:rsidRPr="00824164">
          <w:rPr>
            <w:rStyle w:val="Hipervnculo"/>
            <w:rFonts w:ascii="Times New Roman" w:hAnsi="Times New Roman" w:cs="Times New Roman"/>
            <w:color w:val="auto"/>
            <w:sz w:val="18"/>
            <w:szCs w:val="18"/>
            <w:u w:val="none"/>
          </w:rPr>
          <w:t>Wallapop</w:t>
        </w:r>
        <w:proofErr w:type="spellEnd"/>
        <w:r w:rsidRPr="00824164">
          <w:rPr>
            <w:rStyle w:val="Hipervnculo"/>
            <w:rFonts w:ascii="Times New Roman" w:hAnsi="Times New Roman" w:cs="Times New Roman"/>
            <w:color w:val="auto"/>
            <w:sz w:val="18"/>
            <w:szCs w:val="18"/>
            <w:u w:val="none"/>
          </w:rPr>
          <w:t xml:space="preserve"> visto en [5]. Al tratarse de una aplicación con ciertas similitudes, se ha estimado que una aplicación con mucho menos éxito tendrá el crecimiento descrito.</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46E70" w14:paraId="493BAF7E" w14:textId="77777777" w:rsidTr="004B7E44">
      <w:trPr>
        <w:trHeight w:val="1318"/>
      </w:trPr>
      <w:tc>
        <w:tcPr>
          <w:tcW w:w="12210" w:type="dxa"/>
          <w:tcBorders>
            <w:top w:val="nil"/>
            <w:left w:val="nil"/>
            <w:bottom w:val="nil"/>
            <w:right w:val="nil"/>
          </w:tcBorders>
        </w:tcPr>
        <w:p w14:paraId="599BCE06" w14:textId="0F31C764" w:rsidR="00446E70" w:rsidRDefault="00446E70"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7C0B69B"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D3C12E6" w:rsidR="00446E70" w:rsidRPr="004B7E44" w:rsidRDefault="00446E7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207AC">
                                  <w:rPr>
                                    <w:b/>
                                    <w:noProof/>
                                  </w:rPr>
                                  <w:t>30</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3D3C12E6" w:rsidR="00446E70" w:rsidRPr="004B7E44" w:rsidRDefault="00446E7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207AC">
                            <w:rPr>
                              <w:b/>
                              <w:noProof/>
                            </w:rPr>
                            <w:t>30</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575D"/>
    <w:rsid w:val="00060272"/>
    <w:rsid w:val="00087334"/>
    <w:rsid w:val="000956B4"/>
    <w:rsid w:val="000A153E"/>
    <w:rsid w:val="000B4552"/>
    <w:rsid w:val="000D2234"/>
    <w:rsid w:val="0010554B"/>
    <w:rsid w:val="0014447C"/>
    <w:rsid w:val="00146294"/>
    <w:rsid w:val="001846AB"/>
    <w:rsid w:val="001930E3"/>
    <w:rsid w:val="00193C45"/>
    <w:rsid w:val="001A1ACA"/>
    <w:rsid w:val="001F7D29"/>
    <w:rsid w:val="002044BD"/>
    <w:rsid w:val="0024479E"/>
    <w:rsid w:val="00276759"/>
    <w:rsid w:val="00277E7C"/>
    <w:rsid w:val="002843EC"/>
    <w:rsid w:val="00290C3D"/>
    <w:rsid w:val="00293B83"/>
    <w:rsid w:val="002F5792"/>
    <w:rsid w:val="003A77EA"/>
    <w:rsid w:val="003C3B65"/>
    <w:rsid w:val="003E5CC2"/>
    <w:rsid w:val="004069FC"/>
    <w:rsid w:val="004333D2"/>
    <w:rsid w:val="004378FD"/>
    <w:rsid w:val="00446E70"/>
    <w:rsid w:val="00460436"/>
    <w:rsid w:val="004B7E44"/>
    <w:rsid w:val="004D40B6"/>
    <w:rsid w:val="004D5252"/>
    <w:rsid w:val="004D5259"/>
    <w:rsid w:val="004F2B86"/>
    <w:rsid w:val="0051108D"/>
    <w:rsid w:val="00532D98"/>
    <w:rsid w:val="005407B2"/>
    <w:rsid w:val="005429F8"/>
    <w:rsid w:val="005641F4"/>
    <w:rsid w:val="0059090B"/>
    <w:rsid w:val="005A718F"/>
    <w:rsid w:val="005B768B"/>
    <w:rsid w:val="005C2E19"/>
    <w:rsid w:val="005E7B58"/>
    <w:rsid w:val="005F0F68"/>
    <w:rsid w:val="005F794F"/>
    <w:rsid w:val="0061439A"/>
    <w:rsid w:val="006155F0"/>
    <w:rsid w:val="006161FE"/>
    <w:rsid w:val="00622346"/>
    <w:rsid w:val="0064291A"/>
    <w:rsid w:val="00660916"/>
    <w:rsid w:val="00670F5C"/>
    <w:rsid w:val="006A3CE7"/>
    <w:rsid w:val="006F5935"/>
    <w:rsid w:val="007516CF"/>
    <w:rsid w:val="0075309B"/>
    <w:rsid w:val="00774159"/>
    <w:rsid w:val="00780577"/>
    <w:rsid w:val="007B5AA2"/>
    <w:rsid w:val="007C3F4B"/>
    <w:rsid w:val="007D2F30"/>
    <w:rsid w:val="007D7BF8"/>
    <w:rsid w:val="008222E9"/>
    <w:rsid w:val="00824164"/>
    <w:rsid w:val="00836526"/>
    <w:rsid w:val="008568A2"/>
    <w:rsid w:val="00873603"/>
    <w:rsid w:val="00885C71"/>
    <w:rsid w:val="008922A2"/>
    <w:rsid w:val="008B33BC"/>
    <w:rsid w:val="008B7BAB"/>
    <w:rsid w:val="008E6AD3"/>
    <w:rsid w:val="009120E9"/>
    <w:rsid w:val="00930D1F"/>
    <w:rsid w:val="00945900"/>
    <w:rsid w:val="009504B4"/>
    <w:rsid w:val="0095174F"/>
    <w:rsid w:val="0095715A"/>
    <w:rsid w:val="00967182"/>
    <w:rsid w:val="00967885"/>
    <w:rsid w:val="009C396C"/>
    <w:rsid w:val="009E2174"/>
    <w:rsid w:val="00A207AC"/>
    <w:rsid w:val="00A30C90"/>
    <w:rsid w:val="00A3581C"/>
    <w:rsid w:val="00A67966"/>
    <w:rsid w:val="00AA1C3C"/>
    <w:rsid w:val="00AC0259"/>
    <w:rsid w:val="00AD6F7F"/>
    <w:rsid w:val="00AE4704"/>
    <w:rsid w:val="00AE5C76"/>
    <w:rsid w:val="00B03900"/>
    <w:rsid w:val="00B50C29"/>
    <w:rsid w:val="00B572B4"/>
    <w:rsid w:val="00BB4EEC"/>
    <w:rsid w:val="00BD031A"/>
    <w:rsid w:val="00BD2854"/>
    <w:rsid w:val="00C03E53"/>
    <w:rsid w:val="00C15D0E"/>
    <w:rsid w:val="00C46739"/>
    <w:rsid w:val="00C77BD5"/>
    <w:rsid w:val="00C86032"/>
    <w:rsid w:val="00CA304E"/>
    <w:rsid w:val="00D93CFA"/>
    <w:rsid w:val="00DA3432"/>
    <w:rsid w:val="00DB26A7"/>
    <w:rsid w:val="00DE6A48"/>
    <w:rsid w:val="00E323F0"/>
    <w:rsid w:val="00E44489"/>
    <w:rsid w:val="00E732DB"/>
    <w:rsid w:val="00E74154"/>
    <w:rsid w:val="00E76CAD"/>
    <w:rsid w:val="00E94B5F"/>
    <w:rsid w:val="00F01C0E"/>
    <w:rsid w:val="00F149B7"/>
    <w:rsid w:val="00F24B90"/>
    <w:rsid w:val="00F40AB9"/>
    <w:rsid w:val="00F545A4"/>
    <w:rsid w:val="00F64A70"/>
    <w:rsid w:val="00F66790"/>
    <w:rsid w:val="00F8193C"/>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E732DB"/>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UnresolvedMention">
    <w:name w:val="Unresolved Mention"/>
    <w:basedOn w:val="Fuentedeprrafopredeter"/>
    <w:uiPriority w:val="99"/>
    <w:semiHidden/>
    <w:unhideWhenUsed/>
    <w:rsid w:val="00446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png" TargetMode="External"/><Relationship Id="rId18" Type="http://schemas.openxmlformats.org/officeDocument/2006/relationships/image" Target="media/image5.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tromadrid.es/sites/default/files/documentos/Portal%20de%20transparencia/Informaci%C3%B3n%20Econ%C3%B3mica/Datos%20estad%C3%ADsticos/Entradas%20y%20Utilizaciones%20por%20estaciones%20v3.xlsx"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Anexo%201/LogrollingRedTareas%20(PERT).png"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9.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elandroidelibre.elespanol.com/2015/05/la-publicidad-en-las-apps-android-desde-un-punto-de-vista-tecnico.html" TargetMode="External"/><Relationship Id="rId2" Type="http://schemas.openxmlformats.org/officeDocument/2006/relationships/hyperlink" Target="https://www.clouding360.com/" TargetMode="External"/><Relationship Id="rId1" Type="http://schemas.openxmlformats.org/officeDocument/2006/relationships/hyperlink" Target="https://www.indeed.es/salaries/programador-junior-Salaries" TargetMode="External"/><Relationship Id="rId5" Type="http://schemas.openxmlformats.org/officeDocument/2006/relationships/hyperlink" Target="https://marketing4ecommerce.net/historia-wallapop-la-app-sin-ingresos-los-millones-euros/" TargetMode="External"/><Relationship Id="rId4" Type="http://schemas.openxmlformats.org/officeDocument/2006/relationships/hyperlink" Target="https://www.xataka.com/moviles/la-mitad-de-los-ingresos-generados-en-juegos-moviles-provienen-del-0-19-de-los-usuario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B4E7F-BD4C-4D88-8155-5114047D9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536</TotalTime>
  <Pages>1</Pages>
  <Words>9963</Words>
  <Characters>54802</Characters>
  <Application>Microsoft Office Word</Application>
  <DocSecurity>0</DocSecurity>
  <Lines>456</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conchi núñez</cp:lastModifiedBy>
  <cp:revision>15</cp:revision>
  <cp:lastPrinted>2019-12-01T17:57:00Z</cp:lastPrinted>
  <dcterms:created xsi:type="dcterms:W3CDTF">2019-11-29T13:47:00Z</dcterms:created>
  <dcterms:modified xsi:type="dcterms:W3CDTF">2019-12-01T17:57:00Z</dcterms:modified>
</cp:coreProperties>
</file>