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566AA0" w:rsidRPr="00C963DA" w:rsidRDefault="00566AA0"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566AA0" w:rsidRPr="00C963DA" w:rsidRDefault="00566AA0"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3BDC88"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66AA0" w:rsidRPr="004B7E44" w:rsidRDefault="00566AA0"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66AA0" w:rsidRPr="004B7E44" w:rsidRDefault="00566AA0"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66AA0" w:rsidRPr="0032275C" w:rsidRDefault="00566AA0"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66AA0" w:rsidRPr="0032275C" w:rsidRDefault="00566AA0"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566AA0" w:rsidRPr="00C963DA" w:rsidRDefault="00566AA0" w:rsidP="004B7E44">
                                  <w:r w:rsidRPr="00C963DA">
                                    <w:t>Alberto Almagro</w:t>
                                  </w:r>
                                </w:p>
                                <w:p w14:paraId="2CF2BA88" w14:textId="134AEACE" w:rsidR="00566AA0" w:rsidRPr="00C963DA" w:rsidRDefault="00566AA0" w:rsidP="004B7E44">
                                  <w:r w:rsidRPr="00C963DA">
                                    <w:t>Rubén Gómez</w:t>
                                  </w:r>
                                </w:p>
                                <w:p w14:paraId="3C1EA3E6" w14:textId="4FEEE536" w:rsidR="00566AA0" w:rsidRDefault="00566AA0" w:rsidP="004B7E44">
                                  <w:r w:rsidRPr="00C963DA">
                                    <w:t>Juan Carlos Ll</w:t>
                                  </w:r>
                                  <w:r>
                                    <w:t>a</w:t>
                                  </w:r>
                                  <w:r w:rsidRPr="00C963DA">
                                    <w:t>mas</w:t>
                                  </w:r>
                                </w:p>
                                <w:p w14:paraId="1ADC39C3" w14:textId="09E43DFB" w:rsidR="00566AA0" w:rsidRDefault="00566AA0"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566AA0" w:rsidRPr="00C963DA" w:rsidRDefault="00566AA0" w:rsidP="004B7E44">
                            <w:r w:rsidRPr="00C963DA">
                              <w:t>Alberto Almagro</w:t>
                            </w:r>
                          </w:p>
                          <w:p w14:paraId="2CF2BA88" w14:textId="134AEACE" w:rsidR="00566AA0" w:rsidRPr="00C963DA" w:rsidRDefault="00566AA0" w:rsidP="004B7E44">
                            <w:r w:rsidRPr="00C963DA">
                              <w:t>Rubén Gómez</w:t>
                            </w:r>
                          </w:p>
                          <w:p w14:paraId="3C1EA3E6" w14:textId="4FEEE536" w:rsidR="00566AA0" w:rsidRDefault="00566AA0" w:rsidP="004B7E44">
                            <w:r w:rsidRPr="00C963DA">
                              <w:t>Juan Carlos Ll</w:t>
                            </w:r>
                            <w:r>
                              <w:t>a</w:t>
                            </w:r>
                            <w:r w:rsidRPr="00C963DA">
                              <w:t>mas</w:t>
                            </w:r>
                          </w:p>
                          <w:p w14:paraId="1ADC39C3" w14:textId="09E43DFB" w:rsidR="00566AA0" w:rsidRDefault="00566AA0"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566AA0" w:rsidRPr="00C963DA" w:rsidRDefault="00566AA0" w:rsidP="00C963DA">
                                  <w:r>
                                    <w:t>Santiago Mourenza</w:t>
                                  </w:r>
                                </w:p>
                                <w:p w14:paraId="51ADF872" w14:textId="1B3D6D1B" w:rsidR="00566AA0" w:rsidRDefault="00566AA0" w:rsidP="004B7E44">
                                  <w:r>
                                    <w:t>Pedro Palacios</w:t>
                                  </w:r>
                                </w:p>
                                <w:p w14:paraId="3730D806" w14:textId="1FE28FA9" w:rsidR="00566AA0" w:rsidRDefault="00566AA0" w:rsidP="004B7E44">
                                  <w:r>
                                    <w:t>Adrián Sanjuán</w:t>
                                  </w:r>
                                </w:p>
                                <w:p w14:paraId="33649DA4" w14:textId="05614911" w:rsidR="00566AA0" w:rsidRPr="004B7E44" w:rsidRDefault="00566AA0"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566AA0" w:rsidRPr="00C963DA" w:rsidRDefault="00566AA0" w:rsidP="00C963DA">
                            <w:r>
                              <w:t>Santiago Mourenza</w:t>
                            </w:r>
                          </w:p>
                          <w:p w14:paraId="51ADF872" w14:textId="1B3D6D1B" w:rsidR="00566AA0" w:rsidRDefault="00566AA0" w:rsidP="004B7E44">
                            <w:r>
                              <w:t>Pedro Palacios</w:t>
                            </w:r>
                          </w:p>
                          <w:p w14:paraId="3730D806" w14:textId="1FE28FA9" w:rsidR="00566AA0" w:rsidRDefault="00566AA0" w:rsidP="004B7E44">
                            <w:r>
                              <w:t>Adrián Sanjuán</w:t>
                            </w:r>
                          </w:p>
                          <w:p w14:paraId="33649DA4" w14:textId="05614911" w:rsidR="00566AA0" w:rsidRPr="004B7E44" w:rsidRDefault="00566AA0"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1BF36"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5CE2566A">
            <wp:simplePos x="0" y="0"/>
            <wp:positionH relativeFrom="column">
              <wp:posOffset>-103933</wp:posOffset>
            </wp:positionH>
            <wp:positionV relativeFrom="paragraph">
              <wp:posOffset>7515225</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7321DB6F" w14:textId="7ED5D14A" w:rsidR="00315AEC"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043048" w:history="1">
        <w:r w:rsidRPr="00734672">
          <w:rPr>
            <w:rStyle w:val="Hipervnculo"/>
          </w:rPr>
          <w:t>1.</w:t>
        </w:r>
        <w:r>
          <w:rPr>
            <w:rFonts w:asciiTheme="minorHAnsi" w:hAnsiTheme="minorHAnsi" w:cstheme="minorBidi"/>
            <w:sz w:val="22"/>
          </w:rPr>
          <w:tab/>
        </w:r>
        <w:r w:rsidRPr="00734672">
          <w:rPr>
            <w:rStyle w:val="Hipervnculo"/>
          </w:rPr>
          <w:t>Introducción</w:t>
        </w:r>
        <w:r>
          <w:rPr>
            <w:webHidden/>
          </w:rPr>
          <w:tab/>
        </w:r>
        <w:r>
          <w:rPr>
            <w:webHidden/>
          </w:rPr>
          <w:fldChar w:fldCharType="begin"/>
        </w:r>
        <w:r>
          <w:rPr>
            <w:webHidden/>
          </w:rPr>
          <w:instrText xml:space="preserve"> PAGEREF _Toc26043048 \h </w:instrText>
        </w:r>
        <w:r>
          <w:rPr>
            <w:webHidden/>
          </w:rPr>
        </w:r>
        <w:r>
          <w:rPr>
            <w:webHidden/>
          </w:rPr>
          <w:fldChar w:fldCharType="separate"/>
        </w:r>
        <w:r>
          <w:rPr>
            <w:webHidden/>
          </w:rPr>
          <w:t>5</w:t>
        </w:r>
        <w:r>
          <w:rPr>
            <w:webHidden/>
          </w:rPr>
          <w:fldChar w:fldCharType="end"/>
        </w:r>
      </w:hyperlink>
    </w:p>
    <w:p w14:paraId="74EC2529" w14:textId="6FE50E13" w:rsidR="00315AEC" w:rsidRDefault="00CD5292">
      <w:pPr>
        <w:pStyle w:val="TDC2"/>
        <w:rPr>
          <w:rFonts w:cstheme="minorBidi"/>
          <w:noProof/>
        </w:rPr>
      </w:pPr>
      <w:hyperlink w:anchor="_Toc26043049" w:history="1">
        <w:r w:rsidR="00315AEC" w:rsidRPr="00734672">
          <w:rPr>
            <w:rStyle w:val="Hipervnculo"/>
            <w:rFonts w:ascii="Times New Roman" w:hAnsi="Times New Roman"/>
            <w:noProof/>
          </w:rPr>
          <w:t>1.1</w:t>
        </w:r>
        <w:r w:rsidR="00315AEC">
          <w:rPr>
            <w:rFonts w:cstheme="minorBidi"/>
            <w:noProof/>
          </w:rPr>
          <w:tab/>
        </w:r>
        <w:r w:rsidR="00315AEC" w:rsidRPr="00734672">
          <w:rPr>
            <w:rStyle w:val="Hipervnculo"/>
            <w:rFonts w:ascii="Times New Roman" w:hAnsi="Times New Roman"/>
            <w:noProof/>
          </w:rPr>
          <w:t>Propósito del plan</w:t>
        </w:r>
        <w:r w:rsidR="00315AEC">
          <w:rPr>
            <w:noProof/>
            <w:webHidden/>
          </w:rPr>
          <w:tab/>
        </w:r>
        <w:r w:rsidR="00315AEC">
          <w:rPr>
            <w:noProof/>
            <w:webHidden/>
          </w:rPr>
          <w:fldChar w:fldCharType="begin"/>
        </w:r>
        <w:r w:rsidR="00315AEC">
          <w:rPr>
            <w:noProof/>
            <w:webHidden/>
          </w:rPr>
          <w:instrText xml:space="preserve"> PAGEREF _Toc26043049 \h </w:instrText>
        </w:r>
        <w:r w:rsidR="00315AEC">
          <w:rPr>
            <w:noProof/>
            <w:webHidden/>
          </w:rPr>
        </w:r>
        <w:r w:rsidR="00315AEC">
          <w:rPr>
            <w:noProof/>
            <w:webHidden/>
          </w:rPr>
          <w:fldChar w:fldCharType="separate"/>
        </w:r>
        <w:r w:rsidR="00315AEC">
          <w:rPr>
            <w:noProof/>
            <w:webHidden/>
          </w:rPr>
          <w:t>5</w:t>
        </w:r>
        <w:r w:rsidR="00315AEC">
          <w:rPr>
            <w:noProof/>
            <w:webHidden/>
          </w:rPr>
          <w:fldChar w:fldCharType="end"/>
        </w:r>
      </w:hyperlink>
    </w:p>
    <w:p w14:paraId="225A8F35" w14:textId="191DF990" w:rsidR="00315AEC" w:rsidRDefault="00CD5292">
      <w:pPr>
        <w:pStyle w:val="TDC2"/>
        <w:rPr>
          <w:rFonts w:cstheme="minorBidi"/>
          <w:noProof/>
        </w:rPr>
      </w:pPr>
      <w:hyperlink w:anchor="_Toc26043050" w:history="1">
        <w:r w:rsidR="00315AEC" w:rsidRPr="00734672">
          <w:rPr>
            <w:rStyle w:val="Hipervnculo"/>
            <w:rFonts w:ascii="Times New Roman" w:hAnsi="Times New Roman"/>
            <w:noProof/>
          </w:rPr>
          <w:t>1.2</w:t>
        </w:r>
        <w:r w:rsidR="00315AEC">
          <w:rPr>
            <w:rFonts w:cstheme="minorBidi"/>
            <w:noProof/>
          </w:rPr>
          <w:tab/>
        </w:r>
        <w:r w:rsidR="00315AEC" w:rsidRPr="00734672">
          <w:rPr>
            <w:rStyle w:val="Hipervnculo"/>
            <w:rFonts w:ascii="Times New Roman" w:hAnsi="Times New Roman"/>
            <w:noProof/>
          </w:rPr>
          <w:t>Definiciones</w:t>
        </w:r>
        <w:r w:rsidR="00315AEC">
          <w:rPr>
            <w:noProof/>
            <w:webHidden/>
          </w:rPr>
          <w:tab/>
        </w:r>
        <w:r w:rsidR="00315AEC">
          <w:rPr>
            <w:noProof/>
            <w:webHidden/>
          </w:rPr>
          <w:fldChar w:fldCharType="begin"/>
        </w:r>
        <w:r w:rsidR="00315AEC">
          <w:rPr>
            <w:noProof/>
            <w:webHidden/>
          </w:rPr>
          <w:instrText xml:space="preserve"> PAGEREF _Toc26043050 \h </w:instrText>
        </w:r>
        <w:r w:rsidR="00315AEC">
          <w:rPr>
            <w:noProof/>
            <w:webHidden/>
          </w:rPr>
        </w:r>
        <w:r w:rsidR="00315AEC">
          <w:rPr>
            <w:noProof/>
            <w:webHidden/>
          </w:rPr>
          <w:fldChar w:fldCharType="separate"/>
        </w:r>
        <w:r w:rsidR="00315AEC">
          <w:rPr>
            <w:noProof/>
            <w:webHidden/>
          </w:rPr>
          <w:t>5</w:t>
        </w:r>
        <w:r w:rsidR="00315AEC">
          <w:rPr>
            <w:noProof/>
            <w:webHidden/>
          </w:rPr>
          <w:fldChar w:fldCharType="end"/>
        </w:r>
      </w:hyperlink>
    </w:p>
    <w:p w14:paraId="07349ABB" w14:textId="17F7075F" w:rsidR="00315AEC" w:rsidRDefault="00CD5292">
      <w:pPr>
        <w:pStyle w:val="TDC2"/>
        <w:rPr>
          <w:rFonts w:cstheme="minorBidi"/>
          <w:noProof/>
        </w:rPr>
      </w:pPr>
      <w:hyperlink w:anchor="_Toc26043051" w:history="1">
        <w:r w:rsidR="00315AEC" w:rsidRPr="00734672">
          <w:rPr>
            <w:rStyle w:val="Hipervnculo"/>
            <w:rFonts w:ascii="Times New Roman" w:hAnsi="Times New Roman"/>
            <w:noProof/>
          </w:rPr>
          <w:t>1.3</w:t>
        </w:r>
        <w:r w:rsidR="00315AEC">
          <w:rPr>
            <w:rFonts w:cstheme="minorBidi"/>
            <w:noProof/>
          </w:rPr>
          <w:tab/>
        </w:r>
        <w:r w:rsidR="00315AEC" w:rsidRPr="00734672">
          <w:rPr>
            <w:rStyle w:val="Hipervnculo"/>
            <w:rFonts w:ascii="Times New Roman" w:hAnsi="Times New Roman"/>
            <w:noProof/>
          </w:rPr>
          <w:t>Organización del documento</w:t>
        </w:r>
        <w:r w:rsidR="00315AEC">
          <w:rPr>
            <w:noProof/>
            <w:webHidden/>
          </w:rPr>
          <w:tab/>
        </w:r>
        <w:r w:rsidR="00315AEC">
          <w:rPr>
            <w:noProof/>
            <w:webHidden/>
          </w:rPr>
          <w:fldChar w:fldCharType="begin"/>
        </w:r>
        <w:r w:rsidR="00315AEC">
          <w:rPr>
            <w:noProof/>
            <w:webHidden/>
          </w:rPr>
          <w:instrText xml:space="preserve"> PAGEREF _Toc26043051 \h </w:instrText>
        </w:r>
        <w:r w:rsidR="00315AEC">
          <w:rPr>
            <w:noProof/>
            <w:webHidden/>
          </w:rPr>
        </w:r>
        <w:r w:rsidR="00315AEC">
          <w:rPr>
            <w:noProof/>
            <w:webHidden/>
          </w:rPr>
          <w:fldChar w:fldCharType="separate"/>
        </w:r>
        <w:r w:rsidR="00315AEC">
          <w:rPr>
            <w:noProof/>
            <w:webHidden/>
          </w:rPr>
          <w:t>6</w:t>
        </w:r>
        <w:r w:rsidR="00315AEC">
          <w:rPr>
            <w:noProof/>
            <w:webHidden/>
          </w:rPr>
          <w:fldChar w:fldCharType="end"/>
        </w:r>
      </w:hyperlink>
    </w:p>
    <w:p w14:paraId="0820AD70" w14:textId="19A8C48B" w:rsidR="00315AEC" w:rsidRDefault="00CD5292">
      <w:pPr>
        <w:pStyle w:val="TDC1"/>
        <w:rPr>
          <w:rFonts w:asciiTheme="minorHAnsi" w:hAnsiTheme="minorHAnsi" w:cstheme="minorBidi"/>
          <w:sz w:val="22"/>
        </w:rPr>
      </w:pPr>
      <w:hyperlink w:anchor="_Toc26043052" w:history="1">
        <w:r w:rsidR="00315AEC" w:rsidRPr="00734672">
          <w:rPr>
            <w:rStyle w:val="Hipervnculo"/>
          </w:rPr>
          <w:t>2.</w:t>
        </w:r>
        <w:r w:rsidR="00315AEC">
          <w:rPr>
            <w:rFonts w:asciiTheme="minorHAnsi" w:hAnsiTheme="minorHAnsi" w:cstheme="minorBidi"/>
            <w:sz w:val="22"/>
          </w:rPr>
          <w:tab/>
        </w:r>
        <w:r w:rsidR="00315AEC" w:rsidRPr="00734672">
          <w:rPr>
            <w:rStyle w:val="Hipervnculo"/>
          </w:rPr>
          <w:t>Descripción general</w:t>
        </w:r>
        <w:r w:rsidR="00315AEC">
          <w:rPr>
            <w:webHidden/>
          </w:rPr>
          <w:tab/>
        </w:r>
        <w:r w:rsidR="00315AEC">
          <w:rPr>
            <w:webHidden/>
          </w:rPr>
          <w:fldChar w:fldCharType="begin"/>
        </w:r>
        <w:r w:rsidR="00315AEC">
          <w:rPr>
            <w:webHidden/>
          </w:rPr>
          <w:instrText xml:space="preserve"> PAGEREF _Toc26043052 \h </w:instrText>
        </w:r>
        <w:r w:rsidR="00315AEC">
          <w:rPr>
            <w:webHidden/>
          </w:rPr>
        </w:r>
        <w:r w:rsidR="00315AEC">
          <w:rPr>
            <w:webHidden/>
          </w:rPr>
          <w:fldChar w:fldCharType="separate"/>
        </w:r>
        <w:r w:rsidR="00315AEC">
          <w:rPr>
            <w:webHidden/>
          </w:rPr>
          <w:t>7</w:t>
        </w:r>
        <w:r w:rsidR="00315AEC">
          <w:rPr>
            <w:webHidden/>
          </w:rPr>
          <w:fldChar w:fldCharType="end"/>
        </w:r>
      </w:hyperlink>
    </w:p>
    <w:p w14:paraId="68AA4953" w14:textId="1B894709" w:rsidR="00315AEC" w:rsidRDefault="00CD5292">
      <w:pPr>
        <w:pStyle w:val="TDC2"/>
        <w:rPr>
          <w:rFonts w:cstheme="minorBidi"/>
          <w:noProof/>
        </w:rPr>
      </w:pPr>
      <w:hyperlink w:anchor="_Toc26043053" w:history="1">
        <w:r w:rsidR="00315AEC" w:rsidRPr="00734672">
          <w:rPr>
            <w:rStyle w:val="Hipervnculo"/>
            <w:rFonts w:ascii="Times New Roman" w:hAnsi="Times New Roman"/>
            <w:noProof/>
          </w:rPr>
          <w:t>2.1</w:t>
        </w:r>
        <w:r w:rsidR="00315AEC">
          <w:rPr>
            <w:rFonts w:cstheme="minorBidi"/>
            <w:noProof/>
          </w:rPr>
          <w:tab/>
        </w:r>
        <w:r w:rsidR="00315AEC" w:rsidRPr="00734672">
          <w:rPr>
            <w:rStyle w:val="Hipervnculo"/>
            <w:rFonts w:ascii="Times New Roman" w:hAnsi="Times New Roman"/>
            <w:noProof/>
          </w:rPr>
          <w:t>Perspectiva del producto</w:t>
        </w:r>
        <w:r w:rsidR="00315AEC">
          <w:rPr>
            <w:noProof/>
            <w:webHidden/>
          </w:rPr>
          <w:tab/>
        </w:r>
        <w:r w:rsidR="00315AEC">
          <w:rPr>
            <w:noProof/>
            <w:webHidden/>
          </w:rPr>
          <w:fldChar w:fldCharType="begin"/>
        </w:r>
        <w:r w:rsidR="00315AEC">
          <w:rPr>
            <w:noProof/>
            <w:webHidden/>
          </w:rPr>
          <w:instrText xml:space="preserve"> PAGEREF _Toc26043053 \h </w:instrText>
        </w:r>
        <w:r w:rsidR="00315AEC">
          <w:rPr>
            <w:noProof/>
            <w:webHidden/>
          </w:rPr>
        </w:r>
        <w:r w:rsidR="00315AEC">
          <w:rPr>
            <w:noProof/>
            <w:webHidden/>
          </w:rPr>
          <w:fldChar w:fldCharType="separate"/>
        </w:r>
        <w:r w:rsidR="00315AEC">
          <w:rPr>
            <w:noProof/>
            <w:webHidden/>
          </w:rPr>
          <w:t>7</w:t>
        </w:r>
        <w:r w:rsidR="00315AEC">
          <w:rPr>
            <w:noProof/>
            <w:webHidden/>
          </w:rPr>
          <w:fldChar w:fldCharType="end"/>
        </w:r>
      </w:hyperlink>
    </w:p>
    <w:p w14:paraId="67CBD25C" w14:textId="7B992EB1" w:rsidR="00315AEC" w:rsidRDefault="00CD5292">
      <w:pPr>
        <w:pStyle w:val="TDC2"/>
        <w:rPr>
          <w:rFonts w:cstheme="minorBidi"/>
          <w:noProof/>
        </w:rPr>
      </w:pPr>
      <w:hyperlink w:anchor="_Toc26043054" w:history="1">
        <w:r w:rsidR="00315AEC" w:rsidRPr="00734672">
          <w:rPr>
            <w:rStyle w:val="Hipervnculo"/>
            <w:rFonts w:ascii="Times New Roman" w:hAnsi="Times New Roman"/>
            <w:noProof/>
          </w:rPr>
          <w:t>2.2</w:t>
        </w:r>
        <w:r w:rsidR="00315AEC">
          <w:rPr>
            <w:rFonts w:cstheme="minorBidi"/>
            <w:noProof/>
          </w:rPr>
          <w:tab/>
        </w:r>
        <w:r w:rsidR="00315AEC" w:rsidRPr="00734672">
          <w:rPr>
            <w:rStyle w:val="Hipervnculo"/>
            <w:rFonts w:ascii="Times New Roman" w:hAnsi="Times New Roman"/>
            <w:noProof/>
          </w:rPr>
          <w:t>Funciones del producto</w:t>
        </w:r>
        <w:r w:rsidR="00315AEC">
          <w:rPr>
            <w:noProof/>
            <w:webHidden/>
          </w:rPr>
          <w:tab/>
        </w:r>
        <w:r w:rsidR="00315AEC">
          <w:rPr>
            <w:noProof/>
            <w:webHidden/>
          </w:rPr>
          <w:fldChar w:fldCharType="begin"/>
        </w:r>
        <w:r w:rsidR="00315AEC">
          <w:rPr>
            <w:noProof/>
            <w:webHidden/>
          </w:rPr>
          <w:instrText xml:space="preserve"> PAGEREF _Toc26043054 \h </w:instrText>
        </w:r>
        <w:r w:rsidR="00315AEC">
          <w:rPr>
            <w:noProof/>
            <w:webHidden/>
          </w:rPr>
        </w:r>
        <w:r w:rsidR="00315AEC">
          <w:rPr>
            <w:noProof/>
            <w:webHidden/>
          </w:rPr>
          <w:fldChar w:fldCharType="separate"/>
        </w:r>
        <w:r w:rsidR="00315AEC">
          <w:rPr>
            <w:noProof/>
            <w:webHidden/>
          </w:rPr>
          <w:t>8</w:t>
        </w:r>
        <w:r w:rsidR="00315AEC">
          <w:rPr>
            <w:noProof/>
            <w:webHidden/>
          </w:rPr>
          <w:fldChar w:fldCharType="end"/>
        </w:r>
      </w:hyperlink>
    </w:p>
    <w:p w14:paraId="11521221" w14:textId="2B4D972D" w:rsidR="00315AEC" w:rsidRDefault="00CD5292">
      <w:pPr>
        <w:pStyle w:val="TDC2"/>
        <w:rPr>
          <w:rFonts w:cstheme="minorBidi"/>
          <w:noProof/>
        </w:rPr>
      </w:pPr>
      <w:hyperlink w:anchor="_Toc26043055" w:history="1">
        <w:r w:rsidR="00315AEC" w:rsidRPr="00734672">
          <w:rPr>
            <w:rStyle w:val="Hipervnculo"/>
            <w:rFonts w:ascii="Times New Roman" w:hAnsi="Times New Roman"/>
            <w:noProof/>
          </w:rPr>
          <w:t>2.2.1</w:t>
        </w:r>
        <w:r w:rsidR="00315AEC">
          <w:rPr>
            <w:rFonts w:cstheme="minorBidi"/>
            <w:noProof/>
          </w:rPr>
          <w:tab/>
        </w:r>
        <w:r w:rsidR="00315AEC" w:rsidRPr="00734672">
          <w:rPr>
            <w:rStyle w:val="Hipervnculo"/>
            <w:rFonts w:ascii="Times New Roman" w:hAnsi="Times New Roman"/>
            <w:noProof/>
          </w:rPr>
          <w:t>Usuarios</w:t>
        </w:r>
        <w:r w:rsidR="00315AEC">
          <w:rPr>
            <w:noProof/>
            <w:webHidden/>
          </w:rPr>
          <w:tab/>
        </w:r>
        <w:r w:rsidR="00315AEC">
          <w:rPr>
            <w:noProof/>
            <w:webHidden/>
          </w:rPr>
          <w:fldChar w:fldCharType="begin"/>
        </w:r>
        <w:r w:rsidR="00315AEC">
          <w:rPr>
            <w:noProof/>
            <w:webHidden/>
          </w:rPr>
          <w:instrText xml:space="preserve"> PAGEREF _Toc26043055 \h </w:instrText>
        </w:r>
        <w:r w:rsidR="00315AEC">
          <w:rPr>
            <w:noProof/>
            <w:webHidden/>
          </w:rPr>
        </w:r>
        <w:r w:rsidR="00315AEC">
          <w:rPr>
            <w:noProof/>
            <w:webHidden/>
          </w:rPr>
          <w:fldChar w:fldCharType="separate"/>
        </w:r>
        <w:r w:rsidR="00315AEC">
          <w:rPr>
            <w:noProof/>
            <w:webHidden/>
          </w:rPr>
          <w:t>8</w:t>
        </w:r>
        <w:r w:rsidR="00315AEC">
          <w:rPr>
            <w:noProof/>
            <w:webHidden/>
          </w:rPr>
          <w:fldChar w:fldCharType="end"/>
        </w:r>
      </w:hyperlink>
    </w:p>
    <w:p w14:paraId="148E3563" w14:textId="5B219EC3" w:rsidR="00315AEC" w:rsidRDefault="00CD5292">
      <w:pPr>
        <w:pStyle w:val="TDC2"/>
        <w:rPr>
          <w:rFonts w:cstheme="minorBidi"/>
          <w:noProof/>
        </w:rPr>
      </w:pPr>
      <w:hyperlink w:anchor="_Toc26043056" w:history="1">
        <w:r w:rsidR="00315AEC" w:rsidRPr="00734672">
          <w:rPr>
            <w:rStyle w:val="Hipervnculo"/>
            <w:rFonts w:ascii="Times New Roman" w:hAnsi="Times New Roman"/>
            <w:noProof/>
          </w:rPr>
          <w:t>2.2.2</w:t>
        </w:r>
        <w:r w:rsidR="00315AEC">
          <w:rPr>
            <w:rFonts w:cstheme="minorBidi"/>
            <w:noProof/>
          </w:rPr>
          <w:tab/>
        </w:r>
        <w:r w:rsidR="00315AEC" w:rsidRPr="00734672">
          <w:rPr>
            <w:rStyle w:val="Hipervnculo"/>
            <w:rFonts w:ascii="Times New Roman" w:hAnsi="Times New Roman"/>
            <w:noProof/>
          </w:rPr>
          <w:t>Favores</w:t>
        </w:r>
        <w:r w:rsidR="00315AEC">
          <w:rPr>
            <w:noProof/>
            <w:webHidden/>
          </w:rPr>
          <w:tab/>
        </w:r>
        <w:r w:rsidR="00315AEC">
          <w:rPr>
            <w:noProof/>
            <w:webHidden/>
          </w:rPr>
          <w:fldChar w:fldCharType="begin"/>
        </w:r>
        <w:r w:rsidR="00315AEC">
          <w:rPr>
            <w:noProof/>
            <w:webHidden/>
          </w:rPr>
          <w:instrText xml:space="preserve"> PAGEREF _Toc26043056 \h </w:instrText>
        </w:r>
        <w:r w:rsidR="00315AEC">
          <w:rPr>
            <w:noProof/>
            <w:webHidden/>
          </w:rPr>
        </w:r>
        <w:r w:rsidR="00315AEC">
          <w:rPr>
            <w:noProof/>
            <w:webHidden/>
          </w:rPr>
          <w:fldChar w:fldCharType="separate"/>
        </w:r>
        <w:r w:rsidR="00315AEC">
          <w:rPr>
            <w:noProof/>
            <w:webHidden/>
          </w:rPr>
          <w:t>9</w:t>
        </w:r>
        <w:r w:rsidR="00315AEC">
          <w:rPr>
            <w:noProof/>
            <w:webHidden/>
          </w:rPr>
          <w:fldChar w:fldCharType="end"/>
        </w:r>
      </w:hyperlink>
    </w:p>
    <w:p w14:paraId="2EA2CFB0" w14:textId="0CCAB374" w:rsidR="00315AEC" w:rsidRDefault="00CD5292">
      <w:pPr>
        <w:pStyle w:val="TDC2"/>
        <w:rPr>
          <w:rFonts w:cstheme="minorBidi"/>
          <w:noProof/>
        </w:rPr>
      </w:pPr>
      <w:hyperlink w:anchor="_Toc26043057" w:history="1">
        <w:r w:rsidR="00315AEC" w:rsidRPr="00734672">
          <w:rPr>
            <w:rStyle w:val="Hipervnculo"/>
            <w:rFonts w:ascii="Times New Roman" w:hAnsi="Times New Roman"/>
            <w:noProof/>
          </w:rPr>
          <w:t>2.2.3</w:t>
        </w:r>
        <w:r w:rsidR="00315AEC">
          <w:rPr>
            <w:rFonts w:cstheme="minorBidi"/>
            <w:noProof/>
          </w:rPr>
          <w:tab/>
        </w:r>
        <w:r w:rsidR="00315AEC" w:rsidRPr="00734672">
          <w:rPr>
            <w:rStyle w:val="Hipervnculo"/>
            <w:rFonts w:ascii="Times New Roman" w:hAnsi="Times New Roman"/>
            <w:noProof/>
          </w:rPr>
          <w:t>Premios y compras</w:t>
        </w:r>
        <w:r w:rsidR="00315AEC">
          <w:rPr>
            <w:noProof/>
            <w:webHidden/>
          </w:rPr>
          <w:tab/>
        </w:r>
        <w:r w:rsidR="00315AEC">
          <w:rPr>
            <w:noProof/>
            <w:webHidden/>
          </w:rPr>
          <w:fldChar w:fldCharType="begin"/>
        </w:r>
        <w:r w:rsidR="00315AEC">
          <w:rPr>
            <w:noProof/>
            <w:webHidden/>
          </w:rPr>
          <w:instrText xml:space="preserve"> PAGEREF _Toc26043057 \h </w:instrText>
        </w:r>
        <w:r w:rsidR="00315AEC">
          <w:rPr>
            <w:noProof/>
            <w:webHidden/>
          </w:rPr>
        </w:r>
        <w:r w:rsidR="00315AEC">
          <w:rPr>
            <w:noProof/>
            <w:webHidden/>
          </w:rPr>
          <w:fldChar w:fldCharType="separate"/>
        </w:r>
        <w:r w:rsidR="00315AEC">
          <w:rPr>
            <w:noProof/>
            <w:webHidden/>
          </w:rPr>
          <w:t>10</w:t>
        </w:r>
        <w:r w:rsidR="00315AEC">
          <w:rPr>
            <w:noProof/>
            <w:webHidden/>
          </w:rPr>
          <w:fldChar w:fldCharType="end"/>
        </w:r>
      </w:hyperlink>
    </w:p>
    <w:p w14:paraId="370659AC" w14:textId="7A8FB794" w:rsidR="00315AEC" w:rsidRDefault="00CD5292">
      <w:pPr>
        <w:pStyle w:val="TDC2"/>
        <w:rPr>
          <w:rFonts w:cstheme="minorBidi"/>
          <w:noProof/>
        </w:rPr>
      </w:pPr>
      <w:hyperlink w:anchor="_Toc26043058" w:history="1">
        <w:r w:rsidR="00315AEC" w:rsidRPr="00734672">
          <w:rPr>
            <w:rStyle w:val="Hipervnculo"/>
            <w:rFonts w:ascii="Times New Roman" w:hAnsi="Times New Roman"/>
            <w:noProof/>
          </w:rPr>
          <w:t>2.2.4</w:t>
        </w:r>
        <w:r w:rsidR="00315AEC">
          <w:rPr>
            <w:rFonts w:cstheme="minorBidi"/>
            <w:noProof/>
          </w:rPr>
          <w:tab/>
        </w:r>
        <w:r w:rsidR="00315AEC" w:rsidRPr="00734672">
          <w:rPr>
            <w:rStyle w:val="Hipervnculo"/>
            <w:rFonts w:ascii="Times New Roman" w:hAnsi="Times New Roman"/>
            <w:noProof/>
          </w:rPr>
          <w:t>Buscador y geolocalizador</w:t>
        </w:r>
        <w:r w:rsidR="00315AEC">
          <w:rPr>
            <w:noProof/>
            <w:webHidden/>
          </w:rPr>
          <w:tab/>
        </w:r>
        <w:r w:rsidR="00315AEC">
          <w:rPr>
            <w:noProof/>
            <w:webHidden/>
          </w:rPr>
          <w:fldChar w:fldCharType="begin"/>
        </w:r>
        <w:r w:rsidR="00315AEC">
          <w:rPr>
            <w:noProof/>
            <w:webHidden/>
          </w:rPr>
          <w:instrText xml:space="preserve"> PAGEREF _Toc26043058 \h </w:instrText>
        </w:r>
        <w:r w:rsidR="00315AEC">
          <w:rPr>
            <w:noProof/>
            <w:webHidden/>
          </w:rPr>
        </w:r>
        <w:r w:rsidR="00315AEC">
          <w:rPr>
            <w:noProof/>
            <w:webHidden/>
          </w:rPr>
          <w:fldChar w:fldCharType="separate"/>
        </w:r>
        <w:r w:rsidR="00315AEC">
          <w:rPr>
            <w:noProof/>
            <w:webHidden/>
          </w:rPr>
          <w:t>10</w:t>
        </w:r>
        <w:r w:rsidR="00315AEC">
          <w:rPr>
            <w:noProof/>
            <w:webHidden/>
          </w:rPr>
          <w:fldChar w:fldCharType="end"/>
        </w:r>
      </w:hyperlink>
    </w:p>
    <w:p w14:paraId="09AAE0F2" w14:textId="0FFA727F" w:rsidR="00315AEC" w:rsidRDefault="00CD5292">
      <w:pPr>
        <w:pStyle w:val="TDC2"/>
        <w:rPr>
          <w:rFonts w:cstheme="minorBidi"/>
          <w:noProof/>
        </w:rPr>
      </w:pPr>
      <w:hyperlink w:anchor="_Toc26043059" w:history="1">
        <w:r w:rsidR="00315AEC" w:rsidRPr="00734672">
          <w:rPr>
            <w:rStyle w:val="Hipervnculo"/>
            <w:rFonts w:ascii="Times New Roman" w:hAnsi="Times New Roman"/>
            <w:noProof/>
          </w:rPr>
          <w:t>2.3</w:t>
        </w:r>
        <w:r w:rsidR="00315AEC">
          <w:rPr>
            <w:rFonts w:cstheme="minorBidi"/>
            <w:noProof/>
          </w:rPr>
          <w:tab/>
        </w:r>
        <w:r w:rsidR="00315AEC" w:rsidRPr="00734672">
          <w:rPr>
            <w:rStyle w:val="Hipervnculo"/>
            <w:rFonts w:ascii="Times New Roman" w:hAnsi="Times New Roman"/>
            <w:noProof/>
          </w:rPr>
          <w:t>Características del usuario</w:t>
        </w:r>
        <w:r w:rsidR="00315AEC">
          <w:rPr>
            <w:noProof/>
            <w:webHidden/>
          </w:rPr>
          <w:tab/>
        </w:r>
        <w:r w:rsidR="00315AEC">
          <w:rPr>
            <w:noProof/>
            <w:webHidden/>
          </w:rPr>
          <w:fldChar w:fldCharType="begin"/>
        </w:r>
        <w:r w:rsidR="00315AEC">
          <w:rPr>
            <w:noProof/>
            <w:webHidden/>
          </w:rPr>
          <w:instrText xml:space="preserve"> PAGEREF _Toc26043059 \h </w:instrText>
        </w:r>
        <w:r w:rsidR="00315AEC">
          <w:rPr>
            <w:noProof/>
            <w:webHidden/>
          </w:rPr>
        </w:r>
        <w:r w:rsidR="00315AEC">
          <w:rPr>
            <w:noProof/>
            <w:webHidden/>
          </w:rPr>
          <w:fldChar w:fldCharType="separate"/>
        </w:r>
        <w:r w:rsidR="00315AEC">
          <w:rPr>
            <w:noProof/>
            <w:webHidden/>
          </w:rPr>
          <w:t>11</w:t>
        </w:r>
        <w:r w:rsidR="00315AEC">
          <w:rPr>
            <w:noProof/>
            <w:webHidden/>
          </w:rPr>
          <w:fldChar w:fldCharType="end"/>
        </w:r>
      </w:hyperlink>
    </w:p>
    <w:p w14:paraId="7B8465FF" w14:textId="2638E558" w:rsidR="00315AEC" w:rsidRDefault="00CD5292">
      <w:pPr>
        <w:pStyle w:val="TDC2"/>
        <w:rPr>
          <w:rFonts w:cstheme="minorBidi"/>
          <w:noProof/>
        </w:rPr>
      </w:pPr>
      <w:hyperlink w:anchor="_Toc26043060" w:history="1">
        <w:r w:rsidR="00315AEC" w:rsidRPr="00734672">
          <w:rPr>
            <w:rStyle w:val="Hipervnculo"/>
            <w:rFonts w:ascii="Times New Roman" w:hAnsi="Times New Roman"/>
            <w:noProof/>
          </w:rPr>
          <w:t>2.4</w:t>
        </w:r>
        <w:r w:rsidR="00315AEC">
          <w:rPr>
            <w:rFonts w:cstheme="minorBidi"/>
            <w:noProof/>
          </w:rPr>
          <w:tab/>
        </w:r>
        <w:r w:rsidR="00315AEC" w:rsidRPr="00734672">
          <w:rPr>
            <w:rStyle w:val="Hipervnculo"/>
            <w:rFonts w:ascii="Times New Roman" w:hAnsi="Times New Roman"/>
            <w:noProof/>
          </w:rPr>
          <w:t>Restricciones</w:t>
        </w:r>
        <w:r w:rsidR="00315AEC">
          <w:rPr>
            <w:noProof/>
            <w:webHidden/>
          </w:rPr>
          <w:tab/>
        </w:r>
        <w:r w:rsidR="00315AEC">
          <w:rPr>
            <w:noProof/>
            <w:webHidden/>
          </w:rPr>
          <w:fldChar w:fldCharType="begin"/>
        </w:r>
        <w:r w:rsidR="00315AEC">
          <w:rPr>
            <w:noProof/>
            <w:webHidden/>
          </w:rPr>
          <w:instrText xml:space="preserve"> PAGEREF _Toc26043060 \h </w:instrText>
        </w:r>
        <w:r w:rsidR="00315AEC">
          <w:rPr>
            <w:noProof/>
            <w:webHidden/>
          </w:rPr>
        </w:r>
        <w:r w:rsidR="00315AEC">
          <w:rPr>
            <w:noProof/>
            <w:webHidden/>
          </w:rPr>
          <w:fldChar w:fldCharType="separate"/>
        </w:r>
        <w:r w:rsidR="00315AEC">
          <w:rPr>
            <w:noProof/>
            <w:webHidden/>
          </w:rPr>
          <w:t>11</w:t>
        </w:r>
        <w:r w:rsidR="00315AEC">
          <w:rPr>
            <w:noProof/>
            <w:webHidden/>
          </w:rPr>
          <w:fldChar w:fldCharType="end"/>
        </w:r>
      </w:hyperlink>
    </w:p>
    <w:p w14:paraId="2149EFC9" w14:textId="74FCAB0C" w:rsidR="00315AEC" w:rsidRDefault="00CD5292">
      <w:pPr>
        <w:pStyle w:val="TDC2"/>
        <w:rPr>
          <w:rFonts w:cstheme="minorBidi"/>
          <w:noProof/>
        </w:rPr>
      </w:pPr>
      <w:hyperlink w:anchor="_Toc26043061" w:history="1">
        <w:r w:rsidR="00315AEC" w:rsidRPr="00734672">
          <w:rPr>
            <w:rStyle w:val="Hipervnculo"/>
            <w:rFonts w:ascii="Times New Roman" w:hAnsi="Times New Roman"/>
            <w:noProof/>
          </w:rPr>
          <w:t>2.4.1</w:t>
        </w:r>
        <w:r w:rsidR="00315AEC">
          <w:rPr>
            <w:rFonts w:cstheme="minorBidi"/>
            <w:noProof/>
          </w:rPr>
          <w:tab/>
        </w:r>
        <w:r w:rsidR="00315AEC" w:rsidRPr="00734672">
          <w:rPr>
            <w:rStyle w:val="Hipervnculo"/>
            <w:rFonts w:ascii="Times New Roman" w:hAnsi="Times New Roman"/>
            <w:noProof/>
          </w:rPr>
          <w:t>Restricciones legales</w:t>
        </w:r>
        <w:r w:rsidR="00315AEC">
          <w:rPr>
            <w:noProof/>
            <w:webHidden/>
          </w:rPr>
          <w:tab/>
        </w:r>
        <w:r w:rsidR="00315AEC">
          <w:rPr>
            <w:noProof/>
            <w:webHidden/>
          </w:rPr>
          <w:fldChar w:fldCharType="begin"/>
        </w:r>
        <w:r w:rsidR="00315AEC">
          <w:rPr>
            <w:noProof/>
            <w:webHidden/>
          </w:rPr>
          <w:instrText xml:space="preserve"> PAGEREF _Toc26043061 \h </w:instrText>
        </w:r>
        <w:r w:rsidR="00315AEC">
          <w:rPr>
            <w:noProof/>
            <w:webHidden/>
          </w:rPr>
        </w:r>
        <w:r w:rsidR="00315AEC">
          <w:rPr>
            <w:noProof/>
            <w:webHidden/>
          </w:rPr>
          <w:fldChar w:fldCharType="separate"/>
        </w:r>
        <w:r w:rsidR="00315AEC">
          <w:rPr>
            <w:noProof/>
            <w:webHidden/>
          </w:rPr>
          <w:t>11</w:t>
        </w:r>
        <w:r w:rsidR="00315AEC">
          <w:rPr>
            <w:noProof/>
            <w:webHidden/>
          </w:rPr>
          <w:fldChar w:fldCharType="end"/>
        </w:r>
      </w:hyperlink>
    </w:p>
    <w:p w14:paraId="2C80A725" w14:textId="1221C788" w:rsidR="00315AEC" w:rsidRDefault="00CD5292">
      <w:pPr>
        <w:pStyle w:val="TDC2"/>
        <w:rPr>
          <w:rFonts w:cstheme="minorBidi"/>
          <w:noProof/>
        </w:rPr>
      </w:pPr>
      <w:hyperlink w:anchor="_Toc26043062" w:history="1">
        <w:r w:rsidR="00315AEC" w:rsidRPr="00734672">
          <w:rPr>
            <w:rStyle w:val="Hipervnculo"/>
            <w:rFonts w:ascii="Times New Roman" w:hAnsi="Times New Roman"/>
            <w:noProof/>
          </w:rPr>
          <w:t>2.4.2</w:t>
        </w:r>
        <w:r w:rsidR="00315AEC">
          <w:rPr>
            <w:rFonts w:cstheme="minorBidi"/>
            <w:noProof/>
          </w:rPr>
          <w:tab/>
        </w:r>
        <w:r w:rsidR="00315AEC" w:rsidRPr="00734672">
          <w:rPr>
            <w:rStyle w:val="Hipervnculo"/>
            <w:rFonts w:ascii="Times New Roman" w:hAnsi="Times New Roman"/>
            <w:noProof/>
          </w:rPr>
          <w:t>Restricciones técnicas</w:t>
        </w:r>
        <w:r w:rsidR="00315AEC">
          <w:rPr>
            <w:noProof/>
            <w:webHidden/>
          </w:rPr>
          <w:tab/>
        </w:r>
        <w:r w:rsidR="00315AEC">
          <w:rPr>
            <w:noProof/>
            <w:webHidden/>
          </w:rPr>
          <w:fldChar w:fldCharType="begin"/>
        </w:r>
        <w:r w:rsidR="00315AEC">
          <w:rPr>
            <w:noProof/>
            <w:webHidden/>
          </w:rPr>
          <w:instrText xml:space="preserve"> PAGEREF _Toc26043062 \h </w:instrText>
        </w:r>
        <w:r w:rsidR="00315AEC">
          <w:rPr>
            <w:noProof/>
            <w:webHidden/>
          </w:rPr>
        </w:r>
        <w:r w:rsidR="00315AEC">
          <w:rPr>
            <w:noProof/>
            <w:webHidden/>
          </w:rPr>
          <w:fldChar w:fldCharType="separate"/>
        </w:r>
        <w:r w:rsidR="00315AEC">
          <w:rPr>
            <w:noProof/>
            <w:webHidden/>
          </w:rPr>
          <w:t>11</w:t>
        </w:r>
        <w:r w:rsidR="00315AEC">
          <w:rPr>
            <w:noProof/>
            <w:webHidden/>
          </w:rPr>
          <w:fldChar w:fldCharType="end"/>
        </w:r>
      </w:hyperlink>
    </w:p>
    <w:p w14:paraId="5E9907F6" w14:textId="5E2ECDFB" w:rsidR="00315AEC" w:rsidRDefault="00CD5292">
      <w:pPr>
        <w:pStyle w:val="TDC2"/>
        <w:rPr>
          <w:rFonts w:cstheme="minorBidi"/>
          <w:noProof/>
        </w:rPr>
      </w:pPr>
      <w:hyperlink w:anchor="_Toc26043063" w:history="1">
        <w:r w:rsidR="00315AEC" w:rsidRPr="00734672">
          <w:rPr>
            <w:rStyle w:val="Hipervnculo"/>
            <w:rFonts w:ascii="Times New Roman" w:hAnsi="Times New Roman"/>
            <w:noProof/>
          </w:rPr>
          <w:t>2.4.3</w:t>
        </w:r>
        <w:r w:rsidR="00315AEC">
          <w:rPr>
            <w:rFonts w:cstheme="minorBidi"/>
            <w:noProof/>
          </w:rPr>
          <w:tab/>
        </w:r>
        <w:r w:rsidR="00315AEC" w:rsidRPr="00734672">
          <w:rPr>
            <w:rStyle w:val="Hipervnculo"/>
            <w:rFonts w:ascii="Times New Roman" w:hAnsi="Times New Roman"/>
            <w:noProof/>
          </w:rPr>
          <w:t>Restricciones de proyecto</w:t>
        </w:r>
        <w:r w:rsidR="00315AEC">
          <w:rPr>
            <w:noProof/>
            <w:webHidden/>
          </w:rPr>
          <w:tab/>
        </w:r>
        <w:r w:rsidR="00315AEC">
          <w:rPr>
            <w:noProof/>
            <w:webHidden/>
          </w:rPr>
          <w:fldChar w:fldCharType="begin"/>
        </w:r>
        <w:r w:rsidR="00315AEC">
          <w:rPr>
            <w:noProof/>
            <w:webHidden/>
          </w:rPr>
          <w:instrText xml:space="preserve"> PAGEREF _Toc26043063 \h </w:instrText>
        </w:r>
        <w:r w:rsidR="00315AEC">
          <w:rPr>
            <w:noProof/>
            <w:webHidden/>
          </w:rPr>
        </w:r>
        <w:r w:rsidR="00315AEC">
          <w:rPr>
            <w:noProof/>
            <w:webHidden/>
          </w:rPr>
          <w:fldChar w:fldCharType="separate"/>
        </w:r>
        <w:r w:rsidR="00315AEC">
          <w:rPr>
            <w:noProof/>
            <w:webHidden/>
          </w:rPr>
          <w:t>12</w:t>
        </w:r>
        <w:r w:rsidR="00315AEC">
          <w:rPr>
            <w:noProof/>
            <w:webHidden/>
          </w:rPr>
          <w:fldChar w:fldCharType="end"/>
        </w:r>
      </w:hyperlink>
    </w:p>
    <w:p w14:paraId="2FD35A2F" w14:textId="4BBE7ACA" w:rsidR="00315AEC" w:rsidRDefault="00CD5292">
      <w:pPr>
        <w:pStyle w:val="TDC2"/>
        <w:rPr>
          <w:rFonts w:cstheme="minorBidi"/>
          <w:noProof/>
        </w:rPr>
      </w:pPr>
      <w:hyperlink w:anchor="_Toc26043064" w:history="1">
        <w:r w:rsidR="00315AEC" w:rsidRPr="00734672">
          <w:rPr>
            <w:rStyle w:val="Hipervnculo"/>
            <w:rFonts w:ascii="Times New Roman" w:hAnsi="Times New Roman"/>
            <w:noProof/>
          </w:rPr>
          <w:t>2.5</w:t>
        </w:r>
        <w:r w:rsidR="00315AEC">
          <w:rPr>
            <w:rFonts w:cstheme="minorBidi"/>
            <w:noProof/>
          </w:rPr>
          <w:tab/>
        </w:r>
        <w:r w:rsidR="00315AEC" w:rsidRPr="00734672">
          <w:rPr>
            <w:rStyle w:val="Hipervnculo"/>
            <w:rFonts w:ascii="Times New Roman" w:hAnsi="Times New Roman"/>
            <w:noProof/>
          </w:rPr>
          <w:t>Supuestos y dependencias</w:t>
        </w:r>
        <w:r w:rsidR="00315AEC">
          <w:rPr>
            <w:noProof/>
            <w:webHidden/>
          </w:rPr>
          <w:tab/>
        </w:r>
        <w:r w:rsidR="00315AEC">
          <w:rPr>
            <w:noProof/>
            <w:webHidden/>
          </w:rPr>
          <w:fldChar w:fldCharType="begin"/>
        </w:r>
        <w:r w:rsidR="00315AEC">
          <w:rPr>
            <w:noProof/>
            <w:webHidden/>
          </w:rPr>
          <w:instrText xml:space="preserve"> PAGEREF _Toc26043064 \h </w:instrText>
        </w:r>
        <w:r w:rsidR="00315AEC">
          <w:rPr>
            <w:noProof/>
            <w:webHidden/>
          </w:rPr>
        </w:r>
        <w:r w:rsidR="00315AEC">
          <w:rPr>
            <w:noProof/>
            <w:webHidden/>
          </w:rPr>
          <w:fldChar w:fldCharType="separate"/>
        </w:r>
        <w:r w:rsidR="00315AEC">
          <w:rPr>
            <w:noProof/>
            <w:webHidden/>
          </w:rPr>
          <w:t>12</w:t>
        </w:r>
        <w:r w:rsidR="00315AEC">
          <w:rPr>
            <w:noProof/>
            <w:webHidden/>
          </w:rPr>
          <w:fldChar w:fldCharType="end"/>
        </w:r>
      </w:hyperlink>
    </w:p>
    <w:p w14:paraId="5A37938A" w14:textId="49A6028B" w:rsidR="00315AEC" w:rsidRDefault="00CD5292">
      <w:pPr>
        <w:pStyle w:val="TDC2"/>
        <w:rPr>
          <w:rFonts w:cstheme="minorBidi"/>
          <w:noProof/>
        </w:rPr>
      </w:pPr>
      <w:hyperlink w:anchor="_Toc26043065" w:history="1">
        <w:r w:rsidR="00315AEC" w:rsidRPr="00734672">
          <w:rPr>
            <w:rStyle w:val="Hipervnculo"/>
            <w:rFonts w:ascii="Times New Roman" w:hAnsi="Times New Roman"/>
            <w:noProof/>
          </w:rPr>
          <w:t>2.6</w:t>
        </w:r>
        <w:r w:rsidR="00315AEC">
          <w:rPr>
            <w:rFonts w:cstheme="minorBidi"/>
            <w:noProof/>
          </w:rPr>
          <w:tab/>
        </w:r>
        <w:r w:rsidR="00315AEC" w:rsidRPr="00734672">
          <w:rPr>
            <w:rStyle w:val="Hipervnculo"/>
            <w:rFonts w:ascii="Times New Roman" w:hAnsi="Times New Roman"/>
            <w:noProof/>
          </w:rPr>
          <w:t>Requisitos futuros</w:t>
        </w:r>
        <w:r w:rsidR="00315AEC">
          <w:rPr>
            <w:noProof/>
            <w:webHidden/>
          </w:rPr>
          <w:tab/>
        </w:r>
        <w:r w:rsidR="00315AEC">
          <w:rPr>
            <w:noProof/>
            <w:webHidden/>
          </w:rPr>
          <w:fldChar w:fldCharType="begin"/>
        </w:r>
        <w:r w:rsidR="00315AEC">
          <w:rPr>
            <w:noProof/>
            <w:webHidden/>
          </w:rPr>
          <w:instrText xml:space="preserve"> PAGEREF _Toc26043065 \h </w:instrText>
        </w:r>
        <w:r w:rsidR="00315AEC">
          <w:rPr>
            <w:noProof/>
            <w:webHidden/>
          </w:rPr>
        </w:r>
        <w:r w:rsidR="00315AEC">
          <w:rPr>
            <w:noProof/>
            <w:webHidden/>
          </w:rPr>
          <w:fldChar w:fldCharType="separate"/>
        </w:r>
        <w:r w:rsidR="00315AEC">
          <w:rPr>
            <w:noProof/>
            <w:webHidden/>
          </w:rPr>
          <w:t>12</w:t>
        </w:r>
        <w:r w:rsidR="00315AEC">
          <w:rPr>
            <w:noProof/>
            <w:webHidden/>
          </w:rPr>
          <w:fldChar w:fldCharType="end"/>
        </w:r>
      </w:hyperlink>
    </w:p>
    <w:p w14:paraId="21240680" w14:textId="66DCCF6C" w:rsidR="00315AEC" w:rsidRDefault="00CD5292">
      <w:pPr>
        <w:pStyle w:val="TDC1"/>
        <w:rPr>
          <w:rFonts w:asciiTheme="minorHAnsi" w:hAnsiTheme="minorHAnsi" w:cstheme="minorBidi"/>
          <w:sz w:val="22"/>
        </w:rPr>
      </w:pPr>
      <w:hyperlink w:anchor="_Toc26043066" w:history="1">
        <w:r w:rsidR="00315AEC" w:rsidRPr="00734672">
          <w:rPr>
            <w:rStyle w:val="Hipervnculo"/>
          </w:rPr>
          <w:t>3.</w:t>
        </w:r>
        <w:r w:rsidR="00315AEC">
          <w:rPr>
            <w:rFonts w:asciiTheme="minorHAnsi" w:hAnsiTheme="minorHAnsi" w:cstheme="minorBidi"/>
            <w:sz w:val="22"/>
          </w:rPr>
          <w:tab/>
        </w:r>
        <w:r w:rsidR="00315AEC" w:rsidRPr="00734672">
          <w:rPr>
            <w:rStyle w:val="Hipervnculo"/>
          </w:rPr>
          <w:t>Requisitos específicos</w:t>
        </w:r>
        <w:r w:rsidR="00315AEC">
          <w:rPr>
            <w:webHidden/>
          </w:rPr>
          <w:tab/>
        </w:r>
        <w:r w:rsidR="00315AEC">
          <w:rPr>
            <w:webHidden/>
          </w:rPr>
          <w:fldChar w:fldCharType="begin"/>
        </w:r>
        <w:r w:rsidR="00315AEC">
          <w:rPr>
            <w:webHidden/>
          </w:rPr>
          <w:instrText xml:space="preserve"> PAGEREF _Toc26043066 \h </w:instrText>
        </w:r>
        <w:r w:rsidR="00315AEC">
          <w:rPr>
            <w:webHidden/>
          </w:rPr>
        </w:r>
        <w:r w:rsidR="00315AEC">
          <w:rPr>
            <w:webHidden/>
          </w:rPr>
          <w:fldChar w:fldCharType="separate"/>
        </w:r>
        <w:r w:rsidR="00315AEC">
          <w:rPr>
            <w:webHidden/>
          </w:rPr>
          <w:t>13</w:t>
        </w:r>
        <w:r w:rsidR="00315AEC">
          <w:rPr>
            <w:webHidden/>
          </w:rPr>
          <w:fldChar w:fldCharType="end"/>
        </w:r>
      </w:hyperlink>
    </w:p>
    <w:p w14:paraId="7E1A2F84" w14:textId="7B544148" w:rsidR="00315AEC" w:rsidRDefault="00CD5292">
      <w:pPr>
        <w:pStyle w:val="TDC2"/>
        <w:rPr>
          <w:rFonts w:cstheme="minorBidi"/>
          <w:noProof/>
        </w:rPr>
      </w:pPr>
      <w:hyperlink w:anchor="_Toc26043067" w:history="1">
        <w:r w:rsidR="00315AEC" w:rsidRPr="00734672">
          <w:rPr>
            <w:rStyle w:val="Hipervnculo"/>
            <w:rFonts w:ascii="Times New Roman" w:hAnsi="Times New Roman"/>
            <w:noProof/>
          </w:rPr>
          <w:t>3.1</w:t>
        </w:r>
        <w:r w:rsidR="00315AEC">
          <w:rPr>
            <w:rFonts w:cstheme="minorBidi"/>
            <w:noProof/>
          </w:rPr>
          <w:tab/>
        </w:r>
        <w:r w:rsidR="00315AEC" w:rsidRPr="00734672">
          <w:rPr>
            <w:rStyle w:val="Hipervnculo"/>
            <w:rFonts w:ascii="Times New Roman" w:hAnsi="Times New Roman"/>
            <w:noProof/>
          </w:rPr>
          <w:t>Interfaces externos</w:t>
        </w:r>
        <w:r w:rsidR="00315AEC">
          <w:rPr>
            <w:noProof/>
            <w:webHidden/>
          </w:rPr>
          <w:tab/>
        </w:r>
        <w:r w:rsidR="00315AEC">
          <w:rPr>
            <w:noProof/>
            <w:webHidden/>
          </w:rPr>
          <w:fldChar w:fldCharType="begin"/>
        </w:r>
        <w:r w:rsidR="00315AEC">
          <w:rPr>
            <w:noProof/>
            <w:webHidden/>
          </w:rPr>
          <w:instrText xml:space="preserve"> PAGEREF _Toc26043067 \h </w:instrText>
        </w:r>
        <w:r w:rsidR="00315AEC">
          <w:rPr>
            <w:noProof/>
            <w:webHidden/>
          </w:rPr>
        </w:r>
        <w:r w:rsidR="00315AEC">
          <w:rPr>
            <w:noProof/>
            <w:webHidden/>
          </w:rPr>
          <w:fldChar w:fldCharType="separate"/>
        </w:r>
        <w:r w:rsidR="00315AEC">
          <w:rPr>
            <w:noProof/>
            <w:webHidden/>
          </w:rPr>
          <w:t>13</w:t>
        </w:r>
        <w:r w:rsidR="00315AEC">
          <w:rPr>
            <w:noProof/>
            <w:webHidden/>
          </w:rPr>
          <w:fldChar w:fldCharType="end"/>
        </w:r>
      </w:hyperlink>
    </w:p>
    <w:p w14:paraId="4D9DE50C" w14:textId="24941409" w:rsidR="00315AEC" w:rsidRDefault="00CD5292">
      <w:pPr>
        <w:pStyle w:val="TDC2"/>
        <w:rPr>
          <w:rFonts w:cstheme="minorBidi"/>
          <w:noProof/>
        </w:rPr>
      </w:pPr>
      <w:hyperlink w:anchor="_Toc26043068" w:history="1">
        <w:r w:rsidR="00315AEC" w:rsidRPr="00734672">
          <w:rPr>
            <w:rStyle w:val="Hipervnculo"/>
            <w:rFonts w:ascii="Times New Roman" w:hAnsi="Times New Roman"/>
            <w:noProof/>
          </w:rPr>
          <w:t>3.1.1</w:t>
        </w:r>
        <w:r w:rsidR="00315AEC">
          <w:rPr>
            <w:rFonts w:cstheme="minorBidi"/>
            <w:noProof/>
          </w:rPr>
          <w:tab/>
        </w:r>
        <w:r w:rsidR="00315AEC" w:rsidRPr="00734672">
          <w:rPr>
            <w:rStyle w:val="Hipervnculo"/>
            <w:rFonts w:ascii="Times New Roman" w:hAnsi="Times New Roman"/>
            <w:noProof/>
          </w:rPr>
          <w:t>Interfaces de usuario</w:t>
        </w:r>
        <w:r w:rsidR="00315AEC">
          <w:rPr>
            <w:noProof/>
            <w:webHidden/>
          </w:rPr>
          <w:tab/>
        </w:r>
        <w:r w:rsidR="00315AEC">
          <w:rPr>
            <w:noProof/>
            <w:webHidden/>
          </w:rPr>
          <w:fldChar w:fldCharType="begin"/>
        </w:r>
        <w:r w:rsidR="00315AEC">
          <w:rPr>
            <w:noProof/>
            <w:webHidden/>
          </w:rPr>
          <w:instrText xml:space="preserve"> PAGEREF _Toc26043068 \h </w:instrText>
        </w:r>
        <w:r w:rsidR="00315AEC">
          <w:rPr>
            <w:noProof/>
            <w:webHidden/>
          </w:rPr>
        </w:r>
        <w:r w:rsidR="00315AEC">
          <w:rPr>
            <w:noProof/>
            <w:webHidden/>
          </w:rPr>
          <w:fldChar w:fldCharType="separate"/>
        </w:r>
        <w:r w:rsidR="00315AEC">
          <w:rPr>
            <w:noProof/>
            <w:webHidden/>
          </w:rPr>
          <w:t>13</w:t>
        </w:r>
        <w:r w:rsidR="00315AEC">
          <w:rPr>
            <w:noProof/>
            <w:webHidden/>
          </w:rPr>
          <w:fldChar w:fldCharType="end"/>
        </w:r>
      </w:hyperlink>
    </w:p>
    <w:p w14:paraId="3D68CE35" w14:textId="60B7F43D" w:rsidR="00315AEC" w:rsidRDefault="00CD5292">
      <w:pPr>
        <w:pStyle w:val="TDC2"/>
        <w:rPr>
          <w:rFonts w:cstheme="minorBidi"/>
          <w:noProof/>
        </w:rPr>
      </w:pPr>
      <w:hyperlink w:anchor="_Toc26043069" w:history="1">
        <w:r w:rsidR="00315AEC" w:rsidRPr="00734672">
          <w:rPr>
            <w:rStyle w:val="Hipervnculo"/>
            <w:rFonts w:ascii="Times New Roman" w:hAnsi="Times New Roman"/>
            <w:noProof/>
          </w:rPr>
          <w:t>3.1.2</w:t>
        </w:r>
        <w:r w:rsidR="00315AEC">
          <w:rPr>
            <w:rFonts w:cstheme="minorBidi"/>
            <w:noProof/>
          </w:rPr>
          <w:tab/>
        </w:r>
        <w:r w:rsidR="00315AEC" w:rsidRPr="00734672">
          <w:rPr>
            <w:rStyle w:val="Hipervnculo"/>
            <w:rFonts w:ascii="Times New Roman" w:hAnsi="Times New Roman"/>
            <w:noProof/>
          </w:rPr>
          <w:t>Interfaces Hardware</w:t>
        </w:r>
        <w:r w:rsidR="00315AEC">
          <w:rPr>
            <w:noProof/>
            <w:webHidden/>
          </w:rPr>
          <w:tab/>
        </w:r>
        <w:r w:rsidR="00315AEC">
          <w:rPr>
            <w:noProof/>
            <w:webHidden/>
          </w:rPr>
          <w:fldChar w:fldCharType="begin"/>
        </w:r>
        <w:r w:rsidR="00315AEC">
          <w:rPr>
            <w:noProof/>
            <w:webHidden/>
          </w:rPr>
          <w:instrText xml:space="preserve"> PAGEREF _Toc26043069 \h </w:instrText>
        </w:r>
        <w:r w:rsidR="00315AEC">
          <w:rPr>
            <w:noProof/>
            <w:webHidden/>
          </w:rPr>
        </w:r>
        <w:r w:rsidR="00315AEC">
          <w:rPr>
            <w:noProof/>
            <w:webHidden/>
          </w:rPr>
          <w:fldChar w:fldCharType="separate"/>
        </w:r>
        <w:r w:rsidR="00315AEC">
          <w:rPr>
            <w:noProof/>
            <w:webHidden/>
          </w:rPr>
          <w:t>21</w:t>
        </w:r>
        <w:r w:rsidR="00315AEC">
          <w:rPr>
            <w:noProof/>
            <w:webHidden/>
          </w:rPr>
          <w:fldChar w:fldCharType="end"/>
        </w:r>
      </w:hyperlink>
    </w:p>
    <w:p w14:paraId="78BBA0B7" w14:textId="0B7FA758" w:rsidR="00315AEC" w:rsidRDefault="00CD5292">
      <w:pPr>
        <w:pStyle w:val="TDC2"/>
        <w:rPr>
          <w:rFonts w:cstheme="minorBidi"/>
          <w:noProof/>
        </w:rPr>
      </w:pPr>
      <w:hyperlink w:anchor="_Toc26043070" w:history="1">
        <w:r w:rsidR="00315AEC" w:rsidRPr="00734672">
          <w:rPr>
            <w:rStyle w:val="Hipervnculo"/>
            <w:rFonts w:ascii="Times New Roman" w:hAnsi="Times New Roman"/>
            <w:noProof/>
          </w:rPr>
          <w:t>3.1.3</w:t>
        </w:r>
        <w:r w:rsidR="00315AEC">
          <w:rPr>
            <w:rFonts w:cstheme="minorBidi"/>
            <w:noProof/>
          </w:rPr>
          <w:tab/>
        </w:r>
        <w:r w:rsidR="00315AEC" w:rsidRPr="00734672">
          <w:rPr>
            <w:rStyle w:val="Hipervnculo"/>
            <w:rFonts w:ascii="Times New Roman" w:hAnsi="Times New Roman"/>
            <w:noProof/>
          </w:rPr>
          <w:t>Interfaces Software</w:t>
        </w:r>
        <w:r w:rsidR="00315AEC">
          <w:rPr>
            <w:noProof/>
            <w:webHidden/>
          </w:rPr>
          <w:tab/>
        </w:r>
        <w:r w:rsidR="00315AEC">
          <w:rPr>
            <w:noProof/>
            <w:webHidden/>
          </w:rPr>
          <w:fldChar w:fldCharType="begin"/>
        </w:r>
        <w:r w:rsidR="00315AEC">
          <w:rPr>
            <w:noProof/>
            <w:webHidden/>
          </w:rPr>
          <w:instrText xml:space="preserve"> PAGEREF _Toc26043070 \h </w:instrText>
        </w:r>
        <w:r w:rsidR="00315AEC">
          <w:rPr>
            <w:noProof/>
            <w:webHidden/>
          </w:rPr>
        </w:r>
        <w:r w:rsidR="00315AEC">
          <w:rPr>
            <w:noProof/>
            <w:webHidden/>
          </w:rPr>
          <w:fldChar w:fldCharType="separate"/>
        </w:r>
        <w:r w:rsidR="00315AEC">
          <w:rPr>
            <w:noProof/>
            <w:webHidden/>
          </w:rPr>
          <w:t>21</w:t>
        </w:r>
        <w:r w:rsidR="00315AEC">
          <w:rPr>
            <w:noProof/>
            <w:webHidden/>
          </w:rPr>
          <w:fldChar w:fldCharType="end"/>
        </w:r>
      </w:hyperlink>
    </w:p>
    <w:p w14:paraId="51118809" w14:textId="7500501F" w:rsidR="00315AEC" w:rsidRDefault="00CD5292">
      <w:pPr>
        <w:pStyle w:val="TDC2"/>
        <w:rPr>
          <w:rFonts w:cstheme="minorBidi"/>
          <w:noProof/>
        </w:rPr>
      </w:pPr>
      <w:hyperlink w:anchor="_Toc26043071" w:history="1">
        <w:r w:rsidR="00315AEC" w:rsidRPr="00734672">
          <w:rPr>
            <w:rStyle w:val="Hipervnculo"/>
            <w:rFonts w:ascii="Times New Roman" w:hAnsi="Times New Roman"/>
            <w:noProof/>
          </w:rPr>
          <w:t>3.1.4</w:t>
        </w:r>
        <w:r w:rsidR="00315AEC">
          <w:rPr>
            <w:rFonts w:cstheme="minorBidi"/>
            <w:noProof/>
          </w:rPr>
          <w:tab/>
        </w:r>
        <w:r w:rsidR="00315AEC" w:rsidRPr="00734672">
          <w:rPr>
            <w:rStyle w:val="Hipervnculo"/>
            <w:rFonts w:ascii="Times New Roman" w:hAnsi="Times New Roman"/>
            <w:noProof/>
          </w:rPr>
          <w:t>Interfaces de comunicación</w:t>
        </w:r>
        <w:r w:rsidR="00315AEC">
          <w:rPr>
            <w:noProof/>
            <w:webHidden/>
          </w:rPr>
          <w:tab/>
        </w:r>
        <w:r w:rsidR="00315AEC">
          <w:rPr>
            <w:noProof/>
            <w:webHidden/>
          </w:rPr>
          <w:fldChar w:fldCharType="begin"/>
        </w:r>
        <w:r w:rsidR="00315AEC">
          <w:rPr>
            <w:noProof/>
            <w:webHidden/>
          </w:rPr>
          <w:instrText xml:space="preserve"> PAGEREF _Toc26043071 \h </w:instrText>
        </w:r>
        <w:r w:rsidR="00315AEC">
          <w:rPr>
            <w:noProof/>
            <w:webHidden/>
          </w:rPr>
        </w:r>
        <w:r w:rsidR="00315AEC">
          <w:rPr>
            <w:noProof/>
            <w:webHidden/>
          </w:rPr>
          <w:fldChar w:fldCharType="separate"/>
        </w:r>
        <w:r w:rsidR="00315AEC">
          <w:rPr>
            <w:noProof/>
            <w:webHidden/>
          </w:rPr>
          <w:t>21</w:t>
        </w:r>
        <w:r w:rsidR="00315AEC">
          <w:rPr>
            <w:noProof/>
            <w:webHidden/>
          </w:rPr>
          <w:fldChar w:fldCharType="end"/>
        </w:r>
      </w:hyperlink>
    </w:p>
    <w:p w14:paraId="289CAF57" w14:textId="0499F6D3" w:rsidR="00315AEC" w:rsidRDefault="00CD5292">
      <w:pPr>
        <w:pStyle w:val="TDC2"/>
        <w:rPr>
          <w:rFonts w:cstheme="minorBidi"/>
          <w:noProof/>
        </w:rPr>
      </w:pPr>
      <w:hyperlink w:anchor="_Toc26043072" w:history="1">
        <w:r w:rsidR="00315AEC" w:rsidRPr="00734672">
          <w:rPr>
            <w:rStyle w:val="Hipervnculo"/>
            <w:rFonts w:ascii="Times New Roman" w:hAnsi="Times New Roman"/>
            <w:noProof/>
          </w:rPr>
          <w:t>3.2</w:t>
        </w:r>
        <w:r w:rsidR="00315AEC">
          <w:rPr>
            <w:rFonts w:cstheme="minorBidi"/>
            <w:noProof/>
          </w:rPr>
          <w:tab/>
        </w:r>
        <w:r w:rsidR="00315AEC" w:rsidRPr="00734672">
          <w:rPr>
            <w:rStyle w:val="Hipervnculo"/>
            <w:rFonts w:ascii="Times New Roman" w:hAnsi="Times New Roman"/>
            <w:noProof/>
          </w:rPr>
          <w:t>Requisitos funcionales</w:t>
        </w:r>
        <w:r w:rsidR="00315AEC">
          <w:rPr>
            <w:noProof/>
            <w:webHidden/>
          </w:rPr>
          <w:tab/>
        </w:r>
        <w:r w:rsidR="00315AEC">
          <w:rPr>
            <w:noProof/>
            <w:webHidden/>
          </w:rPr>
          <w:fldChar w:fldCharType="begin"/>
        </w:r>
        <w:r w:rsidR="00315AEC">
          <w:rPr>
            <w:noProof/>
            <w:webHidden/>
          </w:rPr>
          <w:instrText xml:space="preserve"> PAGEREF _Toc26043072 \h </w:instrText>
        </w:r>
        <w:r w:rsidR="00315AEC">
          <w:rPr>
            <w:noProof/>
            <w:webHidden/>
          </w:rPr>
        </w:r>
        <w:r w:rsidR="00315AEC">
          <w:rPr>
            <w:noProof/>
            <w:webHidden/>
          </w:rPr>
          <w:fldChar w:fldCharType="separate"/>
        </w:r>
        <w:r w:rsidR="00315AEC">
          <w:rPr>
            <w:noProof/>
            <w:webHidden/>
          </w:rPr>
          <w:t>22</w:t>
        </w:r>
        <w:r w:rsidR="00315AEC">
          <w:rPr>
            <w:noProof/>
            <w:webHidden/>
          </w:rPr>
          <w:fldChar w:fldCharType="end"/>
        </w:r>
      </w:hyperlink>
    </w:p>
    <w:p w14:paraId="1DFF6FEE" w14:textId="07DF40BB" w:rsidR="00315AEC" w:rsidRDefault="00CD5292">
      <w:pPr>
        <w:pStyle w:val="TDC2"/>
        <w:rPr>
          <w:rFonts w:cstheme="minorBidi"/>
          <w:noProof/>
        </w:rPr>
      </w:pPr>
      <w:hyperlink w:anchor="_Toc26043073" w:history="1">
        <w:r w:rsidR="00315AEC" w:rsidRPr="00734672">
          <w:rPr>
            <w:rStyle w:val="Hipervnculo"/>
            <w:rFonts w:ascii="Times New Roman" w:hAnsi="Times New Roman"/>
            <w:noProof/>
          </w:rPr>
          <w:t>3.2.1</w:t>
        </w:r>
        <w:r w:rsidR="00315AEC">
          <w:rPr>
            <w:rFonts w:cstheme="minorBidi"/>
            <w:noProof/>
          </w:rPr>
          <w:tab/>
        </w:r>
        <w:r w:rsidR="00315AEC" w:rsidRPr="00734672">
          <w:rPr>
            <w:rStyle w:val="Hipervnculo"/>
            <w:rFonts w:ascii="Times New Roman" w:hAnsi="Times New Roman"/>
            <w:noProof/>
          </w:rPr>
          <w:t>Clases</w:t>
        </w:r>
        <w:r w:rsidR="00315AEC">
          <w:rPr>
            <w:noProof/>
            <w:webHidden/>
          </w:rPr>
          <w:tab/>
        </w:r>
        <w:r w:rsidR="00315AEC">
          <w:rPr>
            <w:noProof/>
            <w:webHidden/>
          </w:rPr>
          <w:fldChar w:fldCharType="begin"/>
        </w:r>
        <w:r w:rsidR="00315AEC">
          <w:rPr>
            <w:noProof/>
            <w:webHidden/>
          </w:rPr>
          <w:instrText xml:space="preserve"> PAGEREF _Toc26043073 \h </w:instrText>
        </w:r>
        <w:r w:rsidR="00315AEC">
          <w:rPr>
            <w:noProof/>
            <w:webHidden/>
          </w:rPr>
        </w:r>
        <w:r w:rsidR="00315AEC">
          <w:rPr>
            <w:noProof/>
            <w:webHidden/>
          </w:rPr>
          <w:fldChar w:fldCharType="separate"/>
        </w:r>
        <w:r w:rsidR="00315AEC">
          <w:rPr>
            <w:noProof/>
            <w:webHidden/>
          </w:rPr>
          <w:t>22</w:t>
        </w:r>
        <w:r w:rsidR="00315AEC">
          <w:rPr>
            <w:noProof/>
            <w:webHidden/>
          </w:rPr>
          <w:fldChar w:fldCharType="end"/>
        </w:r>
      </w:hyperlink>
    </w:p>
    <w:p w14:paraId="6B75B056" w14:textId="1EDA5521" w:rsidR="00315AEC" w:rsidRDefault="00CD5292">
      <w:pPr>
        <w:pStyle w:val="TDC2"/>
        <w:tabs>
          <w:tab w:val="left" w:pos="1100"/>
        </w:tabs>
        <w:rPr>
          <w:rFonts w:cstheme="minorBidi"/>
          <w:noProof/>
        </w:rPr>
      </w:pPr>
      <w:hyperlink w:anchor="_Toc26043074" w:history="1">
        <w:r w:rsidR="00315AEC" w:rsidRPr="00734672">
          <w:rPr>
            <w:rStyle w:val="Hipervnculo"/>
            <w:rFonts w:ascii="Times New Roman" w:hAnsi="Times New Roman"/>
            <w:noProof/>
          </w:rPr>
          <w:t>3.2.1.1</w:t>
        </w:r>
        <w:r w:rsidR="00315AEC">
          <w:rPr>
            <w:rFonts w:cstheme="minorBidi"/>
            <w:noProof/>
          </w:rPr>
          <w:tab/>
        </w:r>
        <w:r w:rsidR="00315AEC" w:rsidRPr="00734672">
          <w:rPr>
            <w:rStyle w:val="Hipervnculo"/>
            <w:rFonts w:ascii="Times New Roman" w:hAnsi="Times New Roman"/>
            <w:noProof/>
          </w:rPr>
          <w:t>Subsistema de gestión de usuarios:</w:t>
        </w:r>
        <w:r w:rsidR="00315AEC">
          <w:rPr>
            <w:noProof/>
            <w:webHidden/>
          </w:rPr>
          <w:tab/>
        </w:r>
        <w:r w:rsidR="00315AEC">
          <w:rPr>
            <w:noProof/>
            <w:webHidden/>
          </w:rPr>
          <w:fldChar w:fldCharType="begin"/>
        </w:r>
        <w:r w:rsidR="00315AEC">
          <w:rPr>
            <w:noProof/>
            <w:webHidden/>
          </w:rPr>
          <w:instrText xml:space="preserve"> PAGEREF _Toc26043074 \h </w:instrText>
        </w:r>
        <w:r w:rsidR="00315AEC">
          <w:rPr>
            <w:noProof/>
            <w:webHidden/>
          </w:rPr>
        </w:r>
        <w:r w:rsidR="00315AEC">
          <w:rPr>
            <w:noProof/>
            <w:webHidden/>
          </w:rPr>
          <w:fldChar w:fldCharType="separate"/>
        </w:r>
        <w:r w:rsidR="00315AEC">
          <w:rPr>
            <w:noProof/>
            <w:webHidden/>
          </w:rPr>
          <w:t>22</w:t>
        </w:r>
        <w:r w:rsidR="00315AEC">
          <w:rPr>
            <w:noProof/>
            <w:webHidden/>
          </w:rPr>
          <w:fldChar w:fldCharType="end"/>
        </w:r>
      </w:hyperlink>
    </w:p>
    <w:p w14:paraId="1CFAB9E5" w14:textId="4F35EB73" w:rsidR="00315AEC" w:rsidRDefault="00CD5292">
      <w:pPr>
        <w:pStyle w:val="TDC2"/>
        <w:tabs>
          <w:tab w:val="left" w:pos="1100"/>
        </w:tabs>
        <w:rPr>
          <w:rFonts w:cstheme="minorBidi"/>
          <w:noProof/>
        </w:rPr>
      </w:pPr>
      <w:hyperlink w:anchor="_Toc26043075" w:history="1">
        <w:r w:rsidR="00315AEC" w:rsidRPr="00734672">
          <w:rPr>
            <w:rStyle w:val="Hipervnculo"/>
            <w:rFonts w:ascii="Times New Roman" w:hAnsi="Times New Roman"/>
            <w:noProof/>
          </w:rPr>
          <w:t>3.2.1.2</w:t>
        </w:r>
        <w:r w:rsidR="00315AEC">
          <w:rPr>
            <w:rFonts w:cstheme="minorBidi"/>
            <w:noProof/>
          </w:rPr>
          <w:tab/>
        </w:r>
        <w:r w:rsidR="00315AEC" w:rsidRPr="00734672">
          <w:rPr>
            <w:rStyle w:val="Hipervnculo"/>
            <w:rFonts w:ascii="Times New Roman" w:hAnsi="Times New Roman"/>
            <w:noProof/>
          </w:rPr>
          <w:t>Subsistema de favores</w:t>
        </w:r>
        <w:r w:rsidR="00315AEC">
          <w:rPr>
            <w:noProof/>
            <w:webHidden/>
          </w:rPr>
          <w:tab/>
        </w:r>
        <w:r w:rsidR="00315AEC">
          <w:rPr>
            <w:noProof/>
            <w:webHidden/>
          </w:rPr>
          <w:fldChar w:fldCharType="begin"/>
        </w:r>
        <w:r w:rsidR="00315AEC">
          <w:rPr>
            <w:noProof/>
            <w:webHidden/>
          </w:rPr>
          <w:instrText xml:space="preserve"> PAGEREF _Toc26043075 \h </w:instrText>
        </w:r>
        <w:r w:rsidR="00315AEC">
          <w:rPr>
            <w:noProof/>
            <w:webHidden/>
          </w:rPr>
        </w:r>
        <w:r w:rsidR="00315AEC">
          <w:rPr>
            <w:noProof/>
            <w:webHidden/>
          </w:rPr>
          <w:fldChar w:fldCharType="separate"/>
        </w:r>
        <w:r w:rsidR="00315AEC">
          <w:rPr>
            <w:noProof/>
            <w:webHidden/>
          </w:rPr>
          <w:t>27</w:t>
        </w:r>
        <w:r w:rsidR="00315AEC">
          <w:rPr>
            <w:noProof/>
            <w:webHidden/>
          </w:rPr>
          <w:fldChar w:fldCharType="end"/>
        </w:r>
      </w:hyperlink>
    </w:p>
    <w:p w14:paraId="59BA5A56" w14:textId="5D1912B0" w:rsidR="00315AEC" w:rsidRDefault="00CD5292">
      <w:pPr>
        <w:pStyle w:val="TDC2"/>
        <w:tabs>
          <w:tab w:val="left" w:pos="1100"/>
        </w:tabs>
        <w:rPr>
          <w:rFonts w:cstheme="minorBidi"/>
          <w:noProof/>
        </w:rPr>
      </w:pPr>
      <w:hyperlink w:anchor="_Toc26043076" w:history="1">
        <w:r w:rsidR="00315AEC" w:rsidRPr="00734672">
          <w:rPr>
            <w:rStyle w:val="Hipervnculo"/>
            <w:rFonts w:ascii="Times New Roman" w:hAnsi="Times New Roman"/>
            <w:noProof/>
          </w:rPr>
          <w:t>3.2.1.3</w:t>
        </w:r>
        <w:r w:rsidR="00315AEC">
          <w:rPr>
            <w:rFonts w:cstheme="minorBidi"/>
            <w:noProof/>
          </w:rPr>
          <w:tab/>
        </w:r>
        <w:r w:rsidR="00315AEC" w:rsidRPr="00734672">
          <w:rPr>
            <w:rStyle w:val="Hipervnculo"/>
            <w:rFonts w:ascii="Times New Roman" w:hAnsi="Times New Roman"/>
            <w:noProof/>
          </w:rPr>
          <w:t>Subsistema de premios y compras</w:t>
        </w:r>
        <w:r w:rsidR="00315AEC">
          <w:rPr>
            <w:noProof/>
            <w:webHidden/>
          </w:rPr>
          <w:tab/>
        </w:r>
        <w:r w:rsidR="00315AEC">
          <w:rPr>
            <w:noProof/>
            <w:webHidden/>
          </w:rPr>
          <w:fldChar w:fldCharType="begin"/>
        </w:r>
        <w:r w:rsidR="00315AEC">
          <w:rPr>
            <w:noProof/>
            <w:webHidden/>
          </w:rPr>
          <w:instrText xml:space="preserve"> PAGEREF _Toc26043076 \h </w:instrText>
        </w:r>
        <w:r w:rsidR="00315AEC">
          <w:rPr>
            <w:noProof/>
            <w:webHidden/>
          </w:rPr>
        </w:r>
        <w:r w:rsidR="00315AEC">
          <w:rPr>
            <w:noProof/>
            <w:webHidden/>
          </w:rPr>
          <w:fldChar w:fldCharType="separate"/>
        </w:r>
        <w:r w:rsidR="00315AEC">
          <w:rPr>
            <w:noProof/>
            <w:webHidden/>
          </w:rPr>
          <w:t>28</w:t>
        </w:r>
        <w:r w:rsidR="00315AEC">
          <w:rPr>
            <w:noProof/>
            <w:webHidden/>
          </w:rPr>
          <w:fldChar w:fldCharType="end"/>
        </w:r>
      </w:hyperlink>
    </w:p>
    <w:p w14:paraId="5D286E68" w14:textId="43CA8ACF" w:rsidR="00315AEC" w:rsidRDefault="00CD5292">
      <w:pPr>
        <w:pStyle w:val="TDC2"/>
        <w:tabs>
          <w:tab w:val="left" w:pos="1100"/>
        </w:tabs>
        <w:rPr>
          <w:rFonts w:cstheme="minorBidi"/>
          <w:noProof/>
        </w:rPr>
      </w:pPr>
      <w:hyperlink w:anchor="_Toc26043077" w:history="1">
        <w:r w:rsidR="00315AEC" w:rsidRPr="00734672">
          <w:rPr>
            <w:rStyle w:val="Hipervnculo"/>
            <w:rFonts w:ascii="Times New Roman" w:hAnsi="Times New Roman"/>
            <w:noProof/>
          </w:rPr>
          <w:t>3.2.1.4</w:t>
        </w:r>
        <w:r w:rsidR="00315AEC">
          <w:rPr>
            <w:rFonts w:cstheme="minorBidi"/>
            <w:noProof/>
          </w:rPr>
          <w:tab/>
        </w:r>
        <w:r w:rsidR="00315AEC" w:rsidRPr="00734672">
          <w:rPr>
            <w:rStyle w:val="Hipervnculo"/>
            <w:rFonts w:ascii="Times New Roman" w:hAnsi="Times New Roman"/>
            <w:noProof/>
          </w:rPr>
          <w:t>Subsistema de búsqueda y geolocalización</w:t>
        </w:r>
        <w:r w:rsidR="00315AEC">
          <w:rPr>
            <w:noProof/>
            <w:webHidden/>
          </w:rPr>
          <w:tab/>
        </w:r>
        <w:r w:rsidR="00315AEC">
          <w:rPr>
            <w:noProof/>
            <w:webHidden/>
          </w:rPr>
          <w:fldChar w:fldCharType="begin"/>
        </w:r>
        <w:r w:rsidR="00315AEC">
          <w:rPr>
            <w:noProof/>
            <w:webHidden/>
          </w:rPr>
          <w:instrText xml:space="preserve"> PAGEREF _Toc26043077 \h </w:instrText>
        </w:r>
        <w:r w:rsidR="00315AEC">
          <w:rPr>
            <w:noProof/>
            <w:webHidden/>
          </w:rPr>
        </w:r>
        <w:r w:rsidR="00315AEC">
          <w:rPr>
            <w:noProof/>
            <w:webHidden/>
          </w:rPr>
          <w:fldChar w:fldCharType="separate"/>
        </w:r>
        <w:r w:rsidR="00315AEC">
          <w:rPr>
            <w:noProof/>
            <w:webHidden/>
          </w:rPr>
          <w:t>29</w:t>
        </w:r>
        <w:r w:rsidR="00315AEC">
          <w:rPr>
            <w:noProof/>
            <w:webHidden/>
          </w:rPr>
          <w:fldChar w:fldCharType="end"/>
        </w:r>
      </w:hyperlink>
    </w:p>
    <w:p w14:paraId="73206B76" w14:textId="789B269F" w:rsidR="00315AEC" w:rsidRDefault="00CD5292">
      <w:pPr>
        <w:pStyle w:val="TDC2"/>
        <w:rPr>
          <w:rFonts w:cstheme="minorBidi"/>
          <w:noProof/>
        </w:rPr>
      </w:pPr>
      <w:hyperlink w:anchor="_Toc26043078" w:history="1">
        <w:r w:rsidR="00315AEC" w:rsidRPr="00734672">
          <w:rPr>
            <w:rStyle w:val="Hipervnculo"/>
            <w:rFonts w:ascii="Times New Roman" w:hAnsi="Times New Roman"/>
            <w:noProof/>
          </w:rPr>
          <w:t>3.2.2</w:t>
        </w:r>
        <w:r w:rsidR="00315AEC">
          <w:rPr>
            <w:rFonts w:cstheme="minorBidi"/>
            <w:noProof/>
          </w:rPr>
          <w:tab/>
        </w:r>
        <w:r w:rsidR="00315AEC" w:rsidRPr="00734672">
          <w:rPr>
            <w:rStyle w:val="Hipervnculo"/>
            <w:rFonts w:ascii="Times New Roman" w:hAnsi="Times New Roman"/>
            <w:noProof/>
          </w:rPr>
          <w:t>Casos de uso:</w:t>
        </w:r>
        <w:r w:rsidR="00315AEC">
          <w:rPr>
            <w:noProof/>
            <w:webHidden/>
          </w:rPr>
          <w:tab/>
        </w:r>
        <w:r w:rsidR="00315AEC">
          <w:rPr>
            <w:noProof/>
            <w:webHidden/>
          </w:rPr>
          <w:fldChar w:fldCharType="begin"/>
        </w:r>
        <w:r w:rsidR="00315AEC">
          <w:rPr>
            <w:noProof/>
            <w:webHidden/>
          </w:rPr>
          <w:instrText xml:space="preserve"> PAGEREF _Toc26043078 \h </w:instrText>
        </w:r>
        <w:r w:rsidR="00315AEC">
          <w:rPr>
            <w:noProof/>
            <w:webHidden/>
          </w:rPr>
        </w:r>
        <w:r w:rsidR="00315AEC">
          <w:rPr>
            <w:noProof/>
            <w:webHidden/>
          </w:rPr>
          <w:fldChar w:fldCharType="separate"/>
        </w:r>
        <w:r w:rsidR="00315AEC">
          <w:rPr>
            <w:noProof/>
            <w:webHidden/>
          </w:rPr>
          <w:t>31</w:t>
        </w:r>
        <w:r w:rsidR="00315AEC">
          <w:rPr>
            <w:noProof/>
            <w:webHidden/>
          </w:rPr>
          <w:fldChar w:fldCharType="end"/>
        </w:r>
      </w:hyperlink>
    </w:p>
    <w:p w14:paraId="096643C3" w14:textId="1B01CAF7" w:rsidR="00315AEC" w:rsidRDefault="00CD5292">
      <w:pPr>
        <w:pStyle w:val="TDC2"/>
        <w:rPr>
          <w:rFonts w:cstheme="minorBidi"/>
          <w:noProof/>
        </w:rPr>
      </w:pPr>
      <w:hyperlink w:anchor="_Toc26043140" w:history="1">
        <w:r w:rsidR="00315AEC" w:rsidRPr="00734672">
          <w:rPr>
            <w:rStyle w:val="Hipervnculo"/>
            <w:rFonts w:ascii="Times New Roman" w:hAnsi="Times New Roman"/>
            <w:noProof/>
          </w:rPr>
          <w:t>3.3</w:t>
        </w:r>
        <w:r w:rsidR="00315AEC">
          <w:rPr>
            <w:rFonts w:cstheme="minorBidi"/>
            <w:noProof/>
          </w:rPr>
          <w:tab/>
        </w:r>
        <w:r w:rsidR="00315AEC" w:rsidRPr="00734672">
          <w:rPr>
            <w:rStyle w:val="Hipervnculo"/>
            <w:rFonts w:ascii="Times New Roman" w:hAnsi="Times New Roman"/>
            <w:noProof/>
          </w:rPr>
          <w:t>Requisitos de rendimiento:</w:t>
        </w:r>
        <w:r w:rsidR="00315AEC">
          <w:rPr>
            <w:noProof/>
            <w:webHidden/>
          </w:rPr>
          <w:tab/>
        </w:r>
        <w:r w:rsidR="00315AEC">
          <w:rPr>
            <w:noProof/>
            <w:webHidden/>
          </w:rPr>
          <w:fldChar w:fldCharType="begin"/>
        </w:r>
        <w:r w:rsidR="00315AEC">
          <w:rPr>
            <w:noProof/>
            <w:webHidden/>
          </w:rPr>
          <w:instrText xml:space="preserve"> PAGEREF _Toc26043140 \h </w:instrText>
        </w:r>
        <w:r w:rsidR="00315AEC">
          <w:rPr>
            <w:noProof/>
            <w:webHidden/>
          </w:rPr>
        </w:r>
        <w:r w:rsidR="00315AEC">
          <w:rPr>
            <w:noProof/>
            <w:webHidden/>
          </w:rPr>
          <w:fldChar w:fldCharType="separate"/>
        </w:r>
        <w:r w:rsidR="00315AEC">
          <w:rPr>
            <w:noProof/>
            <w:webHidden/>
          </w:rPr>
          <w:t>64</w:t>
        </w:r>
        <w:r w:rsidR="00315AEC">
          <w:rPr>
            <w:noProof/>
            <w:webHidden/>
          </w:rPr>
          <w:fldChar w:fldCharType="end"/>
        </w:r>
      </w:hyperlink>
    </w:p>
    <w:p w14:paraId="334255C0" w14:textId="409F4F62" w:rsidR="00315AEC" w:rsidRDefault="00CD5292">
      <w:pPr>
        <w:pStyle w:val="TDC2"/>
        <w:rPr>
          <w:rFonts w:cstheme="minorBidi"/>
          <w:noProof/>
        </w:rPr>
      </w:pPr>
      <w:hyperlink w:anchor="_Toc26043141" w:history="1">
        <w:r w:rsidR="00315AEC" w:rsidRPr="00734672">
          <w:rPr>
            <w:rStyle w:val="Hipervnculo"/>
            <w:rFonts w:ascii="Times New Roman" w:hAnsi="Times New Roman"/>
            <w:noProof/>
          </w:rPr>
          <w:t>3.4</w:t>
        </w:r>
        <w:r w:rsidR="00315AEC">
          <w:rPr>
            <w:rFonts w:cstheme="minorBidi"/>
            <w:noProof/>
          </w:rPr>
          <w:tab/>
        </w:r>
        <w:r w:rsidR="00315AEC" w:rsidRPr="00734672">
          <w:rPr>
            <w:rStyle w:val="Hipervnculo"/>
            <w:rFonts w:ascii="Times New Roman" w:hAnsi="Times New Roman"/>
            <w:noProof/>
          </w:rPr>
          <w:t>Requisitos lógicos de la base de datos:</w:t>
        </w:r>
        <w:r w:rsidR="00315AEC">
          <w:rPr>
            <w:noProof/>
            <w:webHidden/>
          </w:rPr>
          <w:tab/>
        </w:r>
        <w:r w:rsidR="00315AEC">
          <w:rPr>
            <w:noProof/>
            <w:webHidden/>
          </w:rPr>
          <w:fldChar w:fldCharType="begin"/>
        </w:r>
        <w:r w:rsidR="00315AEC">
          <w:rPr>
            <w:noProof/>
            <w:webHidden/>
          </w:rPr>
          <w:instrText xml:space="preserve"> PAGEREF _Toc26043141 \h </w:instrText>
        </w:r>
        <w:r w:rsidR="00315AEC">
          <w:rPr>
            <w:noProof/>
            <w:webHidden/>
          </w:rPr>
        </w:r>
        <w:r w:rsidR="00315AEC">
          <w:rPr>
            <w:noProof/>
            <w:webHidden/>
          </w:rPr>
          <w:fldChar w:fldCharType="separate"/>
        </w:r>
        <w:r w:rsidR="00315AEC">
          <w:rPr>
            <w:noProof/>
            <w:webHidden/>
          </w:rPr>
          <w:t>64</w:t>
        </w:r>
        <w:r w:rsidR="00315AEC">
          <w:rPr>
            <w:noProof/>
            <w:webHidden/>
          </w:rPr>
          <w:fldChar w:fldCharType="end"/>
        </w:r>
      </w:hyperlink>
    </w:p>
    <w:p w14:paraId="12E06C49" w14:textId="3F57F910" w:rsidR="00315AEC" w:rsidRDefault="00CD5292">
      <w:pPr>
        <w:pStyle w:val="TDC2"/>
        <w:rPr>
          <w:rFonts w:cstheme="minorBidi"/>
          <w:noProof/>
        </w:rPr>
      </w:pPr>
      <w:hyperlink w:anchor="_Toc26043142" w:history="1">
        <w:r w:rsidR="00315AEC" w:rsidRPr="00734672">
          <w:rPr>
            <w:rStyle w:val="Hipervnculo"/>
            <w:rFonts w:ascii="Times New Roman" w:hAnsi="Times New Roman"/>
            <w:noProof/>
          </w:rPr>
          <w:t>3.5</w:t>
        </w:r>
        <w:r w:rsidR="00315AEC">
          <w:rPr>
            <w:rFonts w:cstheme="minorBidi"/>
            <w:noProof/>
          </w:rPr>
          <w:tab/>
        </w:r>
        <w:r w:rsidR="00315AEC" w:rsidRPr="00734672">
          <w:rPr>
            <w:rStyle w:val="Hipervnculo"/>
            <w:rFonts w:ascii="Times New Roman" w:hAnsi="Times New Roman"/>
            <w:noProof/>
          </w:rPr>
          <w:t>Restricciones de diseño</w:t>
        </w:r>
        <w:r w:rsidR="00315AEC">
          <w:rPr>
            <w:noProof/>
            <w:webHidden/>
          </w:rPr>
          <w:tab/>
        </w:r>
        <w:r w:rsidR="00315AEC">
          <w:rPr>
            <w:noProof/>
            <w:webHidden/>
          </w:rPr>
          <w:fldChar w:fldCharType="begin"/>
        </w:r>
        <w:r w:rsidR="00315AEC">
          <w:rPr>
            <w:noProof/>
            <w:webHidden/>
          </w:rPr>
          <w:instrText xml:space="preserve"> PAGEREF _Toc26043142 \h </w:instrText>
        </w:r>
        <w:r w:rsidR="00315AEC">
          <w:rPr>
            <w:noProof/>
            <w:webHidden/>
          </w:rPr>
        </w:r>
        <w:r w:rsidR="00315AEC">
          <w:rPr>
            <w:noProof/>
            <w:webHidden/>
          </w:rPr>
          <w:fldChar w:fldCharType="separate"/>
        </w:r>
        <w:r w:rsidR="00315AEC">
          <w:rPr>
            <w:noProof/>
            <w:webHidden/>
          </w:rPr>
          <w:t>64</w:t>
        </w:r>
        <w:r w:rsidR="00315AEC">
          <w:rPr>
            <w:noProof/>
            <w:webHidden/>
          </w:rPr>
          <w:fldChar w:fldCharType="end"/>
        </w:r>
      </w:hyperlink>
    </w:p>
    <w:p w14:paraId="46A6F593" w14:textId="328F3D58" w:rsidR="00315AEC" w:rsidRDefault="00CD5292">
      <w:pPr>
        <w:pStyle w:val="TDC2"/>
        <w:rPr>
          <w:rFonts w:cstheme="minorBidi"/>
          <w:noProof/>
        </w:rPr>
      </w:pPr>
      <w:hyperlink w:anchor="_Toc26043143" w:history="1">
        <w:r w:rsidR="00315AEC" w:rsidRPr="00734672">
          <w:rPr>
            <w:rStyle w:val="Hipervnculo"/>
            <w:rFonts w:ascii="Times New Roman" w:hAnsi="Times New Roman"/>
            <w:noProof/>
          </w:rPr>
          <w:t>3.6</w:t>
        </w:r>
        <w:r w:rsidR="00315AEC">
          <w:rPr>
            <w:rFonts w:cstheme="minorBidi"/>
            <w:noProof/>
          </w:rPr>
          <w:tab/>
        </w:r>
        <w:r w:rsidR="00315AEC" w:rsidRPr="00734672">
          <w:rPr>
            <w:rStyle w:val="Hipervnculo"/>
            <w:rFonts w:ascii="Times New Roman" w:hAnsi="Times New Roman"/>
            <w:noProof/>
          </w:rPr>
          <w:t>Atributos del sistema software</w:t>
        </w:r>
        <w:r w:rsidR="00315AEC">
          <w:rPr>
            <w:noProof/>
            <w:webHidden/>
          </w:rPr>
          <w:tab/>
        </w:r>
        <w:r w:rsidR="00315AEC">
          <w:rPr>
            <w:noProof/>
            <w:webHidden/>
          </w:rPr>
          <w:fldChar w:fldCharType="begin"/>
        </w:r>
        <w:r w:rsidR="00315AEC">
          <w:rPr>
            <w:noProof/>
            <w:webHidden/>
          </w:rPr>
          <w:instrText xml:space="preserve"> PAGEREF _Toc26043143 \h </w:instrText>
        </w:r>
        <w:r w:rsidR="00315AEC">
          <w:rPr>
            <w:noProof/>
            <w:webHidden/>
          </w:rPr>
        </w:r>
        <w:r w:rsidR="00315AEC">
          <w:rPr>
            <w:noProof/>
            <w:webHidden/>
          </w:rPr>
          <w:fldChar w:fldCharType="separate"/>
        </w:r>
        <w:r w:rsidR="00315AEC">
          <w:rPr>
            <w:noProof/>
            <w:webHidden/>
          </w:rPr>
          <w:t>65</w:t>
        </w:r>
        <w:r w:rsidR="00315AEC">
          <w:rPr>
            <w:noProof/>
            <w:webHidden/>
          </w:rPr>
          <w:fldChar w:fldCharType="end"/>
        </w:r>
      </w:hyperlink>
    </w:p>
    <w:p w14:paraId="68924587" w14:textId="2737FF14"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A44210">
      <w:pPr>
        <w:pStyle w:val="Ttulo1"/>
        <w:numPr>
          <w:ilvl w:val="0"/>
          <w:numId w:val="4"/>
        </w:numPr>
        <w:ind w:left="284" w:hanging="426"/>
        <w:rPr>
          <w:rFonts w:ascii="Times New Roman" w:hAnsi="Times New Roman"/>
        </w:rPr>
      </w:pPr>
      <w:bookmarkStart w:id="0" w:name="_Toc26043048"/>
      <w:r w:rsidRPr="002F2071">
        <w:rPr>
          <w:rFonts w:ascii="Times New Roman" w:hAnsi="Times New Roman"/>
          <w:color w:val="161718" w:themeColor="text1"/>
          <w:u w:val="single"/>
        </w:rPr>
        <w:t>Introducción</w:t>
      </w:r>
      <w:bookmarkStart w:id="1" w:name="_GoBack"/>
      <w:bookmarkEnd w:id="0"/>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043049"/>
      <w:r>
        <w:rPr>
          <w:rFonts w:ascii="Times New Roman" w:hAnsi="Times New Roman"/>
          <w:color w:val="FFFFFF" w:themeColor="background1"/>
          <w:sz w:val="32"/>
        </w:rPr>
        <w:t>Propósito del plan</w:t>
      </w:r>
      <w:bookmarkEnd w:id="2"/>
    </w:p>
    <w:p w14:paraId="33BF2330"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2F2071">
      <w:pPr>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2F2071">
      <w:pPr>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043050"/>
      <w:r>
        <w:rPr>
          <w:rFonts w:ascii="Times New Roman" w:hAnsi="Times New Roman"/>
          <w:color w:val="FFFFFF" w:themeColor="background1"/>
          <w:sz w:val="32"/>
        </w:rPr>
        <w:t>Definiciones</w:t>
      </w:r>
      <w:bookmarkEnd w:id="3"/>
    </w:p>
    <w:tbl>
      <w:tblPr>
        <w:tblStyle w:val="Tablade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vAlign w:val="center"/>
          </w:tcPr>
          <w:p w14:paraId="5B258689" w14:textId="77777777"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 el usuario común puede ser demandante o realizador de favores</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043051"/>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bookmarkStart w:id="5" w:name="_Toc26043052"/>
    <w:p w14:paraId="3335729D" w14:textId="77777777" w:rsidR="007C2D35" w:rsidRDefault="003B70F0" w:rsidP="00A44210">
      <w:pPr>
        <w:pStyle w:val="Ttulo1"/>
        <w:numPr>
          <w:ilvl w:val="0"/>
          <w:numId w:val="1"/>
        </w:numPr>
        <w:rPr>
          <w:rFonts w:ascii="Times New Roman" w:hAnsi="Times New Roman"/>
          <w:color w:val="161718" w:themeColor="text1"/>
          <w:u w:val="single"/>
        </w:rPr>
      </w:pPr>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566AA0"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566AA0"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043053"/>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043054"/>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2F2071">
      <w:pPr>
        <w:pStyle w:val="Prrafodelista"/>
        <w:ind w:left="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779D1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566AA0" w:rsidRPr="00E332C2" w:rsidRDefault="00566AA0"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566AA0" w:rsidRPr="00E332C2" w:rsidRDefault="00566AA0"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79F08"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59DBF"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566AA0" w:rsidRPr="00E332C2" w:rsidRDefault="00566AA0"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6A6C5"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38DA01F5" w:rsidR="003B70F0" w:rsidRPr="00D577FC"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701" w:hanging="861"/>
        <w:jc w:val="both"/>
        <w:rPr>
          <w:rFonts w:ascii="Times New Roman" w:hAnsi="Times New Roman"/>
          <w:color w:val="FFFFFF" w:themeColor="background1"/>
          <w:sz w:val="32"/>
        </w:rPr>
      </w:pPr>
      <w:bookmarkStart w:id="8" w:name="_Toc26043055"/>
      <w:r w:rsidRPr="00D577FC">
        <w:rPr>
          <w:rFonts w:ascii="Times New Roman" w:hAnsi="Times New Roman"/>
          <w:color w:val="FFFFFF" w:themeColor="background1"/>
          <w:sz w:val="32"/>
        </w:rPr>
        <w:t>Usuarios</w:t>
      </w:r>
      <w:bookmarkEnd w:id="8"/>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Usuarios</w:instrText>
      </w:r>
      <w:r w:rsidR="005C1FA3">
        <w:instrText xml:space="preserve">" </w:instrText>
      </w:r>
      <w:r w:rsidR="005C1FA3">
        <w:rPr>
          <w:rFonts w:ascii="Times New Roman" w:hAnsi="Times New Roman"/>
          <w:color w:val="FFFFFF" w:themeColor="background1"/>
          <w:sz w:val="32"/>
        </w:rPr>
        <w:fldChar w:fldCharType="end"/>
      </w:r>
    </w:p>
    <w:p w14:paraId="5B1A60BA"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566AA0" w:rsidRPr="002F2071" w:rsidRDefault="00566AA0"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45139224"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Las funciones que pueden realizar ambos dentro de la app son ligeramente distintos. La principal diferencia es que las empresas solo pueden demandar favores y no realizarlos. </w:t>
      </w:r>
      <w:r w:rsidRPr="00060D6A">
        <w:rPr>
          <w:rFonts w:cstheme="minorHAnsi"/>
          <w:color w:val="auto"/>
          <w:sz w:val="25"/>
          <w:szCs w:val="25"/>
        </w:rPr>
        <w:lastRenderedPageBreak/>
        <w:t>Independientemente, eso queda para la sección de favores. Las funciones comunes de ambos tipos de usuarios son:</w:t>
      </w:r>
    </w:p>
    <w:p w14:paraId="1ADA5056" w14:textId="5F698CF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499C444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4964"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4964" w:type="dxa"/>
          </w:tcPr>
          <w:p w14:paraId="69588A7C"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p>
          <w:p w14:paraId="04C5AFD6"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0A46606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4964" w:type="dxa"/>
          </w:tcPr>
          <w:p w14:paraId="2870CBC7"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p>
        </w:tc>
      </w:tr>
      <w:tr w:rsidR="003B70F0" w14:paraId="1AA5164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4964" w:type="dxa"/>
          </w:tcPr>
          <w:p w14:paraId="633F9E34"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p>
        </w:tc>
      </w:tr>
      <w:tr w:rsidR="003B70F0" w14:paraId="63D1C87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4964" w:type="dxa"/>
          </w:tcPr>
          <w:p w14:paraId="1936BBDD"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p>
        </w:tc>
      </w:tr>
      <w:tr w:rsidR="003B70F0" w14:paraId="004B9C4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4964" w:type="dxa"/>
          </w:tcPr>
          <w:p w14:paraId="0FA677B9"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p>
        </w:tc>
      </w:tr>
      <w:tr w:rsidR="003B70F0" w14:paraId="2506A605"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4964" w:type="dxa"/>
          </w:tcPr>
          <w:p w14:paraId="7C3C0131"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p>
        </w:tc>
      </w:tr>
      <w:tr w:rsidR="003B70F0" w14:paraId="63324DF5"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4964" w:type="dxa"/>
          </w:tcPr>
          <w:p w14:paraId="45798D6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FE8D503" w14:textId="77777777" w:rsidR="003B70F0" w:rsidRDefault="003B70F0" w:rsidP="003B70F0">
      <w:pPr>
        <w:jc w:val="both"/>
      </w:pPr>
    </w:p>
    <w:p w14:paraId="3240A95C" w14:textId="77777777" w:rsidR="003B70F0" w:rsidRDefault="003B70F0" w:rsidP="003B70F0">
      <w:pPr>
        <w:jc w:val="both"/>
      </w:pPr>
    </w:p>
    <w:p w14:paraId="36DD6B4D" w14:textId="71D66982" w:rsidR="002F2071" w:rsidRPr="007C2D35"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1004"/>
        <w:jc w:val="both"/>
        <w:rPr>
          <w:rFonts w:ascii="Times New Roman" w:hAnsi="Times New Roman"/>
          <w:color w:val="FFFFFF" w:themeColor="background1"/>
          <w:sz w:val="32"/>
        </w:rPr>
      </w:pPr>
      <w:bookmarkStart w:id="9" w:name="_Toc26043056"/>
      <w:r w:rsidRPr="00D577FC">
        <w:rPr>
          <w:rFonts w:ascii="Times New Roman" w:hAnsi="Times New Roman"/>
          <w:color w:val="FFFFFF" w:themeColor="background1"/>
          <w:sz w:val="32"/>
        </w:rPr>
        <w:t>Favores</w:t>
      </w:r>
      <w:bookmarkEnd w:id="9"/>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.1 Favores</w:instrText>
      </w:r>
      <w:r w:rsidR="005C1FA3">
        <w:instrText xml:space="preserve">" </w:instrText>
      </w:r>
      <w:r w:rsidR="005C1FA3">
        <w:rPr>
          <w:rFonts w:ascii="Times New Roman" w:hAnsi="Times New Roman"/>
          <w:color w:val="FFFFFF" w:themeColor="background1"/>
          <w:sz w:val="32"/>
        </w:rPr>
        <w:fldChar w:fldCharType="end"/>
      </w:r>
    </w:p>
    <w:p w14:paraId="57AC8A97" w14:textId="580D14A1" w:rsidR="007C2D35" w:rsidRPr="007C2D35" w:rsidRDefault="003B70F0" w:rsidP="007C2D35">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2299B11"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4964"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4964" w:type="dxa"/>
          </w:tcPr>
          <w:p w14:paraId="127DA886"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p w14:paraId="79B6CA62"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p>
        </w:tc>
      </w:tr>
      <w:tr w:rsidR="003B70F0" w14:paraId="1A78A456"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4964"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4964"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lastRenderedPageBreak/>
              <w:t>Chat</w:t>
            </w:r>
          </w:p>
          <w:p w14:paraId="34BB5DFA" w14:textId="77777777" w:rsidR="003B70F0" w:rsidRPr="002F2071" w:rsidRDefault="003B70F0" w:rsidP="00D960F3">
            <w:pPr>
              <w:textAlignment w:val="baseline"/>
              <w:rPr>
                <w:rFonts w:cstheme="minorHAnsi"/>
                <w:color w:val="auto"/>
                <w:sz w:val="24"/>
                <w:szCs w:val="26"/>
              </w:rPr>
            </w:pPr>
          </w:p>
        </w:tc>
        <w:tc>
          <w:tcPr>
            <w:tcW w:w="4964"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000EF8C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Demandar favor (empresa)</w:t>
            </w:r>
          </w:p>
        </w:tc>
        <w:tc>
          <w:tcPr>
            <w:tcW w:w="4964" w:type="dxa"/>
          </w:tcPr>
          <w:p w14:paraId="596A37B7"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p>
        </w:tc>
      </w:tr>
      <w:tr w:rsidR="003B70F0" w14:paraId="3B4ED30F"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4964"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4964" w:type="dxa"/>
          </w:tcPr>
          <w:p w14:paraId="5CB84B4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p>
        </w:tc>
      </w:tr>
    </w:tbl>
    <w:p w14:paraId="731701C2" w14:textId="4940A5D6" w:rsidR="002F2071" w:rsidRDefault="002F2071" w:rsidP="002F2071"/>
    <w:p w14:paraId="5026DC0E" w14:textId="77777777" w:rsidR="007C2D35" w:rsidRDefault="007C2D35" w:rsidP="002F2071"/>
    <w:p w14:paraId="32D0665D" w14:textId="526AA610" w:rsidR="003B70F0" w:rsidRPr="00D577FC"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10" w:name="_Toc26043057"/>
      <w:r w:rsidRPr="00D577FC">
        <w:rPr>
          <w:rFonts w:ascii="Times New Roman" w:hAnsi="Times New Roman"/>
          <w:color w:val="FFFFFF" w:themeColor="background1"/>
          <w:sz w:val="32"/>
        </w:rPr>
        <w:t>Premios y compras</w:t>
      </w:r>
      <w:bookmarkEnd w:id="10"/>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Premios y compras</w:instrText>
      </w:r>
      <w:r w:rsidR="005C1FA3">
        <w:instrText xml:space="preserve">" </w:instrText>
      </w:r>
      <w:r w:rsidR="005C1FA3">
        <w:rPr>
          <w:rFonts w:ascii="Times New Roman" w:hAnsi="Times New Roman"/>
          <w:color w:val="FFFFFF" w:themeColor="background1"/>
          <w:sz w:val="32"/>
        </w:rPr>
        <w:fldChar w:fldCharType="end"/>
      </w:r>
    </w:p>
    <w:p w14:paraId="7FF3D479" w14:textId="25548EA2"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5FC562D3" w14:textId="77777777" w:rsidTr="0006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4963"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4963"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D960F3">
        <w:tc>
          <w:tcPr>
            <w:cnfStyle w:val="001000000000" w:firstRow="0" w:lastRow="0" w:firstColumn="1" w:lastColumn="0" w:oddVBand="0" w:evenVBand="0" w:oddHBand="0" w:evenHBand="0" w:firstRowFirstColumn="0" w:firstRowLastColumn="0" w:lastRowFirstColumn="0" w:lastRowLastColumn="0"/>
            <w:tcW w:w="4963"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4963" w:type="dxa"/>
          </w:tcPr>
          <w:p w14:paraId="45E70134"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Si el usuario tiene suficientes grollies podrá intercambiarlos por premios de Amazon.</w:t>
            </w:r>
          </w:p>
        </w:tc>
      </w:tr>
    </w:tbl>
    <w:p w14:paraId="68BC884C" w14:textId="72DA14E3" w:rsidR="00060D6A" w:rsidRDefault="007C2D35" w:rsidP="00060D6A">
      <w:r>
        <w:t>Ç</w:t>
      </w:r>
    </w:p>
    <w:p w14:paraId="2B42990C" w14:textId="7154F9C1" w:rsidR="007C2D35" w:rsidRDefault="007C2D35" w:rsidP="00060D6A"/>
    <w:p w14:paraId="63FE58C6" w14:textId="77777777" w:rsidR="007C2D35" w:rsidRDefault="007C2D35" w:rsidP="00060D6A"/>
    <w:p w14:paraId="2FC6CCFA" w14:textId="499E2256" w:rsidR="003B70F0" w:rsidRPr="007C2D35" w:rsidRDefault="003B70F0"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985" w:hanging="905"/>
        <w:jc w:val="both"/>
        <w:rPr>
          <w:rFonts w:ascii="Times New Roman" w:hAnsi="Times New Roman"/>
          <w:color w:val="FFFFFF" w:themeColor="background1"/>
          <w:sz w:val="32"/>
        </w:rPr>
      </w:pPr>
      <w:bookmarkStart w:id="11" w:name="_Toc26043058"/>
      <w:r w:rsidRPr="00D577FC">
        <w:rPr>
          <w:rFonts w:ascii="Times New Roman" w:hAnsi="Times New Roman"/>
          <w:color w:val="FFFFFF" w:themeColor="background1"/>
          <w:sz w:val="32"/>
        </w:rPr>
        <w:t>Buscador y geolo</w:t>
      </w:r>
      <w:r w:rsidRPr="007C2D35">
        <w:rPr>
          <w:rFonts w:ascii="Times New Roman" w:hAnsi="Times New Roman"/>
          <w:color w:val="FFFFFF" w:themeColor="background1"/>
          <w:sz w:val="32"/>
        </w:rPr>
        <w:t>calizador</w:t>
      </w:r>
      <w:bookmarkEnd w:id="11"/>
    </w:p>
    <w:p w14:paraId="78B25F3E" w14:textId="7CDF7E91"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decuadrcula4-nfasis6"/>
        <w:tblW w:w="0" w:type="auto"/>
        <w:tblLook w:val="04A0" w:firstRow="1" w:lastRow="0" w:firstColumn="1" w:lastColumn="0" w:noHBand="0" w:noVBand="1"/>
      </w:tblPr>
      <w:tblGrid>
        <w:gridCol w:w="4963"/>
        <w:gridCol w:w="4963"/>
      </w:tblGrid>
      <w:tr w:rsidR="003B70F0" w14:paraId="0129B663" w14:textId="77777777" w:rsidTr="003B7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4964"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D96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4" w:type="dxa"/>
            <w:vAlign w:val="center"/>
          </w:tcPr>
          <w:p w14:paraId="38469B4E" w14:textId="7777777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p>
        </w:tc>
        <w:tc>
          <w:tcPr>
            <w:tcW w:w="4964" w:type="dxa"/>
          </w:tcPr>
          <w:p w14:paraId="07C0C0AE"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por su nombre en un buscador de la app</w:t>
            </w:r>
          </w:p>
        </w:tc>
      </w:tr>
      <w:tr w:rsidR="003B70F0" w14:paraId="016F8CCD" w14:textId="77777777" w:rsidTr="00D960F3">
        <w:tc>
          <w:tcPr>
            <w:cnfStyle w:val="001000000000" w:firstRow="0" w:lastRow="0" w:firstColumn="1" w:lastColumn="0" w:oddVBand="0" w:evenVBand="0" w:oddHBand="0" w:evenHBand="0" w:firstRowFirstColumn="0" w:firstRowLastColumn="0" w:lastRowFirstColumn="0" w:lastRowLastColumn="0"/>
            <w:tcW w:w="4964"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4964" w:type="dxa"/>
          </w:tcPr>
          <w:p w14:paraId="744E7871" w14:textId="77777777"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 o a otra que selecciones</w:t>
            </w:r>
          </w:p>
        </w:tc>
      </w:tr>
    </w:tbl>
    <w:p w14:paraId="2F7950CB" w14:textId="77777777" w:rsidR="003B70F0" w:rsidRDefault="003B70F0" w:rsidP="003B70F0">
      <w:pPr>
        <w:pStyle w:val="Ttulo2"/>
        <w:spacing w:after="500"/>
        <w:jc w:val="both"/>
        <w:rPr>
          <w:rFonts w:ascii="Times New Roman" w:hAnsi="Times New Roman"/>
          <w:color w:val="161718" w:themeColor="text1"/>
          <w:sz w:val="32"/>
        </w:rPr>
      </w:pPr>
    </w:p>
    <w:p w14:paraId="5C1D37B0" w14:textId="5FCDA7BC"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043059"/>
      <w:r w:rsidRPr="00D577FC">
        <w:rPr>
          <w:rFonts w:ascii="Times New Roman" w:hAnsi="Times New Roman"/>
          <w:color w:val="FFFFFF" w:themeColor="background1"/>
          <w:sz w:val="32"/>
        </w:rPr>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043060"/>
      <w:r w:rsidRPr="00D577FC">
        <w:rPr>
          <w:rFonts w:ascii="Times New Roman" w:hAnsi="Times New Roman"/>
          <w:color w:val="FFFFFF" w:themeColor="background1"/>
          <w:sz w:val="32"/>
        </w:rPr>
        <w:t>Restricciones</w:t>
      </w:r>
      <w:bookmarkEnd w:id="13"/>
    </w:p>
    <w:p w14:paraId="57DA82D4" w14:textId="77777777" w:rsidR="00060D6A" w:rsidRDefault="00060D6A" w:rsidP="00060D6A"/>
    <w:p w14:paraId="66B6A8EF" w14:textId="147A3662" w:rsidR="00060D6A"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4" w:name="_Toc26043061"/>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legales</w:t>
      </w:r>
      <w:bookmarkEnd w:id="14"/>
    </w:p>
    <w:p w14:paraId="0E022752" w14:textId="5B3F554D"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5" w:name="_Toc26043062"/>
      <w:r w:rsidRPr="00D577FC">
        <w:rPr>
          <w:rFonts w:ascii="Times New Roman" w:hAnsi="Times New Roman"/>
          <w:color w:val="FFFFFF" w:themeColor="background1"/>
          <w:sz w:val="32"/>
        </w:rPr>
        <w:t>Restricciones</w:t>
      </w:r>
      <w:r>
        <w:rPr>
          <w:rFonts w:ascii="Times New Roman" w:hAnsi="Times New Roman"/>
          <w:color w:val="FFFFFF" w:themeColor="background1"/>
          <w:sz w:val="32"/>
        </w:rPr>
        <w:t xml:space="preserve"> técnicas</w:t>
      </w:r>
      <w:bookmarkEnd w:id="15"/>
    </w:p>
    <w:p w14:paraId="3A7C3BFB"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50404966" w14:textId="77777777" w:rsidR="00060D6A" w:rsidRPr="00060D6A" w:rsidRDefault="00060D6A" w:rsidP="00060D6A">
      <w:pPr>
        <w:spacing w:line="240" w:lineRule="auto"/>
        <w:jc w:val="both"/>
        <w:rPr>
          <w:rFonts w:cstheme="minorHAnsi"/>
          <w:color w:val="auto"/>
          <w:sz w:val="26"/>
          <w:szCs w:val="26"/>
        </w:rPr>
      </w:pPr>
    </w:p>
    <w:p w14:paraId="7E2BD46D" w14:textId="199FC241" w:rsidR="003B70F0" w:rsidRPr="00060D6A" w:rsidRDefault="00060D6A" w:rsidP="00A44210">
      <w:pPr>
        <w:pStyle w:val="Ttulo2"/>
        <w:numPr>
          <w:ilvl w:val="2"/>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6" w:name="_Toc26043063"/>
      <w:r w:rsidRPr="00D577FC">
        <w:rPr>
          <w:rFonts w:ascii="Times New Roman" w:hAnsi="Times New Roman"/>
          <w:color w:val="FFFFFF" w:themeColor="background1"/>
          <w:sz w:val="32"/>
        </w:rPr>
        <w:lastRenderedPageBreak/>
        <w:t>Restricciones</w:t>
      </w:r>
      <w:r>
        <w:rPr>
          <w:rFonts w:ascii="Times New Roman" w:hAnsi="Times New Roman"/>
          <w:color w:val="FFFFFF" w:themeColor="background1"/>
          <w:sz w:val="32"/>
        </w:rPr>
        <w:t xml:space="preserve"> de proyecto</w:t>
      </w:r>
      <w:bookmarkEnd w:id="16"/>
    </w:p>
    <w:p w14:paraId="72814471" w14:textId="5F327FFA"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043064"/>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043065"/>
      <w:r w:rsidRPr="00D577FC">
        <w:rPr>
          <w:rFonts w:ascii="Times New Roman" w:hAnsi="Times New Roman"/>
          <w:color w:val="FFFFFF" w:themeColor="background1"/>
          <w:sz w:val="32"/>
        </w:rPr>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3035FFAA" w14:textId="0BDB84D2" w:rsidR="0032275C" w:rsidRDefault="0032275C" w:rsidP="0032275C"/>
    <w:p w14:paraId="7F8312A6" w14:textId="769650BE" w:rsidR="0032275C" w:rsidRDefault="0032275C" w:rsidP="0032275C"/>
    <w:p w14:paraId="7FA48CD2" w14:textId="6AF411B8" w:rsidR="0032275C" w:rsidRDefault="0032275C" w:rsidP="0032275C"/>
    <w:p w14:paraId="3058B1A9" w14:textId="4AF06E0D" w:rsidR="0032275C" w:rsidRDefault="0032275C" w:rsidP="0032275C"/>
    <w:p w14:paraId="04BACB42" w14:textId="0CF6ECD8" w:rsidR="0032275C" w:rsidRDefault="0032275C" w:rsidP="0032275C"/>
    <w:p w14:paraId="77E8CF84" w14:textId="778F6F19" w:rsidR="0032275C" w:rsidRDefault="0032275C" w:rsidP="0032275C"/>
    <w:p w14:paraId="54A5FC7B" w14:textId="17CBE6DB" w:rsidR="0032275C" w:rsidRDefault="0032275C" w:rsidP="0032275C"/>
    <w:p w14:paraId="04642B64" w14:textId="4AD87874" w:rsidR="0032275C" w:rsidRDefault="0032275C" w:rsidP="0032275C"/>
    <w:p w14:paraId="6D91D6AD" w14:textId="42A38114" w:rsidR="0032275C" w:rsidRDefault="0032275C" w:rsidP="0032275C"/>
    <w:p w14:paraId="159BC432" w14:textId="101CB45C" w:rsidR="00B653B0" w:rsidRDefault="00B653B0" w:rsidP="0032275C"/>
    <w:p w14:paraId="383FF820" w14:textId="77777777" w:rsidR="00B653B0" w:rsidRDefault="00B653B0" w:rsidP="0032275C"/>
    <w:p w14:paraId="049D7703" w14:textId="77777777" w:rsidR="0032275C" w:rsidRDefault="0032275C" w:rsidP="0032275C"/>
    <w:p w14:paraId="32710517" w14:textId="432C4A16" w:rsidR="003B70F0" w:rsidRDefault="00B653B0" w:rsidP="00A44210">
      <w:pPr>
        <w:pStyle w:val="Ttulo1"/>
        <w:numPr>
          <w:ilvl w:val="0"/>
          <w:numId w:val="1"/>
        </w:numPr>
        <w:rPr>
          <w:rFonts w:ascii="Times New Roman" w:hAnsi="Times New Roman"/>
          <w:color w:val="161718" w:themeColor="text1"/>
          <w:u w:val="single"/>
        </w:rPr>
      </w:pPr>
      <w:bookmarkStart w:id="19" w:name="_Toc26043066"/>
      <w:r>
        <w:rPr>
          <w:rFonts w:ascii="Times New Roman" w:hAnsi="Times New Roman"/>
          <w:color w:val="161718" w:themeColor="text1"/>
          <w:u w:val="single"/>
        </w:rPr>
        <w:lastRenderedPageBreak/>
        <w:t>Requisitos específicos</w:t>
      </w:r>
      <w:bookmarkEnd w:id="19"/>
    </w:p>
    <w:p w14:paraId="152309DB" w14:textId="77777777" w:rsidR="00B653B0" w:rsidRPr="0032275C" w:rsidRDefault="00B653B0" w:rsidP="00B653B0">
      <w:pPr>
        <w:pStyle w:val="Ttulo1"/>
        <w:ind w:left="720"/>
        <w:rPr>
          <w:rFonts w:ascii="Times New Roman" w:hAnsi="Times New Roman"/>
          <w:color w:val="161718" w:themeColor="text1"/>
          <w:u w:val="single"/>
        </w:rPr>
      </w:pPr>
    </w:p>
    <w:p w14:paraId="68938DE4" w14:textId="087B3E09" w:rsidR="00B653B0" w:rsidRPr="00B653B0" w:rsidRDefault="00B653B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bookmarkStart w:id="20" w:name="_Toc26043067"/>
      <w:r w:rsidRPr="00152DF3">
        <w:rPr>
          <w:rFonts w:ascii="Times New Roman" w:hAnsi="Times New Roman"/>
          <w:color w:val="FFFFFF" w:themeColor="background1"/>
          <w:sz w:val="32"/>
        </w:rPr>
        <w:t xml:space="preserve">Interfaces </w:t>
      </w:r>
      <w:r>
        <w:rPr>
          <w:rFonts w:ascii="Times New Roman" w:hAnsi="Times New Roman"/>
          <w:color w:val="FFFFFF" w:themeColor="background1"/>
          <w:sz w:val="32"/>
        </w:rPr>
        <w:t>externos</w:t>
      </w:r>
      <w:bookmarkEnd w:id="20"/>
    </w:p>
    <w:bookmarkStart w:id="21" w:name="_Toc26043068"/>
    <w:p w14:paraId="1E601F40" w14:textId="3D510A7D" w:rsidR="003B70F0" w:rsidRPr="00152DF3" w:rsidRDefault="003B70F0"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rPr>
          <w:rFonts w:ascii="Times New Roman" w:hAnsi="Times New Roman"/>
          <w:color w:val="FFFFFF" w:themeColor="background1"/>
          <w:sz w:val="32"/>
        </w:rPr>
      </w:pPr>
      <w:r w:rsidRPr="00152DF3">
        <w:rPr>
          <w:rFonts w:ascii="Times New Roman" w:hAnsi="Times New Roman"/>
          <w:b w:val="0"/>
          <w:bCs/>
          <w:noProof/>
          <w:color w:val="161718" w:themeColor="text1"/>
          <w:sz w:val="24"/>
          <w:szCs w:val="24"/>
          <w:lang w:eastAsia="es-ES"/>
        </w:rPr>
        <mc:AlternateContent>
          <mc:Choice Requires="wps">
            <w:drawing>
              <wp:anchor distT="91440" distB="91440" distL="114300" distR="114300" simplePos="0" relativeHeight="251709440" behindDoc="0" locked="0" layoutInCell="1" allowOverlap="1" wp14:anchorId="2771625B" wp14:editId="43D71314">
                <wp:simplePos x="0" y="0"/>
                <wp:positionH relativeFrom="margin">
                  <wp:align>right</wp:align>
                </wp:positionH>
                <wp:positionV relativeFrom="paragraph">
                  <wp:posOffset>421640</wp:posOffset>
                </wp:positionV>
                <wp:extent cx="6312535" cy="1586230"/>
                <wp:effectExtent l="0" t="0" r="0" b="190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1586230"/>
                        </a:xfrm>
                        <a:prstGeom prst="rect">
                          <a:avLst/>
                        </a:prstGeom>
                        <a:noFill/>
                        <a:ln w="9525">
                          <a:noFill/>
                          <a:miter lim="800000"/>
                          <a:headEnd/>
                          <a:tailEnd/>
                        </a:ln>
                      </wps:spPr>
                      <wps:txbx>
                        <w:txbxContent>
                          <w:p w14:paraId="3EE50CB3" w14:textId="77777777" w:rsidR="00566AA0" w:rsidRPr="007C2D35"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7C2D35">
                              <w:rPr>
                                <w:rStyle w:val="Textodemarcadordeposicin"/>
                                <w:i/>
                                <w:color w:val="4D5154" w:themeColor="text1" w:themeTint="BF"/>
                                <w:sz w:val="27"/>
                                <w:szCs w:val="27"/>
                              </w:rPr>
                              <w:t>En esta sección se especifican y muestran las diferentes pantallas que componen la aplicación. No se incluyen todas las pantallas, sino solamente las pantallas iniciales, las principales y algunas con especial relevancia.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1625B" id="_x0000_s1039" type="#_x0000_t202" style="position:absolute;left:0;text-align:left;margin-left:445.85pt;margin-top:33.2pt;width:497.05pt;height:124.9pt;z-index:25170944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" filled="f" stroked="f">
                <v:textbox style="mso-fit-shape-to-text:t">
                  <w:txbxContent>
                    <w:p w14:paraId="3EE50CB3" w14:textId="77777777" w:rsidR="00566AA0" w:rsidRPr="007C2D35"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7C2D35">
                        <w:rPr>
                          <w:rStyle w:val="Textodemarcadordeposicin"/>
                          <w:i/>
                          <w:color w:val="4D5154" w:themeColor="text1" w:themeTint="BF"/>
                          <w:sz w:val="27"/>
                          <w:szCs w:val="27"/>
                        </w:rPr>
                        <w:t>En esta sección se especifican y muestran las diferentes pantallas que componen la aplicación. No se incluyen todas las pantallas, sino solamente las pantallas iniciales, las principales y algunas con especial relevancia.</w:t>
                      </w:r>
                    </w:p>
                  </w:txbxContent>
                </v:textbox>
                <w10:wrap type="square" anchorx="margin"/>
              </v:shape>
            </w:pict>
          </mc:Fallback>
        </mc:AlternateContent>
      </w:r>
      <w:r w:rsidRPr="00152DF3">
        <w:rPr>
          <w:rFonts w:ascii="Times New Roman" w:hAnsi="Times New Roman"/>
          <w:color w:val="FFFFFF" w:themeColor="background1"/>
          <w:sz w:val="32"/>
        </w:rPr>
        <w:t>Interfaces de usuario</w:t>
      </w:r>
      <w:bookmarkEnd w:id="21"/>
    </w:p>
    <w:tbl>
      <w:tblPr>
        <w:tblStyle w:val="Tabladecuadrcula4-nfasis6"/>
        <w:tblpPr w:leftFromText="142" w:rightFromText="142" w:vertAnchor="page" w:horzAnchor="margin" w:tblpY="7318"/>
        <w:tblW w:w="5000" w:type="pct"/>
        <w:tblLook w:val="04A0" w:firstRow="1" w:lastRow="0" w:firstColumn="1" w:lastColumn="0" w:noHBand="0" w:noVBand="1"/>
      </w:tblPr>
      <w:tblGrid>
        <w:gridCol w:w="9926"/>
      </w:tblGrid>
      <w:tr w:rsidR="003B70F0" w:rsidRPr="00152DF3" w14:paraId="31FAD15B" w14:textId="77777777" w:rsidTr="00541C45">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89B899A"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Pantalla de Carga</w:t>
            </w:r>
          </w:p>
        </w:tc>
      </w:tr>
      <w:tr w:rsidR="003B70F0" w:rsidRPr="00152DF3" w14:paraId="3AD91515"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3E65E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71E94237" w14:textId="77777777" w:rsidTr="00541C45">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50A945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de carga inicial en la que la aplicación se intenta conectar con el servidor.</w:t>
            </w:r>
          </w:p>
        </w:tc>
      </w:tr>
      <w:tr w:rsidR="003B70F0" w:rsidRPr="00152DF3" w14:paraId="795D5D2B" w14:textId="77777777" w:rsidTr="00541C4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C9E20C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D2AB74B" w14:textId="77777777" w:rsidTr="00541C45">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CC2EC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abierto la aplicación.</w:t>
            </w:r>
          </w:p>
        </w:tc>
      </w:tr>
      <w:tr w:rsidR="003B70F0" w:rsidRPr="00152DF3" w14:paraId="52969D02"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AC6AAE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7878447" w14:textId="77777777" w:rsidTr="00541C45">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71227B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es dirigido a la pantalla de inicio de sesión.</w:t>
            </w:r>
          </w:p>
          <w:p w14:paraId="0E89CCEE" w14:textId="77777777" w:rsidR="003B70F0" w:rsidRPr="00060D6A" w:rsidRDefault="003B70F0" w:rsidP="00060D6A">
            <w:pPr>
              <w:jc w:val="both"/>
              <w:textAlignment w:val="baseline"/>
              <w:rPr>
                <w:rFonts w:cstheme="minorHAnsi"/>
                <w:color w:val="auto"/>
                <w:sz w:val="24"/>
                <w:szCs w:val="26"/>
              </w:rPr>
            </w:pPr>
            <w:r w:rsidRPr="00060D6A">
              <w:rPr>
                <w:rFonts w:cstheme="minorHAnsi"/>
                <w:b w:val="0"/>
                <w:color w:val="auto"/>
                <w:sz w:val="24"/>
                <w:szCs w:val="26"/>
              </w:rPr>
              <w:t>Fallo: Se muestra un mensaje de error y un botón para reintentar establecer la comunicación con el servidor.</w:t>
            </w:r>
          </w:p>
        </w:tc>
      </w:tr>
      <w:tr w:rsidR="003B70F0" w:rsidRPr="00152DF3" w14:paraId="303E8F39" w14:textId="77777777" w:rsidTr="00541C45">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EA6C0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60B2848E" w14:textId="77777777" w:rsidTr="00541C45">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09594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Ninguna</w:t>
            </w:r>
          </w:p>
        </w:tc>
      </w:tr>
    </w:tbl>
    <w:p w14:paraId="1457C778" w14:textId="77777777" w:rsidR="00541C45" w:rsidRPr="00541C45" w:rsidRDefault="00541C45" w:rsidP="0032275C">
      <w:pPr>
        <w:rPr>
          <w:lang w:eastAsia="es-ES"/>
        </w:rPr>
      </w:pPr>
    </w:p>
    <w:p w14:paraId="3B94295B" w14:textId="39F20287" w:rsidR="003B70F0" w:rsidRPr="007C2D35" w:rsidRDefault="003B70F0" w:rsidP="00541C45">
      <w:pPr>
        <w:ind w:firstLine="720"/>
        <w:rPr>
          <w:rFonts w:cstheme="minorHAnsi"/>
          <w:color w:val="auto"/>
          <w:sz w:val="25"/>
          <w:szCs w:val="25"/>
        </w:rPr>
      </w:pPr>
      <w:r w:rsidRPr="007C2D35">
        <w:rPr>
          <w:rFonts w:cstheme="minorHAnsi"/>
          <w:color w:val="auto"/>
          <w:sz w:val="25"/>
          <w:szCs w:val="25"/>
        </w:rPr>
        <w:t>Solo se incluyen pantallas relacionadas con los usuarios comunes, siendo las pantallas para las empresas prácticamente idénticas con algunos matices no relevantes.</w:t>
      </w:r>
    </w:p>
    <w:p w14:paraId="3E0365DF" w14:textId="77777777" w:rsidR="003B70F0" w:rsidRPr="00541C45" w:rsidRDefault="003B70F0" w:rsidP="003B70F0">
      <w:pPr>
        <w:spacing w:line="240" w:lineRule="auto"/>
        <w:jc w:val="both"/>
        <w:textAlignment w:val="baseline"/>
        <w:rPr>
          <w:rFonts w:ascii="Times New Roman" w:eastAsia="Times New Roman" w:hAnsi="Times New Roman" w:cs="Times New Roman"/>
          <w:color w:val="000000"/>
          <w:sz w:val="24"/>
          <w:szCs w:val="24"/>
          <w:lang w:eastAsia="es-ES"/>
        </w:rPr>
      </w:pPr>
    </w:p>
    <w:p w14:paraId="2367DF60"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3B70F0" w:rsidRPr="00152DF3" w14:paraId="58186FD6"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2F124AA"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de inicio de sesión</w:t>
            </w:r>
          </w:p>
        </w:tc>
      </w:tr>
      <w:tr w:rsidR="003B70F0" w:rsidRPr="00152DF3" w14:paraId="2FE258FA"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C875C07"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4EABFC3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97C3FE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de en la que el usuario ha de identificarse para poder acceder a todas las funcionalidades.</w:t>
            </w:r>
          </w:p>
        </w:tc>
      </w:tr>
      <w:tr w:rsidR="003B70F0" w:rsidRPr="00152DF3" w14:paraId="3BC9072E"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F6F95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FE8C168"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A25318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La aplicación se ha conectado con el servidor y ha detectado que no hay ningún usuario identificado.</w:t>
            </w:r>
          </w:p>
        </w:tc>
      </w:tr>
      <w:tr w:rsidR="003B70F0" w:rsidRPr="00152DF3" w14:paraId="62E44244"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509EA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275D56F" w14:textId="77777777" w:rsidTr="003B70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69CF085C"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es dirigido a la pantalla principal o a la pantalla de registro.</w:t>
            </w:r>
          </w:p>
          <w:p w14:paraId="4680B39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Fallo: Se muestra un mensaje de error y se permanece en esta pantalla.</w:t>
            </w:r>
          </w:p>
        </w:tc>
      </w:tr>
      <w:tr w:rsidR="003B70F0" w:rsidRPr="00152DF3" w14:paraId="7E15D8FE"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89E4A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66F4C4C1"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3291E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introduce los datos con los que se registró anteriormente.</w:t>
            </w:r>
          </w:p>
          <w:p w14:paraId="5A14B1C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accede a la pantalla de registro mediante el botón “Registrarse”.</w:t>
            </w:r>
          </w:p>
        </w:tc>
      </w:tr>
    </w:tbl>
    <w:p w14:paraId="572D196C"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783520FE"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293FAB88"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187"/>
        <w:tblW w:w="5000" w:type="pct"/>
        <w:tblLook w:val="04A0" w:firstRow="1" w:lastRow="0" w:firstColumn="1" w:lastColumn="0" w:noHBand="0" w:noVBand="1"/>
      </w:tblPr>
      <w:tblGrid>
        <w:gridCol w:w="9926"/>
      </w:tblGrid>
      <w:tr w:rsidR="003B70F0" w:rsidRPr="00152DF3" w14:paraId="5D01C1C0"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AA4529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de registro</w:t>
            </w:r>
          </w:p>
        </w:tc>
      </w:tr>
      <w:tr w:rsidR="003B70F0" w:rsidRPr="00152DF3" w14:paraId="7769422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72BA7E"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66DD1CF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C1B857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en la que los usuarios pueden crearse una nueva cuenta con la que poder iniciar sesión.</w:t>
            </w:r>
          </w:p>
        </w:tc>
      </w:tr>
      <w:tr w:rsidR="003B70F0" w:rsidRPr="00152DF3" w14:paraId="2DCC894F"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BAC588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49F62C5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ABC6ED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“Registrarse” en la pantalla de inicio de sesión.</w:t>
            </w:r>
          </w:p>
        </w:tc>
      </w:tr>
      <w:tr w:rsidR="003B70F0" w:rsidRPr="00152DF3" w14:paraId="4AE5754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0EE7F6"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635D4FA" w14:textId="77777777" w:rsidTr="003B70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5FCFEA8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Éxito: El usuario crea una cuenta satisfactoriamente y es enviado a la pantalla de inicio de sesión.</w:t>
            </w:r>
          </w:p>
          <w:p w14:paraId="4664DB1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Fallo: Se muestra un mensaje de error y se permanece en esta pantalla.</w:t>
            </w:r>
          </w:p>
        </w:tc>
      </w:tr>
      <w:tr w:rsidR="003B70F0" w:rsidRPr="00152DF3" w14:paraId="5C6B3C3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A384991"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3EBD377"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8F192E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introducir los datos que aparecen en la pantalla.</w:t>
            </w:r>
          </w:p>
          <w:p w14:paraId="069D4CA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se identifica a sí mismo como una empresa y elige la opción correspondiente.</w:t>
            </w:r>
          </w:p>
          <w:p w14:paraId="5B91BCD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 los términos y condiciones o a la política de privacidad pulsando los correspondientes iconos.</w:t>
            </w:r>
          </w:p>
          <w:p w14:paraId="010663B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volver a la pantalla de inicio de sesión pulsando el botón “Iniciar sesión”.</w:t>
            </w:r>
          </w:p>
          <w:p w14:paraId="6D2C34A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pulsar el botón de “Registrarse” para crear un nuevo usuario.</w:t>
            </w:r>
          </w:p>
        </w:tc>
      </w:tr>
    </w:tbl>
    <w:p w14:paraId="191C4C7B"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6DAED2C3"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66D87900"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26"/>
        <w:tblW w:w="5000" w:type="pct"/>
        <w:tblLook w:val="04A0" w:firstRow="1" w:lastRow="0" w:firstColumn="1" w:lastColumn="0" w:noHBand="0" w:noVBand="1"/>
      </w:tblPr>
      <w:tblGrid>
        <w:gridCol w:w="9926"/>
      </w:tblGrid>
      <w:tr w:rsidR="003B70F0" w:rsidRPr="00152DF3" w14:paraId="31EF0209"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9A6E01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“Favores”</w:t>
            </w:r>
          </w:p>
        </w:tc>
      </w:tr>
      <w:tr w:rsidR="003B70F0" w:rsidRPr="00152DF3" w14:paraId="2DCC4C7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2DD18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55B17287"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19D2C1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favores que otra gente haya pedido.</w:t>
            </w:r>
          </w:p>
        </w:tc>
      </w:tr>
      <w:tr w:rsidR="003B70F0" w:rsidRPr="00152DF3" w14:paraId="3908DA5B"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3838EC5"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5A57B10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ADB72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iniciado sesión o ha pulsado el botón “Favores” de la parte inferior en cualquier pantalla en la que este aparezca.</w:t>
            </w:r>
          </w:p>
        </w:tc>
      </w:tr>
      <w:tr w:rsidR="003B70F0" w:rsidRPr="00152DF3" w14:paraId="1391CC66"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12E2D6E"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3E24762"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5B5B2D3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 favor específico, filtra los favores, accede a otra pantalla principal o accede a la pantalla de compra de “grollies”.</w:t>
            </w:r>
          </w:p>
        </w:tc>
      </w:tr>
      <w:tr w:rsidR="003B70F0" w:rsidRPr="00152DF3" w14:paraId="707D6E38"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AD9617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05C40270"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FA3F9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favor específico de entre toda la lista.</w:t>
            </w:r>
          </w:p>
          <w:p w14:paraId="1965AD2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6CB0F80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al filtro de favores, donde podrá seleccionar el orden en el que quiere que se le muestren los favores disponibles.</w:t>
            </w:r>
          </w:p>
          <w:p w14:paraId="5C28013A"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4B9E3989" w14:textId="77777777" w:rsidR="003B70F0" w:rsidRPr="00152DF3" w:rsidRDefault="003B70F0" w:rsidP="003B70F0">
      <w:pPr>
        <w:spacing w:after="200"/>
        <w:jc w:val="both"/>
        <w:rPr>
          <w:rFonts w:ascii="Times New Roman" w:eastAsia="Times New Roman" w:hAnsi="Times New Roman" w:cs="Times New Roman"/>
          <w:color w:val="222222"/>
          <w:szCs w:val="28"/>
          <w:lang w:eastAsia="es-ES"/>
        </w:rPr>
      </w:pPr>
    </w:p>
    <w:p w14:paraId="1012151D"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20C0B2EF"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03"/>
        <w:tblW w:w="5000" w:type="pct"/>
        <w:tblLook w:val="04A0" w:firstRow="1" w:lastRow="0" w:firstColumn="1" w:lastColumn="0" w:noHBand="0" w:noVBand="1"/>
      </w:tblPr>
      <w:tblGrid>
        <w:gridCol w:w="9926"/>
      </w:tblGrid>
      <w:tr w:rsidR="003B70F0" w:rsidRPr="00152DF3" w14:paraId="78CF4897"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B9D338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“Mis Favores”</w:t>
            </w:r>
          </w:p>
        </w:tc>
      </w:tr>
      <w:tr w:rsidR="003B70F0" w:rsidRPr="00152DF3" w14:paraId="58C0395F"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20B4A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1B7313A2"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65DA4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favores que haya pedido y pedir más favores.</w:t>
            </w:r>
          </w:p>
        </w:tc>
      </w:tr>
      <w:tr w:rsidR="003B70F0" w:rsidRPr="00152DF3" w14:paraId="2788DCB6"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8C4F8C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29951B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87F39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“Mis Favores” de la parte inferior en cualquier pantalla en la que este aparezca o ha terminado de pedir un nuevo favor.</w:t>
            </w:r>
          </w:p>
        </w:tc>
      </w:tr>
      <w:tr w:rsidR="003B70F0" w:rsidRPr="00152DF3" w14:paraId="313A0D7D"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EE062C5"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57CCE219"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1B2439D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3B70F0" w:rsidRPr="00152DF3" w14:paraId="38AF8BB3"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0ABAD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3371D1AA"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18F1C9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favor específico de entre toda la lista.</w:t>
            </w:r>
          </w:p>
          <w:p w14:paraId="2A484FB4"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3326827C"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pedir un nuevo favor mediante el botón “Pedir un nuevo favor”.</w:t>
            </w:r>
          </w:p>
          <w:p w14:paraId="67689D9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3085489E"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043F916C"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15BA7C4E"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49"/>
        <w:tblW w:w="5000" w:type="pct"/>
        <w:tblLook w:val="04A0" w:firstRow="1" w:lastRow="0" w:firstColumn="1" w:lastColumn="0" w:noHBand="0" w:noVBand="1"/>
      </w:tblPr>
      <w:tblGrid>
        <w:gridCol w:w="9926"/>
      </w:tblGrid>
      <w:tr w:rsidR="003B70F0" w:rsidRPr="00152DF3" w14:paraId="56F59F17"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E3F8C4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“Mensajes”</w:t>
            </w:r>
          </w:p>
        </w:tc>
      </w:tr>
      <w:tr w:rsidR="003B70F0" w:rsidRPr="00152DF3" w14:paraId="1A7BF7B7"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E515A4"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0B5E8905" w14:textId="77777777" w:rsidTr="003B70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0DAF7B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las conversaciones que mantenga con otros usuarios y acceder a ellas.</w:t>
            </w:r>
          </w:p>
        </w:tc>
      </w:tr>
      <w:tr w:rsidR="003B70F0" w:rsidRPr="00152DF3" w14:paraId="5BEA383F"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4BB2E40"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1AEF1E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37CB16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“Mensajes” de la parte inferior en cualquier pantalla en la que este aparezca o ha vuelto de una de las conversaciones.</w:t>
            </w:r>
          </w:p>
        </w:tc>
      </w:tr>
      <w:tr w:rsidR="003B70F0" w:rsidRPr="00152DF3" w14:paraId="647920F9"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82B57B"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1F66CDD" w14:textId="77777777" w:rsidTr="003B70F0">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15F2E2E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una conversación en concreto, accede a otra pantalla principal o accede a la pantalla de compra de “grollies”.</w:t>
            </w:r>
          </w:p>
        </w:tc>
      </w:tr>
      <w:tr w:rsidR="003B70F0" w:rsidRPr="00152DF3" w14:paraId="78615197"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5BB2AB0"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92ADC2F"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83FBC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una conversación concreta de entre toda la lista.</w:t>
            </w:r>
          </w:p>
          <w:p w14:paraId="0A5EC6C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70FB9C3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buscar una conversación en concreto mediante el botón con forma de lupa de la parte superior derecha.</w:t>
            </w:r>
          </w:p>
          <w:p w14:paraId="7FA4324E"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compra de “grollies” pulsando en cualquier parte del recuadro donde aparecen sus “grollies” actuales.</w:t>
            </w:r>
          </w:p>
        </w:tc>
      </w:tr>
    </w:tbl>
    <w:p w14:paraId="5C4DEF08"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4D7FEB1"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5D529EA5"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95"/>
        <w:tblW w:w="5000" w:type="pct"/>
        <w:tblLook w:val="04A0" w:firstRow="1" w:lastRow="0" w:firstColumn="1" w:lastColumn="0" w:noHBand="0" w:noVBand="1"/>
      </w:tblPr>
      <w:tblGrid>
        <w:gridCol w:w="9926"/>
      </w:tblGrid>
      <w:tr w:rsidR="003B70F0" w:rsidRPr="00152DF3" w14:paraId="35BC3613"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59D11A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“Regalos”</w:t>
            </w:r>
          </w:p>
        </w:tc>
      </w:tr>
      <w:tr w:rsidR="003B70F0" w:rsidRPr="00152DF3" w14:paraId="31524D31"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73460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5C7B7250" w14:textId="77777777" w:rsidTr="003B70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6811B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ver los regalos disponibles y canjear un número determinado de “grollies” por uno de ellos.</w:t>
            </w:r>
          </w:p>
        </w:tc>
      </w:tr>
      <w:tr w:rsidR="003B70F0" w:rsidRPr="00152DF3" w14:paraId="756DDD47"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6DD5E0D"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288ED724"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CEF4B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“Regalos” de la parte inferior en cualquier pantalla en la que este aparezca o ha terminado de comprar un regalo.</w:t>
            </w:r>
          </w:p>
        </w:tc>
      </w:tr>
      <w:tr w:rsidR="003B70F0" w:rsidRPr="00152DF3" w14:paraId="57CD2D3F"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AE03E9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3FB13B2E"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54DAB4A"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los detalles de un regalo en concreto, a otra pantalla principal o a la pantalla de compra de “grollies”.</w:t>
            </w:r>
          </w:p>
        </w:tc>
      </w:tr>
      <w:tr w:rsidR="003B70F0" w:rsidRPr="00152DF3" w14:paraId="4007429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3832F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7B6A7DCD"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19231B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seleccionar un regalo específico de entre toda la lista.</w:t>
            </w:r>
          </w:p>
          <w:p w14:paraId="1089D5F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pulsar en cualquiera de los botones de la parte inferior de la pantalla para acceder a las otras pantallas principales.</w:t>
            </w:r>
          </w:p>
          <w:p w14:paraId="12E1CC62"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3: El usuario puede acceder a la pantalla de compra de “grollies” pulsando en cualquier parte del recuadro donde aparecen sus “grollies” actuales.</w:t>
            </w:r>
          </w:p>
        </w:tc>
      </w:tr>
    </w:tbl>
    <w:p w14:paraId="3F691623"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D830F83"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67F6E36A"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37"/>
        <w:tblW w:w="5000" w:type="pct"/>
        <w:tblLook w:val="04A0" w:firstRow="1" w:lastRow="0" w:firstColumn="1" w:lastColumn="0" w:noHBand="0" w:noVBand="1"/>
      </w:tblPr>
      <w:tblGrid>
        <w:gridCol w:w="9926"/>
      </w:tblGrid>
      <w:tr w:rsidR="003B70F0" w:rsidRPr="00152DF3" w14:paraId="7C60294F"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57F36A6"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principal “Configuración”</w:t>
            </w:r>
          </w:p>
        </w:tc>
      </w:tr>
      <w:tr w:rsidR="003B70F0" w:rsidRPr="00152DF3" w14:paraId="613F8D55"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01DC5F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3D2BC42C" w14:textId="77777777" w:rsidTr="003B70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5E1DED7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3B70F0" w:rsidRPr="00152DF3" w14:paraId="690A6AB1"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311B2EF"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11262435"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ABE96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3B70F0" w:rsidRPr="00152DF3" w14:paraId="00CB29FA"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F47CE88"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0C8FA22" w14:textId="77777777" w:rsidTr="003B70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0D1604F6"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accede a una de las opciones detalladas en la descripción o a la pantalla de inicio de sesión si selecciona cerrar sesión.</w:t>
            </w:r>
          </w:p>
        </w:tc>
      </w:tr>
      <w:tr w:rsidR="003B70F0" w:rsidRPr="00152DF3" w14:paraId="39C8E840"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930A22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246A1EF9"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82C500"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acceder a su perfil para editarlo.</w:t>
            </w:r>
          </w:p>
          <w:p w14:paraId="12CC847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modificar los ajustes de notificaciones de la aplicación.</w:t>
            </w:r>
          </w:p>
          <w:p w14:paraId="4B029F9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acceder a la pantalla de ayuda.</w:t>
            </w:r>
          </w:p>
          <w:p w14:paraId="3EB2812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invitar a un amigo o conocido mediante un enlace de descarga.</w:t>
            </w:r>
          </w:p>
          <w:p w14:paraId="6111D90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6: El usuario puede cambiar el idioma de la aplicación.</w:t>
            </w:r>
          </w:p>
          <w:p w14:paraId="04C011A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7: El usuario puede cerrar sesión, lo que le llevará a la pantalla de inicio de sesión.</w:t>
            </w:r>
          </w:p>
          <w:p w14:paraId="5770FB6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8: El usuario puede acceder a la pantalla de compra de “grollies” pulsando en cualquier parte del recuadro donde aparecen sus “grollies” actuales.</w:t>
            </w:r>
          </w:p>
        </w:tc>
      </w:tr>
    </w:tbl>
    <w:p w14:paraId="16330DE7" w14:textId="77777777" w:rsidR="003B70F0" w:rsidRPr="00152DF3" w:rsidRDefault="003B70F0" w:rsidP="003B70F0">
      <w:pPr>
        <w:spacing w:after="200"/>
        <w:rPr>
          <w:rFonts w:ascii="Times New Roman" w:eastAsia="Times New Roman" w:hAnsi="Times New Roman" w:cs="Times New Roman"/>
          <w:color w:val="222222"/>
          <w:szCs w:val="28"/>
          <w:lang w:eastAsia="es-ES"/>
        </w:rPr>
      </w:pPr>
    </w:p>
    <w:p w14:paraId="3FA9096C" w14:textId="77777777" w:rsidR="003B70F0" w:rsidRPr="00152DF3" w:rsidRDefault="003B70F0" w:rsidP="003B70F0">
      <w:pPr>
        <w:spacing w:line="240" w:lineRule="auto"/>
        <w:jc w:val="both"/>
        <w:textAlignment w:val="baseline"/>
        <w:rPr>
          <w:rFonts w:ascii="Times New Roman" w:eastAsia="Times New Roman" w:hAnsi="Times New Roman" w:cs="Times New Roman"/>
          <w:color w:val="222222"/>
          <w:szCs w:val="28"/>
          <w:lang w:eastAsia="es-ES"/>
        </w:rPr>
      </w:pPr>
    </w:p>
    <w:p w14:paraId="52DB380B" w14:textId="77777777" w:rsidR="003B70F0" w:rsidRPr="00152DF3" w:rsidRDefault="003B70F0" w:rsidP="003B70F0">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decuadrcula4-nfasis6"/>
        <w:tblpPr w:leftFromText="142" w:rightFromText="142" w:vertAnchor="page" w:horzAnchor="margin" w:tblpY="1315"/>
        <w:tblW w:w="5000" w:type="pct"/>
        <w:tblLook w:val="04A0" w:firstRow="1" w:lastRow="0" w:firstColumn="1" w:lastColumn="0" w:noHBand="0" w:noVBand="1"/>
      </w:tblPr>
      <w:tblGrid>
        <w:gridCol w:w="9926"/>
      </w:tblGrid>
      <w:tr w:rsidR="003B70F0" w:rsidRPr="00152DF3" w14:paraId="46F844F0" w14:textId="77777777" w:rsidTr="003B70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F01E699"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lastRenderedPageBreak/>
              <w:t>Pantalla “Pedir nuevo favor”</w:t>
            </w:r>
          </w:p>
        </w:tc>
      </w:tr>
      <w:tr w:rsidR="003B70F0" w:rsidRPr="00152DF3" w14:paraId="78F15AB9"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D797E5C"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Descripción:</w:t>
            </w:r>
          </w:p>
        </w:tc>
      </w:tr>
      <w:tr w:rsidR="003B70F0" w:rsidRPr="00152DF3" w14:paraId="4CB76AB1" w14:textId="77777777" w:rsidTr="003B70F0">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5E325A19"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3B70F0" w:rsidRPr="00152DF3" w14:paraId="0AC1FDD1" w14:textId="77777777" w:rsidTr="003B70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84DA93"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Precondiciones:</w:t>
            </w:r>
          </w:p>
        </w:tc>
      </w:tr>
      <w:tr w:rsidR="003B70F0" w:rsidRPr="00152DF3" w14:paraId="6F0221D2" w14:textId="77777777" w:rsidTr="003B70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2E82F"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ha pulsado el botón “Pedir nuevo favor” que se encuentra en la pantalla “Mis favores”.</w:t>
            </w:r>
          </w:p>
        </w:tc>
      </w:tr>
      <w:tr w:rsidR="003B70F0" w:rsidRPr="00152DF3" w14:paraId="6D935AEE"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FD871D2"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Postcondiciones:</w:t>
            </w:r>
          </w:p>
        </w:tc>
      </w:tr>
      <w:tr w:rsidR="003B70F0" w:rsidRPr="00152DF3" w14:paraId="2AFD710F" w14:textId="77777777" w:rsidTr="003B70F0">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49144DE7"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3B70F0" w:rsidRPr="00152DF3" w14:paraId="56E8F6C1" w14:textId="77777777" w:rsidTr="003B70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E713A1" w14:textId="77777777" w:rsidR="003B70F0" w:rsidRPr="00060D6A" w:rsidRDefault="003B70F0" w:rsidP="00060D6A">
            <w:pPr>
              <w:jc w:val="both"/>
              <w:textAlignment w:val="baseline"/>
              <w:rPr>
                <w:rFonts w:cstheme="minorHAnsi"/>
                <w:color w:val="auto"/>
                <w:sz w:val="24"/>
                <w:szCs w:val="26"/>
              </w:rPr>
            </w:pPr>
            <w:r w:rsidRPr="00060D6A">
              <w:rPr>
                <w:rFonts w:cstheme="minorHAnsi"/>
                <w:color w:val="auto"/>
                <w:sz w:val="24"/>
                <w:szCs w:val="26"/>
              </w:rPr>
              <w:t>Acciones a realizar:</w:t>
            </w:r>
          </w:p>
        </w:tc>
      </w:tr>
      <w:tr w:rsidR="003B70F0" w:rsidRPr="00152DF3" w14:paraId="58AF65B5" w14:textId="77777777" w:rsidTr="003B70F0">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424F4033"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1: El usuario puede completar los diferentes datos sobre el favor que quiere pedir.</w:t>
            </w:r>
          </w:p>
          <w:p w14:paraId="755EC88E"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2: El usuario puede buscar en un mapa las ubicaciones relacionadas con el favor a pedir pulsando en los botones con forma de mapa.</w:t>
            </w:r>
          </w:p>
          <w:p w14:paraId="5040DC3B"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4: El usuario puede volver a la pantalla “Mis favores” pulsando el botón de la flecha que se encuentra en la parte superior izquierda de la pantalla.</w:t>
            </w:r>
          </w:p>
          <w:p w14:paraId="634DABF5"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5: El usuario puede adjuntar fotos que haga con la cámara del móvil o importe de la galería.</w:t>
            </w:r>
          </w:p>
          <w:p w14:paraId="35CABEC1"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6: El usuario puede pedir el favor pulsando el botón “Pedir nuevo favor”.</w:t>
            </w:r>
          </w:p>
          <w:p w14:paraId="3E04C968" w14:textId="77777777" w:rsidR="003B70F0" w:rsidRPr="00060D6A" w:rsidRDefault="003B70F0" w:rsidP="00060D6A">
            <w:pPr>
              <w:jc w:val="both"/>
              <w:textAlignment w:val="baseline"/>
              <w:rPr>
                <w:rFonts w:cstheme="minorHAnsi"/>
                <w:b w:val="0"/>
                <w:color w:val="auto"/>
                <w:sz w:val="24"/>
                <w:szCs w:val="26"/>
              </w:rPr>
            </w:pPr>
            <w:r w:rsidRPr="00060D6A">
              <w:rPr>
                <w:rFonts w:cstheme="minorHAnsi"/>
                <w:b w:val="0"/>
                <w:color w:val="auto"/>
                <w:sz w:val="24"/>
                <w:szCs w:val="26"/>
              </w:rPr>
              <w:t>7: El usuario puede acceder a la pantalla de compra de “grollies” pulsando en cualquier parte del recuadro donde aparecen sus “grollies” actuales.</w:t>
            </w:r>
          </w:p>
        </w:tc>
      </w:tr>
    </w:tbl>
    <w:p w14:paraId="0218C3A0" w14:textId="35DEEEC4" w:rsidR="005B09B5" w:rsidRDefault="005B09B5" w:rsidP="003B70F0">
      <w:pPr>
        <w:rPr>
          <w:rFonts w:ascii="Times New Roman" w:eastAsia="Times New Roman" w:hAnsi="Times New Roman" w:cs="Times New Roman"/>
          <w:b/>
          <w:color w:val="161718" w:themeColor="text1"/>
          <w:sz w:val="48"/>
          <w:szCs w:val="20"/>
          <w:u w:val="single"/>
        </w:rPr>
      </w:pPr>
    </w:p>
    <w:p w14:paraId="016CF184" w14:textId="6276F516" w:rsidR="00A432D3" w:rsidRPr="00A432D3" w:rsidRDefault="00A432D3"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2" w:name="_Toc26043069"/>
      <w:r>
        <w:rPr>
          <w:rFonts w:ascii="Times New Roman" w:hAnsi="Times New Roman"/>
          <w:color w:val="FFFFFF" w:themeColor="background1"/>
          <w:sz w:val="32"/>
        </w:rPr>
        <w:t>Interfaces Hardware</w:t>
      </w:r>
      <w:bookmarkEnd w:id="22"/>
      <w:r w:rsidR="00B13CBE" w:rsidRPr="00A432D3">
        <w:rPr>
          <w:rFonts w:ascii="Times New Roman" w:hAnsi="Times New Roman"/>
          <w:sz w:val="32"/>
        </w:rPr>
        <w:t xml:space="preserve"> </w:t>
      </w:r>
    </w:p>
    <w:p w14:paraId="2D650FDD" w14:textId="77777777" w:rsidR="00A432D3" w:rsidRPr="00A432D3" w:rsidRDefault="00A432D3" w:rsidP="00A432D3">
      <w:pPr>
        <w:rPr>
          <w:rFonts w:eastAsia="Times New Roman"/>
        </w:rPr>
      </w:pPr>
    </w:p>
    <w:p w14:paraId="542A9D5C" w14:textId="01757F3A" w:rsidR="00A432D3" w:rsidRPr="00A432D3" w:rsidRDefault="00A432D3"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3" w:name="_Toc26043070"/>
      <w:r>
        <w:rPr>
          <w:rFonts w:ascii="Times New Roman" w:hAnsi="Times New Roman"/>
          <w:color w:val="FFFFFF" w:themeColor="background1"/>
          <w:sz w:val="32"/>
        </w:rPr>
        <w:t>Interfaces Software</w:t>
      </w:r>
      <w:bookmarkEnd w:id="23"/>
    </w:p>
    <w:p w14:paraId="013FC101" w14:textId="7A11BFA8" w:rsidR="00A432D3" w:rsidRDefault="00A432D3" w:rsidP="00A432D3"/>
    <w:p w14:paraId="00620EA9" w14:textId="383FBC26" w:rsidR="00A432D3" w:rsidRPr="00A432D3" w:rsidRDefault="00A432D3"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4" w:name="_Toc26043071"/>
      <w:r>
        <w:rPr>
          <w:rFonts w:ascii="Times New Roman" w:hAnsi="Times New Roman"/>
          <w:color w:val="FFFFFF" w:themeColor="background1"/>
          <w:sz w:val="32"/>
        </w:rPr>
        <w:t>Interfaces de comunicación</w:t>
      </w:r>
      <w:bookmarkEnd w:id="24"/>
    </w:p>
    <w:p w14:paraId="15F27B42" w14:textId="5986BC3A" w:rsidR="00A432D3" w:rsidRDefault="00A432D3" w:rsidP="00A432D3"/>
    <w:p w14:paraId="20EFF422" w14:textId="0B3D7CA6" w:rsidR="00A432D3" w:rsidRDefault="00A432D3" w:rsidP="00A432D3"/>
    <w:p w14:paraId="50E39C55" w14:textId="77777777" w:rsidR="00A432D3" w:rsidRDefault="00A432D3" w:rsidP="00A432D3"/>
    <w:p w14:paraId="51FDB6EE" w14:textId="77777777" w:rsidR="00A432D3" w:rsidRDefault="00A432D3" w:rsidP="00A432D3"/>
    <w:bookmarkStart w:id="25" w:name="_Toc26043072"/>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566AA0" w:rsidRPr="00895D07"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0"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Cj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m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FTQQKM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566AA0" w:rsidRPr="00895D07" w:rsidRDefault="00566AA0"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D577FC" w:rsidRDefault="005B09B5"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26043073"/>
      <w:r>
        <w:rPr>
          <w:rFonts w:ascii="Times New Roman" w:hAnsi="Times New Roman"/>
          <w:color w:val="FFFFFF" w:themeColor="background1"/>
          <w:sz w:val="32"/>
        </w:rPr>
        <w:t>Clases</w:t>
      </w:r>
      <w:bookmarkEnd w:id="26"/>
    </w:p>
    <w:p w14:paraId="0CE950D1" w14:textId="564A4762" w:rsidR="003B70F0" w:rsidRPr="007C2D35" w:rsidRDefault="003B70F0" w:rsidP="0032275C">
      <w:pPr>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12" w:history="1">
        <w:r w:rsidRPr="00566AA0">
          <w:rPr>
            <w:rStyle w:val="Hipervnculo"/>
            <w:rFonts w:cstheme="minorHAnsi"/>
            <w:bCs/>
            <w:sz w:val="25"/>
            <w:szCs w:val="25"/>
          </w:rPr>
          <w:t>anexo</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2B4133B"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7" w:name="_Toc26043074"/>
      <w:r>
        <w:rPr>
          <w:rFonts w:ascii="Times New Roman" w:hAnsi="Times New Roman"/>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de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rawData</w:t>
            </w:r>
            <w:proofErr w:type="spellEnd"/>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getType</w:t>
            </w:r>
            <w:proofErr w:type="spellEnd"/>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DataType</w:t>
            </w:r>
            <w:proofErr w:type="spellEnd"/>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getRawBytes</w:t>
            </w:r>
            <w:proofErr w:type="spellEnd"/>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getAsInteger</w:t>
            </w:r>
            <w:proofErr w:type="spellEnd"/>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getAsString</w:t>
            </w:r>
            <w:proofErr w:type="spellEnd"/>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getAsFloat</w:t>
            </w:r>
            <w:proofErr w:type="spellEnd"/>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float</w:t>
            </w:r>
            <w:proofErr w:type="spellEnd"/>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getAsDouble</w:t>
            </w:r>
            <w:proofErr w:type="spellEnd"/>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double</w:t>
            </w:r>
            <w:proofErr w:type="spellEnd"/>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getAsBoolean</w:t>
            </w:r>
            <w:proofErr w:type="spellEnd"/>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una representación como </w:t>
            </w:r>
            <w:proofErr w:type="spellStart"/>
            <w:r>
              <w:rPr>
                <w:rFonts w:eastAsia="Times New Roman" w:cstheme="minorHAnsi"/>
                <w:bCs/>
                <w:color w:val="auto"/>
                <w:sz w:val="24"/>
                <w:szCs w:val="24"/>
              </w:rPr>
              <w:t>boolean</w:t>
            </w:r>
            <w:proofErr w:type="spellEnd"/>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5B09B5">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de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DataType</w:t>
            </w:r>
            <w:proofErr w:type="spellEnd"/>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Integer</w:t>
            </w:r>
            <w:proofErr w:type="spellEnd"/>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Float</w:t>
            </w:r>
            <w:proofErr w:type="spellEnd"/>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Double</w:t>
            </w:r>
            <w:proofErr w:type="spellEnd"/>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Boolean</w:t>
            </w:r>
            <w:proofErr w:type="spellEnd"/>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String</w:t>
            </w:r>
            <w:proofErr w:type="spellEnd"/>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de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DataRow</w:t>
            </w:r>
            <w:proofErr w:type="spellEnd"/>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dataList</w:t>
            </w:r>
            <w:proofErr w:type="spellEnd"/>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getColumnCount</w:t>
            </w:r>
            <w:proofErr w:type="spellEnd"/>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getColumnDataAtIndex</w:t>
            </w:r>
            <w:proofErr w:type="spellEnd"/>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de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DatabaseService</w:t>
            </w:r>
            <w:proofErr w:type="spellEnd"/>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query</w:t>
            </w:r>
            <w:proofErr w:type="spellEnd"/>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DataRow</w:t>
            </w:r>
            <w:proofErr w:type="spellEnd"/>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close</w:t>
            </w:r>
            <w:proofErr w:type="spellEnd"/>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3B70F0">
      <w:pPr>
        <w:spacing w:after="20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xml:space="preserve">, por ejemplo, teniendo una conexión a una base de datos </w:t>
      </w:r>
      <w:proofErr w:type="spellStart"/>
      <w:r w:rsidRPr="007C2D35">
        <w:rPr>
          <w:rFonts w:cstheme="minorHAnsi"/>
          <w:bCs/>
          <w:color w:val="161718" w:themeColor="text1"/>
          <w:sz w:val="25"/>
          <w:szCs w:val="25"/>
        </w:rPr>
        <w:t>MySQL</w:t>
      </w:r>
      <w:proofErr w:type="spellEnd"/>
      <w:r w:rsidRPr="007C2D35">
        <w:rPr>
          <w:rFonts w:cstheme="minorHAnsi"/>
          <w:bCs/>
          <w:color w:val="161718" w:themeColor="text1"/>
          <w:sz w:val="25"/>
          <w:szCs w:val="25"/>
        </w:rPr>
        <w:t xml:space="preserve"> y otra a </w:t>
      </w:r>
      <w:proofErr w:type="spellStart"/>
      <w:r w:rsidRPr="007C2D35">
        <w:rPr>
          <w:rFonts w:cstheme="minorHAnsi"/>
          <w:bCs/>
          <w:color w:val="161718" w:themeColor="text1"/>
          <w:sz w:val="25"/>
          <w:szCs w:val="25"/>
        </w:rPr>
        <w:t>SQLite</w:t>
      </w:r>
      <w:proofErr w:type="spellEnd"/>
      <w:r w:rsidRPr="007C2D35">
        <w:rPr>
          <w:rFonts w:cstheme="minorHAnsi"/>
          <w:bCs/>
          <w:color w:val="161718" w:themeColor="text1"/>
          <w:sz w:val="25"/>
          <w:szCs w:val="25"/>
        </w:rPr>
        <w:t>.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proofErr w:type="spellStart"/>
      <w:r w:rsidRPr="007C2D35">
        <w:rPr>
          <w:rFonts w:cstheme="minorHAnsi"/>
          <w:b/>
          <w:color w:val="A4063E" w:themeColor="accent6"/>
          <w:sz w:val="25"/>
          <w:szCs w:val="25"/>
        </w:rPr>
        <w:t>DatabaseService</w:t>
      </w:r>
      <w:proofErr w:type="spellEnd"/>
      <w:r w:rsidRPr="007C2D35">
        <w:rPr>
          <w:rFonts w:cstheme="minorHAnsi"/>
          <w:b/>
          <w:color w:val="A4063E" w:themeColor="accent6"/>
          <w:sz w:val="25"/>
          <w:szCs w:val="25"/>
        </w:rPr>
        <w:t>.</w:t>
      </w:r>
    </w:p>
    <w:tbl>
      <w:tblPr>
        <w:tblStyle w:val="Tablade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UserManager</w:t>
            </w:r>
            <w:proofErr w:type="spellEnd"/>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dataType</w:t>
            </w:r>
            <w:proofErr w:type="spellEnd"/>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DatabaseService</w:t>
            </w:r>
            <w:proofErr w:type="spellEnd"/>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getUser</w:t>
            </w:r>
            <w:proofErr w:type="spellEnd"/>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deleteUser</w:t>
            </w:r>
            <w:proofErr w:type="spellEnd"/>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modifyUser</w:t>
            </w:r>
            <w:proofErr w:type="spellEnd"/>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Data, </w:t>
            </w:r>
            <w:proofErr w:type="spellStart"/>
            <w:r>
              <w:rPr>
                <w:rFonts w:eastAsia="Times New Roman" w:cstheme="minorHAnsi"/>
                <w:bCs/>
                <w:color w:val="auto"/>
                <w:sz w:val="24"/>
                <w:szCs w:val="24"/>
              </w:rPr>
              <w:t>User</w:t>
            </w:r>
            <w:proofErr w:type="spellEnd"/>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insertUser</w:t>
            </w:r>
            <w:proofErr w:type="spellEnd"/>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de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User</w:t>
            </w:r>
            <w:proofErr w:type="spellEnd"/>
          </w:p>
        </w:tc>
      </w:tr>
      <w:tr w:rsidR="003B70F0" w14:paraId="76354C3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1ECC260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EF37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isAdmin</w:t>
            </w:r>
            <w:proofErr w:type="spellEnd"/>
          </w:p>
        </w:tc>
        <w:tc>
          <w:tcPr>
            <w:tcW w:w="4962" w:type="dxa"/>
            <w:vAlign w:val="center"/>
          </w:tcPr>
          <w:p w14:paraId="2D248EC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es administrador?</w:t>
            </w:r>
          </w:p>
        </w:tc>
        <w:tc>
          <w:tcPr>
            <w:tcW w:w="2835" w:type="dxa"/>
            <w:vAlign w:val="center"/>
          </w:tcPr>
          <w:p w14:paraId="6E85D1B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CBCBF3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962" w:type="dxa"/>
            <w:vAlign w:val="center"/>
          </w:tcPr>
          <w:p w14:paraId="295CE5D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835" w:type="dxa"/>
            <w:vAlign w:val="center"/>
          </w:tcPr>
          <w:p w14:paraId="6BEAE0B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passwordHash</w:t>
            </w:r>
            <w:proofErr w:type="spellEnd"/>
          </w:p>
        </w:tc>
        <w:tc>
          <w:tcPr>
            <w:tcW w:w="4962" w:type="dxa"/>
            <w:vAlign w:val="center"/>
          </w:tcPr>
          <w:p w14:paraId="1D4F655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835" w:type="dxa"/>
            <w:vAlign w:val="center"/>
          </w:tcPr>
          <w:p w14:paraId="09F0136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486F72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profilePhoto</w:t>
            </w:r>
            <w:proofErr w:type="spellEnd"/>
          </w:p>
        </w:tc>
        <w:tc>
          <w:tcPr>
            <w:tcW w:w="4962" w:type="dxa"/>
            <w:vAlign w:val="center"/>
          </w:tcPr>
          <w:p w14:paraId="38C4E95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835" w:type="dxa"/>
            <w:vAlign w:val="center"/>
          </w:tcPr>
          <w:p w14:paraId="753780D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75EAD0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strikeNum</w:t>
            </w:r>
            <w:proofErr w:type="spellEnd"/>
          </w:p>
        </w:tc>
        <w:tc>
          <w:tcPr>
            <w:tcW w:w="4962" w:type="dxa"/>
            <w:vAlign w:val="center"/>
          </w:tcPr>
          <w:p w14:paraId="4620CC9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835" w:type="dxa"/>
            <w:vAlign w:val="center"/>
          </w:tcPr>
          <w:p w14:paraId="7354CD8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92AC4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hrollies</w:t>
            </w:r>
            <w:proofErr w:type="spellEnd"/>
          </w:p>
        </w:tc>
        <w:tc>
          <w:tcPr>
            <w:tcW w:w="4962" w:type="dxa"/>
            <w:vAlign w:val="center"/>
          </w:tcPr>
          <w:p w14:paraId="69E7EC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835" w:type="dxa"/>
            <w:vAlign w:val="center"/>
          </w:tcPr>
          <w:p w14:paraId="0169842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9741BD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165D17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83A73D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BE55F2E"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getIsAdmin</w:t>
            </w:r>
            <w:proofErr w:type="spellEnd"/>
          </w:p>
        </w:tc>
        <w:tc>
          <w:tcPr>
            <w:tcW w:w="4962" w:type="dxa"/>
            <w:vAlign w:val="center"/>
          </w:tcPr>
          <w:p w14:paraId="7981142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si el usuario es administrador</w:t>
            </w:r>
          </w:p>
        </w:tc>
        <w:tc>
          <w:tcPr>
            <w:tcW w:w="2835" w:type="dxa"/>
            <w:vAlign w:val="center"/>
          </w:tcPr>
          <w:p w14:paraId="67EE9E4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57AD07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962"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835"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129B99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changeProfilePhoto</w:t>
            </w:r>
            <w:proofErr w:type="spellEnd"/>
          </w:p>
        </w:tc>
        <w:tc>
          <w:tcPr>
            <w:tcW w:w="4962"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835"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13DEAF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079F57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962" w:type="dxa"/>
            <w:vAlign w:val="center"/>
          </w:tcPr>
          <w:p w14:paraId="61CAB11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 strike al usuario</w:t>
            </w:r>
          </w:p>
        </w:tc>
        <w:tc>
          <w:tcPr>
            <w:tcW w:w="2835" w:type="dxa"/>
            <w:vAlign w:val="center"/>
          </w:tcPr>
          <w:p w14:paraId="37F9B267"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962" w:type="dxa"/>
            <w:vAlign w:val="center"/>
          </w:tcPr>
          <w:p w14:paraId="03C65BD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835" w:type="dxa"/>
            <w:vAlign w:val="center"/>
          </w:tcPr>
          <w:p w14:paraId="6BBDD0D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EF4E7D7"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connectWithFacebook</w:t>
            </w:r>
            <w:proofErr w:type="spellEnd"/>
          </w:p>
        </w:tc>
        <w:tc>
          <w:tcPr>
            <w:tcW w:w="4962" w:type="dxa"/>
            <w:vAlign w:val="center"/>
          </w:tcPr>
          <w:p w14:paraId="346EE7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835" w:type="dxa"/>
            <w:vAlign w:val="center"/>
          </w:tcPr>
          <w:p w14:paraId="1DB4869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8B9AFB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629A25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sendMessage</w:t>
            </w:r>
            <w:proofErr w:type="spellEnd"/>
          </w:p>
        </w:tc>
        <w:tc>
          <w:tcPr>
            <w:tcW w:w="4962" w:type="dxa"/>
            <w:vAlign w:val="center"/>
          </w:tcPr>
          <w:p w14:paraId="764592B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835" w:type="dxa"/>
            <w:vAlign w:val="center"/>
          </w:tcPr>
          <w:p w14:paraId="661B19C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9550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6966B4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addGrollies</w:t>
            </w:r>
            <w:proofErr w:type="spellEnd"/>
          </w:p>
        </w:tc>
        <w:tc>
          <w:tcPr>
            <w:tcW w:w="4962" w:type="dxa"/>
            <w:vAlign w:val="center"/>
          </w:tcPr>
          <w:p w14:paraId="139D4E7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(o resta) grollies</w:t>
            </w:r>
          </w:p>
        </w:tc>
        <w:tc>
          <w:tcPr>
            <w:tcW w:w="2835" w:type="dxa"/>
            <w:vAlign w:val="center"/>
          </w:tcPr>
          <w:p w14:paraId="14D716E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6D37DF96" w14:textId="77777777" w:rsidR="003B70F0" w:rsidRDefault="003B70F0"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de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EnterpriseUser</w:t>
            </w:r>
            <w:proofErr w:type="spellEnd"/>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getCIF</w:t>
            </w:r>
            <w:proofErr w:type="spellEnd"/>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changeCIF</w:t>
            </w:r>
            <w:proofErr w:type="spellEnd"/>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D40BB2A"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REGISTRATION</w:t>
      </w:r>
      <w:r>
        <w:rPr>
          <w:rFonts w:cstheme="minorHAnsi"/>
          <w:b/>
          <w:i/>
          <w:iCs/>
          <w:color w:val="7A042E" w:themeColor="accent6" w:themeShade="BF"/>
          <w:szCs w:val="28"/>
        </w:rPr>
        <w:br/>
      </w:r>
      <w:r w:rsidRPr="007C2D35">
        <w:rPr>
          <w:rFonts w:cstheme="minorHAnsi"/>
          <w:bCs/>
          <w:color w:val="auto"/>
          <w:sz w:val="25"/>
          <w:szCs w:val="25"/>
        </w:rPr>
        <w:t>Clase principal que da acceso a todas las funcionalidades.</w:t>
      </w:r>
    </w:p>
    <w:tbl>
      <w:tblPr>
        <w:tblStyle w:val="Tabladecuadrcula4-nfasis1"/>
        <w:tblpPr w:leftFromText="141" w:rightFromText="141" w:vertAnchor="page" w:horzAnchor="margin" w:tblpY="6213"/>
        <w:tblW w:w="10207" w:type="dxa"/>
        <w:tblLook w:val="04A0" w:firstRow="1" w:lastRow="0" w:firstColumn="1" w:lastColumn="0" w:noHBand="0" w:noVBand="1"/>
      </w:tblPr>
      <w:tblGrid>
        <w:gridCol w:w="2595"/>
        <w:gridCol w:w="4820"/>
        <w:gridCol w:w="2792"/>
      </w:tblGrid>
      <w:tr w:rsidR="003B70F0" w14:paraId="3460CF5C"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759093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DC4078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Registration</w:t>
            </w:r>
            <w:proofErr w:type="spellEnd"/>
          </w:p>
        </w:tc>
      </w:tr>
      <w:tr w:rsidR="003B70F0" w14:paraId="25A806B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0FFBA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DA9C99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914BB60"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83E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0CCF249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1BA748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1DA829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B65406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main</w:t>
            </w:r>
            <w:proofErr w:type="spellEnd"/>
          </w:p>
        </w:tc>
        <w:tc>
          <w:tcPr>
            <w:tcW w:w="4820" w:type="dxa"/>
            <w:vAlign w:val="center"/>
          </w:tcPr>
          <w:p w14:paraId="5664507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616F9CA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3031A9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6D0003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logIn</w:t>
            </w:r>
            <w:proofErr w:type="spellEnd"/>
          </w:p>
        </w:tc>
        <w:tc>
          <w:tcPr>
            <w:tcW w:w="4820" w:type="dxa"/>
            <w:vAlign w:val="center"/>
          </w:tcPr>
          <w:p w14:paraId="74A439E1"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5B4D640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54FB24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920CA1B"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register</w:t>
            </w:r>
            <w:proofErr w:type="spellEnd"/>
          </w:p>
        </w:tc>
        <w:tc>
          <w:tcPr>
            <w:tcW w:w="4820" w:type="dxa"/>
            <w:vAlign w:val="center"/>
          </w:tcPr>
          <w:p w14:paraId="29F65C2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6B3B198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FDCA1B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76297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showFavors</w:t>
            </w:r>
            <w:proofErr w:type="spellEnd"/>
          </w:p>
        </w:tc>
        <w:tc>
          <w:tcPr>
            <w:tcW w:w="4820" w:type="dxa"/>
            <w:vAlign w:val="center"/>
          </w:tcPr>
          <w:p w14:paraId="6921FA3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5788381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FavorManager</w:t>
            </w:r>
            <w:proofErr w:type="spellEnd"/>
          </w:p>
        </w:tc>
      </w:tr>
      <w:tr w:rsidR="003B70F0" w14:paraId="5E0AB6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35081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showChats</w:t>
            </w:r>
            <w:proofErr w:type="spellEnd"/>
          </w:p>
        </w:tc>
        <w:tc>
          <w:tcPr>
            <w:tcW w:w="4820" w:type="dxa"/>
            <w:vAlign w:val="center"/>
          </w:tcPr>
          <w:p w14:paraId="0384BBBE"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162329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UserManager</w:t>
            </w:r>
            <w:proofErr w:type="spellEnd"/>
          </w:p>
        </w:tc>
      </w:tr>
      <w:tr w:rsidR="003B70F0" w14:paraId="21C0988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C020F6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showPrizes</w:t>
            </w:r>
            <w:proofErr w:type="spellEnd"/>
          </w:p>
        </w:tc>
        <w:tc>
          <w:tcPr>
            <w:tcW w:w="4820" w:type="dxa"/>
            <w:vAlign w:val="center"/>
          </w:tcPr>
          <w:p w14:paraId="5614EC0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7BAFC90B"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PrizeManager</w:t>
            </w:r>
            <w:proofErr w:type="spellEnd"/>
          </w:p>
        </w:tc>
      </w:tr>
      <w:tr w:rsidR="003B70F0" w14:paraId="0F8E7D9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4A8D58C"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buyGrollies</w:t>
            </w:r>
            <w:proofErr w:type="spellEnd"/>
          </w:p>
        </w:tc>
        <w:tc>
          <w:tcPr>
            <w:tcW w:w="4820" w:type="dxa"/>
            <w:vAlign w:val="center"/>
          </w:tcPr>
          <w:p w14:paraId="0C155F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2B0C3D0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Transaction</w:t>
            </w:r>
            <w:proofErr w:type="spellEnd"/>
          </w:p>
        </w:tc>
      </w:tr>
    </w:tbl>
    <w:p w14:paraId="68755608" w14:textId="77777777" w:rsidR="003B70F0" w:rsidRDefault="003B70F0" w:rsidP="003B70F0">
      <w:pPr>
        <w:spacing w:after="200"/>
        <w:rPr>
          <w:rFonts w:cstheme="minorHAnsi"/>
          <w:bCs/>
          <w:color w:val="auto"/>
          <w:sz w:val="24"/>
          <w:szCs w:val="24"/>
        </w:rPr>
      </w:pPr>
      <w:r w:rsidRPr="00AB6141">
        <w:rPr>
          <w:rFonts w:cstheme="minorHAnsi"/>
          <w:bCs/>
          <w:noProof/>
          <w:color w:val="auto"/>
          <w:sz w:val="24"/>
          <w:szCs w:val="24"/>
          <w:lang w:eastAsia="es-ES"/>
        </w:rPr>
        <w:drawing>
          <wp:anchor distT="0" distB="0" distL="114300" distR="114300" simplePos="0" relativeHeight="251712512" behindDoc="1" locked="0" layoutInCell="1" allowOverlap="1" wp14:anchorId="33AEFEAC" wp14:editId="5B6CDB4F">
            <wp:simplePos x="0" y="0"/>
            <wp:positionH relativeFrom="column">
              <wp:posOffset>564515</wp:posOffset>
            </wp:positionH>
            <wp:positionV relativeFrom="paragraph">
              <wp:posOffset>3029585</wp:posOffset>
            </wp:positionV>
            <wp:extent cx="5258435" cy="2450465"/>
            <wp:effectExtent l="0" t="0" r="0" b="6985"/>
            <wp:wrapTight wrapText="bothSides">
              <wp:wrapPolygon edited="0">
                <wp:start x="78" y="0"/>
                <wp:lineTo x="78" y="20990"/>
                <wp:lineTo x="12833" y="21494"/>
                <wp:lineTo x="21441" y="21494"/>
                <wp:lineTo x="21519" y="10075"/>
                <wp:lineTo x="20267" y="9739"/>
                <wp:lineTo x="9938" y="8228"/>
                <wp:lineTo x="17763" y="8228"/>
                <wp:lineTo x="20345" y="7556"/>
                <wp:lineTo x="20345" y="504"/>
                <wp:lineTo x="19563" y="336"/>
                <wp:lineTo x="9938" y="0"/>
                <wp:lineTo x="78"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58435" cy="245046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Cs/>
          <w:color w:val="auto"/>
          <w:sz w:val="24"/>
          <w:szCs w:val="24"/>
        </w:rPr>
        <w:br/>
      </w:r>
      <w:r w:rsidRPr="007C2D35">
        <w:rPr>
          <w:rFonts w:cstheme="minorHAnsi"/>
          <w:bCs/>
          <w:color w:val="auto"/>
          <w:sz w:val="25"/>
          <w:szCs w:val="25"/>
        </w:rPr>
        <w:t>Esquema de las relaciones entre clases:</w:t>
      </w:r>
      <w:r w:rsidRPr="00AB6141">
        <w:rPr>
          <w:rFonts w:cstheme="minorHAnsi"/>
          <w:bCs/>
          <w:color w:val="auto"/>
          <w:sz w:val="24"/>
          <w:szCs w:val="24"/>
        </w:rPr>
        <w:t xml:space="preserve"> </w:t>
      </w:r>
    </w:p>
    <w:p w14:paraId="78726FFB" w14:textId="77777777" w:rsidR="003B70F0" w:rsidRPr="005508B7" w:rsidRDefault="003B70F0" w:rsidP="003B70F0">
      <w:pPr>
        <w:rPr>
          <w:rFonts w:cstheme="minorHAnsi"/>
          <w:sz w:val="24"/>
          <w:szCs w:val="24"/>
        </w:rPr>
      </w:pPr>
    </w:p>
    <w:p w14:paraId="593EF2C8" w14:textId="77777777" w:rsidR="003B70F0" w:rsidRPr="005508B7" w:rsidRDefault="003B70F0" w:rsidP="003B70F0">
      <w:pPr>
        <w:rPr>
          <w:rFonts w:cstheme="minorHAnsi"/>
          <w:sz w:val="24"/>
          <w:szCs w:val="24"/>
        </w:rPr>
      </w:pPr>
    </w:p>
    <w:p w14:paraId="5EF4D392" w14:textId="77777777" w:rsidR="003B70F0" w:rsidRPr="005508B7" w:rsidRDefault="003B70F0" w:rsidP="003B70F0">
      <w:pPr>
        <w:rPr>
          <w:rFonts w:cstheme="minorHAnsi"/>
          <w:sz w:val="24"/>
          <w:szCs w:val="24"/>
        </w:rPr>
      </w:pPr>
    </w:p>
    <w:p w14:paraId="71657DF9" w14:textId="77777777" w:rsidR="003B70F0" w:rsidRPr="005508B7" w:rsidRDefault="003B70F0" w:rsidP="003B70F0">
      <w:pPr>
        <w:rPr>
          <w:rFonts w:cstheme="minorHAnsi"/>
          <w:sz w:val="24"/>
          <w:szCs w:val="24"/>
        </w:rPr>
      </w:pPr>
    </w:p>
    <w:p w14:paraId="5D9EB5E9" w14:textId="77777777" w:rsidR="003B70F0" w:rsidRPr="005508B7" w:rsidRDefault="003B70F0" w:rsidP="003B70F0">
      <w:pPr>
        <w:rPr>
          <w:rFonts w:cstheme="minorHAnsi"/>
          <w:sz w:val="24"/>
          <w:szCs w:val="24"/>
        </w:rPr>
      </w:pPr>
    </w:p>
    <w:p w14:paraId="2CB5A09C" w14:textId="77777777" w:rsidR="003B70F0" w:rsidRPr="005508B7" w:rsidRDefault="003B70F0" w:rsidP="003B70F0">
      <w:pPr>
        <w:rPr>
          <w:rFonts w:cstheme="minorHAnsi"/>
          <w:sz w:val="24"/>
          <w:szCs w:val="24"/>
        </w:rPr>
      </w:pPr>
    </w:p>
    <w:p w14:paraId="4EDF48E7" w14:textId="77777777" w:rsidR="003B70F0" w:rsidRPr="005508B7" w:rsidRDefault="003B70F0" w:rsidP="003B70F0">
      <w:pPr>
        <w:rPr>
          <w:rFonts w:cstheme="minorHAnsi"/>
          <w:sz w:val="24"/>
          <w:szCs w:val="24"/>
        </w:rPr>
      </w:pPr>
    </w:p>
    <w:p w14:paraId="66FCA3A7" w14:textId="77777777" w:rsidR="003B70F0" w:rsidRPr="005508B7" w:rsidRDefault="003B70F0" w:rsidP="003B70F0">
      <w:pPr>
        <w:rPr>
          <w:rFonts w:cstheme="minorHAnsi"/>
          <w:sz w:val="24"/>
          <w:szCs w:val="24"/>
        </w:rPr>
      </w:pPr>
    </w:p>
    <w:p w14:paraId="051F206D" w14:textId="77777777" w:rsidR="003B70F0" w:rsidRPr="005508B7" w:rsidRDefault="003B70F0" w:rsidP="003B70F0">
      <w:pPr>
        <w:rPr>
          <w:rFonts w:cstheme="minorHAnsi"/>
          <w:sz w:val="24"/>
          <w:szCs w:val="24"/>
        </w:rPr>
      </w:pPr>
    </w:p>
    <w:p w14:paraId="162BB883" w14:textId="7777777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3B70F0">
      <w:pPr>
        <w:spacing w:after="200"/>
        <w:rPr>
          <w:rFonts w:cstheme="minorHAnsi"/>
          <w:sz w:val="24"/>
          <w:szCs w:val="24"/>
        </w:rPr>
      </w:pPr>
      <w:r>
        <w:rPr>
          <w:rFonts w:cstheme="minorHAnsi"/>
          <w:sz w:val="24"/>
          <w:szCs w:val="24"/>
        </w:rPr>
        <w:br w:type="page"/>
      </w:r>
    </w:p>
    <w:p w14:paraId="472FEABE" w14:textId="0C3E39AE"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8" w:name="_Toc26043075"/>
      <w:r>
        <w:rPr>
          <w:rFonts w:ascii="Times New Roman" w:hAnsi="Times New Roman"/>
          <w:sz w:val="32"/>
        </w:rPr>
        <w:lastRenderedPageBreak/>
        <w:t>Subsistema de favores</w:t>
      </w:r>
      <w:bookmarkEnd w:id="28"/>
    </w:p>
    <w:p w14:paraId="144D4A3A"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creator</w:t>
            </w:r>
            <w:proofErr w:type="spellEnd"/>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bounty</w:t>
            </w:r>
            <w:proofErr w:type="spellEnd"/>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title</w:t>
            </w:r>
            <w:proofErr w:type="spellEnd"/>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location</w:t>
            </w:r>
            <w:proofErr w:type="spellEnd"/>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dueTime</w:t>
            </w:r>
            <w:proofErr w:type="spellEnd"/>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EnterpriseUser</w:t>
            </w:r>
            <w:proofErr w:type="spellEnd"/>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32417643" w14:textId="77777777" w:rsidR="003B70F0" w:rsidRDefault="003B70F0" w:rsidP="003B70F0">
      <w:pPr>
        <w:rPr>
          <w:rFonts w:cstheme="minorHAnsi"/>
          <w:color w:val="auto"/>
          <w:sz w:val="24"/>
          <w:szCs w:val="24"/>
        </w:rPr>
      </w:pPr>
    </w:p>
    <w:p w14:paraId="1462BEBC" w14:textId="77777777" w:rsidR="003B70F0" w:rsidRPr="007C2D35" w:rsidRDefault="003B70F0" w:rsidP="003B70F0">
      <w:pPr>
        <w:rPr>
          <w:rFonts w:cstheme="minorHAnsi"/>
          <w:bCs/>
          <w:color w:val="auto"/>
          <w:sz w:val="25"/>
          <w:szCs w:val="25"/>
        </w:rPr>
      </w:pPr>
      <w:r w:rsidRPr="007C2D35">
        <w:rPr>
          <w:rFonts w:cstheme="minorHAnsi"/>
          <w:bCs/>
          <w:noProof/>
          <w:color w:val="auto"/>
          <w:sz w:val="25"/>
          <w:szCs w:val="25"/>
          <w:lang w:eastAsia="es-ES"/>
        </w:rPr>
        <w:drawing>
          <wp:anchor distT="0" distB="0" distL="114300" distR="114300" simplePos="0" relativeHeight="251713536" behindDoc="1" locked="0" layoutInCell="1" allowOverlap="1" wp14:anchorId="7A2642D5" wp14:editId="28DEDD1E">
            <wp:simplePos x="0" y="0"/>
            <wp:positionH relativeFrom="margin">
              <wp:align>center</wp:align>
            </wp:positionH>
            <wp:positionV relativeFrom="paragraph">
              <wp:posOffset>505135</wp:posOffset>
            </wp:positionV>
            <wp:extent cx="3395980" cy="2296160"/>
            <wp:effectExtent l="0" t="0" r="0" b="0"/>
            <wp:wrapTight wrapText="bothSides">
              <wp:wrapPolygon edited="0">
                <wp:start x="727" y="717"/>
                <wp:lineTo x="727" y="20250"/>
                <wp:lineTo x="20841" y="20250"/>
                <wp:lineTo x="20720" y="717"/>
                <wp:lineTo x="727" y="71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5980" cy="2296160"/>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Diagrama de la clase en UML que muestra los tipos de cada método y atributo:</w:t>
      </w:r>
    </w:p>
    <w:p w14:paraId="2B3BF655" w14:textId="77777777" w:rsidR="003B70F0" w:rsidRDefault="003B70F0" w:rsidP="003B70F0">
      <w:pPr>
        <w:spacing w:after="200"/>
        <w:rPr>
          <w:rFonts w:cstheme="minorHAnsi"/>
          <w:color w:val="auto"/>
          <w:sz w:val="24"/>
          <w:szCs w:val="24"/>
        </w:rPr>
      </w:pPr>
      <w:r>
        <w:rPr>
          <w:rFonts w:cstheme="minorHAnsi"/>
          <w:color w:val="auto"/>
          <w:sz w:val="24"/>
          <w:szCs w:val="24"/>
        </w:rPr>
        <w:br w:type="page"/>
      </w:r>
    </w:p>
    <w:p w14:paraId="3665F205" w14:textId="0E31FA22"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29" w:name="_Toc26043076"/>
      <w:r>
        <w:rPr>
          <w:rFonts w:ascii="Times New Roman" w:hAnsi="Times New Roman"/>
          <w:sz w:val="32"/>
        </w:rPr>
        <w:lastRenderedPageBreak/>
        <w:t>Subsistema de premios y compras</w:t>
      </w:r>
      <w:bookmarkEnd w:id="29"/>
    </w:p>
    <w:p w14:paraId="00028D2D" w14:textId="77777777"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de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Prize</w:t>
            </w:r>
            <w:proofErr w:type="spellEnd"/>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name</w:t>
            </w:r>
            <w:proofErr w:type="spellEnd"/>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description</w:t>
            </w:r>
            <w:proofErr w:type="spellEnd"/>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cost</w:t>
            </w:r>
            <w:proofErr w:type="spellEnd"/>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getName</w:t>
            </w:r>
            <w:proofErr w:type="spellEnd"/>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getDescription</w:t>
            </w:r>
            <w:proofErr w:type="spellEnd"/>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buy</w:t>
            </w:r>
            <w:proofErr w:type="spellEnd"/>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de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Transaction</w:t>
            </w:r>
            <w:proofErr w:type="spellEnd"/>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money</w:t>
            </w:r>
            <w:proofErr w:type="spellEnd"/>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getMoney</w:t>
            </w:r>
            <w:proofErr w:type="spellEnd"/>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getGrollies</w:t>
            </w:r>
            <w:proofErr w:type="spellEnd"/>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charge</w:t>
            </w:r>
            <w:proofErr w:type="spellEnd"/>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User</w:t>
            </w:r>
            <w:proofErr w:type="spellEnd"/>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77777777" w:rsidR="003B70F0" w:rsidRDefault="003B70F0" w:rsidP="003B70F0">
      <w:pPr>
        <w:rPr>
          <w:rFonts w:cstheme="minorHAnsi"/>
          <w:bCs/>
          <w:color w:val="auto"/>
          <w:sz w:val="24"/>
          <w:szCs w:val="24"/>
        </w:rPr>
      </w:pPr>
      <w:r w:rsidRPr="007C2D35">
        <w:rPr>
          <w:rFonts w:cstheme="minorHAnsi"/>
          <w:bCs/>
          <w:noProof/>
          <w:color w:val="auto"/>
          <w:sz w:val="25"/>
          <w:szCs w:val="25"/>
          <w:lang w:eastAsia="es-ES"/>
        </w:rPr>
        <w:lastRenderedPageBreak/>
        <w:drawing>
          <wp:anchor distT="0" distB="0" distL="114300" distR="114300" simplePos="0" relativeHeight="251714560" behindDoc="0" locked="0" layoutInCell="1" allowOverlap="1" wp14:anchorId="08D58591" wp14:editId="0271D1F6">
            <wp:simplePos x="0" y="0"/>
            <wp:positionH relativeFrom="margin">
              <wp:align>center</wp:align>
            </wp:positionH>
            <wp:positionV relativeFrom="paragraph">
              <wp:posOffset>397510</wp:posOffset>
            </wp:positionV>
            <wp:extent cx="4417621" cy="1995055"/>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17621" cy="1995055"/>
                    </a:xfrm>
                    <a:prstGeom prst="rect">
                      <a:avLst/>
                    </a:prstGeom>
                  </pic:spPr>
                </pic:pic>
              </a:graphicData>
            </a:graphic>
            <wp14:sizeRelH relativeFrom="margin">
              <wp14:pctWidth>0</wp14:pctWidth>
            </wp14:sizeRelH>
            <wp14:sizeRelV relativeFrom="margin">
              <wp14:pctHeight>0</wp14:pctHeight>
            </wp14:sizeRelV>
          </wp:anchor>
        </w:drawing>
      </w:r>
      <w:r w:rsidRPr="007C2D35">
        <w:rPr>
          <w:rFonts w:cstheme="minorHAnsi"/>
          <w:bCs/>
          <w:color w:val="auto"/>
          <w:sz w:val="25"/>
          <w:szCs w:val="25"/>
        </w:rPr>
        <w:t>Esquema UML de las clases:</w:t>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216F0980" w14:textId="77777777" w:rsidR="003B70F0" w:rsidRDefault="003B70F0" w:rsidP="003B70F0">
      <w:pPr>
        <w:rPr>
          <w:rFonts w:cstheme="minorHAnsi"/>
          <w:bCs/>
          <w:color w:val="auto"/>
          <w:sz w:val="24"/>
          <w:szCs w:val="24"/>
        </w:rPr>
      </w:pP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r>
        <w:rPr>
          <w:rFonts w:cstheme="minorHAnsi"/>
          <w:bCs/>
          <w:color w:val="auto"/>
          <w:sz w:val="24"/>
          <w:szCs w:val="24"/>
        </w:rPr>
        <w:br/>
      </w:r>
    </w:p>
    <w:p w14:paraId="3BCC3211" w14:textId="1A6117A4" w:rsidR="003B70F0" w:rsidRPr="000D5922" w:rsidRDefault="003B70F0" w:rsidP="00A44210">
      <w:pPr>
        <w:pStyle w:val="Ttulo2"/>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sz w:val="32"/>
        </w:rPr>
      </w:pPr>
      <w:bookmarkStart w:id="30" w:name="_Toc26043077"/>
      <w:r>
        <w:rPr>
          <w:rFonts w:ascii="Times New Roman" w:hAnsi="Times New Roman"/>
          <w:sz w:val="32"/>
        </w:rPr>
        <w:t>Subsistema de búsqueda y geolocalización</w:t>
      </w:r>
      <w:bookmarkEnd w:id="30"/>
    </w:p>
    <w:p w14:paraId="23A9835B"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de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Filter</w:t>
            </w:r>
            <w:proofErr w:type="spellEnd"/>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keywords</w:t>
            </w:r>
            <w:proofErr w:type="spellEnd"/>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minGrollies</w:t>
            </w:r>
            <w:proofErr w:type="spellEnd"/>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getKeywords</w:t>
            </w:r>
            <w:proofErr w:type="spellEnd"/>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getPosition</w:t>
            </w:r>
            <w:proofErr w:type="spellEnd"/>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getMinGrollies</w:t>
            </w:r>
            <w:proofErr w:type="spellEnd"/>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changeKeywords</w:t>
            </w:r>
            <w:proofErr w:type="spellEnd"/>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changePosition</w:t>
            </w:r>
            <w:proofErr w:type="spellEnd"/>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roofErr w:type="spellStart"/>
            <w:r>
              <w:rPr>
                <w:rFonts w:eastAsia="Times New Roman" w:cstheme="minorHAnsi"/>
                <w:bCs/>
                <w:color w:val="auto"/>
                <w:sz w:val="24"/>
                <w:szCs w:val="24"/>
              </w:rPr>
              <w:t>Location</w:t>
            </w:r>
            <w:proofErr w:type="spellEnd"/>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changeMinGrollies</w:t>
            </w:r>
            <w:proofErr w:type="spellEnd"/>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de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proofErr w:type="spellStart"/>
            <w:r>
              <w:rPr>
                <w:rFonts w:eastAsia="Times New Roman" w:cstheme="minorHAnsi"/>
                <w:bCs w:val="0"/>
                <w:sz w:val="24"/>
                <w:szCs w:val="24"/>
              </w:rPr>
              <w:t>Location</w:t>
            </w:r>
            <w:proofErr w:type="spellEnd"/>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latitude</w:t>
            </w:r>
            <w:proofErr w:type="spellEnd"/>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longitude</w:t>
            </w:r>
            <w:proofErr w:type="spellEnd"/>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getLatitude</w:t>
            </w:r>
            <w:proofErr w:type="spellEnd"/>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setLatitude</w:t>
            </w:r>
            <w:proofErr w:type="spellEnd"/>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getLongitude</w:t>
            </w:r>
            <w:proofErr w:type="spellEnd"/>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proofErr w:type="spellStart"/>
            <w:r>
              <w:rPr>
                <w:rFonts w:eastAsia="Times New Roman" w:cstheme="minorHAnsi"/>
                <w:bCs w:val="0"/>
                <w:color w:val="auto"/>
                <w:sz w:val="24"/>
                <w:szCs w:val="24"/>
              </w:rPr>
              <w:t>setLongitude</w:t>
            </w:r>
            <w:proofErr w:type="spellEnd"/>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71CE6A00" w:rsidR="0014766B" w:rsidRDefault="0014766B" w:rsidP="0014766B"/>
    <w:p w14:paraId="16C57039" w14:textId="77777777" w:rsidR="0014766B" w:rsidRPr="0014766B" w:rsidRDefault="0014766B" w:rsidP="0014766B"/>
    <w:p w14:paraId="7141D71D" w14:textId="034D7892" w:rsidR="0014766B" w:rsidRPr="0014766B" w:rsidRDefault="003B70F0" w:rsidP="00A44210">
      <w:pPr>
        <w:pStyle w:val="Ttulo2"/>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26043078"/>
      <w:r>
        <w:rPr>
          <w:rFonts w:ascii="Times New Roman" w:hAnsi="Times New Roman"/>
          <w:sz w:val="32"/>
        </w:rPr>
        <w:lastRenderedPageBreak/>
        <w:t>Casos de uso:</w:t>
      </w:r>
      <w:bookmarkEnd w:id="31"/>
      <w:r>
        <w:rPr>
          <w:rFonts w:ascii="Times New Roman" w:hAnsi="Times New Roman"/>
          <w:sz w:val="32"/>
        </w:rPr>
        <w:t xml:space="preserve"> </w:t>
      </w:r>
      <w:r>
        <w:rPr>
          <w:rFonts w:ascii="Times New Roman" w:hAnsi="Times New Roman"/>
          <w:sz w:val="32"/>
        </w:rPr>
        <w:tab/>
      </w:r>
    </w:p>
    <w:tbl>
      <w:tblPr>
        <w:tblpPr w:leftFromText="180" w:rightFromText="180" w:vertAnchor="text" w:horzAnchor="margin" w:tblpY="37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
      </w:tblGrid>
      <w:tr w:rsidR="0014766B" w:rsidRPr="0014766B" w14:paraId="725DC926" w14:textId="77777777" w:rsidTr="0014766B">
        <w:trPr>
          <w:trHeight w:val="451"/>
        </w:trPr>
        <w:tc>
          <w:tcPr>
            <w:tcW w:w="288" w:type="dxa"/>
            <w:tcBorders>
              <w:top w:val="nil"/>
              <w:left w:val="nil"/>
              <w:bottom w:val="nil"/>
              <w:right w:val="nil"/>
            </w:tcBorders>
          </w:tcPr>
          <w:p w14:paraId="05E66282" w14:textId="77777777" w:rsidR="0014766B" w:rsidRPr="0014766B" w:rsidRDefault="0014766B" w:rsidP="0014766B">
            <w:pPr>
              <w:spacing w:after="160" w:line="259" w:lineRule="auto"/>
              <w:rPr>
                <w:color w:val="auto"/>
                <w:sz w:val="22"/>
                <w:lang w:val="en-US"/>
              </w:rPr>
            </w:pPr>
          </w:p>
        </w:tc>
      </w:tr>
      <w:tr w:rsidR="0014766B" w:rsidRPr="0014766B" w14:paraId="3696818C" w14:textId="77777777" w:rsidTr="0014766B">
        <w:trPr>
          <w:trHeight w:val="679"/>
        </w:trPr>
        <w:tc>
          <w:tcPr>
            <w:tcW w:w="288" w:type="dxa"/>
            <w:tcBorders>
              <w:top w:val="nil"/>
              <w:left w:val="nil"/>
              <w:bottom w:val="nil"/>
              <w:right w:val="nil"/>
            </w:tcBorders>
            <w:vAlign w:val="bottom"/>
          </w:tcPr>
          <w:p w14:paraId="12FAB24A" w14:textId="77777777" w:rsidR="0014766B" w:rsidRPr="0014766B" w:rsidRDefault="0014766B" w:rsidP="0014766B">
            <w:pPr>
              <w:spacing w:after="160" w:line="259" w:lineRule="auto"/>
              <w:rPr>
                <w:noProof/>
                <w:color w:val="auto"/>
                <w:sz w:val="22"/>
                <w:lang w:val="en-US"/>
              </w:rPr>
            </w:pPr>
          </w:p>
        </w:tc>
      </w:tr>
    </w:tbl>
    <w:p w14:paraId="32EAA1DE" w14:textId="5A965CF2" w:rsidR="0014766B" w:rsidRPr="0014766B" w:rsidRDefault="0014766B" w:rsidP="0014766B">
      <w:pPr>
        <w:spacing w:after="160" w:line="259" w:lineRule="auto"/>
        <w:rPr>
          <w:rFonts w:cstheme="minorHAnsi"/>
          <w:color w:val="auto"/>
          <w:sz w:val="22"/>
          <w:lang w:val="en-US"/>
        </w:rPr>
      </w:pPr>
    </w:p>
    <w:p w14:paraId="6E508515"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NEGOCIAR GROLLIES</w:t>
      </w:r>
    </w:p>
    <w:p w14:paraId="220E62C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CEF3DCA"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2122204A"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J1</w:t>
      </w:r>
    </w:p>
    <w:p w14:paraId="353D694F"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0FFDDEE8"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realizador selecciona negociar grollies para proponer un cambio en la recompensa</w:t>
      </w:r>
    </w:p>
    <w:p w14:paraId="195D30A4"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32" w:name="_Toc26041961"/>
      <w:bookmarkStart w:id="33" w:name="_Toc26042515"/>
      <w:bookmarkStart w:id="34" w:name="_Toc26043079"/>
      <w:r w:rsidRPr="0014766B">
        <w:rPr>
          <w:rFonts w:eastAsiaTheme="majorEastAsia" w:cstheme="minorHAnsi"/>
          <w:b/>
          <w:color w:val="A4063E" w:themeColor="accent6"/>
          <w:sz w:val="32"/>
          <w:szCs w:val="32"/>
          <w:u w:val="single"/>
        </w:rPr>
        <w:t>Actor principal:</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Realizador de favor</w:t>
      </w:r>
      <w:bookmarkEnd w:id="32"/>
      <w:bookmarkEnd w:id="33"/>
      <w:bookmarkEnd w:id="34"/>
    </w:p>
    <w:p w14:paraId="271FCC8F"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Pedidor de favor, Sistema, Base de datos</w:t>
      </w:r>
    </w:p>
    <w:p w14:paraId="09F760A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respectivos al favor seleccionado</w:t>
      </w:r>
    </w:p>
    <w:p w14:paraId="724353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1BE6A912"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realizador de favor selecciona un favor en la lista de favores y después selecciona negociar grollies</w:t>
      </w:r>
    </w:p>
    <w:p w14:paraId="7AF0D61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45296F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la recompensa propuesta por el realizador de favor</w:t>
      </w:r>
    </w:p>
    <w:p w14:paraId="6F771EFB"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Mensaje de error: no se ha podido modificar la recompensa</w:t>
      </w:r>
    </w:p>
    <w:p w14:paraId="7C6756FC" w14:textId="17EC5424" w:rsidR="0014766B" w:rsidRPr="0014766B" w:rsidRDefault="0014766B" w:rsidP="0014766B">
      <w:pPr>
        <w:keepNext/>
        <w:keepLines/>
        <w:spacing w:before="240" w:line="259" w:lineRule="auto"/>
        <w:ind w:left="-5"/>
        <w:outlineLvl w:val="0"/>
        <w:rPr>
          <w:rFonts w:eastAsiaTheme="majorEastAsia" w:cstheme="minorHAnsi"/>
          <w:b/>
          <w:color w:val="A4063E" w:themeColor="accent6"/>
          <w:sz w:val="40"/>
          <w:szCs w:val="26"/>
          <w:lang w:val="en-US"/>
        </w:rPr>
      </w:pPr>
      <w:bookmarkStart w:id="35" w:name="_Toc26041962"/>
      <w:bookmarkStart w:id="36" w:name="_Toc26042516"/>
      <w:bookmarkStart w:id="37" w:name="_Toc26043080"/>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35"/>
      <w:bookmarkEnd w:id="36"/>
      <w:bookmarkEnd w:id="37"/>
    </w:p>
    <w:p w14:paraId="65D3E60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un favor entre la lista de favores</w:t>
      </w:r>
    </w:p>
    <w:p w14:paraId="0D2BB50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negociar grollies</w:t>
      </w:r>
    </w:p>
    <w:p w14:paraId="60CC2F9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propone nueva recompensa</w:t>
      </w:r>
    </w:p>
    <w:p w14:paraId="1449DB12"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pedidor de favor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la nueva recompensa</w:t>
      </w:r>
    </w:p>
    <w:p w14:paraId="7065EBA5"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recompensa que había.</w:t>
      </w:r>
    </w:p>
    <w:p w14:paraId="110E1C4B"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la recompensa</w:t>
      </w:r>
    </w:p>
    <w:p w14:paraId="65602CC1" w14:textId="77777777" w:rsidR="0014766B" w:rsidRPr="0014766B" w:rsidRDefault="0014766B" w:rsidP="0014766B">
      <w:pPr>
        <w:ind w:left="720"/>
        <w:contextualSpacing/>
        <w:rPr>
          <w:rFonts w:cstheme="minorHAnsi"/>
          <w:color w:val="37393B" w:themeColor="text1" w:themeTint="D9"/>
          <w:sz w:val="26"/>
          <w:szCs w:val="26"/>
        </w:rPr>
      </w:pPr>
    </w:p>
    <w:p w14:paraId="35A1DB34"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38" w:name="_Toc26041963"/>
      <w:bookmarkStart w:id="39" w:name="_Toc26042517"/>
      <w:bookmarkStart w:id="40" w:name="_Toc26043081"/>
      <w:r w:rsidRPr="0014766B">
        <w:rPr>
          <w:rFonts w:eastAsiaTheme="majorEastAsia" w:cstheme="minorHAnsi"/>
          <w:color w:val="A4063E" w:themeColor="accent6"/>
          <w:sz w:val="40"/>
          <w:szCs w:val="32"/>
          <w:u w:val="single"/>
        </w:rPr>
        <w:lastRenderedPageBreak/>
        <w:t>Flujos secundarios:</w:t>
      </w:r>
      <w:bookmarkEnd w:id="38"/>
      <w:bookmarkEnd w:id="39"/>
      <w:bookmarkEnd w:id="40"/>
      <w:r w:rsidRPr="0014766B">
        <w:rPr>
          <w:rFonts w:eastAsiaTheme="majorEastAsia" w:cstheme="minorHAnsi"/>
          <w:color w:val="A4063E" w:themeColor="accent6"/>
          <w:sz w:val="40"/>
          <w:szCs w:val="32"/>
          <w:u w:val="single"/>
        </w:rPr>
        <w:t xml:space="preserve"> </w:t>
      </w:r>
    </w:p>
    <w:p w14:paraId="1D6333B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01C45E9C"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4.1 Si el </w:t>
      </w:r>
      <w:r w:rsidRPr="0014766B">
        <w:rPr>
          <w:rFonts w:eastAsia="Times New Roman" w:cstheme="minorHAnsi"/>
          <w:color w:val="A4063E" w:themeColor="accent6"/>
          <w:sz w:val="26"/>
          <w:szCs w:val="26"/>
          <w:u w:val="single"/>
        </w:rPr>
        <w:t>pedidor de favor</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no acepta la nueva recompensa el sistema lo notificará y no se modificará la </w:t>
      </w:r>
      <w:r w:rsidRPr="0014766B">
        <w:rPr>
          <w:rFonts w:eastAsia="Times New Roman" w:cstheme="minorHAnsi"/>
          <w:color w:val="A4063E" w:themeColor="accent6"/>
          <w:sz w:val="26"/>
          <w:szCs w:val="26"/>
          <w:u w:val="single"/>
        </w:rPr>
        <w:t>base de datos.</w:t>
      </w:r>
    </w:p>
    <w:p w14:paraId="656E39B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2.2 Si no es posible la comunicación entre el </w:t>
      </w:r>
      <w:r w:rsidRPr="0014766B">
        <w:rPr>
          <w:rFonts w:eastAsia="Times New Roman" w:cstheme="minorHAnsi"/>
          <w:color w:val="A4063E" w:themeColor="accent6"/>
          <w:sz w:val="26"/>
          <w:szCs w:val="26"/>
          <w:u w:val="single"/>
        </w:rPr>
        <w:t>sistema</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 xml:space="preserve">y la </w:t>
      </w:r>
      <w:r w:rsidRPr="0014766B">
        <w:rPr>
          <w:rFonts w:eastAsia="Times New Roman" w:cstheme="minorHAnsi"/>
          <w:color w:val="A4063E" w:themeColor="accent6"/>
          <w:sz w:val="26"/>
          <w:szCs w:val="26"/>
          <w:u w:val="single"/>
        </w:rPr>
        <w:t>base de datos</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se notificará y se volverá a la pantalla de búsqueda de favores</w:t>
      </w:r>
    </w:p>
    <w:p w14:paraId="50A85641" w14:textId="77777777" w:rsidR="0014766B" w:rsidRPr="0014766B" w:rsidRDefault="0014766B" w:rsidP="0014766B">
      <w:pPr>
        <w:spacing w:after="160" w:line="259" w:lineRule="auto"/>
        <w:rPr>
          <w:rFonts w:cstheme="minorHAnsi"/>
          <w:color w:val="auto"/>
          <w:sz w:val="22"/>
        </w:rPr>
      </w:pPr>
    </w:p>
    <w:p w14:paraId="6501DE5E" w14:textId="77777777" w:rsidR="0014766B" w:rsidRPr="0014766B" w:rsidRDefault="0014766B" w:rsidP="0014766B">
      <w:pPr>
        <w:spacing w:after="160" w:line="259" w:lineRule="auto"/>
        <w:rPr>
          <w:rFonts w:cstheme="minorHAnsi"/>
          <w:color w:val="auto"/>
          <w:sz w:val="22"/>
        </w:rPr>
      </w:pPr>
    </w:p>
    <w:p w14:paraId="13BCA56D" w14:textId="77777777" w:rsidR="0014766B" w:rsidRPr="0014766B" w:rsidRDefault="0014766B" w:rsidP="0014766B">
      <w:pPr>
        <w:spacing w:after="160" w:line="259" w:lineRule="auto"/>
        <w:rPr>
          <w:rFonts w:cstheme="minorHAnsi"/>
          <w:color w:val="auto"/>
          <w:sz w:val="22"/>
        </w:rPr>
      </w:pPr>
    </w:p>
    <w:p w14:paraId="472301F1" w14:textId="77777777" w:rsidR="0014766B" w:rsidRPr="0014766B" w:rsidRDefault="0014766B" w:rsidP="0014766B">
      <w:pPr>
        <w:spacing w:after="160" w:line="259" w:lineRule="auto"/>
        <w:rPr>
          <w:rFonts w:cstheme="minorHAnsi"/>
          <w:color w:val="auto"/>
          <w:sz w:val="22"/>
        </w:rPr>
      </w:pPr>
    </w:p>
    <w:p w14:paraId="250E4EFF" w14:textId="77777777" w:rsidR="0014766B" w:rsidRPr="0014766B" w:rsidRDefault="0014766B" w:rsidP="0014766B">
      <w:pPr>
        <w:spacing w:after="160" w:line="259" w:lineRule="auto"/>
        <w:rPr>
          <w:rFonts w:cstheme="minorHAnsi"/>
          <w:color w:val="auto"/>
          <w:sz w:val="22"/>
        </w:rPr>
      </w:pPr>
    </w:p>
    <w:p w14:paraId="30F95B50" w14:textId="77777777" w:rsidR="0014766B" w:rsidRPr="0014766B" w:rsidRDefault="0014766B" w:rsidP="0014766B">
      <w:pPr>
        <w:spacing w:after="160" w:line="259" w:lineRule="auto"/>
        <w:rPr>
          <w:rFonts w:cstheme="minorHAnsi"/>
          <w:color w:val="auto"/>
          <w:sz w:val="22"/>
        </w:rPr>
      </w:pPr>
    </w:p>
    <w:p w14:paraId="6930DB42" w14:textId="77777777" w:rsidR="0014766B" w:rsidRPr="0014766B" w:rsidRDefault="0014766B" w:rsidP="0014766B">
      <w:pPr>
        <w:spacing w:after="160" w:line="259" w:lineRule="auto"/>
        <w:rPr>
          <w:rFonts w:cstheme="minorHAnsi"/>
          <w:color w:val="auto"/>
          <w:sz w:val="22"/>
        </w:rPr>
      </w:pPr>
    </w:p>
    <w:p w14:paraId="125872F5" w14:textId="77777777" w:rsidR="0014766B" w:rsidRPr="0014766B" w:rsidRDefault="0014766B" w:rsidP="0014766B">
      <w:pPr>
        <w:spacing w:after="160" w:line="259" w:lineRule="auto"/>
        <w:rPr>
          <w:rFonts w:cstheme="minorHAnsi"/>
          <w:color w:val="auto"/>
          <w:sz w:val="22"/>
        </w:rPr>
      </w:pPr>
    </w:p>
    <w:p w14:paraId="663EDDC5" w14:textId="77777777" w:rsidR="0014766B" w:rsidRPr="0014766B" w:rsidRDefault="0014766B" w:rsidP="0014766B">
      <w:pPr>
        <w:spacing w:after="160" w:line="259" w:lineRule="auto"/>
        <w:rPr>
          <w:rFonts w:cstheme="minorHAnsi"/>
          <w:color w:val="auto"/>
          <w:sz w:val="22"/>
        </w:rPr>
      </w:pPr>
    </w:p>
    <w:p w14:paraId="14CEB452" w14:textId="77777777" w:rsidR="0014766B" w:rsidRPr="0014766B" w:rsidRDefault="0014766B" w:rsidP="0014766B">
      <w:pPr>
        <w:spacing w:after="160" w:line="259" w:lineRule="auto"/>
        <w:rPr>
          <w:rFonts w:cstheme="minorHAnsi"/>
          <w:color w:val="auto"/>
          <w:sz w:val="22"/>
        </w:rPr>
      </w:pPr>
    </w:p>
    <w:p w14:paraId="58E87AE4" w14:textId="77777777" w:rsidR="0014766B" w:rsidRPr="0014766B" w:rsidRDefault="0014766B" w:rsidP="0014766B">
      <w:pPr>
        <w:spacing w:after="160" w:line="259" w:lineRule="auto"/>
        <w:rPr>
          <w:rFonts w:cstheme="minorHAnsi"/>
          <w:color w:val="auto"/>
          <w:sz w:val="22"/>
        </w:rPr>
      </w:pPr>
    </w:p>
    <w:p w14:paraId="69BF5325" w14:textId="77777777" w:rsidR="0014766B" w:rsidRPr="0014766B" w:rsidRDefault="0014766B" w:rsidP="0014766B">
      <w:pPr>
        <w:spacing w:after="160" w:line="259" w:lineRule="auto"/>
        <w:rPr>
          <w:rFonts w:cstheme="minorHAnsi"/>
          <w:color w:val="auto"/>
          <w:sz w:val="22"/>
        </w:rPr>
      </w:pPr>
    </w:p>
    <w:p w14:paraId="6BE595DE" w14:textId="77777777" w:rsidR="0014766B" w:rsidRPr="0014766B" w:rsidRDefault="0014766B" w:rsidP="0014766B">
      <w:pPr>
        <w:spacing w:after="160" w:line="259" w:lineRule="auto"/>
        <w:rPr>
          <w:rFonts w:cstheme="minorHAnsi"/>
          <w:color w:val="auto"/>
          <w:sz w:val="22"/>
        </w:rPr>
      </w:pPr>
    </w:p>
    <w:p w14:paraId="61B36746" w14:textId="77777777" w:rsidR="0014766B" w:rsidRPr="0014766B" w:rsidRDefault="0014766B" w:rsidP="0014766B">
      <w:pPr>
        <w:spacing w:after="160" w:line="259" w:lineRule="auto"/>
        <w:rPr>
          <w:rFonts w:cstheme="minorHAnsi"/>
          <w:color w:val="auto"/>
          <w:sz w:val="22"/>
        </w:rPr>
      </w:pPr>
    </w:p>
    <w:p w14:paraId="3A8DCB8F" w14:textId="77777777" w:rsidR="0014766B" w:rsidRPr="0014766B" w:rsidRDefault="0014766B" w:rsidP="0014766B">
      <w:pPr>
        <w:spacing w:after="160" w:line="259" w:lineRule="auto"/>
        <w:rPr>
          <w:rFonts w:cstheme="minorHAnsi"/>
          <w:color w:val="auto"/>
          <w:sz w:val="22"/>
        </w:rPr>
      </w:pPr>
    </w:p>
    <w:p w14:paraId="6CC712B3" w14:textId="77777777" w:rsidR="0014766B" w:rsidRPr="0014766B" w:rsidRDefault="0014766B" w:rsidP="0014766B">
      <w:pPr>
        <w:spacing w:after="160" w:line="259" w:lineRule="auto"/>
        <w:rPr>
          <w:rFonts w:cstheme="minorHAnsi"/>
          <w:color w:val="auto"/>
          <w:sz w:val="22"/>
        </w:rPr>
      </w:pPr>
    </w:p>
    <w:p w14:paraId="2C25507E" w14:textId="77777777" w:rsidR="0014766B" w:rsidRPr="0014766B" w:rsidRDefault="0014766B" w:rsidP="0014766B">
      <w:pPr>
        <w:spacing w:after="160" w:line="259" w:lineRule="auto"/>
        <w:rPr>
          <w:rFonts w:cstheme="minorHAnsi"/>
          <w:color w:val="auto"/>
          <w:sz w:val="22"/>
        </w:rPr>
      </w:pPr>
    </w:p>
    <w:p w14:paraId="2E8DC82B" w14:textId="77777777" w:rsidR="0014766B" w:rsidRPr="0014766B" w:rsidRDefault="0014766B" w:rsidP="0014766B">
      <w:pPr>
        <w:spacing w:after="160" w:line="259" w:lineRule="auto"/>
        <w:rPr>
          <w:rFonts w:cstheme="minorHAnsi"/>
          <w:color w:val="auto"/>
          <w:sz w:val="22"/>
        </w:rPr>
      </w:pPr>
    </w:p>
    <w:p w14:paraId="1044DDA9" w14:textId="77777777" w:rsidR="0014766B" w:rsidRPr="0014766B" w:rsidRDefault="0014766B" w:rsidP="0014766B">
      <w:pPr>
        <w:spacing w:after="160" w:line="259" w:lineRule="auto"/>
        <w:rPr>
          <w:rFonts w:cstheme="minorHAnsi"/>
          <w:color w:val="auto"/>
          <w:sz w:val="22"/>
        </w:rPr>
      </w:pPr>
    </w:p>
    <w:p w14:paraId="3CF84D2C" w14:textId="77777777" w:rsidR="0014766B" w:rsidRPr="0014766B" w:rsidRDefault="0014766B" w:rsidP="0014766B">
      <w:pPr>
        <w:spacing w:after="160" w:line="259" w:lineRule="auto"/>
        <w:rPr>
          <w:rFonts w:cstheme="minorHAnsi"/>
          <w:color w:val="auto"/>
          <w:sz w:val="22"/>
        </w:rPr>
      </w:pPr>
    </w:p>
    <w:p w14:paraId="1CB57457" w14:textId="77777777" w:rsidR="0014766B" w:rsidRPr="0014766B" w:rsidRDefault="0014766B" w:rsidP="0014766B">
      <w:pPr>
        <w:spacing w:after="160" w:line="259" w:lineRule="auto"/>
        <w:rPr>
          <w:rFonts w:cstheme="minorHAnsi"/>
          <w:color w:val="auto"/>
          <w:sz w:val="22"/>
        </w:rPr>
      </w:pPr>
    </w:p>
    <w:p w14:paraId="783D01E6" w14:textId="6EC27DAD" w:rsidR="0014766B" w:rsidRPr="0014766B" w:rsidRDefault="0014766B" w:rsidP="0014766B">
      <w:pPr>
        <w:spacing w:after="160" w:line="259" w:lineRule="auto"/>
        <w:rPr>
          <w:rFonts w:cstheme="minorHAnsi"/>
          <w:color w:val="auto"/>
          <w:sz w:val="22"/>
        </w:rPr>
      </w:pPr>
    </w:p>
    <w:p w14:paraId="365C5334" w14:textId="1B0171C9" w:rsidR="0014766B" w:rsidRPr="0014766B" w:rsidRDefault="0014766B" w:rsidP="0014766B">
      <w:pPr>
        <w:spacing w:after="160" w:line="259" w:lineRule="auto"/>
        <w:rPr>
          <w:rFonts w:cstheme="minorHAnsi"/>
          <w:color w:val="auto"/>
          <w:sz w:val="22"/>
        </w:rPr>
      </w:pPr>
    </w:p>
    <w:p w14:paraId="2176E977" w14:textId="51C118A3" w:rsidR="0014766B" w:rsidRPr="0014766B" w:rsidRDefault="0014766B" w:rsidP="0014766B">
      <w:pPr>
        <w:spacing w:after="160" w:line="259" w:lineRule="auto"/>
        <w:rPr>
          <w:rFonts w:cstheme="minorHAnsi"/>
          <w:color w:val="auto"/>
          <w:sz w:val="22"/>
        </w:rPr>
      </w:pPr>
    </w:p>
    <w:p w14:paraId="77DB1335" w14:textId="77777777" w:rsidR="0014766B" w:rsidRPr="0014766B" w:rsidRDefault="0014766B" w:rsidP="0014766B">
      <w:pPr>
        <w:spacing w:after="160" w:line="259" w:lineRule="auto"/>
        <w:rPr>
          <w:rFonts w:cstheme="minorHAnsi"/>
          <w:color w:val="auto"/>
          <w:sz w:val="22"/>
        </w:rPr>
      </w:pPr>
    </w:p>
    <w:p w14:paraId="44E7FF76" w14:textId="77CF133F" w:rsidR="0014766B" w:rsidRPr="0014766B" w:rsidRDefault="0014766B" w:rsidP="0014766B">
      <w:pPr>
        <w:spacing w:after="160" w:line="259" w:lineRule="auto"/>
        <w:rPr>
          <w:rFonts w:cstheme="minorHAnsi"/>
          <w:color w:val="auto"/>
          <w:sz w:val="22"/>
        </w:rPr>
      </w:pPr>
    </w:p>
    <w:p w14:paraId="13403A78"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E-MAIL</w:t>
      </w:r>
    </w:p>
    <w:p w14:paraId="220FD6F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4B5FB7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47C361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J2</w:t>
      </w:r>
    </w:p>
    <w:p w14:paraId="0C338C2A"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094D42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su e-mail.</w:t>
      </w:r>
    </w:p>
    <w:p w14:paraId="589B3B59"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41" w:name="_Toc26041964"/>
      <w:bookmarkStart w:id="42" w:name="_Toc26042518"/>
      <w:bookmarkStart w:id="43" w:name="_Toc2604308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41"/>
      <w:bookmarkEnd w:id="42"/>
      <w:bookmarkEnd w:id="43"/>
    </w:p>
    <w:p w14:paraId="5640B01B"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0AB0CF6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antiguo y e-mail nuevo del usuario.</w:t>
      </w:r>
    </w:p>
    <w:p w14:paraId="3C127DB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C6D854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 su e-mail.</w:t>
      </w:r>
    </w:p>
    <w:p w14:paraId="009F170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242B198"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su e-mail.</w:t>
      </w:r>
    </w:p>
    <w:p w14:paraId="03A3F674"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su e-mail.</w:t>
      </w:r>
    </w:p>
    <w:p w14:paraId="4432844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44" w:name="_Toc26041965"/>
      <w:bookmarkStart w:id="45" w:name="_Toc26042519"/>
      <w:bookmarkStart w:id="46" w:name="_Toc26043083"/>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44"/>
      <w:bookmarkEnd w:id="45"/>
      <w:bookmarkEnd w:id="46"/>
    </w:p>
    <w:p w14:paraId="6108695C"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ABECDA9"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24E47AB4"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reescribe su contraseña.</w:t>
      </w:r>
    </w:p>
    <w:p w14:paraId="6C44089B"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nuevo e-mal dos veces.</w:t>
      </w:r>
    </w:p>
    <w:p w14:paraId="090B0B83"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del nuevo e-mail.</w:t>
      </w:r>
    </w:p>
    <w:p w14:paraId="07C554F8"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e-mail.</w:t>
      </w:r>
    </w:p>
    <w:p w14:paraId="3859604C" w14:textId="77777777" w:rsidR="0014766B" w:rsidRPr="0014766B" w:rsidRDefault="0014766B" w:rsidP="00A44210">
      <w:pPr>
        <w:numPr>
          <w:ilvl w:val="0"/>
          <w:numId w:val="1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e-mail.</w:t>
      </w:r>
    </w:p>
    <w:p w14:paraId="57D011E9" w14:textId="77777777" w:rsidR="0014766B" w:rsidRPr="0014766B" w:rsidRDefault="0014766B" w:rsidP="0014766B">
      <w:pPr>
        <w:ind w:left="720"/>
        <w:contextualSpacing/>
        <w:rPr>
          <w:rFonts w:cstheme="minorHAnsi"/>
          <w:color w:val="37393B" w:themeColor="text1" w:themeTint="D9"/>
          <w:sz w:val="26"/>
          <w:szCs w:val="26"/>
        </w:rPr>
      </w:pPr>
    </w:p>
    <w:p w14:paraId="644BEA5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47" w:name="_Toc26041966"/>
      <w:bookmarkStart w:id="48" w:name="_Toc26042520"/>
      <w:bookmarkStart w:id="49" w:name="_Toc26043084"/>
      <w:r w:rsidRPr="0014766B">
        <w:rPr>
          <w:rFonts w:eastAsiaTheme="majorEastAsia" w:cstheme="minorHAnsi"/>
          <w:color w:val="A4063E" w:themeColor="accent6"/>
          <w:sz w:val="40"/>
          <w:szCs w:val="32"/>
          <w:u w:val="single"/>
        </w:rPr>
        <w:lastRenderedPageBreak/>
        <w:t>Flujos secundarios:</w:t>
      </w:r>
      <w:bookmarkEnd w:id="47"/>
      <w:bookmarkEnd w:id="48"/>
      <w:bookmarkEnd w:id="49"/>
      <w:r w:rsidRPr="0014766B">
        <w:rPr>
          <w:rFonts w:eastAsiaTheme="majorEastAsia" w:cstheme="minorHAnsi"/>
          <w:color w:val="A4063E" w:themeColor="accent6"/>
          <w:sz w:val="40"/>
          <w:szCs w:val="32"/>
          <w:u w:val="single"/>
        </w:rPr>
        <w:t xml:space="preserve"> </w:t>
      </w:r>
    </w:p>
    <w:p w14:paraId="4F6AE00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5220679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contraseña, aparecerá un mensaje de error con otro posible intento.</w:t>
      </w:r>
    </w:p>
    <w:p w14:paraId="40340FC2"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los dos e-mails no coinciden entre sí no se podrá realizar el cambio.</w:t>
      </w:r>
    </w:p>
    <w:p w14:paraId="284D6CE1" w14:textId="77777777" w:rsidR="0014766B" w:rsidRPr="0014766B" w:rsidRDefault="0014766B" w:rsidP="0014766B">
      <w:pPr>
        <w:spacing w:after="160" w:line="259" w:lineRule="auto"/>
        <w:rPr>
          <w:rFonts w:cstheme="minorHAnsi"/>
          <w:color w:val="auto"/>
          <w:sz w:val="22"/>
        </w:rPr>
      </w:pPr>
    </w:p>
    <w:p w14:paraId="3D56C0B1" w14:textId="77777777" w:rsidR="0014766B" w:rsidRPr="0014766B" w:rsidRDefault="0014766B" w:rsidP="0014766B">
      <w:pPr>
        <w:spacing w:after="160" w:line="259" w:lineRule="auto"/>
        <w:rPr>
          <w:rFonts w:cstheme="minorHAnsi"/>
          <w:color w:val="auto"/>
          <w:sz w:val="22"/>
        </w:rPr>
      </w:pPr>
    </w:p>
    <w:p w14:paraId="442B0EAE" w14:textId="77777777" w:rsidR="0014766B" w:rsidRPr="0014766B" w:rsidRDefault="0014766B" w:rsidP="0014766B">
      <w:pPr>
        <w:spacing w:after="160" w:line="259" w:lineRule="auto"/>
        <w:rPr>
          <w:rFonts w:cstheme="minorHAnsi"/>
          <w:color w:val="auto"/>
          <w:sz w:val="22"/>
        </w:rPr>
      </w:pPr>
    </w:p>
    <w:p w14:paraId="42DF14E2" w14:textId="77777777" w:rsidR="0014766B" w:rsidRPr="0014766B" w:rsidRDefault="0014766B" w:rsidP="0014766B">
      <w:pPr>
        <w:spacing w:after="160" w:line="259" w:lineRule="auto"/>
        <w:rPr>
          <w:rFonts w:cstheme="minorHAnsi"/>
          <w:color w:val="auto"/>
          <w:sz w:val="22"/>
        </w:rPr>
      </w:pPr>
    </w:p>
    <w:p w14:paraId="0330FC9E" w14:textId="77777777" w:rsidR="0014766B" w:rsidRPr="0014766B" w:rsidRDefault="0014766B" w:rsidP="0014766B">
      <w:pPr>
        <w:spacing w:after="160" w:line="259" w:lineRule="auto"/>
        <w:rPr>
          <w:rFonts w:cstheme="minorHAnsi"/>
          <w:color w:val="auto"/>
          <w:sz w:val="22"/>
        </w:rPr>
      </w:pPr>
    </w:p>
    <w:p w14:paraId="0957FD10" w14:textId="77777777" w:rsidR="0014766B" w:rsidRPr="0014766B" w:rsidRDefault="0014766B" w:rsidP="0014766B">
      <w:pPr>
        <w:spacing w:after="160" w:line="259" w:lineRule="auto"/>
        <w:rPr>
          <w:rFonts w:cstheme="minorHAnsi"/>
          <w:color w:val="auto"/>
          <w:sz w:val="22"/>
        </w:rPr>
      </w:pPr>
    </w:p>
    <w:p w14:paraId="0F94031E" w14:textId="77777777" w:rsidR="0014766B" w:rsidRPr="0014766B" w:rsidRDefault="0014766B" w:rsidP="0014766B">
      <w:pPr>
        <w:spacing w:after="160" w:line="259" w:lineRule="auto"/>
        <w:rPr>
          <w:rFonts w:cstheme="minorHAnsi"/>
          <w:color w:val="auto"/>
          <w:sz w:val="22"/>
        </w:rPr>
      </w:pPr>
    </w:p>
    <w:p w14:paraId="3C485820" w14:textId="77777777" w:rsidR="0014766B" w:rsidRPr="0014766B" w:rsidRDefault="0014766B" w:rsidP="0014766B">
      <w:pPr>
        <w:spacing w:after="160" w:line="259" w:lineRule="auto"/>
        <w:rPr>
          <w:rFonts w:cstheme="minorHAnsi"/>
          <w:color w:val="auto"/>
          <w:sz w:val="22"/>
        </w:rPr>
      </w:pPr>
    </w:p>
    <w:p w14:paraId="3E69A418" w14:textId="77777777" w:rsidR="0014766B" w:rsidRPr="0014766B" w:rsidRDefault="0014766B" w:rsidP="0014766B">
      <w:pPr>
        <w:spacing w:after="160" w:line="259" w:lineRule="auto"/>
        <w:rPr>
          <w:rFonts w:cstheme="minorHAnsi"/>
          <w:color w:val="auto"/>
          <w:sz w:val="22"/>
        </w:rPr>
      </w:pPr>
    </w:p>
    <w:p w14:paraId="75C9146B" w14:textId="77777777" w:rsidR="0014766B" w:rsidRPr="0014766B" w:rsidRDefault="0014766B" w:rsidP="0014766B">
      <w:pPr>
        <w:spacing w:after="160" w:line="259" w:lineRule="auto"/>
        <w:rPr>
          <w:rFonts w:cstheme="minorHAnsi"/>
          <w:color w:val="auto"/>
          <w:sz w:val="22"/>
        </w:rPr>
      </w:pPr>
    </w:p>
    <w:p w14:paraId="3E2135B2" w14:textId="77777777" w:rsidR="0014766B" w:rsidRPr="0014766B" w:rsidRDefault="0014766B" w:rsidP="0014766B">
      <w:pPr>
        <w:spacing w:after="160" w:line="259" w:lineRule="auto"/>
        <w:rPr>
          <w:rFonts w:cstheme="minorHAnsi"/>
          <w:color w:val="auto"/>
          <w:sz w:val="22"/>
        </w:rPr>
      </w:pPr>
    </w:p>
    <w:p w14:paraId="1B15CC00" w14:textId="77777777" w:rsidR="0014766B" w:rsidRPr="0014766B" w:rsidRDefault="0014766B" w:rsidP="0014766B">
      <w:pPr>
        <w:spacing w:after="160" w:line="259" w:lineRule="auto"/>
        <w:rPr>
          <w:rFonts w:cstheme="minorHAnsi"/>
          <w:color w:val="auto"/>
          <w:sz w:val="22"/>
        </w:rPr>
      </w:pPr>
    </w:p>
    <w:p w14:paraId="2E3FE9C7" w14:textId="77777777" w:rsidR="0014766B" w:rsidRPr="0014766B" w:rsidRDefault="0014766B" w:rsidP="0014766B">
      <w:pPr>
        <w:spacing w:after="160" w:line="259" w:lineRule="auto"/>
        <w:rPr>
          <w:rFonts w:cstheme="minorHAnsi"/>
          <w:color w:val="auto"/>
          <w:sz w:val="22"/>
        </w:rPr>
      </w:pPr>
    </w:p>
    <w:p w14:paraId="64F83F99" w14:textId="77777777" w:rsidR="0014766B" w:rsidRPr="0014766B" w:rsidRDefault="0014766B" w:rsidP="0014766B">
      <w:pPr>
        <w:spacing w:after="160" w:line="259" w:lineRule="auto"/>
        <w:rPr>
          <w:rFonts w:cstheme="minorHAnsi"/>
          <w:color w:val="auto"/>
          <w:sz w:val="22"/>
        </w:rPr>
      </w:pPr>
    </w:p>
    <w:p w14:paraId="22ACB54A" w14:textId="77777777" w:rsidR="0014766B" w:rsidRPr="0014766B" w:rsidRDefault="0014766B" w:rsidP="0014766B">
      <w:pPr>
        <w:spacing w:after="160" w:line="259" w:lineRule="auto"/>
        <w:rPr>
          <w:rFonts w:cstheme="minorHAnsi"/>
          <w:color w:val="auto"/>
          <w:sz w:val="22"/>
        </w:rPr>
      </w:pPr>
    </w:p>
    <w:p w14:paraId="56B39027" w14:textId="77777777" w:rsidR="0014766B" w:rsidRPr="0014766B" w:rsidRDefault="0014766B" w:rsidP="0014766B">
      <w:pPr>
        <w:spacing w:after="160" w:line="259" w:lineRule="auto"/>
        <w:rPr>
          <w:rFonts w:cstheme="minorHAnsi"/>
          <w:color w:val="auto"/>
          <w:sz w:val="22"/>
        </w:rPr>
      </w:pPr>
    </w:p>
    <w:p w14:paraId="41AE11D1" w14:textId="77777777" w:rsidR="0014766B" w:rsidRPr="0014766B" w:rsidRDefault="0014766B" w:rsidP="0014766B">
      <w:pPr>
        <w:spacing w:after="160" w:line="259" w:lineRule="auto"/>
        <w:rPr>
          <w:rFonts w:cstheme="minorHAnsi"/>
          <w:color w:val="auto"/>
          <w:sz w:val="22"/>
        </w:rPr>
      </w:pPr>
    </w:p>
    <w:p w14:paraId="4DEE5D1C" w14:textId="77777777" w:rsidR="0014766B" w:rsidRPr="0014766B" w:rsidRDefault="0014766B" w:rsidP="0014766B">
      <w:pPr>
        <w:spacing w:after="160" w:line="259" w:lineRule="auto"/>
        <w:rPr>
          <w:rFonts w:cstheme="minorHAnsi"/>
          <w:color w:val="auto"/>
          <w:sz w:val="22"/>
        </w:rPr>
      </w:pPr>
    </w:p>
    <w:p w14:paraId="4C76E160" w14:textId="77777777" w:rsidR="0014766B" w:rsidRPr="0014766B" w:rsidRDefault="0014766B" w:rsidP="0014766B">
      <w:pPr>
        <w:spacing w:after="160" w:line="259" w:lineRule="auto"/>
        <w:rPr>
          <w:rFonts w:cstheme="minorHAnsi"/>
          <w:color w:val="auto"/>
          <w:sz w:val="22"/>
        </w:rPr>
      </w:pPr>
    </w:p>
    <w:p w14:paraId="07B0F06D" w14:textId="77777777" w:rsidR="0014766B" w:rsidRPr="0014766B" w:rsidRDefault="0014766B" w:rsidP="0014766B">
      <w:pPr>
        <w:spacing w:after="160" w:line="259" w:lineRule="auto"/>
        <w:rPr>
          <w:rFonts w:cstheme="minorHAnsi"/>
          <w:color w:val="auto"/>
          <w:sz w:val="22"/>
        </w:rPr>
      </w:pPr>
    </w:p>
    <w:p w14:paraId="2A044331" w14:textId="77777777" w:rsidR="0014766B" w:rsidRPr="0014766B" w:rsidRDefault="0014766B" w:rsidP="0014766B">
      <w:pPr>
        <w:spacing w:after="160" w:line="259" w:lineRule="auto"/>
        <w:rPr>
          <w:rFonts w:cstheme="minorHAnsi"/>
          <w:color w:val="auto"/>
          <w:sz w:val="22"/>
        </w:rPr>
      </w:pPr>
    </w:p>
    <w:p w14:paraId="00926E1F" w14:textId="77777777" w:rsidR="0014766B" w:rsidRPr="0014766B" w:rsidRDefault="0014766B" w:rsidP="0014766B">
      <w:pPr>
        <w:spacing w:after="160" w:line="259" w:lineRule="auto"/>
        <w:rPr>
          <w:rFonts w:cstheme="minorHAnsi"/>
          <w:color w:val="auto"/>
          <w:sz w:val="22"/>
        </w:rPr>
      </w:pPr>
    </w:p>
    <w:p w14:paraId="0C973B09" w14:textId="77777777" w:rsidR="0014766B" w:rsidRPr="0014766B" w:rsidRDefault="0014766B" w:rsidP="0014766B">
      <w:pPr>
        <w:spacing w:after="160" w:line="259" w:lineRule="auto"/>
        <w:rPr>
          <w:rFonts w:cstheme="minorHAnsi"/>
          <w:color w:val="auto"/>
          <w:sz w:val="22"/>
        </w:rPr>
      </w:pPr>
    </w:p>
    <w:p w14:paraId="20C07C59" w14:textId="77777777" w:rsidR="0014766B" w:rsidRPr="0014766B" w:rsidRDefault="0014766B" w:rsidP="0014766B">
      <w:pPr>
        <w:spacing w:after="160" w:line="259" w:lineRule="auto"/>
        <w:rPr>
          <w:rFonts w:cstheme="minorHAnsi"/>
          <w:color w:val="auto"/>
          <w:sz w:val="22"/>
        </w:rPr>
      </w:pPr>
    </w:p>
    <w:p w14:paraId="136F2A87" w14:textId="77777777" w:rsidR="0014766B" w:rsidRPr="0014766B" w:rsidRDefault="0014766B" w:rsidP="0014766B">
      <w:pPr>
        <w:spacing w:after="160" w:line="259" w:lineRule="auto"/>
        <w:rPr>
          <w:rFonts w:cstheme="minorHAnsi"/>
          <w:color w:val="auto"/>
          <w:sz w:val="22"/>
        </w:rPr>
      </w:pPr>
    </w:p>
    <w:p w14:paraId="2ABF441D" w14:textId="383521AD" w:rsidR="0014766B" w:rsidRPr="0014766B" w:rsidRDefault="0014766B" w:rsidP="0014766B">
      <w:pPr>
        <w:spacing w:after="160" w:line="259" w:lineRule="auto"/>
        <w:rPr>
          <w:rFonts w:cstheme="minorHAnsi"/>
          <w:color w:val="auto"/>
          <w:sz w:val="22"/>
        </w:rPr>
      </w:pPr>
    </w:p>
    <w:p w14:paraId="6959B573" w14:textId="77777777" w:rsidR="0014766B" w:rsidRPr="0014766B" w:rsidRDefault="0014766B" w:rsidP="0014766B">
      <w:pPr>
        <w:spacing w:after="160" w:line="259" w:lineRule="auto"/>
        <w:rPr>
          <w:rFonts w:cstheme="minorHAnsi"/>
          <w:color w:val="auto"/>
          <w:sz w:val="22"/>
        </w:rPr>
      </w:pPr>
    </w:p>
    <w:p w14:paraId="06A4DE2C"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IDIOMA</w:t>
      </w:r>
    </w:p>
    <w:p w14:paraId="7DEC00B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1E40338"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035C6D50"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J3</w:t>
      </w:r>
    </w:p>
    <w:p w14:paraId="0BDA541B"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1D9529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el idioma.</w:t>
      </w:r>
    </w:p>
    <w:p w14:paraId="19417ED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50" w:name="_Toc26041967"/>
      <w:bookmarkStart w:id="51" w:name="_Toc26042521"/>
      <w:bookmarkStart w:id="52" w:name="_Toc26043085"/>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50"/>
      <w:bookmarkEnd w:id="51"/>
      <w:bookmarkEnd w:id="52"/>
    </w:p>
    <w:p w14:paraId="00AAA7E4"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2DF77D6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Ninguno</w:t>
      </w:r>
    </w:p>
    <w:p w14:paraId="0A923B9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7043801"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idioma”.</w:t>
      </w:r>
    </w:p>
    <w:p w14:paraId="67E54608"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1BC83E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idioma.</w:t>
      </w:r>
    </w:p>
    <w:p w14:paraId="181DE32E"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idioma.</w:t>
      </w:r>
    </w:p>
    <w:p w14:paraId="4DA12B8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3" w:name="_Toc26041968"/>
      <w:bookmarkStart w:id="54" w:name="_Toc26042522"/>
      <w:bookmarkStart w:id="55" w:name="_Toc26043086"/>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3"/>
      <w:bookmarkEnd w:id="54"/>
      <w:bookmarkEnd w:id="55"/>
    </w:p>
    <w:p w14:paraId="3B0F053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A48443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16E742F"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idioma”.</w:t>
      </w:r>
    </w:p>
    <w:p w14:paraId="156C065E"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el idioma deseado entre los disponibles.</w:t>
      </w:r>
    </w:p>
    <w:p w14:paraId="6C3D0F13"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acepta el cambio de idioma.</w:t>
      </w:r>
    </w:p>
    <w:p w14:paraId="7D783E50"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el idioma.</w:t>
      </w:r>
    </w:p>
    <w:p w14:paraId="08FB915B" w14:textId="77777777" w:rsidR="0014766B" w:rsidRPr="0014766B" w:rsidRDefault="0014766B" w:rsidP="00A44210">
      <w:pPr>
        <w:numPr>
          <w:ilvl w:val="0"/>
          <w:numId w:val="1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idioma.</w:t>
      </w:r>
    </w:p>
    <w:p w14:paraId="36040123" w14:textId="77777777" w:rsidR="0014766B" w:rsidRPr="0014766B" w:rsidRDefault="0014766B" w:rsidP="0014766B">
      <w:pPr>
        <w:ind w:left="720"/>
        <w:contextualSpacing/>
        <w:rPr>
          <w:rFonts w:cstheme="minorHAnsi"/>
          <w:color w:val="37393B" w:themeColor="text1" w:themeTint="D9"/>
          <w:sz w:val="26"/>
          <w:szCs w:val="26"/>
        </w:rPr>
      </w:pPr>
    </w:p>
    <w:p w14:paraId="52AC7494" w14:textId="376D75A5"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7D471141"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3D013BF1" w14:textId="77777777" w:rsidR="0014766B" w:rsidRPr="0014766B" w:rsidRDefault="0014766B" w:rsidP="0014766B">
      <w:pPr>
        <w:spacing w:after="160" w:line="259" w:lineRule="auto"/>
        <w:rPr>
          <w:rFonts w:cstheme="minorHAnsi"/>
          <w:color w:val="auto"/>
          <w:sz w:val="22"/>
        </w:rPr>
      </w:pPr>
    </w:p>
    <w:p w14:paraId="73654EC9"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CAMBIAR CONTRASEÑA</w:t>
      </w:r>
    </w:p>
    <w:p w14:paraId="108C64B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750179E7"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54AE8B8D"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J4</w:t>
      </w:r>
    </w:p>
    <w:p w14:paraId="472C8B25"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12E2EC00"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contraseña.</w:t>
      </w:r>
    </w:p>
    <w:p w14:paraId="2684828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56" w:name="_Toc26041969"/>
      <w:bookmarkStart w:id="57" w:name="_Toc26042523"/>
      <w:bookmarkStart w:id="58" w:name="_Toc26043087"/>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56"/>
      <w:bookmarkEnd w:id="57"/>
      <w:bookmarkEnd w:id="58"/>
    </w:p>
    <w:p w14:paraId="448F8C2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520035E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Contraseña antigua y contraseña nueva.</w:t>
      </w:r>
    </w:p>
    <w:p w14:paraId="6D204C7C"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0B231707"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contraseña”.</w:t>
      </w:r>
    </w:p>
    <w:p w14:paraId="5C372342"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4A509243"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contraseña.</w:t>
      </w:r>
    </w:p>
    <w:p w14:paraId="1007F4C7"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contraseña.</w:t>
      </w:r>
    </w:p>
    <w:p w14:paraId="1C462101"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59" w:name="_Toc26041970"/>
      <w:bookmarkStart w:id="60" w:name="_Toc26042524"/>
      <w:bookmarkStart w:id="61" w:name="_Toc26043088"/>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59"/>
      <w:bookmarkEnd w:id="60"/>
      <w:bookmarkEnd w:id="61"/>
    </w:p>
    <w:p w14:paraId="496CEB5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728E6457"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5BAC4CB9"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contraseña”.</w:t>
      </w:r>
    </w:p>
    <w:p w14:paraId="7C083D6E"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anterior contraseña.</w:t>
      </w:r>
    </w:p>
    <w:p w14:paraId="63299833"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nueva contraseña dos veces.</w:t>
      </w:r>
    </w:p>
    <w:p w14:paraId="4DC0C474" w14:textId="77777777"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contraseña.</w:t>
      </w:r>
    </w:p>
    <w:p w14:paraId="773D6D81" w14:textId="1A58490E" w:rsidR="0014766B" w:rsidRPr="0014766B" w:rsidRDefault="0014766B" w:rsidP="00A44210">
      <w:pPr>
        <w:numPr>
          <w:ilvl w:val="0"/>
          <w:numId w:val="1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contraseña.</w:t>
      </w:r>
    </w:p>
    <w:p w14:paraId="47F76DE2" w14:textId="77777777" w:rsidR="0014766B" w:rsidRPr="0014766B" w:rsidRDefault="0014766B" w:rsidP="00990B47">
      <w:pPr>
        <w:spacing w:after="160" w:line="259" w:lineRule="auto"/>
        <w:ind w:left="720"/>
        <w:contextualSpacing/>
        <w:rPr>
          <w:rFonts w:cstheme="minorHAnsi"/>
          <w:color w:val="37393B" w:themeColor="text1" w:themeTint="D9"/>
          <w:sz w:val="26"/>
          <w:szCs w:val="26"/>
        </w:rPr>
      </w:pPr>
    </w:p>
    <w:p w14:paraId="0A9EE620" w14:textId="77777777" w:rsidR="0014766B" w:rsidRPr="0014766B" w:rsidRDefault="0014766B" w:rsidP="0014766B">
      <w:pPr>
        <w:ind w:left="720"/>
        <w:contextualSpacing/>
        <w:rPr>
          <w:rFonts w:cstheme="minorHAnsi"/>
          <w:color w:val="37393B" w:themeColor="text1" w:themeTint="D9"/>
          <w:sz w:val="26"/>
          <w:szCs w:val="26"/>
        </w:rPr>
      </w:pPr>
    </w:p>
    <w:p w14:paraId="0CEF21A2"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62" w:name="_Toc26041971"/>
      <w:bookmarkStart w:id="63" w:name="_Toc26042525"/>
      <w:bookmarkStart w:id="64" w:name="_Toc26043089"/>
      <w:r w:rsidRPr="0014766B">
        <w:rPr>
          <w:rFonts w:eastAsiaTheme="majorEastAsia" w:cstheme="minorHAnsi"/>
          <w:color w:val="A4063E" w:themeColor="accent6"/>
          <w:sz w:val="40"/>
          <w:szCs w:val="32"/>
          <w:u w:val="single"/>
        </w:rPr>
        <w:lastRenderedPageBreak/>
        <w:t>Flujos secundarios:</w:t>
      </w:r>
      <w:bookmarkEnd w:id="62"/>
      <w:bookmarkEnd w:id="63"/>
      <w:bookmarkEnd w:id="64"/>
      <w:r w:rsidRPr="0014766B">
        <w:rPr>
          <w:rFonts w:eastAsiaTheme="majorEastAsia" w:cstheme="minorHAnsi"/>
          <w:color w:val="A4063E" w:themeColor="accent6"/>
          <w:sz w:val="40"/>
          <w:szCs w:val="32"/>
          <w:u w:val="single"/>
        </w:rPr>
        <w:t xml:space="preserve"> </w:t>
      </w:r>
    </w:p>
    <w:p w14:paraId="4CEA0CA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9F55E54" w14:textId="77777777" w:rsidR="0014766B" w:rsidRPr="0014766B" w:rsidRDefault="0014766B" w:rsidP="0014766B">
      <w:pPr>
        <w:spacing w:after="160" w:line="259" w:lineRule="auto"/>
        <w:rPr>
          <w:rFonts w:cstheme="minorHAnsi"/>
          <w:color w:val="auto"/>
          <w:sz w:val="22"/>
        </w:rPr>
      </w:pPr>
    </w:p>
    <w:p w14:paraId="6530A4AA"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su anterior contraseña, aparecerá un mensaje de error con otro posible intento.</w:t>
      </w:r>
    </w:p>
    <w:p w14:paraId="1629FA08" w14:textId="77777777" w:rsidR="0014766B" w:rsidRPr="0014766B" w:rsidRDefault="0014766B" w:rsidP="0014766B">
      <w:pPr>
        <w:spacing w:after="160" w:line="259" w:lineRule="auto"/>
        <w:ind w:left="70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3.2 Si las dos contraseñas no coinciden entre sí, no se podrá realizar el cambio.</w:t>
      </w:r>
    </w:p>
    <w:p w14:paraId="6369CA70" w14:textId="77777777" w:rsidR="0014766B" w:rsidRPr="0014766B" w:rsidRDefault="0014766B" w:rsidP="0014766B">
      <w:pPr>
        <w:spacing w:after="160" w:line="259" w:lineRule="auto"/>
        <w:rPr>
          <w:rFonts w:cstheme="minorHAnsi"/>
          <w:color w:val="auto"/>
          <w:sz w:val="22"/>
        </w:rPr>
      </w:pPr>
    </w:p>
    <w:p w14:paraId="6C881A1A" w14:textId="77777777" w:rsidR="0014766B" w:rsidRPr="0014766B" w:rsidRDefault="0014766B" w:rsidP="0014766B">
      <w:pPr>
        <w:spacing w:after="160" w:line="259" w:lineRule="auto"/>
        <w:rPr>
          <w:rFonts w:cstheme="minorHAnsi"/>
          <w:color w:val="auto"/>
          <w:sz w:val="22"/>
        </w:rPr>
      </w:pPr>
    </w:p>
    <w:p w14:paraId="3C5E5B78" w14:textId="77777777" w:rsidR="0014766B" w:rsidRPr="0014766B" w:rsidRDefault="0014766B" w:rsidP="0014766B">
      <w:pPr>
        <w:spacing w:after="160" w:line="259" w:lineRule="auto"/>
        <w:rPr>
          <w:rFonts w:cstheme="minorHAnsi"/>
          <w:color w:val="auto"/>
          <w:sz w:val="22"/>
        </w:rPr>
      </w:pPr>
    </w:p>
    <w:p w14:paraId="0AE7E689" w14:textId="77777777" w:rsidR="0014766B" w:rsidRPr="0014766B" w:rsidRDefault="0014766B" w:rsidP="0014766B">
      <w:pPr>
        <w:spacing w:after="160" w:line="259" w:lineRule="auto"/>
        <w:rPr>
          <w:rFonts w:cstheme="minorHAnsi"/>
          <w:color w:val="auto"/>
          <w:sz w:val="22"/>
        </w:rPr>
      </w:pPr>
    </w:p>
    <w:p w14:paraId="7D83C45F" w14:textId="77777777" w:rsidR="0014766B" w:rsidRPr="0014766B" w:rsidRDefault="0014766B" w:rsidP="0014766B">
      <w:pPr>
        <w:spacing w:after="160" w:line="259" w:lineRule="auto"/>
        <w:rPr>
          <w:rFonts w:cstheme="minorHAnsi"/>
          <w:color w:val="auto"/>
          <w:sz w:val="22"/>
        </w:rPr>
      </w:pPr>
    </w:p>
    <w:p w14:paraId="43116FF7" w14:textId="77777777" w:rsidR="0014766B" w:rsidRPr="0014766B" w:rsidRDefault="0014766B" w:rsidP="0014766B">
      <w:pPr>
        <w:spacing w:after="160" w:line="259" w:lineRule="auto"/>
        <w:rPr>
          <w:rFonts w:cstheme="minorHAnsi"/>
          <w:color w:val="auto"/>
          <w:sz w:val="22"/>
        </w:rPr>
      </w:pPr>
    </w:p>
    <w:p w14:paraId="0F012F86" w14:textId="77777777" w:rsidR="0014766B" w:rsidRPr="0014766B" w:rsidRDefault="0014766B" w:rsidP="0014766B">
      <w:pPr>
        <w:spacing w:after="160" w:line="259" w:lineRule="auto"/>
        <w:rPr>
          <w:rFonts w:cstheme="minorHAnsi"/>
          <w:color w:val="auto"/>
          <w:sz w:val="22"/>
        </w:rPr>
      </w:pPr>
    </w:p>
    <w:p w14:paraId="3B88E486" w14:textId="77777777" w:rsidR="0014766B" w:rsidRPr="0014766B" w:rsidRDefault="0014766B" w:rsidP="0014766B">
      <w:pPr>
        <w:spacing w:after="160" w:line="259" w:lineRule="auto"/>
        <w:rPr>
          <w:rFonts w:cstheme="minorHAnsi"/>
          <w:color w:val="auto"/>
          <w:sz w:val="22"/>
        </w:rPr>
      </w:pPr>
    </w:p>
    <w:p w14:paraId="0DB3AF0A" w14:textId="77777777" w:rsidR="0014766B" w:rsidRPr="0014766B" w:rsidRDefault="0014766B" w:rsidP="0014766B">
      <w:pPr>
        <w:spacing w:after="160" w:line="259" w:lineRule="auto"/>
        <w:rPr>
          <w:rFonts w:cstheme="minorHAnsi"/>
          <w:color w:val="auto"/>
          <w:sz w:val="22"/>
        </w:rPr>
      </w:pPr>
    </w:p>
    <w:p w14:paraId="414EDB9D" w14:textId="77777777" w:rsidR="0014766B" w:rsidRPr="0014766B" w:rsidRDefault="0014766B" w:rsidP="0014766B">
      <w:pPr>
        <w:spacing w:after="160" w:line="259" w:lineRule="auto"/>
        <w:rPr>
          <w:rFonts w:cstheme="minorHAnsi"/>
          <w:color w:val="auto"/>
          <w:sz w:val="22"/>
        </w:rPr>
      </w:pPr>
    </w:p>
    <w:p w14:paraId="094BECBB" w14:textId="77777777" w:rsidR="0014766B" w:rsidRPr="0014766B" w:rsidRDefault="0014766B" w:rsidP="0014766B">
      <w:pPr>
        <w:spacing w:after="160" w:line="259" w:lineRule="auto"/>
        <w:rPr>
          <w:rFonts w:cstheme="minorHAnsi"/>
          <w:color w:val="auto"/>
          <w:sz w:val="22"/>
        </w:rPr>
      </w:pPr>
    </w:p>
    <w:p w14:paraId="40C57B7B" w14:textId="77777777" w:rsidR="0014766B" w:rsidRPr="0014766B" w:rsidRDefault="0014766B" w:rsidP="0014766B">
      <w:pPr>
        <w:spacing w:after="160" w:line="259" w:lineRule="auto"/>
        <w:rPr>
          <w:rFonts w:cstheme="minorHAnsi"/>
          <w:color w:val="auto"/>
          <w:sz w:val="22"/>
        </w:rPr>
      </w:pPr>
    </w:p>
    <w:p w14:paraId="731EE457" w14:textId="77777777" w:rsidR="0014766B" w:rsidRPr="0014766B" w:rsidRDefault="0014766B" w:rsidP="0014766B">
      <w:pPr>
        <w:spacing w:after="160" w:line="259" w:lineRule="auto"/>
        <w:rPr>
          <w:rFonts w:cstheme="minorHAnsi"/>
          <w:color w:val="auto"/>
          <w:sz w:val="22"/>
        </w:rPr>
      </w:pPr>
    </w:p>
    <w:p w14:paraId="032AC277" w14:textId="77777777" w:rsidR="0014766B" w:rsidRPr="0014766B" w:rsidRDefault="0014766B" w:rsidP="0014766B">
      <w:pPr>
        <w:spacing w:after="160" w:line="259" w:lineRule="auto"/>
        <w:rPr>
          <w:rFonts w:cstheme="minorHAnsi"/>
          <w:color w:val="auto"/>
          <w:sz w:val="22"/>
        </w:rPr>
      </w:pPr>
    </w:p>
    <w:p w14:paraId="1A72EF3A" w14:textId="77777777" w:rsidR="0014766B" w:rsidRPr="0014766B" w:rsidRDefault="0014766B" w:rsidP="0014766B">
      <w:pPr>
        <w:spacing w:after="160" w:line="259" w:lineRule="auto"/>
        <w:rPr>
          <w:rFonts w:cstheme="minorHAnsi"/>
          <w:color w:val="auto"/>
          <w:sz w:val="22"/>
        </w:rPr>
      </w:pPr>
    </w:p>
    <w:p w14:paraId="46504D0E" w14:textId="77777777" w:rsidR="0014766B" w:rsidRPr="0014766B" w:rsidRDefault="0014766B" w:rsidP="0014766B">
      <w:pPr>
        <w:spacing w:after="160" w:line="259" w:lineRule="auto"/>
        <w:rPr>
          <w:rFonts w:cstheme="minorHAnsi"/>
          <w:color w:val="auto"/>
          <w:sz w:val="22"/>
        </w:rPr>
      </w:pPr>
    </w:p>
    <w:p w14:paraId="11A8D96C" w14:textId="77777777" w:rsidR="0014766B" w:rsidRPr="0014766B" w:rsidRDefault="0014766B" w:rsidP="0014766B">
      <w:pPr>
        <w:spacing w:after="160" w:line="259" w:lineRule="auto"/>
        <w:rPr>
          <w:rFonts w:cstheme="minorHAnsi"/>
          <w:color w:val="auto"/>
          <w:sz w:val="22"/>
        </w:rPr>
      </w:pPr>
    </w:p>
    <w:p w14:paraId="15A9B4B7" w14:textId="77777777" w:rsidR="0014766B" w:rsidRPr="0014766B" w:rsidRDefault="0014766B" w:rsidP="0014766B">
      <w:pPr>
        <w:spacing w:after="160" w:line="259" w:lineRule="auto"/>
        <w:rPr>
          <w:rFonts w:cstheme="minorHAnsi"/>
          <w:color w:val="auto"/>
          <w:sz w:val="22"/>
        </w:rPr>
      </w:pPr>
    </w:p>
    <w:p w14:paraId="2A8697F7" w14:textId="77777777" w:rsidR="0014766B" w:rsidRPr="0014766B" w:rsidRDefault="0014766B" w:rsidP="0014766B">
      <w:pPr>
        <w:spacing w:after="160" w:line="259" w:lineRule="auto"/>
        <w:rPr>
          <w:rFonts w:cstheme="minorHAnsi"/>
          <w:color w:val="auto"/>
          <w:sz w:val="22"/>
        </w:rPr>
      </w:pPr>
    </w:p>
    <w:p w14:paraId="08809D26" w14:textId="77777777" w:rsidR="0014766B" w:rsidRPr="0014766B" w:rsidRDefault="0014766B" w:rsidP="0014766B">
      <w:pPr>
        <w:spacing w:after="160" w:line="259" w:lineRule="auto"/>
        <w:rPr>
          <w:rFonts w:cstheme="minorHAnsi"/>
          <w:color w:val="auto"/>
          <w:sz w:val="22"/>
        </w:rPr>
      </w:pPr>
    </w:p>
    <w:p w14:paraId="49197A0B" w14:textId="77777777" w:rsidR="0014766B" w:rsidRPr="0014766B" w:rsidRDefault="0014766B" w:rsidP="0014766B">
      <w:pPr>
        <w:spacing w:after="160" w:line="259" w:lineRule="auto"/>
        <w:rPr>
          <w:rFonts w:cstheme="minorHAnsi"/>
          <w:color w:val="auto"/>
          <w:sz w:val="22"/>
        </w:rPr>
      </w:pPr>
    </w:p>
    <w:p w14:paraId="716BDD85" w14:textId="77777777" w:rsidR="0014766B" w:rsidRPr="0014766B" w:rsidRDefault="0014766B" w:rsidP="0014766B">
      <w:pPr>
        <w:spacing w:after="160" w:line="259" w:lineRule="auto"/>
        <w:rPr>
          <w:rFonts w:cstheme="minorHAnsi"/>
          <w:color w:val="auto"/>
          <w:sz w:val="22"/>
        </w:rPr>
      </w:pPr>
    </w:p>
    <w:p w14:paraId="521E3C3D" w14:textId="77777777" w:rsidR="0014766B" w:rsidRPr="0014766B" w:rsidRDefault="0014766B" w:rsidP="0014766B">
      <w:pPr>
        <w:spacing w:after="160" w:line="259" w:lineRule="auto"/>
        <w:rPr>
          <w:rFonts w:cstheme="minorHAnsi"/>
          <w:color w:val="auto"/>
          <w:sz w:val="22"/>
        </w:rPr>
      </w:pPr>
    </w:p>
    <w:p w14:paraId="6CF9D2FD" w14:textId="6163319B" w:rsidR="0014766B" w:rsidRDefault="0014766B" w:rsidP="0014766B">
      <w:pPr>
        <w:spacing w:after="160" w:line="259" w:lineRule="auto"/>
        <w:rPr>
          <w:rFonts w:cstheme="minorHAnsi"/>
          <w:color w:val="auto"/>
          <w:sz w:val="22"/>
        </w:rPr>
      </w:pPr>
    </w:p>
    <w:p w14:paraId="3572E4E5" w14:textId="77777777" w:rsidR="0039393B" w:rsidRPr="0014766B" w:rsidRDefault="0039393B" w:rsidP="0014766B">
      <w:pPr>
        <w:spacing w:after="160" w:line="259" w:lineRule="auto"/>
        <w:rPr>
          <w:rFonts w:cstheme="minorHAnsi"/>
          <w:color w:val="auto"/>
          <w:sz w:val="22"/>
        </w:rPr>
      </w:pPr>
    </w:p>
    <w:p w14:paraId="47202427" w14:textId="77777777" w:rsidR="0014766B" w:rsidRPr="0014766B" w:rsidRDefault="0014766B" w:rsidP="0014766B">
      <w:pPr>
        <w:spacing w:after="160" w:line="259" w:lineRule="auto"/>
        <w:rPr>
          <w:rFonts w:cstheme="minorHAnsi"/>
          <w:color w:val="auto"/>
          <w:sz w:val="22"/>
        </w:rPr>
      </w:pPr>
    </w:p>
    <w:p w14:paraId="3717C9E7"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FOTO DE PERFIL</w:t>
      </w:r>
    </w:p>
    <w:p w14:paraId="26A985A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507A00C2"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737BF42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J5</w:t>
      </w:r>
    </w:p>
    <w:p w14:paraId="7553838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E9541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cambiar la foto de perfil.</w:t>
      </w:r>
    </w:p>
    <w:p w14:paraId="554AE66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65" w:name="_Toc26041972"/>
      <w:bookmarkStart w:id="66" w:name="_Toc26042526"/>
      <w:bookmarkStart w:id="67" w:name="_Toc26043090"/>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65"/>
      <w:bookmarkEnd w:id="66"/>
      <w:bookmarkEnd w:id="67"/>
    </w:p>
    <w:p w14:paraId="3576735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1C336344"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Imagen externa a la aplicación e imagen actual.</w:t>
      </w:r>
    </w:p>
    <w:p w14:paraId="7A73E3F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4AFC9640"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“cambiar imagen”.</w:t>
      </w:r>
    </w:p>
    <w:p w14:paraId="571CFF4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0E79FB19"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modifica correctamente el cambio de imagen.</w:t>
      </w:r>
    </w:p>
    <w:p w14:paraId="78A29950"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modifica el cambio de imagen.</w:t>
      </w:r>
    </w:p>
    <w:p w14:paraId="10E08A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68" w:name="_Toc26041973"/>
      <w:bookmarkStart w:id="69" w:name="_Toc26042527"/>
      <w:bookmarkStart w:id="70" w:name="_Toc26043091"/>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68"/>
      <w:bookmarkEnd w:id="69"/>
      <w:bookmarkEnd w:id="70"/>
    </w:p>
    <w:p w14:paraId="113B792E"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1A4A517"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145E32D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imagen”.</w:t>
      </w:r>
    </w:p>
    <w:p w14:paraId="7CD1CAAE"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accede a la galería de su teléfono y selecciona una imagen.</w:t>
      </w:r>
    </w:p>
    <w:p w14:paraId="17596E39"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cambia la imagen.</w:t>
      </w:r>
    </w:p>
    <w:p w14:paraId="5CE641AB" w14:textId="77777777" w:rsidR="0014766B" w:rsidRPr="0014766B" w:rsidRDefault="0014766B" w:rsidP="00A44210">
      <w:pPr>
        <w:numPr>
          <w:ilvl w:val="0"/>
          <w:numId w:val="17"/>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el correcto cambio de imagen.</w:t>
      </w:r>
    </w:p>
    <w:p w14:paraId="08722979" w14:textId="77777777" w:rsidR="0014766B" w:rsidRPr="0014766B" w:rsidRDefault="0014766B" w:rsidP="0014766B">
      <w:pPr>
        <w:ind w:left="720"/>
        <w:contextualSpacing/>
        <w:rPr>
          <w:rFonts w:cstheme="minorHAnsi"/>
          <w:color w:val="37393B" w:themeColor="text1" w:themeTint="D9"/>
          <w:sz w:val="26"/>
          <w:szCs w:val="26"/>
        </w:rPr>
      </w:pPr>
    </w:p>
    <w:p w14:paraId="1EADAD19"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07D65D05" w14:textId="191771EF" w:rsidR="0014766B" w:rsidRDefault="0014766B" w:rsidP="0014766B">
      <w:pPr>
        <w:spacing w:after="160" w:line="259" w:lineRule="auto"/>
        <w:rPr>
          <w:rFonts w:eastAsia="Times New Roman" w:cstheme="minorHAnsi"/>
          <w:color w:val="37393B" w:themeColor="text1" w:themeTint="D9"/>
          <w:sz w:val="26"/>
          <w:szCs w:val="26"/>
        </w:rPr>
      </w:pPr>
    </w:p>
    <w:p w14:paraId="337A957F" w14:textId="77777777" w:rsidR="0039393B" w:rsidRPr="0014766B" w:rsidRDefault="0039393B" w:rsidP="0014766B">
      <w:pPr>
        <w:spacing w:after="160" w:line="259" w:lineRule="auto"/>
        <w:rPr>
          <w:rFonts w:eastAsia="Times New Roman" w:cstheme="minorHAnsi"/>
          <w:color w:val="37393B" w:themeColor="text1" w:themeTint="D9"/>
          <w:sz w:val="26"/>
          <w:szCs w:val="26"/>
        </w:rPr>
      </w:pPr>
    </w:p>
    <w:p w14:paraId="45BB407D" w14:textId="77777777" w:rsidR="0014766B" w:rsidRPr="0014766B" w:rsidRDefault="0014766B" w:rsidP="0014766B">
      <w:pPr>
        <w:spacing w:after="160" w:line="259" w:lineRule="auto"/>
        <w:rPr>
          <w:rFonts w:eastAsia="Times New Roman" w:cstheme="minorHAnsi"/>
          <w:color w:val="37393B" w:themeColor="text1" w:themeTint="D9"/>
          <w:sz w:val="26"/>
          <w:szCs w:val="26"/>
        </w:rPr>
      </w:pPr>
    </w:p>
    <w:p w14:paraId="3BA5D3A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LEER NORMAS DE USO</w:t>
      </w:r>
    </w:p>
    <w:p w14:paraId="63B66CA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8728C6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0D81D19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J6</w:t>
      </w:r>
    </w:p>
    <w:p w14:paraId="48527D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1F99E43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leer las normas de uso.</w:t>
      </w:r>
    </w:p>
    <w:p w14:paraId="6DD5184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71" w:name="_Toc26041974"/>
      <w:bookmarkStart w:id="72" w:name="_Toc26042528"/>
      <w:bookmarkStart w:id="73" w:name="_Toc2604309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71"/>
      <w:bookmarkEnd w:id="72"/>
      <w:bookmarkEnd w:id="73"/>
    </w:p>
    <w:p w14:paraId="23103C46"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0E507F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eastAsia="Times New Roman" w:cstheme="minorHAnsi"/>
          <w:color w:val="37393B" w:themeColor="text1" w:themeTint="D9"/>
          <w:sz w:val="26"/>
          <w:szCs w:val="26"/>
        </w:rPr>
        <w:t xml:space="preserve"> Ninguna.</w:t>
      </w:r>
    </w:p>
    <w:p w14:paraId="2D708ED0"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52239ED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“leer normas de uso”.</w:t>
      </w:r>
    </w:p>
    <w:p w14:paraId="3B91CA24"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6304A2B7"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Podrá leer las normas de uso.</w:t>
      </w:r>
    </w:p>
    <w:p w14:paraId="43E325F0" w14:textId="77777777" w:rsidR="0014766B" w:rsidRPr="0014766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podrá leer las normas de uso.</w:t>
      </w:r>
    </w:p>
    <w:p w14:paraId="7C3351C2" w14:textId="77777777" w:rsidR="0014766B" w:rsidRPr="0014766B" w:rsidRDefault="0014766B" w:rsidP="0014766B">
      <w:pPr>
        <w:spacing w:after="160" w:line="360" w:lineRule="auto"/>
        <w:ind w:right="894"/>
        <w:rPr>
          <w:rFonts w:cstheme="minorHAnsi"/>
          <w:b/>
          <w:bCs/>
          <w:color w:val="A4063E" w:themeColor="accent6"/>
          <w:sz w:val="40"/>
          <w:szCs w:val="26"/>
          <w:lang w:val="en-US"/>
        </w:rPr>
      </w:pPr>
      <w:r w:rsidRPr="0014766B">
        <w:rPr>
          <w:rFonts w:cstheme="minorHAnsi"/>
          <w:b/>
          <w:bCs/>
          <w:color w:val="A4063E" w:themeColor="accent6"/>
          <w:sz w:val="40"/>
          <w:u w:val="single"/>
          <w:lang w:val="en-US"/>
        </w:rPr>
        <w:t>Flujo principal</w:t>
      </w:r>
      <w:r w:rsidRPr="0014766B">
        <w:rPr>
          <w:rFonts w:cstheme="minorHAnsi"/>
          <w:b/>
          <w:bCs/>
          <w:color w:val="A4063E" w:themeColor="accent6"/>
          <w:sz w:val="40"/>
          <w:szCs w:val="26"/>
          <w:lang w:val="en-US"/>
        </w:rPr>
        <w:t>:</w:t>
      </w:r>
    </w:p>
    <w:p w14:paraId="57D47D0E"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0DCE6C6A"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“leer normas de uso”.</w:t>
      </w:r>
    </w:p>
    <w:p w14:paraId="4321C851" w14:textId="77777777" w:rsidR="0014766B" w:rsidRPr="0014766B" w:rsidRDefault="0014766B" w:rsidP="00A44210">
      <w:pPr>
        <w:numPr>
          <w:ilvl w:val="0"/>
          <w:numId w:val="18"/>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a las normas de uso.</w:t>
      </w:r>
    </w:p>
    <w:p w14:paraId="020EB2E8" w14:textId="77777777" w:rsidR="0014766B" w:rsidRPr="0014766B" w:rsidRDefault="0014766B" w:rsidP="0014766B">
      <w:pPr>
        <w:spacing w:after="160" w:line="259" w:lineRule="auto"/>
        <w:rPr>
          <w:rFonts w:cstheme="minorHAnsi"/>
          <w:color w:val="auto"/>
          <w:sz w:val="22"/>
        </w:rPr>
      </w:pPr>
    </w:p>
    <w:p w14:paraId="08F21BD7" w14:textId="77777777" w:rsidR="0014766B" w:rsidRPr="0014766B" w:rsidRDefault="0014766B" w:rsidP="0014766B">
      <w:pPr>
        <w:spacing w:after="160" w:line="259" w:lineRule="auto"/>
        <w:rPr>
          <w:rFonts w:cstheme="minorHAnsi"/>
          <w:color w:val="auto"/>
          <w:sz w:val="22"/>
        </w:rPr>
      </w:pPr>
    </w:p>
    <w:p w14:paraId="4B22CB5E" w14:textId="77777777" w:rsidR="0014766B" w:rsidRPr="0014766B" w:rsidRDefault="0014766B" w:rsidP="0014766B">
      <w:pPr>
        <w:spacing w:after="160" w:line="259" w:lineRule="auto"/>
        <w:rPr>
          <w:rFonts w:cstheme="minorHAnsi"/>
          <w:color w:val="auto"/>
          <w:sz w:val="22"/>
        </w:rPr>
      </w:pPr>
    </w:p>
    <w:p w14:paraId="10E0B1D4" w14:textId="77777777" w:rsidR="0014766B" w:rsidRPr="0014766B" w:rsidRDefault="0014766B" w:rsidP="0014766B">
      <w:pPr>
        <w:spacing w:after="160" w:line="259" w:lineRule="auto"/>
        <w:rPr>
          <w:rFonts w:cstheme="minorHAnsi"/>
          <w:color w:val="auto"/>
          <w:sz w:val="22"/>
        </w:rPr>
      </w:pPr>
    </w:p>
    <w:p w14:paraId="1712D0A9" w14:textId="77777777" w:rsidR="0014766B" w:rsidRPr="0014766B" w:rsidRDefault="0014766B" w:rsidP="0014766B">
      <w:pPr>
        <w:spacing w:after="160" w:line="259" w:lineRule="auto"/>
        <w:rPr>
          <w:rFonts w:cstheme="minorHAnsi"/>
          <w:color w:val="auto"/>
          <w:sz w:val="22"/>
        </w:rPr>
      </w:pPr>
    </w:p>
    <w:p w14:paraId="47DB912D" w14:textId="66C76DD9" w:rsidR="0014766B" w:rsidRDefault="0014766B" w:rsidP="0014766B">
      <w:pPr>
        <w:spacing w:after="160" w:line="259" w:lineRule="auto"/>
        <w:rPr>
          <w:rFonts w:cstheme="minorHAnsi"/>
          <w:color w:val="auto"/>
          <w:sz w:val="22"/>
        </w:rPr>
      </w:pPr>
    </w:p>
    <w:p w14:paraId="0BCE09F5" w14:textId="77777777" w:rsidR="0039393B" w:rsidRPr="0014766B" w:rsidRDefault="0039393B" w:rsidP="0014766B">
      <w:pPr>
        <w:spacing w:after="160" w:line="259" w:lineRule="auto"/>
        <w:rPr>
          <w:rFonts w:cstheme="minorHAnsi"/>
          <w:color w:val="auto"/>
          <w:sz w:val="22"/>
        </w:rPr>
      </w:pPr>
    </w:p>
    <w:p w14:paraId="4D5D448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CONECTAR CON FACEBOOK</w:t>
      </w:r>
    </w:p>
    <w:p w14:paraId="0E1A354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E7A968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5FEE43B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J7</w:t>
      </w:r>
    </w:p>
    <w:p w14:paraId="52A888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68BE849"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objetivo es que el usuario desea conectar la aplicación con Facebook.</w:t>
      </w:r>
    </w:p>
    <w:p w14:paraId="605B088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74" w:name="_Toc26041975"/>
      <w:bookmarkStart w:id="75" w:name="_Toc26042529"/>
      <w:bookmarkStart w:id="76" w:name="_Toc26043093"/>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74"/>
      <w:bookmarkEnd w:id="75"/>
      <w:bookmarkEnd w:id="76"/>
    </w:p>
    <w:p w14:paraId="1F6396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y sistema.</w:t>
      </w:r>
    </w:p>
    <w:p w14:paraId="4A7FB36E"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e-mail y contraseña de Facebook</w:t>
      </w:r>
    </w:p>
    <w:p w14:paraId="20136CD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Precondiciones:</w:t>
      </w:r>
    </w:p>
    <w:p w14:paraId="24431A79" w14:textId="77777777" w:rsidR="0014766B" w:rsidRPr="0014766B" w:rsidRDefault="0014766B" w:rsidP="0014766B">
      <w:pPr>
        <w:spacing w:after="160" w:line="360" w:lineRule="auto"/>
        <w:ind w:left="708" w:right="1966"/>
        <w:rPr>
          <w:rFonts w:cstheme="minorHAnsi"/>
          <w:color w:val="37393B" w:themeColor="text1" w:themeTint="D9"/>
          <w:sz w:val="20"/>
        </w:rPr>
      </w:pPr>
      <w:r w:rsidRPr="0014766B">
        <w:rPr>
          <w:rFonts w:eastAsia="Times New Roman" w:cstheme="minorHAnsi"/>
          <w:color w:val="37393B" w:themeColor="text1" w:themeTint="D9"/>
          <w:sz w:val="26"/>
          <w:szCs w:val="26"/>
        </w:rPr>
        <w:t>El usuario selecciona “cambiar configuración” y posteriormente “conectar con Facebook”.</w:t>
      </w:r>
    </w:p>
    <w:p w14:paraId="3D5B476F"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 Postcondiciones: </w:t>
      </w:r>
    </w:p>
    <w:p w14:paraId="71D03EFE"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eastAsia="Times New Roman" w:cstheme="minorHAnsi"/>
          <w:color w:val="37393B" w:themeColor="text1" w:themeTint="D9"/>
          <w:sz w:val="26"/>
          <w:szCs w:val="26"/>
        </w:rPr>
        <w:t>Se conecta con Facebook.</w:t>
      </w:r>
    </w:p>
    <w:p w14:paraId="5D0D960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No se conecta con Facebook.</w:t>
      </w:r>
    </w:p>
    <w:p w14:paraId="6D4158D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77" w:name="_Toc26041976"/>
      <w:bookmarkStart w:id="78" w:name="_Toc26042530"/>
      <w:bookmarkStart w:id="79" w:name="_Toc26043094"/>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77"/>
      <w:bookmarkEnd w:id="78"/>
      <w:bookmarkEnd w:id="79"/>
    </w:p>
    <w:p w14:paraId="7EFA2930"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E0B04A8"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“cambiar configuración”.</w:t>
      </w:r>
    </w:p>
    <w:p w14:paraId="67BE825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selecciona “conectar con Facebook”.</w:t>
      </w:r>
    </w:p>
    <w:p w14:paraId="129C01C1"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escribe su e-mail y contraseña de Facebook para poder acceder.</w:t>
      </w:r>
    </w:p>
    <w:p w14:paraId="05FC0609"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accede a la </w:t>
      </w:r>
      <w:r w:rsidRPr="0014766B">
        <w:rPr>
          <w:rFonts w:cstheme="minorHAnsi"/>
          <w:color w:val="A4063E" w:themeColor="accent6"/>
          <w:sz w:val="26"/>
          <w:szCs w:val="26"/>
          <w:u w:val="single"/>
        </w:rPr>
        <w:t>base de datos</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y accede con Facebook.</w:t>
      </w:r>
    </w:p>
    <w:p w14:paraId="30802E3C" w14:textId="77777777" w:rsidR="0014766B" w:rsidRPr="0014766B" w:rsidRDefault="0014766B" w:rsidP="00A44210">
      <w:pPr>
        <w:numPr>
          <w:ilvl w:val="0"/>
          <w:numId w:val="19"/>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notifica la conexión con Facebook.</w:t>
      </w:r>
    </w:p>
    <w:p w14:paraId="407A78A8" w14:textId="77777777" w:rsidR="0014766B" w:rsidRPr="0014766B" w:rsidRDefault="0014766B" w:rsidP="0014766B">
      <w:pPr>
        <w:ind w:left="720"/>
        <w:contextualSpacing/>
        <w:rPr>
          <w:rFonts w:cstheme="minorHAnsi"/>
          <w:color w:val="37393B" w:themeColor="text1" w:themeTint="D9"/>
          <w:sz w:val="26"/>
          <w:szCs w:val="26"/>
        </w:rPr>
      </w:pPr>
    </w:p>
    <w:p w14:paraId="35739C19" w14:textId="77777777" w:rsidR="0014766B" w:rsidRPr="0014766B" w:rsidRDefault="0014766B" w:rsidP="0014766B">
      <w:pPr>
        <w:ind w:left="720"/>
        <w:contextualSpacing/>
        <w:rPr>
          <w:rFonts w:cstheme="minorHAnsi"/>
          <w:color w:val="37393B" w:themeColor="text1" w:themeTint="D9"/>
          <w:sz w:val="26"/>
          <w:szCs w:val="26"/>
        </w:rPr>
      </w:pPr>
    </w:p>
    <w:p w14:paraId="2F384778" w14:textId="77777777" w:rsidR="0014766B" w:rsidRPr="0014766B" w:rsidRDefault="0014766B" w:rsidP="0014766B">
      <w:pPr>
        <w:ind w:left="720"/>
        <w:contextualSpacing/>
        <w:rPr>
          <w:rFonts w:cstheme="minorHAnsi"/>
          <w:color w:val="37393B" w:themeColor="text1" w:themeTint="D9"/>
          <w:sz w:val="26"/>
          <w:szCs w:val="26"/>
        </w:rPr>
      </w:pPr>
    </w:p>
    <w:p w14:paraId="1D1A9F03" w14:textId="77777777" w:rsidR="0014766B" w:rsidRPr="0014766B" w:rsidRDefault="0014766B" w:rsidP="0014766B">
      <w:pPr>
        <w:ind w:left="720"/>
        <w:contextualSpacing/>
        <w:rPr>
          <w:rFonts w:cstheme="minorHAnsi"/>
          <w:color w:val="37393B" w:themeColor="text1" w:themeTint="D9"/>
          <w:sz w:val="26"/>
          <w:szCs w:val="26"/>
        </w:rPr>
      </w:pPr>
    </w:p>
    <w:p w14:paraId="2152F675" w14:textId="77777777" w:rsidR="0014766B" w:rsidRPr="0014766B" w:rsidRDefault="0014766B" w:rsidP="0014766B">
      <w:pPr>
        <w:rPr>
          <w:rFonts w:cstheme="minorHAnsi"/>
          <w:color w:val="37393B" w:themeColor="text1" w:themeTint="D9"/>
          <w:sz w:val="26"/>
          <w:szCs w:val="26"/>
        </w:rPr>
      </w:pPr>
    </w:p>
    <w:p w14:paraId="06C59B1B"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80" w:name="_Toc26041977"/>
      <w:bookmarkStart w:id="81" w:name="_Toc26042531"/>
      <w:bookmarkStart w:id="82" w:name="_Toc26043095"/>
      <w:r w:rsidRPr="0014766B">
        <w:rPr>
          <w:rFonts w:eastAsiaTheme="majorEastAsia" w:cstheme="minorHAnsi"/>
          <w:color w:val="A4063E" w:themeColor="accent6"/>
          <w:sz w:val="40"/>
          <w:szCs w:val="32"/>
          <w:u w:val="single"/>
        </w:rPr>
        <w:lastRenderedPageBreak/>
        <w:t>Flujos secundarios:</w:t>
      </w:r>
      <w:bookmarkEnd w:id="80"/>
      <w:bookmarkEnd w:id="81"/>
      <w:bookmarkEnd w:id="82"/>
      <w:r w:rsidRPr="0014766B">
        <w:rPr>
          <w:rFonts w:eastAsiaTheme="majorEastAsia" w:cstheme="minorHAnsi"/>
          <w:color w:val="A4063E" w:themeColor="accent6"/>
          <w:sz w:val="40"/>
          <w:szCs w:val="32"/>
          <w:u w:val="single"/>
        </w:rPr>
        <w:t xml:space="preserve"> </w:t>
      </w:r>
    </w:p>
    <w:p w14:paraId="65DC21EA" w14:textId="77777777" w:rsidR="0014766B" w:rsidRPr="0014766B" w:rsidRDefault="0014766B" w:rsidP="0014766B">
      <w:pPr>
        <w:spacing w:after="160" w:line="259" w:lineRule="auto"/>
        <w:rPr>
          <w:rFonts w:cstheme="minorHAnsi"/>
          <w:color w:val="auto"/>
          <w:sz w:val="22"/>
        </w:rPr>
      </w:pPr>
    </w:p>
    <w:p w14:paraId="490DF64F"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3.1 Si el </w:t>
      </w:r>
      <w:r w:rsidRPr="0014766B">
        <w:rPr>
          <w:rFonts w:eastAsia="Times New Roman" w:cstheme="minorHAnsi"/>
          <w:color w:val="A4063E" w:themeColor="accent6"/>
          <w:sz w:val="26"/>
          <w:szCs w:val="26"/>
          <w:u w:val="single"/>
        </w:rPr>
        <w:t>usuario</w:t>
      </w:r>
      <w:r w:rsidRPr="0014766B">
        <w:rPr>
          <w:rFonts w:eastAsia="Times New Roman" w:cstheme="minorHAnsi"/>
          <w:color w:val="A4063E" w:themeColor="accent6"/>
          <w:sz w:val="26"/>
          <w:szCs w:val="26"/>
        </w:rPr>
        <w:t xml:space="preserve"> </w:t>
      </w:r>
      <w:r w:rsidRPr="0014766B">
        <w:rPr>
          <w:rFonts w:eastAsia="Times New Roman" w:cstheme="minorHAnsi"/>
          <w:color w:val="37393B" w:themeColor="text1" w:themeTint="D9"/>
          <w:sz w:val="26"/>
          <w:szCs w:val="26"/>
        </w:rPr>
        <w:t>no escribe bien e-mail o contraseña, aparecerá un mensaje de error con otro posible intento.</w:t>
      </w:r>
    </w:p>
    <w:p w14:paraId="37AF088B" w14:textId="77777777" w:rsidR="0014766B" w:rsidRPr="0014766B" w:rsidRDefault="0014766B" w:rsidP="0014766B">
      <w:pPr>
        <w:spacing w:after="160" w:line="259" w:lineRule="auto"/>
        <w:rPr>
          <w:rFonts w:cstheme="minorHAnsi"/>
          <w:color w:val="auto"/>
          <w:sz w:val="22"/>
        </w:rPr>
      </w:pPr>
    </w:p>
    <w:p w14:paraId="50E7A026" w14:textId="77777777" w:rsidR="0014766B" w:rsidRPr="0014766B" w:rsidRDefault="0014766B" w:rsidP="0014766B">
      <w:pPr>
        <w:spacing w:after="160" w:line="259" w:lineRule="auto"/>
        <w:rPr>
          <w:rFonts w:cstheme="minorHAnsi"/>
          <w:color w:val="auto"/>
          <w:sz w:val="22"/>
        </w:rPr>
      </w:pPr>
    </w:p>
    <w:p w14:paraId="60F7C1F8" w14:textId="77777777" w:rsidR="0014766B" w:rsidRPr="0014766B" w:rsidRDefault="0014766B" w:rsidP="0014766B">
      <w:pPr>
        <w:spacing w:after="160" w:line="259" w:lineRule="auto"/>
        <w:rPr>
          <w:rFonts w:cstheme="minorHAnsi"/>
          <w:color w:val="auto"/>
          <w:sz w:val="22"/>
        </w:rPr>
      </w:pPr>
    </w:p>
    <w:p w14:paraId="1BD94414" w14:textId="77777777" w:rsidR="0014766B" w:rsidRPr="0014766B" w:rsidRDefault="0014766B" w:rsidP="0014766B">
      <w:pPr>
        <w:spacing w:after="160" w:line="259" w:lineRule="auto"/>
        <w:rPr>
          <w:rFonts w:cstheme="minorHAnsi"/>
          <w:color w:val="auto"/>
          <w:sz w:val="22"/>
        </w:rPr>
      </w:pPr>
    </w:p>
    <w:p w14:paraId="791565D7" w14:textId="77777777" w:rsidR="0014766B" w:rsidRPr="0014766B" w:rsidRDefault="0014766B" w:rsidP="0014766B">
      <w:pPr>
        <w:spacing w:after="160" w:line="259" w:lineRule="auto"/>
        <w:rPr>
          <w:rFonts w:cstheme="minorHAnsi"/>
          <w:color w:val="auto"/>
          <w:sz w:val="22"/>
        </w:rPr>
      </w:pPr>
    </w:p>
    <w:p w14:paraId="44F0DA3F" w14:textId="77777777" w:rsidR="0014766B" w:rsidRPr="0014766B" w:rsidRDefault="0014766B" w:rsidP="0014766B">
      <w:pPr>
        <w:spacing w:after="160" w:line="259" w:lineRule="auto"/>
        <w:rPr>
          <w:rFonts w:cstheme="minorHAnsi"/>
          <w:color w:val="auto"/>
          <w:sz w:val="22"/>
        </w:rPr>
      </w:pPr>
    </w:p>
    <w:p w14:paraId="66F18783" w14:textId="77777777" w:rsidR="0014766B" w:rsidRPr="0014766B" w:rsidRDefault="0014766B" w:rsidP="0014766B">
      <w:pPr>
        <w:spacing w:after="160" w:line="259" w:lineRule="auto"/>
        <w:rPr>
          <w:rFonts w:cstheme="minorHAnsi"/>
          <w:color w:val="auto"/>
          <w:sz w:val="22"/>
        </w:rPr>
      </w:pPr>
    </w:p>
    <w:p w14:paraId="5AE8AA9E" w14:textId="77777777" w:rsidR="0014766B" w:rsidRPr="0014766B" w:rsidRDefault="0014766B" w:rsidP="0014766B">
      <w:pPr>
        <w:spacing w:after="160" w:line="259" w:lineRule="auto"/>
        <w:rPr>
          <w:rFonts w:cstheme="minorHAnsi"/>
          <w:color w:val="auto"/>
          <w:sz w:val="22"/>
        </w:rPr>
      </w:pPr>
    </w:p>
    <w:p w14:paraId="2AE65D2C" w14:textId="77777777" w:rsidR="0014766B" w:rsidRPr="0014766B" w:rsidRDefault="0014766B" w:rsidP="0014766B">
      <w:pPr>
        <w:spacing w:after="160" w:line="259" w:lineRule="auto"/>
        <w:rPr>
          <w:rFonts w:cstheme="minorHAnsi"/>
          <w:color w:val="auto"/>
          <w:sz w:val="22"/>
        </w:rPr>
      </w:pPr>
    </w:p>
    <w:p w14:paraId="6291186E" w14:textId="77777777" w:rsidR="0014766B" w:rsidRPr="0014766B" w:rsidRDefault="0014766B" w:rsidP="0014766B">
      <w:pPr>
        <w:spacing w:after="160" w:line="259" w:lineRule="auto"/>
        <w:rPr>
          <w:rFonts w:cstheme="minorHAnsi"/>
          <w:color w:val="auto"/>
          <w:sz w:val="22"/>
        </w:rPr>
      </w:pPr>
    </w:p>
    <w:p w14:paraId="73631DAF" w14:textId="77777777" w:rsidR="0014766B" w:rsidRPr="0014766B" w:rsidRDefault="0014766B" w:rsidP="0014766B">
      <w:pPr>
        <w:spacing w:after="160" w:line="259" w:lineRule="auto"/>
        <w:rPr>
          <w:rFonts w:cstheme="minorHAnsi"/>
          <w:color w:val="auto"/>
          <w:sz w:val="22"/>
        </w:rPr>
      </w:pPr>
    </w:p>
    <w:p w14:paraId="3C76A7BA" w14:textId="77777777" w:rsidR="0014766B" w:rsidRPr="0014766B" w:rsidRDefault="0014766B" w:rsidP="0014766B">
      <w:pPr>
        <w:spacing w:after="160" w:line="259" w:lineRule="auto"/>
        <w:rPr>
          <w:rFonts w:cstheme="minorHAnsi"/>
          <w:color w:val="auto"/>
          <w:sz w:val="22"/>
        </w:rPr>
      </w:pPr>
    </w:p>
    <w:p w14:paraId="2F0D6CCD" w14:textId="77777777" w:rsidR="0014766B" w:rsidRPr="0014766B" w:rsidRDefault="0014766B" w:rsidP="0014766B">
      <w:pPr>
        <w:spacing w:after="160" w:line="259" w:lineRule="auto"/>
        <w:rPr>
          <w:rFonts w:cstheme="minorHAnsi"/>
          <w:color w:val="auto"/>
          <w:sz w:val="22"/>
        </w:rPr>
      </w:pPr>
    </w:p>
    <w:p w14:paraId="3113D355" w14:textId="77777777" w:rsidR="0014766B" w:rsidRPr="0014766B" w:rsidRDefault="0014766B" w:rsidP="0014766B">
      <w:pPr>
        <w:spacing w:after="160" w:line="259" w:lineRule="auto"/>
        <w:rPr>
          <w:rFonts w:cstheme="minorHAnsi"/>
          <w:color w:val="auto"/>
          <w:sz w:val="22"/>
        </w:rPr>
      </w:pPr>
    </w:p>
    <w:p w14:paraId="609F3C11" w14:textId="77777777" w:rsidR="0014766B" w:rsidRPr="0014766B" w:rsidRDefault="0014766B" w:rsidP="0014766B">
      <w:pPr>
        <w:spacing w:after="160" w:line="259" w:lineRule="auto"/>
        <w:rPr>
          <w:rFonts w:cstheme="minorHAnsi"/>
          <w:color w:val="auto"/>
          <w:sz w:val="22"/>
        </w:rPr>
      </w:pPr>
    </w:p>
    <w:p w14:paraId="57D0505C" w14:textId="77777777" w:rsidR="0014766B" w:rsidRPr="0014766B" w:rsidRDefault="0014766B" w:rsidP="0014766B">
      <w:pPr>
        <w:spacing w:after="160" w:line="259" w:lineRule="auto"/>
        <w:rPr>
          <w:rFonts w:cstheme="minorHAnsi"/>
          <w:color w:val="auto"/>
          <w:sz w:val="22"/>
        </w:rPr>
      </w:pPr>
    </w:p>
    <w:p w14:paraId="6DA7C0BF" w14:textId="77777777" w:rsidR="0014766B" w:rsidRPr="0014766B" w:rsidRDefault="0014766B" w:rsidP="0014766B">
      <w:pPr>
        <w:spacing w:after="160" w:line="259" w:lineRule="auto"/>
        <w:rPr>
          <w:rFonts w:cstheme="minorHAnsi"/>
          <w:color w:val="auto"/>
          <w:sz w:val="22"/>
        </w:rPr>
      </w:pPr>
    </w:p>
    <w:p w14:paraId="579A4BBB" w14:textId="77777777" w:rsidR="0014766B" w:rsidRPr="0014766B" w:rsidRDefault="0014766B" w:rsidP="0014766B">
      <w:pPr>
        <w:spacing w:after="160" w:line="259" w:lineRule="auto"/>
        <w:rPr>
          <w:rFonts w:cstheme="minorHAnsi"/>
          <w:color w:val="auto"/>
          <w:sz w:val="22"/>
        </w:rPr>
      </w:pPr>
    </w:p>
    <w:p w14:paraId="555837F3" w14:textId="77777777" w:rsidR="0014766B" w:rsidRPr="0014766B" w:rsidRDefault="0014766B" w:rsidP="0014766B">
      <w:pPr>
        <w:spacing w:after="160" w:line="259" w:lineRule="auto"/>
        <w:rPr>
          <w:rFonts w:cstheme="minorHAnsi"/>
          <w:color w:val="auto"/>
          <w:sz w:val="22"/>
        </w:rPr>
      </w:pPr>
    </w:p>
    <w:p w14:paraId="34673826" w14:textId="77777777" w:rsidR="0014766B" w:rsidRPr="0014766B" w:rsidRDefault="0014766B" w:rsidP="0014766B">
      <w:pPr>
        <w:spacing w:after="160" w:line="259" w:lineRule="auto"/>
        <w:rPr>
          <w:rFonts w:cstheme="minorHAnsi"/>
          <w:color w:val="auto"/>
          <w:sz w:val="22"/>
        </w:rPr>
      </w:pPr>
    </w:p>
    <w:p w14:paraId="76E1DF98" w14:textId="77777777" w:rsidR="0014766B" w:rsidRPr="0014766B" w:rsidRDefault="0014766B" w:rsidP="0014766B">
      <w:pPr>
        <w:spacing w:after="160" w:line="259" w:lineRule="auto"/>
        <w:rPr>
          <w:rFonts w:cstheme="minorHAnsi"/>
          <w:color w:val="auto"/>
          <w:sz w:val="22"/>
        </w:rPr>
      </w:pPr>
    </w:p>
    <w:p w14:paraId="524BC999" w14:textId="77777777" w:rsidR="0014766B" w:rsidRPr="0014766B" w:rsidRDefault="0014766B" w:rsidP="0014766B">
      <w:pPr>
        <w:spacing w:after="160" w:line="259" w:lineRule="auto"/>
        <w:rPr>
          <w:rFonts w:cstheme="minorHAnsi"/>
          <w:color w:val="auto"/>
          <w:sz w:val="22"/>
        </w:rPr>
      </w:pPr>
    </w:p>
    <w:p w14:paraId="4081C454" w14:textId="77777777" w:rsidR="0014766B" w:rsidRPr="0014766B" w:rsidRDefault="0014766B" w:rsidP="0014766B">
      <w:pPr>
        <w:spacing w:after="160" w:line="259" w:lineRule="auto"/>
        <w:rPr>
          <w:rFonts w:cstheme="minorHAnsi"/>
          <w:color w:val="auto"/>
          <w:sz w:val="22"/>
        </w:rPr>
      </w:pPr>
    </w:p>
    <w:p w14:paraId="4D55AADF" w14:textId="77777777" w:rsidR="0014766B" w:rsidRPr="0014766B" w:rsidRDefault="0014766B" w:rsidP="0014766B">
      <w:pPr>
        <w:spacing w:after="160" w:line="259" w:lineRule="auto"/>
        <w:rPr>
          <w:rFonts w:cstheme="minorHAnsi"/>
          <w:color w:val="auto"/>
          <w:sz w:val="22"/>
        </w:rPr>
      </w:pPr>
    </w:p>
    <w:p w14:paraId="6A891D7A" w14:textId="77777777" w:rsidR="0014766B" w:rsidRPr="0014766B" w:rsidRDefault="0014766B" w:rsidP="0014766B">
      <w:pPr>
        <w:spacing w:after="160" w:line="259" w:lineRule="auto"/>
        <w:rPr>
          <w:rFonts w:cstheme="minorHAnsi"/>
          <w:color w:val="auto"/>
          <w:sz w:val="22"/>
        </w:rPr>
      </w:pPr>
    </w:p>
    <w:p w14:paraId="293CC3D0" w14:textId="77777777" w:rsidR="0014766B" w:rsidRPr="0014766B" w:rsidRDefault="0014766B" w:rsidP="0014766B">
      <w:pPr>
        <w:spacing w:after="160" w:line="259" w:lineRule="auto"/>
        <w:rPr>
          <w:rFonts w:cstheme="minorHAnsi"/>
          <w:color w:val="auto"/>
          <w:sz w:val="22"/>
        </w:rPr>
      </w:pPr>
    </w:p>
    <w:p w14:paraId="1B30CB05" w14:textId="77777777" w:rsidR="0014766B" w:rsidRPr="0014766B" w:rsidRDefault="0014766B" w:rsidP="0014766B">
      <w:pPr>
        <w:spacing w:after="160" w:line="259" w:lineRule="auto"/>
        <w:rPr>
          <w:rFonts w:cstheme="minorHAnsi"/>
          <w:color w:val="auto"/>
          <w:sz w:val="22"/>
        </w:rPr>
      </w:pPr>
    </w:p>
    <w:p w14:paraId="39E94B18" w14:textId="77777777" w:rsidR="0014766B" w:rsidRPr="0014766B" w:rsidRDefault="0014766B" w:rsidP="0014766B">
      <w:pPr>
        <w:spacing w:after="160" w:line="259" w:lineRule="auto"/>
        <w:rPr>
          <w:rFonts w:cstheme="minorHAnsi"/>
          <w:color w:val="auto"/>
          <w:sz w:val="22"/>
        </w:rPr>
      </w:pPr>
    </w:p>
    <w:p w14:paraId="45F2AE1C" w14:textId="77777777" w:rsidR="0014766B" w:rsidRPr="0014766B" w:rsidRDefault="0014766B" w:rsidP="00A44210">
      <w:pPr>
        <w:numPr>
          <w:ilvl w:val="0"/>
          <w:numId w:val="30"/>
        </w:numPr>
        <w:spacing w:after="160" w:line="259" w:lineRule="auto"/>
        <w:contextualSpacing/>
        <w:rPr>
          <w:rFonts w:cstheme="minorHAnsi"/>
          <w:color w:val="A4063E" w:themeColor="accent6"/>
          <w:sz w:val="22"/>
          <w:lang w:val="en-US"/>
        </w:rPr>
      </w:pPr>
      <w:proofErr w:type="spellStart"/>
      <w:r w:rsidRPr="0014766B">
        <w:rPr>
          <w:rFonts w:cstheme="minorHAnsi"/>
          <w:b/>
          <w:color w:val="A4063E" w:themeColor="accent6"/>
          <w:sz w:val="32"/>
          <w:u w:val="single"/>
          <w:lang w:val="en-US"/>
        </w:rPr>
        <w:lastRenderedPageBreak/>
        <w:t>Caso</w:t>
      </w:r>
      <w:proofErr w:type="spellEnd"/>
      <w:r w:rsidRPr="0014766B">
        <w:rPr>
          <w:rFonts w:cstheme="minorHAnsi"/>
          <w:b/>
          <w:color w:val="A4063E" w:themeColor="accent6"/>
          <w:sz w:val="32"/>
          <w:u w:val="single"/>
          <w:lang w:val="en-US"/>
        </w:rPr>
        <w:t xml:space="preserve"> de </w:t>
      </w:r>
      <w:proofErr w:type="spellStart"/>
      <w:r w:rsidRPr="0014766B">
        <w:rPr>
          <w:rFonts w:cstheme="minorHAnsi"/>
          <w:b/>
          <w:color w:val="A4063E" w:themeColor="accent6"/>
          <w:sz w:val="32"/>
          <w:u w:val="single"/>
          <w:lang w:val="en-US"/>
        </w:rPr>
        <w:t>uso</w:t>
      </w:r>
      <w:proofErr w:type="spellEnd"/>
      <w:r w:rsidRPr="0014766B">
        <w:rPr>
          <w:rFonts w:cstheme="minorHAnsi"/>
          <w:b/>
          <w:color w:val="A4063E" w:themeColor="accent6"/>
          <w:sz w:val="32"/>
          <w:u w:val="single"/>
          <w:lang w:val="en-US"/>
        </w:rPr>
        <w:t xml:space="preserve">: </w:t>
      </w:r>
      <w:r w:rsidRPr="0014766B">
        <w:rPr>
          <w:rFonts w:cstheme="minorHAnsi"/>
          <w:b/>
          <w:color w:val="A4063E" w:themeColor="accent6"/>
          <w:sz w:val="22"/>
          <w:lang w:val="en-US"/>
        </w:rPr>
        <w:t>BANEAR USUARIO</w:t>
      </w:r>
    </w:p>
    <w:p w14:paraId="0A0E529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p>
    <w:p w14:paraId="6282822E" w14:textId="77777777" w:rsidR="0014766B" w:rsidRPr="0014766B" w:rsidRDefault="0014766B" w:rsidP="0014766B">
      <w:pPr>
        <w:spacing w:after="160" w:line="360" w:lineRule="auto"/>
        <w:ind w:left="-5"/>
        <w:rPr>
          <w:rFonts w:cstheme="minorHAnsi"/>
          <w:b/>
          <w:color w:val="37393B" w:themeColor="text1" w:themeTint="D9"/>
          <w:sz w:val="22"/>
          <w:lang w:val="en-US"/>
        </w:rPr>
      </w:pPr>
      <w:proofErr w:type="spellStart"/>
      <w:r w:rsidRPr="0014766B">
        <w:rPr>
          <w:rFonts w:cstheme="minorHAnsi"/>
          <w:b/>
          <w:color w:val="A4063E" w:themeColor="accent6"/>
          <w:sz w:val="22"/>
          <w:u w:val="single"/>
          <w:lang w:val="en-US"/>
        </w:rPr>
        <w:t>Nombre</w:t>
      </w:r>
      <w:proofErr w:type="spellEnd"/>
      <w:r w:rsidRPr="0014766B">
        <w:rPr>
          <w:rFonts w:cstheme="minorHAnsi"/>
          <w:b/>
          <w:color w:val="A4063E" w:themeColor="accent6"/>
          <w:sz w:val="22"/>
          <w:u w:val="single"/>
          <w:lang w:val="en-US"/>
        </w:rPr>
        <w:t xml:space="preserve"> del AUTOR</w:t>
      </w:r>
      <w:r w:rsidRPr="0014766B">
        <w:rPr>
          <w:rFonts w:cstheme="minorHAnsi"/>
          <w:b/>
          <w:color w:val="37393B" w:themeColor="text1" w:themeTint="D9"/>
          <w:sz w:val="22"/>
          <w:lang w:val="en-US"/>
        </w:rPr>
        <w:t xml:space="preserve">: </w:t>
      </w:r>
      <w:r w:rsidRPr="0014766B">
        <w:rPr>
          <w:rFonts w:cstheme="minorHAnsi"/>
          <w:color w:val="37393B" w:themeColor="text1" w:themeTint="D9"/>
          <w:sz w:val="26"/>
          <w:szCs w:val="26"/>
          <w:lang w:val="en-US"/>
        </w:rPr>
        <w:t>Santiago Mourenza</w:t>
      </w:r>
    </w:p>
    <w:p w14:paraId="43C90211" w14:textId="77777777" w:rsidR="0014766B" w:rsidRPr="0014766B" w:rsidRDefault="0014766B" w:rsidP="0014766B">
      <w:pPr>
        <w:spacing w:after="160" w:line="360" w:lineRule="auto"/>
        <w:ind w:left="-5"/>
        <w:rPr>
          <w:rFonts w:cstheme="minorHAnsi"/>
          <w:color w:val="37393B" w:themeColor="text1" w:themeTint="D9"/>
          <w:sz w:val="22"/>
          <w:lang w:val="en-US"/>
        </w:rPr>
      </w:pPr>
      <w:proofErr w:type="spellStart"/>
      <w:r w:rsidRPr="0014766B">
        <w:rPr>
          <w:rFonts w:cstheme="minorHAnsi"/>
          <w:b/>
          <w:color w:val="A4063E" w:themeColor="accent6"/>
          <w:sz w:val="22"/>
          <w:u w:val="single"/>
          <w:lang w:val="en-US"/>
        </w:rPr>
        <w:t>Identificador</w:t>
      </w:r>
      <w:proofErr w:type="spellEnd"/>
      <w:r w:rsidRPr="0014766B">
        <w:rPr>
          <w:rFonts w:cstheme="minorHAnsi"/>
          <w:color w:val="A4063E" w:themeColor="accent6"/>
          <w:sz w:val="22"/>
          <w:u w:val="single"/>
          <w:lang w:val="en-US"/>
        </w:rPr>
        <w:t>:</w:t>
      </w:r>
      <w:r w:rsidRPr="0014766B">
        <w:rPr>
          <w:rFonts w:cstheme="minorHAnsi"/>
          <w:color w:val="A4063E" w:themeColor="accent6"/>
          <w:sz w:val="22"/>
          <w:lang w:val="en-US"/>
        </w:rPr>
        <w:t xml:space="preserve"> </w:t>
      </w:r>
      <w:r w:rsidRPr="0014766B">
        <w:rPr>
          <w:rFonts w:cstheme="minorHAnsi"/>
          <w:color w:val="37393B" w:themeColor="text1" w:themeTint="D9"/>
          <w:sz w:val="22"/>
          <w:lang w:val="en-US"/>
        </w:rPr>
        <w:t>J8</w:t>
      </w:r>
    </w:p>
    <w:p w14:paraId="11611A79" w14:textId="77777777" w:rsidR="0014766B" w:rsidRPr="0014766B" w:rsidRDefault="0014766B" w:rsidP="0014766B">
      <w:pPr>
        <w:spacing w:after="160" w:line="360" w:lineRule="auto"/>
        <w:ind w:left="-5"/>
        <w:rPr>
          <w:rFonts w:cstheme="minorHAnsi"/>
          <w:b/>
          <w:color w:val="A4063E" w:themeColor="accent6"/>
          <w:sz w:val="22"/>
          <w:u w:val="single"/>
          <w:lang w:val="en-US"/>
        </w:rPr>
      </w:pPr>
      <w:proofErr w:type="spellStart"/>
      <w:r w:rsidRPr="0014766B">
        <w:rPr>
          <w:rFonts w:cstheme="minorHAnsi"/>
          <w:b/>
          <w:color w:val="A4063E" w:themeColor="accent6"/>
          <w:sz w:val="22"/>
          <w:u w:val="single"/>
          <w:lang w:val="en-US"/>
        </w:rPr>
        <w:t>Objetivo</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en</w:t>
      </w:r>
      <w:proofErr w:type="spellEnd"/>
      <w:r w:rsidRPr="0014766B">
        <w:rPr>
          <w:rFonts w:cstheme="minorHAnsi"/>
          <w:b/>
          <w:color w:val="A4063E" w:themeColor="accent6"/>
          <w:sz w:val="22"/>
          <w:u w:val="single"/>
          <w:lang w:val="en-US"/>
        </w:rPr>
        <w:t xml:space="preserve"> </w:t>
      </w:r>
      <w:proofErr w:type="spellStart"/>
      <w:r w:rsidRPr="0014766B">
        <w:rPr>
          <w:rFonts w:cstheme="minorHAnsi"/>
          <w:b/>
          <w:color w:val="A4063E" w:themeColor="accent6"/>
          <w:sz w:val="22"/>
          <w:u w:val="single"/>
          <w:lang w:val="en-US"/>
        </w:rPr>
        <w:t>Contexto</w:t>
      </w:r>
      <w:proofErr w:type="spellEnd"/>
      <w:r w:rsidRPr="0014766B">
        <w:rPr>
          <w:rFonts w:cstheme="minorHAnsi"/>
          <w:b/>
          <w:color w:val="A4063E" w:themeColor="accent6"/>
          <w:sz w:val="22"/>
          <w:u w:val="single"/>
          <w:lang w:val="en-US"/>
        </w:rPr>
        <w:t xml:space="preserve">: </w:t>
      </w:r>
    </w:p>
    <w:p w14:paraId="554154B2"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grave y es baneado.</w:t>
      </w:r>
    </w:p>
    <w:p w14:paraId="465B081B"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83" w:name="_Toc26041978"/>
      <w:bookmarkStart w:id="84" w:name="_Toc26042532"/>
      <w:bookmarkStart w:id="85" w:name="_Toc26043096"/>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83"/>
      <w:bookmarkEnd w:id="84"/>
      <w:bookmarkEnd w:id="85"/>
    </w:p>
    <w:p w14:paraId="2D52CCA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5C82CCA8"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0F231A2"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0666DD3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3410D6D"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cstheme="minorHAnsi"/>
          <w:bCs/>
          <w:color w:val="37393B" w:themeColor="text1" w:themeTint="D9"/>
          <w:sz w:val="26"/>
          <w:szCs w:val="26"/>
        </w:rPr>
        <w:t>El usuario ha sido baneado con éxito.</w:t>
      </w:r>
    </w:p>
    <w:p w14:paraId="61ACD9E6" w14:textId="77777777" w:rsidR="0014766B" w:rsidRPr="0014766B" w:rsidRDefault="0014766B" w:rsidP="0014766B">
      <w:pPr>
        <w:spacing w:after="160" w:line="360" w:lineRule="auto"/>
        <w:ind w:left="-15" w:right="894" w:firstLine="708"/>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cstheme="minorHAnsi"/>
          <w:color w:val="37393B" w:themeColor="text1" w:themeTint="D9"/>
          <w:sz w:val="26"/>
          <w:szCs w:val="26"/>
        </w:rPr>
        <w:t>Se determina que la infracción no es tan grave.</w:t>
      </w:r>
    </w:p>
    <w:p w14:paraId="3F303B73"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86" w:name="_Toc26041979"/>
      <w:bookmarkStart w:id="87" w:name="_Toc26042533"/>
      <w:bookmarkStart w:id="88" w:name="_Toc26043097"/>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86"/>
      <w:bookmarkEnd w:id="87"/>
      <w:bookmarkEnd w:id="88"/>
    </w:p>
    <w:p w14:paraId="38657E0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8A07E74"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301FEC8D"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3C2B0D7" w14:textId="77777777" w:rsidR="0014766B" w:rsidRPr="0014766B" w:rsidRDefault="0014766B" w:rsidP="00A44210">
      <w:pPr>
        <w:numPr>
          <w:ilvl w:val="0"/>
          <w:numId w:val="1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grave y decide banear.</w:t>
      </w:r>
    </w:p>
    <w:p w14:paraId="6F071D37" w14:textId="77777777" w:rsidR="0014766B" w:rsidRPr="0014766B" w:rsidRDefault="0014766B" w:rsidP="0014766B">
      <w:pPr>
        <w:ind w:left="360"/>
        <w:rPr>
          <w:rFonts w:cstheme="minorHAnsi"/>
          <w:color w:val="37393B" w:themeColor="text1" w:themeTint="D9"/>
          <w:sz w:val="26"/>
          <w:szCs w:val="26"/>
        </w:rPr>
      </w:pPr>
      <w:r w:rsidRPr="0014766B">
        <w:rPr>
          <w:rFonts w:cstheme="minorHAnsi"/>
          <w:color w:val="37393B" w:themeColor="text1" w:themeTint="D9"/>
          <w:sz w:val="26"/>
          <w:szCs w:val="26"/>
        </w:rPr>
        <w:t xml:space="preserve">10.El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baneado.</w:t>
      </w:r>
    </w:p>
    <w:p w14:paraId="7EF8C382"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89" w:name="_Toc26041980"/>
      <w:bookmarkStart w:id="90" w:name="_Toc26042534"/>
      <w:bookmarkStart w:id="91" w:name="_Toc26043098"/>
      <w:r w:rsidRPr="0014766B">
        <w:rPr>
          <w:rFonts w:eastAsiaTheme="majorEastAsia" w:cstheme="minorHAnsi"/>
          <w:color w:val="A4063E" w:themeColor="accent6"/>
          <w:sz w:val="40"/>
          <w:szCs w:val="32"/>
          <w:u w:val="single"/>
        </w:rPr>
        <w:t>Flujos secundarios:</w:t>
      </w:r>
      <w:bookmarkEnd w:id="89"/>
      <w:bookmarkEnd w:id="90"/>
      <w:bookmarkEnd w:id="91"/>
      <w:r w:rsidRPr="0014766B">
        <w:rPr>
          <w:rFonts w:eastAsiaTheme="majorEastAsia" w:cstheme="minorHAnsi"/>
          <w:color w:val="A4063E" w:themeColor="accent6"/>
          <w:sz w:val="40"/>
          <w:szCs w:val="32"/>
          <w:u w:val="single"/>
        </w:rPr>
        <w:t xml:space="preserve"> </w:t>
      </w:r>
    </w:p>
    <w:p w14:paraId="28714E3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18"/>
          <w:szCs w:val="32"/>
          <w:u w:val="single"/>
        </w:rPr>
      </w:pPr>
    </w:p>
    <w:p w14:paraId="4757313C" w14:textId="6EDD4DCE" w:rsidR="0014766B" w:rsidRPr="0014766B" w:rsidRDefault="0014766B" w:rsidP="0039393B">
      <w:pPr>
        <w:spacing w:after="160" w:line="259" w:lineRule="auto"/>
        <w:ind w:left="718"/>
        <w:rPr>
          <w:rFonts w:eastAsia="Times New Roman" w:cstheme="minorHAnsi"/>
          <w:color w:val="37393B" w:themeColor="text1" w:themeTint="D9"/>
          <w:sz w:val="26"/>
          <w:szCs w:val="26"/>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pone un strike</w:t>
      </w:r>
      <w:r w:rsidRPr="0014766B">
        <w:rPr>
          <w:rFonts w:eastAsia="Times New Roman" w:cstheme="minorHAnsi"/>
          <w:color w:val="37393B" w:themeColor="text1" w:themeTint="D9"/>
          <w:sz w:val="26"/>
          <w:szCs w:val="26"/>
        </w:rPr>
        <w:t xml:space="preserve">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sea lev</w:t>
      </w:r>
      <w:r w:rsidR="0039393B">
        <w:rPr>
          <w:rFonts w:eastAsia="Times New Roman" w:cstheme="minorHAnsi"/>
          <w:color w:val="auto"/>
          <w:sz w:val="26"/>
          <w:szCs w:val="26"/>
        </w:rPr>
        <w:t>e.</w:t>
      </w:r>
    </w:p>
    <w:p w14:paraId="7708A648" w14:textId="600E5779"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2.2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w:t>
      </w:r>
      <w:r w:rsidR="0039393B">
        <w:rPr>
          <w:rFonts w:eastAsia="Times New Roman" w:cstheme="minorHAnsi"/>
          <w:color w:val="auto"/>
          <w:sz w:val="26"/>
          <w:szCs w:val="26"/>
        </w:rPr>
        <w:t>a.</w:t>
      </w:r>
    </w:p>
    <w:p w14:paraId="3A905DF0" w14:textId="2049CBE5" w:rsidR="0014766B" w:rsidRPr="0014766B" w:rsidRDefault="0014766B" w:rsidP="0039393B">
      <w:pPr>
        <w:spacing w:after="160" w:line="259" w:lineRule="auto"/>
        <w:rPr>
          <w:rFonts w:cstheme="minorHAnsi"/>
          <w:color w:val="auto"/>
          <w:sz w:val="22"/>
        </w:rPr>
      </w:pPr>
    </w:p>
    <w:p w14:paraId="4F708858" w14:textId="77777777" w:rsidR="0014766B" w:rsidRPr="0014766B" w:rsidRDefault="0014766B" w:rsidP="0014766B">
      <w:pPr>
        <w:spacing w:after="160" w:line="259" w:lineRule="auto"/>
        <w:rPr>
          <w:rFonts w:cstheme="minorHAnsi"/>
          <w:color w:val="auto"/>
          <w:sz w:val="22"/>
        </w:rPr>
      </w:pPr>
    </w:p>
    <w:p w14:paraId="2B2B6EBD"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PONER STRIKE A USUARIO</w:t>
      </w:r>
    </w:p>
    <w:p w14:paraId="3C44092D"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20C5E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1954545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J9</w:t>
      </w:r>
    </w:p>
    <w:p w14:paraId="5334039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0D799E7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comete una infracción leve se le pone un strike.</w:t>
      </w:r>
    </w:p>
    <w:p w14:paraId="0DC18F2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92" w:name="_Toc26041981"/>
      <w:bookmarkStart w:id="93" w:name="_Toc26042535"/>
      <w:bookmarkStart w:id="94" w:name="_Toc26043099"/>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92"/>
      <w:bookmarkEnd w:id="93"/>
      <w:bookmarkEnd w:id="94"/>
    </w:p>
    <w:p w14:paraId="559CB28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777A31E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25D90F43"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32B3491"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B8C4D21"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Al usuario le colocan un strike con éxito en el caso de haber 3 se banea al usuario.</w:t>
      </w:r>
    </w:p>
    <w:p w14:paraId="5077DC81" w14:textId="77777777" w:rsidR="0014766B" w:rsidRPr="0039393B" w:rsidRDefault="0014766B" w:rsidP="0014766B">
      <w:pPr>
        <w:spacing w:after="160" w:line="360" w:lineRule="auto"/>
        <w:ind w:left="-15" w:right="894" w:firstLine="708"/>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w:t>
      </w:r>
    </w:p>
    <w:p w14:paraId="215321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95" w:name="_Toc26041982"/>
      <w:bookmarkStart w:id="96" w:name="_Toc26042536"/>
      <w:bookmarkStart w:id="97" w:name="_Toc26043100"/>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95"/>
      <w:bookmarkEnd w:id="96"/>
      <w:bookmarkEnd w:id="97"/>
    </w:p>
    <w:p w14:paraId="0D4830A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257F1DB5"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detecta una infracción de las normas de uso.</w:t>
      </w:r>
    </w:p>
    <w:p w14:paraId="18A37496"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revisa si la infracción es grave o no.</w:t>
      </w:r>
    </w:p>
    <w:p w14:paraId="51BC4B13"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determina que es leve y decide poner un strike.</w:t>
      </w:r>
    </w:p>
    <w:p w14:paraId="3F98F4AA" w14:textId="77777777" w:rsidR="0014766B" w:rsidRPr="0014766B" w:rsidRDefault="0014766B" w:rsidP="00A44210">
      <w:pPr>
        <w:numPr>
          <w:ilvl w:val="0"/>
          <w:numId w:val="1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es puesto un strike.</w:t>
      </w:r>
    </w:p>
    <w:p w14:paraId="69EEF2A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98" w:name="_Toc26041983"/>
      <w:bookmarkStart w:id="99" w:name="_Toc26042537"/>
      <w:bookmarkStart w:id="100" w:name="_Toc26043101"/>
      <w:r w:rsidRPr="0014766B">
        <w:rPr>
          <w:rFonts w:eastAsiaTheme="majorEastAsia" w:cstheme="minorHAnsi"/>
          <w:color w:val="A4063E" w:themeColor="accent6"/>
          <w:sz w:val="40"/>
          <w:szCs w:val="32"/>
          <w:u w:val="single"/>
        </w:rPr>
        <w:t>Flujos secundarios:</w:t>
      </w:r>
      <w:bookmarkEnd w:id="98"/>
      <w:bookmarkEnd w:id="99"/>
      <w:bookmarkEnd w:id="100"/>
      <w:r w:rsidRPr="0014766B">
        <w:rPr>
          <w:rFonts w:eastAsiaTheme="majorEastAsia" w:cstheme="minorHAnsi"/>
          <w:color w:val="A4063E" w:themeColor="accent6"/>
          <w:sz w:val="40"/>
          <w:szCs w:val="32"/>
          <w:u w:val="single"/>
        </w:rPr>
        <w:t xml:space="preserve"> </w:t>
      </w:r>
    </w:p>
    <w:p w14:paraId="0EDFC2CB" w14:textId="77777777" w:rsidR="0014766B" w:rsidRPr="0014766B" w:rsidRDefault="0014766B" w:rsidP="0014766B">
      <w:pPr>
        <w:spacing w:after="160" w:line="259" w:lineRule="auto"/>
        <w:ind w:left="718"/>
        <w:rPr>
          <w:rFonts w:eastAsia="Times New Roman" w:cstheme="minorHAnsi"/>
          <w:color w:val="37393B" w:themeColor="text1" w:themeTint="D9"/>
          <w:sz w:val="26"/>
          <w:szCs w:val="26"/>
        </w:rPr>
      </w:pPr>
    </w:p>
    <w:p w14:paraId="39409C38" w14:textId="77777777" w:rsidR="0014766B" w:rsidRPr="0014766B" w:rsidRDefault="0014766B" w:rsidP="0014766B">
      <w:pPr>
        <w:spacing w:after="160" w:line="259" w:lineRule="auto"/>
        <w:ind w:left="70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2.1 Si la infracción no es grave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retira la disputa al </w:t>
      </w:r>
      <w:r w:rsidRPr="0014766B">
        <w:rPr>
          <w:rFonts w:eastAsia="Times New Roman" w:cstheme="minorHAnsi"/>
          <w:color w:val="A4063E" w:themeColor="accent6"/>
          <w:sz w:val="26"/>
          <w:szCs w:val="26"/>
          <w:u w:val="single"/>
        </w:rPr>
        <w:t>Usuario</w:t>
      </w:r>
      <w:r w:rsidRPr="0014766B">
        <w:rPr>
          <w:rFonts w:eastAsia="Times New Roman" w:cstheme="minorHAnsi"/>
          <w:color w:val="auto"/>
          <w:sz w:val="26"/>
          <w:szCs w:val="26"/>
        </w:rPr>
        <w:t xml:space="preserve"> en el caso de que la infracción fuese errónea</w:t>
      </w:r>
      <w:r w:rsidRPr="0014766B">
        <w:rPr>
          <w:rFonts w:eastAsia="Times New Roman" w:cstheme="minorHAnsi"/>
          <w:color w:val="A4063E" w:themeColor="accent6"/>
          <w:sz w:val="26"/>
          <w:szCs w:val="26"/>
          <w:u w:val="single"/>
        </w:rPr>
        <w:t>.</w:t>
      </w:r>
    </w:p>
    <w:p w14:paraId="7EB5EC34" w14:textId="77777777" w:rsidR="0014766B" w:rsidRPr="0014766B" w:rsidRDefault="0014766B" w:rsidP="0014766B">
      <w:pPr>
        <w:spacing w:after="160" w:line="259" w:lineRule="auto"/>
        <w:ind w:left="718"/>
        <w:rPr>
          <w:rFonts w:eastAsia="Times New Roman" w:cstheme="minorHAnsi"/>
          <w:color w:val="A4063E" w:themeColor="accent6"/>
          <w:sz w:val="26"/>
          <w:szCs w:val="26"/>
          <w:u w:val="single"/>
        </w:rPr>
      </w:pPr>
      <w:r w:rsidRPr="0014766B">
        <w:rPr>
          <w:rFonts w:eastAsia="Times New Roman" w:cstheme="minorHAnsi"/>
          <w:color w:val="37393B" w:themeColor="text1" w:themeTint="D9"/>
          <w:sz w:val="26"/>
          <w:szCs w:val="26"/>
        </w:rPr>
        <w:t xml:space="preserve">4.1 Si hay tres strikes el </w:t>
      </w:r>
      <w:r w:rsidRPr="0014766B">
        <w:rPr>
          <w:rFonts w:eastAsia="Times New Roman" w:cstheme="minorHAnsi"/>
          <w:color w:val="A4063E" w:themeColor="accent6"/>
          <w:sz w:val="26"/>
          <w:szCs w:val="26"/>
          <w:u w:val="single"/>
        </w:rPr>
        <w:t>Administrador</w:t>
      </w:r>
      <w:r w:rsidRPr="0014766B">
        <w:rPr>
          <w:rFonts w:eastAsia="Times New Roman" w:cstheme="minorHAnsi"/>
          <w:color w:val="A4063E" w:themeColor="accent6"/>
          <w:sz w:val="26"/>
          <w:szCs w:val="26"/>
        </w:rPr>
        <w:t xml:space="preserve"> </w:t>
      </w:r>
      <w:r w:rsidRPr="0014766B">
        <w:rPr>
          <w:rFonts w:eastAsia="Times New Roman" w:cstheme="minorHAnsi"/>
          <w:color w:val="auto"/>
          <w:sz w:val="26"/>
          <w:szCs w:val="26"/>
        </w:rPr>
        <w:t xml:space="preserve">pone en estado de baneo al </w:t>
      </w:r>
      <w:r w:rsidRPr="0014766B">
        <w:rPr>
          <w:rFonts w:eastAsia="Times New Roman" w:cstheme="minorHAnsi"/>
          <w:color w:val="A4063E" w:themeColor="accent6"/>
          <w:sz w:val="26"/>
          <w:szCs w:val="26"/>
          <w:u w:val="single"/>
        </w:rPr>
        <w:t>Usuario.</w:t>
      </w:r>
    </w:p>
    <w:p w14:paraId="24337B42"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ELIMINAR FAVOR NO ADECUADO.</w:t>
      </w:r>
    </w:p>
    <w:p w14:paraId="660C49E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07BDBDE"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AAE88E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J10</w:t>
      </w:r>
    </w:p>
    <w:p w14:paraId="04C7A533"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7A193DDF"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El usuario publica un favor no adecuado y el sistema procede a tratarlo.</w:t>
      </w:r>
    </w:p>
    <w:p w14:paraId="3567A03E"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01" w:name="_Toc26041984"/>
      <w:bookmarkStart w:id="102" w:name="_Toc26042538"/>
      <w:bookmarkStart w:id="103" w:name="_Toc26043102"/>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101"/>
      <w:bookmarkEnd w:id="102"/>
      <w:bookmarkEnd w:id="103"/>
    </w:p>
    <w:p w14:paraId="637B2EEE"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07C45A73"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La información que causa la infracción.</w:t>
      </w:r>
    </w:p>
    <w:p w14:paraId="12CE962B"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el sistema lo detectó.</w:t>
      </w:r>
    </w:p>
    <w:p w14:paraId="1A639F6E"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AE7EE16"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es grave y se borra.</w:t>
      </w:r>
    </w:p>
    <w:p w14:paraId="2EA5CBDD"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Se determina que la infracción no es tan grave y se reinstaura el favor.</w:t>
      </w:r>
    </w:p>
    <w:p w14:paraId="298A992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04" w:name="_Toc26041985"/>
      <w:bookmarkStart w:id="105" w:name="_Toc26042539"/>
      <w:bookmarkStart w:id="106" w:name="_Toc26043103"/>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04"/>
      <w:bookmarkEnd w:id="105"/>
      <w:bookmarkEnd w:id="106"/>
    </w:p>
    <w:p w14:paraId="45224C0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FCB80BC"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confirma que el usuario cometió una infracción.</w:t>
      </w:r>
    </w:p>
    <w:p w14:paraId="4D167E1E"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coloca strike o baneo.</w:t>
      </w:r>
    </w:p>
    <w:p w14:paraId="72F12C39" w14:textId="77777777" w:rsidR="0014766B" w:rsidRPr="0014766B" w:rsidRDefault="0014766B" w:rsidP="00A44210">
      <w:pPr>
        <w:numPr>
          <w:ilvl w:val="0"/>
          <w:numId w:val="1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borra el favor no adecuado</w:t>
      </w:r>
    </w:p>
    <w:p w14:paraId="293A730E"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rPr>
      </w:pPr>
    </w:p>
    <w:p w14:paraId="425CACB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785BA187" w14:textId="6DF1A453" w:rsidR="0014766B" w:rsidRDefault="0014766B" w:rsidP="0039393B">
      <w:pPr>
        <w:spacing w:after="160" w:line="360" w:lineRule="auto"/>
        <w:ind w:left="-5"/>
        <w:rPr>
          <w:rFonts w:eastAsiaTheme="majorEastAsia" w:cstheme="minorHAnsi"/>
          <w:color w:val="A4063E" w:themeColor="accent6"/>
          <w:sz w:val="40"/>
          <w:szCs w:val="32"/>
          <w:u w:val="single"/>
        </w:rPr>
      </w:pPr>
    </w:p>
    <w:p w14:paraId="6A39E841" w14:textId="77777777" w:rsidR="0039393B" w:rsidRPr="0014766B" w:rsidRDefault="0039393B" w:rsidP="0039393B">
      <w:pPr>
        <w:spacing w:after="160" w:line="360" w:lineRule="auto"/>
        <w:ind w:left="-5"/>
        <w:rPr>
          <w:rFonts w:eastAsiaTheme="majorEastAsia" w:cstheme="minorHAnsi"/>
          <w:color w:val="A4063E" w:themeColor="accent6"/>
          <w:sz w:val="40"/>
          <w:szCs w:val="32"/>
          <w:u w:val="single"/>
        </w:rPr>
      </w:pPr>
    </w:p>
    <w:p w14:paraId="6E50B432" w14:textId="77777777" w:rsidR="0014766B" w:rsidRPr="0014766B" w:rsidRDefault="0014766B" w:rsidP="0014766B">
      <w:pPr>
        <w:spacing w:after="160" w:line="259" w:lineRule="auto"/>
        <w:ind w:left="-5"/>
        <w:rPr>
          <w:rFonts w:cstheme="minorHAnsi"/>
          <w:b/>
          <w:color w:val="A4063E" w:themeColor="accent6"/>
          <w:sz w:val="32"/>
          <w:u w:val="single"/>
        </w:rPr>
      </w:pPr>
    </w:p>
    <w:p w14:paraId="291DE19E"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t xml:space="preserve">Caso de uso: </w:t>
      </w:r>
      <w:r w:rsidRPr="0014766B">
        <w:rPr>
          <w:rFonts w:cstheme="minorHAnsi"/>
          <w:b/>
          <w:color w:val="A4063E" w:themeColor="accent6"/>
          <w:sz w:val="22"/>
        </w:rPr>
        <w:t>BLOQUEAR CHAT</w:t>
      </w:r>
      <w:r w:rsidRPr="0014766B">
        <w:rPr>
          <w:rFonts w:cstheme="minorHAnsi"/>
          <w:b/>
          <w:color w:val="A4063E" w:themeColor="accent6"/>
          <w:sz w:val="22"/>
        </w:rPr>
        <w:tab/>
        <w:t>.</w:t>
      </w:r>
    </w:p>
    <w:p w14:paraId="7A65432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19CF6BA5"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5615F4D"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J11</w:t>
      </w:r>
    </w:p>
    <w:p w14:paraId="4391D5F4"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4CC9C855"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Bloquear el chat de un usuario.</w:t>
      </w:r>
    </w:p>
    <w:p w14:paraId="741744C9"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07" w:name="_Toc26041986"/>
      <w:bookmarkStart w:id="108" w:name="_Toc26042540"/>
      <w:bookmarkStart w:id="109" w:name="_Toc26043104"/>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Administrador</w:t>
      </w:r>
      <w:bookmarkEnd w:id="107"/>
      <w:bookmarkEnd w:id="108"/>
      <w:bookmarkEnd w:id="109"/>
    </w:p>
    <w:p w14:paraId="3BB6C00A"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Usuario.</w:t>
      </w:r>
    </w:p>
    <w:p w14:paraId="6CF2248F"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Qué datos usa:</w:t>
      </w:r>
      <w:r w:rsidRPr="0014766B">
        <w:rPr>
          <w:rFonts w:cstheme="minorHAnsi"/>
          <w:color w:val="37393B" w:themeColor="text1" w:themeTint="D9"/>
          <w:sz w:val="24"/>
        </w:rPr>
        <w:t xml:space="preserve"> </w:t>
      </w:r>
      <w:r w:rsidRPr="0014766B">
        <w:rPr>
          <w:rFonts w:eastAsia="Times New Roman" w:cstheme="minorHAnsi"/>
          <w:color w:val="37393B" w:themeColor="text1" w:themeTint="D9"/>
          <w:sz w:val="26"/>
          <w:szCs w:val="26"/>
        </w:rPr>
        <w:t>Los datos del chat a bloquear y/o los datos del que solicita bloquear.</w:t>
      </w:r>
    </w:p>
    <w:p w14:paraId="2071757E"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ha cometido una infracción y es denunciada por otro usuario o usuario decide bloquear directamente el chat sin denunciarlo.</w:t>
      </w:r>
    </w:p>
    <w:p w14:paraId="3BB519D9"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2DAD60B7"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la infracción y se bloquea o se bloquea directamente.</w:t>
      </w:r>
    </w:p>
    <w:p w14:paraId="6F641FE0" w14:textId="77777777" w:rsidR="0014766B" w:rsidRPr="0039393B" w:rsidRDefault="0014766B" w:rsidP="0014766B">
      <w:pPr>
        <w:spacing w:after="160" w:line="360" w:lineRule="auto"/>
        <w:ind w:left="693" w:right="894"/>
        <w:rPr>
          <w:rFonts w:eastAsia="Times New Roman" w:cstheme="minorHAnsi"/>
          <w:color w:val="37393B" w:themeColor="text1" w:themeTint="D9"/>
          <w:sz w:val="26"/>
          <w:szCs w:val="26"/>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administrador no acepta la denuncia y la única manera de bloquear es por parte del usuario.</w:t>
      </w:r>
    </w:p>
    <w:p w14:paraId="6F27B495"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10" w:name="_Toc26041987"/>
      <w:bookmarkStart w:id="111" w:name="_Toc26042541"/>
      <w:bookmarkStart w:id="112" w:name="_Toc26043105"/>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10"/>
      <w:bookmarkEnd w:id="111"/>
      <w:bookmarkEnd w:id="112"/>
    </w:p>
    <w:p w14:paraId="61479AA8"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130519D7"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113" w:name="_Hlk25566474"/>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 xml:space="preserve">confirma </w:t>
      </w:r>
      <w:bookmarkEnd w:id="113"/>
      <w:r w:rsidRPr="0014766B">
        <w:rPr>
          <w:rFonts w:cstheme="minorHAnsi"/>
          <w:color w:val="37393B" w:themeColor="text1" w:themeTint="D9"/>
          <w:sz w:val="26"/>
          <w:szCs w:val="26"/>
        </w:rPr>
        <w:t>que el usuario cometió una infracción.</w:t>
      </w:r>
    </w:p>
    <w:p w14:paraId="45BD1BC8"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37393B" w:themeColor="text1" w:themeTint="D9"/>
          <w:sz w:val="26"/>
          <w:szCs w:val="26"/>
        </w:rPr>
        <w:t xml:space="preserve"> elimina el chat y no permite al usuario hablar al solicitante.</w:t>
      </w:r>
    </w:p>
    <w:p w14:paraId="02DF96DC" w14:textId="77777777" w:rsidR="0014766B" w:rsidRPr="0014766B" w:rsidRDefault="0014766B" w:rsidP="00A44210">
      <w:pPr>
        <w:numPr>
          <w:ilvl w:val="0"/>
          <w:numId w:val="20"/>
        </w:numPr>
        <w:spacing w:after="160" w:line="259" w:lineRule="auto"/>
        <w:contextualSpacing/>
        <w:rPr>
          <w:rFonts w:cstheme="minorHAnsi"/>
          <w:color w:val="37393B" w:themeColor="text1" w:themeTint="D9"/>
          <w:sz w:val="26"/>
          <w:szCs w:val="26"/>
        </w:rPr>
      </w:pPr>
      <w:bookmarkStart w:id="114" w:name="_Hlk25566498"/>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Administrador</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ver el castigo necesario.</w:t>
      </w:r>
    </w:p>
    <w:p w14:paraId="56AB292C"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15" w:name="_Toc26041988"/>
      <w:bookmarkStart w:id="116" w:name="_Toc26042542"/>
      <w:bookmarkStart w:id="117" w:name="_Toc26043106"/>
      <w:bookmarkEnd w:id="114"/>
      <w:proofErr w:type="spellStart"/>
      <w:r w:rsidRPr="0014766B">
        <w:rPr>
          <w:rFonts w:eastAsiaTheme="majorEastAsia" w:cstheme="minorHAnsi"/>
          <w:color w:val="A4063E" w:themeColor="accent6"/>
          <w:sz w:val="40"/>
          <w:szCs w:val="32"/>
          <w:u w:val="single"/>
          <w:lang w:val="en-US"/>
        </w:rPr>
        <w:lastRenderedPageBreak/>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15"/>
      <w:bookmarkEnd w:id="116"/>
      <w:bookmarkEnd w:id="117"/>
      <w:r w:rsidRPr="0014766B">
        <w:rPr>
          <w:rFonts w:eastAsiaTheme="majorEastAsia" w:cstheme="minorHAnsi"/>
          <w:color w:val="A4063E" w:themeColor="accent6"/>
          <w:sz w:val="40"/>
          <w:szCs w:val="32"/>
          <w:u w:val="single"/>
          <w:lang w:val="en-US"/>
        </w:rPr>
        <w:t xml:space="preserve"> </w:t>
      </w:r>
    </w:p>
    <w:p w14:paraId="7F57601D"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p>
    <w:p w14:paraId="560F354A" w14:textId="77777777" w:rsidR="0014766B" w:rsidRPr="0014766B" w:rsidRDefault="0014766B" w:rsidP="00A44210">
      <w:pPr>
        <w:numPr>
          <w:ilvl w:val="1"/>
          <w:numId w:val="21"/>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Usuario</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procede a bloquear al otro usuario sin denunciar.</w:t>
      </w:r>
    </w:p>
    <w:p w14:paraId="207C425C" w14:textId="76C8BBAE" w:rsidR="0014766B" w:rsidRDefault="0014766B" w:rsidP="0014766B">
      <w:pPr>
        <w:spacing w:after="160" w:line="259" w:lineRule="auto"/>
        <w:rPr>
          <w:rFonts w:eastAsia="Times New Roman" w:cstheme="minorHAnsi"/>
          <w:color w:val="A4063E" w:themeColor="accent6"/>
          <w:sz w:val="22"/>
        </w:rPr>
      </w:pPr>
    </w:p>
    <w:p w14:paraId="0DD4E891" w14:textId="3760623B" w:rsidR="0039393B" w:rsidRDefault="0039393B" w:rsidP="0014766B">
      <w:pPr>
        <w:spacing w:after="160" w:line="259" w:lineRule="auto"/>
        <w:rPr>
          <w:rFonts w:eastAsia="Times New Roman" w:cstheme="minorHAnsi"/>
          <w:color w:val="A4063E" w:themeColor="accent6"/>
          <w:sz w:val="22"/>
        </w:rPr>
      </w:pPr>
    </w:p>
    <w:p w14:paraId="07A537A5" w14:textId="6242ED91" w:rsidR="0039393B" w:rsidRDefault="0039393B" w:rsidP="0014766B">
      <w:pPr>
        <w:spacing w:after="160" w:line="259" w:lineRule="auto"/>
        <w:rPr>
          <w:rFonts w:eastAsia="Times New Roman" w:cstheme="minorHAnsi"/>
          <w:color w:val="A4063E" w:themeColor="accent6"/>
          <w:sz w:val="22"/>
        </w:rPr>
      </w:pPr>
    </w:p>
    <w:p w14:paraId="3CA0BC47" w14:textId="382B5A5B" w:rsidR="0039393B" w:rsidRDefault="0039393B" w:rsidP="0014766B">
      <w:pPr>
        <w:spacing w:after="160" w:line="259" w:lineRule="auto"/>
        <w:rPr>
          <w:rFonts w:eastAsia="Times New Roman" w:cstheme="minorHAnsi"/>
          <w:color w:val="A4063E" w:themeColor="accent6"/>
          <w:sz w:val="22"/>
        </w:rPr>
      </w:pPr>
    </w:p>
    <w:p w14:paraId="72361412" w14:textId="28C51CF4" w:rsidR="0039393B" w:rsidRDefault="0039393B" w:rsidP="0014766B">
      <w:pPr>
        <w:spacing w:after="160" w:line="259" w:lineRule="auto"/>
        <w:rPr>
          <w:rFonts w:eastAsia="Times New Roman" w:cstheme="minorHAnsi"/>
          <w:color w:val="A4063E" w:themeColor="accent6"/>
          <w:sz w:val="22"/>
        </w:rPr>
      </w:pPr>
    </w:p>
    <w:p w14:paraId="2CF47FED" w14:textId="5996C604" w:rsidR="0039393B" w:rsidRDefault="0039393B" w:rsidP="0014766B">
      <w:pPr>
        <w:spacing w:after="160" w:line="259" w:lineRule="auto"/>
        <w:rPr>
          <w:rFonts w:eastAsia="Times New Roman" w:cstheme="minorHAnsi"/>
          <w:color w:val="A4063E" w:themeColor="accent6"/>
          <w:sz w:val="22"/>
        </w:rPr>
      </w:pPr>
    </w:p>
    <w:p w14:paraId="08376198" w14:textId="76566990" w:rsidR="0039393B" w:rsidRDefault="0039393B" w:rsidP="0014766B">
      <w:pPr>
        <w:spacing w:after="160" w:line="259" w:lineRule="auto"/>
        <w:rPr>
          <w:rFonts w:eastAsia="Times New Roman" w:cstheme="minorHAnsi"/>
          <w:color w:val="A4063E" w:themeColor="accent6"/>
          <w:sz w:val="22"/>
        </w:rPr>
      </w:pPr>
    </w:p>
    <w:p w14:paraId="6C1CAECC" w14:textId="0E71821E" w:rsidR="0039393B" w:rsidRDefault="0039393B" w:rsidP="0014766B">
      <w:pPr>
        <w:spacing w:after="160" w:line="259" w:lineRule="auto"/>
        <w:rPr>
          <w:rFonts w:eastAsia="Times New Roman" w:cstheme="minorHAnsi"/>
          <w:color w:val="A4063E" w:themeColor="accent6"/>
          <w:sz w:val="22"/>
        </w:rPr>
      </w:pPr>
    </w:p>
    <w:p w14:paraId="33997DC2" w14:textId="47059886" w:rsidR="0039393B" w:rsidRDefault="0039393B" w:rsidP="0014766B">
      <w:pPr>
        <w:spacing w:after="160" w:line="259" w:lineRule="auto"/>
        <w:rPr>
          <w:rFonts w:eastAsia="Times New Roman" w:cstheme="minorHAnsi"/>
          <w:color w:val="A4063E" w:themeColor="accent6"/>
          <w:sz w:val="22"/>
        </w:rPr>
      </w:pPr>
    </w:p>
    <w:p w14:paraId="3CB91B0E" w14:textId="718E1DEC" w:rsidR="0039393B" w:rsidRDefault="0039393B" w:rsidP="0014766B">
      <w:pPr>
        <w:spacing w:after="160" w:line="259" w:lineRule="auto"/>
        <w:rPr>
          <w:rFonts w:eastAsia="Times New Roman" w:cstheme="minorHAnsi"/>
          <w:color w:val="A4063E" w:themeColor="accent6"/>
          <w:sz w:val="22"/>
        </w:rPr>
      </w:pPr>
    </w:p>
    <w:p w14:paraId="741EC883" w14:textId="568E5C49" w:rsidR="0039393B" w:rsidRDefault="0039393B" w:rsidP="0014766B">
      <w:pPr>
        <w:spacing w:after="160" w:line="259" w:lineRule="auto"/>
        <w:rPr>
          <w:rFonts w:eastAsia="Times New Roman" w:cstheme="minorHAnsi"/>
          <w:color w:val="A4063E" w:themeColor="accent6"/>
          <w:sz w:val="22"/>
        </w:rPr>
      </w:pPr>
    </w:p>
    <w:p w14:paraId="2E773011" w14:textId="51814E30" w:rsidR="0039393B" w:rsidRDefault="0039393B" w:rsidP="0014766B">
      <w:pPr>
        <w:spacing w:after="160" w:line="259" w:lineRule="auto"/>
        <w:rPr>
          <w:rFonts w:eastAsia="Times New Roman" w:cstheme="minorHAnsi"/>
          <w:color w:val="A4063E" w:themeColor="accent6"/>
          <w:sz w:val="22"/>
        </w:rPr>
      </w:pPr>
    </w:p>
    <w:p w14:paraId="68A17A13" w14:textId="6488E335" w:rsidR="0039393B" w:rsidRDefault="0039393B" w:rsidP="0014766B">
      <w:pPr>
        <w:spacing w:after="160" w:line="259" w:lineRule="auto"/>
        <w:rPr>
          <w:rFonts w:eastAsia="Times New Roman" w:cstheme="minorHAnsi"/>
          <w:color w:val="A4063E" w:themeColor="accent6"/>
          <w:sz w:val="22"/>
        </w:rPr>
      </w:pPr>
    </w:p>
    <w:p w14:paraId="72816156" w14:textId="2FEA0DB7" w:rsidR="0039393B" w:rsidRDefault="0039393B" w:rsidP="0014766B">
      <w:pPr>
        <w:spacing w:after="160" w:line="259" w:lineRule="auto"/>
        <w:rPr>
          <w:rFonts w:eastAsia="Times New Roman" w:cstheme="minorHAnsi"/>
          <w:color w:val="A4063E" w:themeColor="accent6"/>
          <w:sz w:val="22"/>
        </w:rPr>
      </w:pPr>
    </w:p>
    <w:p w14:paraId="411CE8B1" w14:textId="344084D4" w:rsidR="0039393B" w:rsidRDefault="0039393B" w:rsidP="0014766B">
      <w:pPr>
        <w:spacing w:after="160" w:line="259" w:lineRule="auto"/>
        <w:rPr>
          <w:rFonts w:eastAsia="Times New Roman" w:cstheme="minorHAnsi"/>
          <w:color w:val="A4063E" w:themeColor="accent6"/>
          <w:sz w:val="22"/>
        </w:rPr>
      </w:pPr>
    </w:p>
    <w:p w14:paraId="2A3477F5" w14:textId="34F0651E" w:rsidR="0039393B" w:rsidRDefault="0039393B" w:rsidP="0014766B">
      <w:pPr>
        <w:spacing w:after="160" w:line="259" w:lineRule="auto"/>
        <w:rPr>
          <w:rFonts w:eastAsia="Times New Roman" w:cstheme="minorHAnsi"/>
          <w:color w:val="A4063E" w:themeColor="accent6"/>
          <w:sz w:val="22"/>
        </w:rPr>
      </w:pPr>
    </w:p>
    <w:p w14:paraId="0563F775" w14:textId="45B71FCA" w:rsidR="0039393B" w:rsidRDefault="0039393B" w:rsidP="0014766B">
      <w:pPr>
        <w:spacing w:after="160" w:line="259" w:lineRule="auto"/>
        <w:rPr>
          <w:rFonts w:eastAsia="Times New Roman" w:cstheme="minorHAnsi"/>
          <w:color w:val="A4063E" w:themeColor="accent6"/>
          <w:sz w:val="22"/>
        </w:rPr>
      </w:pPr>
    </w:p>
    <w:p w14:paraId="1D4B6F30" w14:textId="6E7F6B67" w:rsidR="0039393B" w:rsidRDefault="0039393B" w:rsidP="0014766B">
      <w:pPr>
        <w:spacing w:after="160" w:line="259" w:lineRule="auto"/>
        <w:rPr>
          <w:rFonts w:eastAsia="Times New Roman" w:cstheme="minorHAnsi"/>
          <w:color w:val="A4063E" w:themeColor="accent6"/>
          <w:sz w:val="22"/>
        </w:rPr>
      </w:pPr>
    </w:p>
    <w:p w14:paraId="29483A28" w14:textId="20C8C119" w:rsidR="0039393B" w:rsidRDefault="0039393B" w:rsidP="0014766B">
      <w:pPr>
        <w:spacing w:after="160" w:line="259" w:lineRule="auto"/>
        <w:rPr>
          <w:rFonts w:eastAsia="Times New Roman" w:cstheme="minorHAnsi"/>
          <w:color w:val="A4063E" w:themeColor="accent6"/>
          <w:sz w:val="22"/>
        </w:rPr>
      </w:pPr>
    </w:p>
    <w:p w14:paraId="50A49028" w14:textId="641C9016" w:rsidR="0039393B" w:rsidRDefault="0039393B" w:rsidP="0014766B">
      <w:pPr>
        <w:spacing w:after="160" w:line="259" w:lineRule="auto"/>
        <w:rPr>
          <w:rFonts w:eastAsia="Times New Roman" w:cstheme="minorHAnsi"/>
          <w:color w:val="A4063E" w:themeColor="accent6"/>
          <w:sz w:val="22"/>
        </w:rPr>
      </w:pPr>
    </w:p>
    <w:p w14:paraId="36D09274" w14:textId="49FAE13D" w:rsidR="0039393B" w:rsidRDefault="0039393B" w:rsidP="0014766B">
      <w:pPr>
        <w:spacing w:after="160" w:line="259" w:lineRule="auto"/>
        <w:rPr>
          <w:rFonts w:eastAsia="Times New Roman" w:cstheme="minorHAnsi"/>
          <w:color w:val="A4063E" w:themeColor="accent6"/>
          <w:sz w:val="22"/>
        </w:rPr>
      </w:pPr>
    </w:p>
    <w:p w14:paraId="389FC005" w14:textId="4717090A" w:rsidR="0039393B" w:rsidRDefault="0039393B" w:rsidP="0014766B">
      <w:pPr>
        <w:spacing w:after="160" w:line="259" w:lineRule="auto"/>
        <w:rPr>
          <w:rFonts w:eastAsia="Times New Roman" w:cstheme="minorHAnsi"/>
          <w:color w:val="A4063E" w:themeColor="accent6"/>
          <w:sz w:val="22"/>
        </w:rPr>
      </w:pPr>
    </w:p>
    <w:p w14:paraId="59C2910F" w14:textId="2D8DFB83" w:rsidR="0039393B" w:rsidRDefault="0039393B" w:rsidP="0014766B">
      <w:pPr>
        <w:spacing w:after="160" w:line="259" w:lineRule="auto"/>
        <w:rPr>
          <w:rFonts w:eastAsia="Times New Roman" w:cstheme="minorHAnsi"/>
          <w:color w:val="A4063E" w:themeColor="accent6"/>
          <w:sz w:val="22"/>
        </w:rPr>
      </w:pPr>
    </w:p>
    <w:p w14:paraId="3AF6AE07" w14:textId="3CBBDC1D" w:rsidR="0039393B" w:rsidRDefault="0039393B" w:rsidP="0014766B">
      <w:pPr>
        <w:spacing w:after="160" w:line="259" w:lineRule="auto"/>
        <w:rPr>
          <w:rFonts w:eastAsia="Times New Roman" w:cstheme="minorHAnsi"/>
          <w:color w:val="A4063E" w:themeColor="accent6"/>
          <w:sz w:val="22"/>
        </w:rPr>
      </w:pPr>
    </w:p>
    <w:p w14:paraId="0DF82220" w14:textId="3CEF5531" w:rsidR="0039393B" w:rsidRDefault="0039393B" w:rsidP="0014766B">
      <w:pPr>
        <w:spacing w:after="160" w:line="259" w:lineRule="auto"/>
        <w:rPr>
          <w:rFonts w:eastAsia="Times New Roman" w:cstheme="minorHAnsi"/>
          <w:color w:val="A4063E" w:themeColor="accent6"/>
          <w:sz w:val="22"/>
        </w:rPr>
      </w:pPr>
    </w:p>
    <w:p w14:paraId="44A415F0" w14:textId="15DD5BD3" w:rsidR="0039393B" w:rsidRDefault="0039393B" w:rsidP="0014766B">
      <w:pPr>
        <w:spacing w:after="160" w:line="259" w:lineRule="auto"/>
        <w:rPr>
          <w:rFonts w:eastAsia="Times New Roman" w:cstheme="minorHAnsi"/>
          <w:color w:val="A4063E" w:themeColor="accent6"/>
          <w:sz w:val="22"/>
        </w:rPr>
      </w:pPr>
    </w:p>
    <w:p w14:paraId="68185D14" w14:textId="36D938C1" w:rsidR="0039393B" w:rsidRDefault="0039393B" w:rsidP="0014766B">
      <w:pPr>
        <w:spacing w:after="160" w:line="259" w:lineRule="auto"/>
        <w:rPr>
          <w:rFonts w:eastAsia="Times New Roman" w:cstheme="minorHAnsi"/>
          <w:color w:val="A4063E" w:themeColor="accent6"/>
          <w:sz w:val="22"/>
        </w:rPr>
      </w:pPr>
    </w:p>
    <w:p w14:paraId="46630992" w14:textId="77777777" w:rsidR="0039393B" w:rsidRPr="0014766B" w:rsidRDefault="0039393B" w:rsidP="0014766B">
      <w:pPr>
        <w:spacing w:after="160" w:line="259" w:lineRule="auto"/>
        <w:rPr>
          <w:rFonts w:eastAsia="Times New Roman" w:cstheme="minorHAnsi"/>
          <w:color w:val="A4063E" w:themeColor="accent6"/>
          <w:sz w:val="22"/>
        </w:rPr>
      </w:pPr>
    </w:p>
    <w:p w14:paraId="5A0A7B2B"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NOTIFICAR ACEPTACIÓN DE FAVOR.</w:t>
      </w:r>
    </w:p>
    <w:p w14:paraId="5F23FF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031B493B"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48D519A6"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J12</w:t>
      </w:r>
    </w:p>
    <w:p w14:paraId="3245DE82"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3D75EC9B"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Notifica al usuario que su favor ha sido aceptado</w:t>
      </w:r>
    </w:p>
    <w:p w14:paraId="7002C5CE"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18" w:name="_Toc26041989"/>
      <w:bookmarkStart w:id="119" w:name="_Toc26042543"/>
      <w:bookmarkStart w:id="120" w:name="_Toc26043107"/>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Sistema</w:t>
      </w:r>
      <w:bookmarkEnd w:id="118"/>
      <w:bookmarkEnd w:id="119"/>
      <w:bookmarkEnd w:id="120"/>
    </w:p>
    <w:p w14:paraId="356B6553"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Usuario.</w:t>
      </w:r>
    </w:p>
    <w:p w14:paraId="741AF3C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propios de los usuarios implicados.</w:t>
      </w:r>
    </w:p>
    <w:p w14:paraId="4907C05C"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favor ha sido solicitado por un usuario y tras ser aceptado el sistema envía una notificación al mismo.</w:t>
      </w:r>
    </w:p>
    <w:p w14:paraId="496B6EF3"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398C3ED6"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Se confirma que se acepta la realización del favor y se le envía notificación.</w:t>
      </w:r>
    </w:p>
    <w:p w14:paraId="54537A6C"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dueño del favor niega al usuario la realización de este.</w:t>
      </w:r>
    </w:p>
    <w:p w14:paraId="218C638B"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21" w:name="_Toc26041990"/>
      <w:bookmarkStart w:id="122" w:name="_Toc26042544"/>
      <w:bookmarkStart w:id="123" w:name="_Toc26043108"/>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21"/>
      <w:bookmarkEnd w:id="122"/>
      <w:bookmarkEnd w:id="123"/>
    </w:p>
    <w:p w14:paraId="21D38AF6"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4B86D370"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Acepta que el otro usuario realice su favor.</w:t>
      </w:r>
    </w:p>
    <w:p w14:paraId="0E6A41E3"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recibe la información y formaliza una notificación.</w:t>
      </w:r>
    </w:p>
    <w:p w14:paraId="1D6E5EE9" w14:textId="77777777" w:rsidR="0014766B" w:rsidRPr="0014766B" w:rsidRDefault="0014766B" w:rsidP="00A44210">
      <w:pPr>
        <w:numPr>
          <w:ilvl w:val="0"/>
          <w:numId w:val="22"/>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A4063E" w:themeColor="accent6"/>
          <w:sz w:val="26"/>
          <w:szCs w:val="26"/>
        </w:rPr>
        <w:t xml:space="preserve"> </w:t>
      </w:r>
      <w:r w:rsidRPr="0014766B">
        <w:rPr>
          <w:rFonts w:cstheme="minorHAnsi"/>
          <w:color w:val="37393B" w:themeColor="text1" w:themeTint="D9"/>
          <w:sz w:val="26"/>
          <w:szCs w:val="26"/>
        </w:rPr>
        <w:t>envía la notificación al realizador del favor.</w:t>
      </w:r>
    </w:p>
    <w:p w14:paraId="2E3BC206"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bookmarkStart w:id="124" w:name="_Toc26041991"/>
      <w:bookmarkStart w:id="125" w:name="_Toc26042545"/>
      <w:bookmarkStart w:id="126" w:name="_Toc26043109"/>
      <w:r w:rsidRPr="0014766B">
        <w:rPr>
          <w:rFonts w:eastAsiaTheme="majorEastAsia" w:cstheme="minorHAnsi"/>
          <w:color w:val="A4063E" w:themeColor="accent6"/>
          <w:sz w:val="40"/>
          <w:szCs w:val="32"/>
          <w:u w:val="single"/>
        </w:rPr>
        <w:t>Flujos secundarios:</w:t>
      </w:r>
      <w:bookmarkEnd w:id="124"/>
      <w:bookmarkEnd w:id="125"/>
      <w:bookmarkEnd w:id="126"/>
      <w:r w:rsidRPr="0014766B">
        <w:rPr>
          <w:rFonts w:eastAsiaTheme="majorEastAsia" w:cstheme="minorHAnsi"/>
          <w:color w:val="A4063E" w:themeColor="accent6"/>
          <w:sz w:val="40"/>
          <w:szCs w:val="32"/>
          <w:u w:val="single"/>
        </w:rPr>
        <w:t xml:space="preserve"> </w:t>
      </w:r>
    </w:p>
    <w:p w14:paraId="458F2E8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rPr>
      </w:pPr>
    </w:p>
    <w:p w14:paraId="20F9D747" w14:textId="77777777" w:rsidR="0014766B" w:rsidRPr="0014766B" w:rsidRDefault="0014766B" w:rsidP="0014766B">
      <w:pPr>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1.1 El </w:t>
      </w:r>
      <w:r w:rsidRPr="0014766B">
        <w:rPr>
          <w:rFonts w:cstheme="minorHAnsi"/>
          <w:color w:val="A4063E" w:themeColor="accent6"/>
          <w:sz w:val="26"/>
          <w:szCs w:val="26"/>
          <w:u w:val="single"/>
        </w:rPr>
        <w:t>Pedidor del favor</w:t>
      </w:r>
      <w:r w:rsidRPr="0014766B">
        <w:rPr>
          <w:rFonts w:cstheme="minorHAnsi"/>
          <w:color w:val="A4063E" w:themeColor="accent6"/>
          <w:sz w:val="26"/>
          <w:szCs w:val="26"/>
        </w:rPr>
        <w:t xml:space="preserve"> </w:t>
      </w:r>
      <w:r w:rsidRPr="0014766B">
        <w:rPr>
          <w:rFonts w:cstheme="minorHAnsi"/>
          <w:color w:val="auto"/>
          <w:sz w:val="26"/>
          <w:szCs w:val="26"/>
        </w:rPr>
        <w:t>niega la posibilidad de hacer el favor terminando el flujo</w:t>
      </w:r>
      <w:r w:rsidRPr="0014766B">
        <w:rPr>
          <w:rFonts w:cstheme="minorHAnsi"/>
          <w:color w:val="37393B" w:themeColor="text1" w:themeTint="D9"/>
          <w:sz w:val="26"/>
          <w:szCs w:val="26"/>
        </w:rPr>
        <w:t>.</w:t>
      </w:r>
    </w:p>
    <w:p w14:paraId="2BC48288" w14:textId="5687C004" w:rsidR="0014766B" w:rsidRDefault="0014766B" w:rsidP="0014766B">
      <w:pPr>
        <w:spacing w:after="160" w:line="259" w:lineRule="auto"/>
        <w:ind w:left="-5"/>
        <w:rPr>
          <w:rFonts w:eastAsia="Times New Roman" w:cstheme="minorHAnsi"/>
          <w:color w:val="A4063E" w:themeColor="accent6"/>
          <w:sz w:val="22"/>
        </w:rPr>
      </w:pPr>
    </w:p>
    <w:p w14:paraId="30DE49FF" w14:textId="77777777" w:rsidR="0039393B" w:rsidRPr="0014766B" w:rsidRDefault="0039393B" w:rsidP="0014766B">
      <w:pPr>
        <w:spacing w:after="160" w:line="259" w:lineRule="auto"/>
        <w:ind w:left="-5"/>
        <w:rPr>
          <w:rFonts w:eastAsia="Times New Roman" w:cstheme="minorHAnsi"/>
          <w:color w:val="A4063E" w:themeColor="accent6"/>
          <w:sz w:val="22"/>
        </w:rPr>
      </w:pPr>
    </w:p>
    <w:p w14:paraId="2CD056AD" w14:textId="77777777" w:rsidR="0014766B" w:rsidRPr="0014766B" w:rsidRDefault="0014766B" w:rsidP="0014766B">
      <w:pPr>
        <w:spacing w:after="160" w:line="259" w:lineRule="auto"/>
        <w:rPr>
          <w:rFonts w:eastAsia="Times New Roman" w:cstheme="minorHAnsi"/>
          <w:color w:val="A4063E" w:themeColor="accent6"/>
          <w:sz w:val="22"/>
        </w:rPr>
      </w:pPr>
    </w:p>
    <w:p w14:paraId="4F99F853"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PEDIR FAVOR.</w:t>
      </w:r>
    </w:p>
    <w:p w14:paraId="60D85AF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725EB1A"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4B9219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J13</w:t>
      </w:r>
    </w:p>
    <w:p w14:paraId="3D4A2280"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601A6C61"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Publicar un favor en la plataforma.</w:t>
      </w:r>
    </w:p>
    <w:p w14:paraId="70BCA3F2"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27" w:name="_Toc26041992"/>
      <w:bookmarkStart w:id="128" w:name="_Toc26042546"/>
      <w:bookmarkStart w:id="129" w:name="_Toc26043110"/>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Pedidor de Favor.</w:t>
      </w:r>
      <w:bookmarkEnd w:id="127"/>
      <w:bookmarkEnd w:id="128"/>
      <w:bookmarkEnd w:id="129"/>
    </w:p>
    <w:p w14:paraId="0FEA6B89"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w:t>
      </w:r>
    </w:p>
    <w:p w14:paraId="2F2C1A8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4A03340A"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grollies para dar en su cuenta.</w:t>
      </w:r>
    </w:p>
    <w:p w14:paraId="77F052E6"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59A937A4"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favor es publicado.</w:t>
      </w:r>
    </w:p>
    <w:p w14:paraId="4BC8729B"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favor no ha podido ser publicado.</w:t>
      </w:r>
    </w:p>
    <w:p w14:paraId="63E190F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30" w:name="_Toc26041993"/>
      <w:bookmarkStart w:id="131" w:name="_Toc26042547"/>
      <w:bookmarkStart w:id="132" w:name="_Toc26043111"/>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30"/>
      <w:bookmarkEnd w:id="131"/>
      <w:bookmarkEnd w:id="132"/>
    </w:p>
    <w:p w14:paraId="5F82C90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37667944"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publica un favor poniendo toda la información.</w:t>
      </w:r>
    </w:p>
    <w:p w14:paraId="7147053C" w14:textId="77777777" w:rsidR="0014766B" w:rsidRPr="0014766B" w:rsidRDefault="0014766B" w:rsidP="00A44210">
      <w:pPr>
        <w:numPr>
          <w:ilvl w:val="0"/>
          <w:numId w:val="23"/>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actualiza la </w:t>
      </w:r>
      <w:proofErr w:type="spellStart"/>
      <w:r w:rsidRPr="0014766B">
        <w:rPr>
          <w:rFonts w:cstheme="minorHAnsi"/>
          <w:color w:val="37393B" w:themeColor="text1" w:themeTint="D9"/>
          <w:sz w:val="26"/>
          <w:szCs w:val="26"/>
        </w:rPr>
        <w:t>feed</w:t>
      </w:r>
      <w:proofErr w:type="spellEnd"/>
      <w:r w:rsidRPr="0014766B">
        <w:rPr>
          <w:rFonts w:cstheme="minorHAnsi"/>
          <w:color w:val="37393B" w:themeColor="text1" w:themeTint="D9"/>
          <w:sz w:val="26"/>
          <w:szCs w:val="26"/>
        </w:rPr>
        <w:t xml:space="preserve"> con este nuevo favor.</w:t>
      </w:r>
    </w:p>
    <w:p w14:paraId="4CA0BF57"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33" w:name="_Toc26041994"/>
      <w:bookmarkStart w:id="134" w:name="_Toc26042548"/>
      <w:bookmarkStart w:id="135" w:name="_Toc26043112"/>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33"/>
      <w:bookmarkEnd w:id="134"/>
      <w:bookmarkEnd w:id="135"/>
      <w:r w:rsidRPr="0014766B">
        <w:rPr>
          <w:rFonts w:eastAsiaTheme="majorEastAsia" w:cstheme="minorHAnsi"/>
          <w:color w:val="A4063E" w:themeColor="accent6"/>
          <w:sz w:val="40"/>
          <w:szCs w:val="32"/>
          <w:u w:val="single"/>
          <w:lang w:val="en-US"/>
        </w:rPr>
        <w:t xml:space="preserve"> </w:t>
      </w:r>
    </w:p>
    <w:p w14:paraId="4DD93FDA" w14:textId="77777777" w:rsidR="0014766B" w:rsidRPr="0014766B" w:rsidRDefault="0014766B" w:rsidP="0014766B">
      <w:pPr>
        <w:spacing w:after="160" w:line="259" w:lineRule="auto"/>
        <w:rPr>
          <w:rFonts w:cstheme="minorHAnsi"/>
          <w:color w:val="auto"/>
          <w:sz w:val="22"/>
          <w:lang w:val="en-US"/>
        </w:rPr>
      </w:pPr>
    </w:p>
    <w:p w14:paraId="22736078" w14:textId="77777777" w:rsidR="0014766B" w:rsidRPr="0014766B" w:rsidRDefault="0014766B" w:rsidP="00A44210">
      <w:pPr>
        <w:numPr>
          <w:ilvl w:val="1"/>
          <w:numId w:val="24"/>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Sistema</w:t>
      </w:r>
      <w:r w:rsidRPr="0014766B">
        <w:rPr>
          <w:rFonts w:cstheme="minorHAnsi"/>
          <w:color w:val="37393B" w:themeColor="text1" w:themeTint="D9"/>
          <w:sz w:val="26"/>
          <w:szCs w:val="26"/>
        </w:rPr>
        <w:t xml:space="preserve"> envía mensaje de error al usuario por no poderse publicar el favor.</w:t>
      </w:r>
    </w:p>
    <w:p w14:paraId="3F48A001" w14:textId="77777777" w:rsidR="0014766B" w:rsidRPr="0014766B" w:rsidRDefault="0014766B" w:rsidP="0014766B">
      <w:pPr>
        <w:spacing w:after="160" w:line="259" w:lineRule="auto"/>
        <w:ind w:left="-5"/>
        <w:rPr>
          <w:rFonts w:eastAsia="Times New Roman" w:cstheme="minorHAnsi"/>
          <w:color w:val="A4063E" w:themeColor="accent6"/>
          <w:sz w:val="22"/>
        </w:rPr>
      </w:pPr>
    </w:p>
    <w:p w14:paraId="602F19FB" w14:textId="29F7B41A" w:rsidR="0014766B" w:rsidRDefault="0014766B" w:rsidP="0014766B">
      <w:pPr>
        <w:spacing w:after="160" w:line="259" w:lineRule="auto"/>
        <w:ind w:left="-5"/>
        <w:rPr>
          <w:rFonts w:eastAsia="Times New Roman" w:cstheme="minorHAnsi"/>
          <w:color w:val="A4063E" w:themeColor="accent6"/>
          <w:sz w:val="22"/>
        </w:rPr>
      </w:pPr>
    </w:p>
    <w:p w14:paraId="1EC502B1" w14:textId="2D86AD2C" w:rsidR="0039393B" w:rsidRDefault="0039393B" w:rsidP="0014766B">
      <w:pPr>
        <w:spacing w:after="160" w:line="259" w:lineRule="auto"/>
        <w:ind w:left="-5"/>
        <w:rPr>
          <w:rFonts w:eastAsia="Times New Roman" w:cstheme="minorHAnsi"/>
          <w:color w:val="A4063E" w:themeColor="accent6"/>
          <w:sz w:val="22"/>
        </w:rPr>
      </w:pPr>
    </w:p>
    <w:p w14:paraId="22AE4A3A" w14:textId="77777777" w:rsidR="0039393B" w:rsidRPr="0014766B" w:rsidRDefault="0039393B" w:rsidP="0014766B">
      <w:pPr>
        <w:spacing w:after="160" w:line="259" w:lineRule="auto"/>
        <w:ind w:left="-5"/>
        <w:rPr>
          <w:rFonts w:eastAsia="Times New Roman" w:cstheme="minorHAnsi"/>
          <w:color w:val="A4063E" w:themeColor="accent6"/>
          <w:sz w:val="22"/>
        </w:rPr>
      </w:pPr>
    </w:p>
    <w:p w14:paraId="0A04A74D" w14:textId="77777777" w:rsidR="0014766B" w:rsidRPr="0014766B" w:rsidRDefault="0014766B" w:rsidP="0014766B">
      <w:pPr>
        <w:spacing w:after="160" w:line="259" w:lineRule="auto"/>
        <w:ind w:left="-5"/>
        <w:rPr>
          <w:rFonts w:eastAsia="Times New Roman" w:cstheme="minorHAnsi"/>
          <w:color w:val="A4063E" w:themeColor="accent6"/>
          <w:sz w:val="22"/>
        </w:rPr>
      </w:pPr>
    </w:p>
    <w:p w14:paraId="6F92E4C6"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PONER TIEMPO DE ENTREGA.</w:t>
      </w:r>
    </w:p>
    <w:p w14:paraId="715F7BC9"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771CB199"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22D623D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J14</w:t>
      </w:r>
    </w:p>
    <w:p w14:paraId="0C2A6A58"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23E6704"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Poner un tiempo máximo para entregar el favor.</w:t>
      </w:r>
    </w:p>
    <w:p w14:paraId="3F02F55F"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36" w:name="_Toc26041995"/>
      <w:bookmarkStart w:id="137" w:name="_Toc26042549"/>
      <w:bookmarkStart w:id="138" w:name="_Toc26043113"/>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Pedidor de Favor.</w:t>
      </w:r>
      <w:bookmarkEnd w:id="136"/>
      <w:bookmarkEnd w:id="137"/>
      <w:bookmarkEnd w:id="138"/>
    </w:p>
    <w:p w14:paraId="6F8C0D15"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Base de datos, Sistema, realizador del favor.</w:t>
      </w:r>
    </w:p>
    <w:p w14:paraId="6ADEDB15"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proporcionados por el usuario.</w:t>
      </w:r>
    </w:p>
    <w:p w14:paraId="0287A999"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pedidor del favor necesita estar registrado y tener un favor publicado.</w:t>
      </w:r>
    </w:p>
    <w:p w14:paraId="2981F487"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798E9D62"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tiempo de favor es aplicado.</w:t>
      </w:r>
    </w:p>
    <w:p w14:paraId="6F38AE3D"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tiempo del favor no se pudo actualizar o se rechaza.</w:t>
      </w:r>
    </w:p>
    <w:p w14:paraId="6C813AE4"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lang w:val="en-US"/>
        </w:rPr>
      </w:pPr>
      <w:bookmarkStart w:id="139" w:name="_Toc26041996"/>
      <w:bookmarkStart w:id="140" w:name="_Toc26042550"/>
      <w:bookmarkStart w:id="141" w:name="_Toc26043114"/>
      <w:r w:rsidRPr="0014766B">
        <w:rPr>
          <w:rFonts w:eastAsiaTheme="majorEastAsia" w:cstheme="minorHAnsi"/>
          <w:color w:val="A4063E" w:themeColor="accent6"/>
          <w:sz w:val="40"/>
          <w:szCs w:val="32"/>
          <w:u w:val="single"/>
          <w:lang w:val="en-US"/>
        </w:rPr>
        <w:t>Flujo principal</w:t>
      </w:r>
      <w:r w:rsidRPr="0014766B">
        <w:rPr>
          <w:rFonts w:eastAsiaTheme="majorEastAsia" w:cstheme="minorHAnsi"/>
          <w:b/>
          <w:color w:val="A4063E" w:themeColor="accent6"/>
          <w:sz w:val="40"/>
          <w:szCs w:val="26"/>
          <w:lang w:val="en-US"/>
        </w:rPr>
        <w:t>:</w:t>
      </w:r>
      <w:bookmarkEnd w:id="139"/>
      <w:bookmarkEnd w:id="140"/>
      <w:bookmarkEnd w:id="141"/>
    </w:p>
    <w:p w14:paraId="34BD29DA"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lang w:val="en-US"/>
        </w:rPr>
      </w:pPr>
      <w:r w:rsidRPr="0014766B">
        <w:rPr>
          <w:rFonts w:eastAsiaTheme="majorEastAsia" w:cstheme="minorHAnsi"/>
          <w:b/>
          <w:color w:val="37393B" w:themeColor="text1" w:themeTint="D9"/>
          <w:sz w:val="26"/>
          <w:szCs w:val="26"/>
          <w:lang w:val="en-US"/>
        </w:rPr>
        <w:t xml:space="preserve"> </w:t>
      </w:r>
    </w:p>
    <w:p w14:paraId="57FB4EC2"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 xml:space="preserve">Pedidor del Favor </w:t>
      </w:r>
      <w:r w:rsidRPr="0014766B">
        <w:rPr>
          <w:rFonts w:cstheme="minorHAnsi"/>
          <w:color w:val="37393B" w:themeColor="text1" w:themeTint="D9"/>
          <w:sz w:val="26"/>
          <w:szCs w:val="26"/>
        </w:rPr>
        <w:t>pone un tiempo para hacer el favor.</w:t>
      </w:r>
    </w:p>
    <w:p w14:paraId="5F095C04" w14:textId="77777777" w:rsidR="0014766B" w:rsidRPr="0014766B" w:rsidRDefault="0014766B" w:rsidP="00A44210">
      <w:pPr>
        <w:numPr>
          <w:ilvl w:val="0"/>
          <w:numId w:val="25"/>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acepta el tiempo y procede a realizar el favor.</w:t>
      </w:r>
    </w:p>
    <w:p w14:paraId="051BE2BE" w14:textId="77777777" w:rsidR="0014766B" w:rsidRPr="0014766B" w:rsidRDefault="0014766B" w:rsidP="0014766B">
      <w:pPr>
        <w:keepNext/>
        <w:keepLines/>
        <w:spacing w:before="240" w:line="259" w:lineRule="auto"/>
        <w:ind w:left="-5"/>
        <w:outlineLvl w:val="0"/>
        <w:rPr>
          <w:rFonts w:eastAsiaTheme="majorEastAsia" w:cstheme="minorHAnsi"/>
          <w:color w:val="A4063E" w:themeColor="accent6"/>
          <w:sz w:val="40"/>
          <w:szCs w:val="32"/>
          <w:u w:val="single"/>
          <w:lang w:val="en-US"/>
        </w:rPr>
      </w:pPr>
      <w:bookmarkStart w:id="142" w:name="_Toc26041997"/>
      <w:bookmarkStart w:id="143" w:name="_Toc26042551"/>
      <w:bookmarkStart w:id="144" w:name="_Toc26043115"/>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42"/>
      <w:bookmarkEnd w:id="143"/>
      <w:bookmarkEnd w:id="144"/>
      <w:r w:rsidRPr="0014766B">
        <w:rPr>
          <w:rFonts w:eastAsiaTheme="majorEastAsia" w:cstheme="minorHAnsi"/>
          <w:color w:val="A4063E" w:themeColor="accent6"/>
          <w:sz w:val="40"/>
          <w:szCs w:val="32"/>
          <w:u w:val="single"/>
          <w:lang w:val="en-US"/>
        </w:rPr>
        <w:t xml:space="preserve"> </w:t>
      </w:r>
    </w:p>
    <w:p w14:paraId="19D64BF9" w14:textId="77777777" w:rsidR="0014766B" w:rsidRPr="0014766B" w:rsidRDefault="0014766B" w:rsidP="0014766B">
      <w:pPr>
        <w:spacing w:after="160" w:line="259" w:lineRule="auto"/>
        <w:rPr>
          <w:rFonts w:cstheme="minorHAnsi"/>
          <w:color w:val="auto"/>
          <w:sz w:val="22"/>
          <w:lang w:val="en-US"/>
        </w:rPr>
      </w:pPr>
    </w:p>
    <w:p w14:paraId="4D2D44BB" w14:textId="77777777" w:rsidR="0014766B" w:rsidRPr="0014766B" w:rsidRDefault="0014766B" w:rsidP="00A44210">
      <w:pPr>
        <w:numPr>
          <w:ilvl w:val="1"/>
          <w:numId w:val="26"/>
        </w:numPr>
        <w:spacing w:after="160" w:line="259" w:lineRule="auto"/>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El </w:t>
      </w:r>
      <w:r w:rsidRPr="0014766B">
        <w:rPr>
          <w:rFonts w:cstheme="minorHAnsi"/>
          <w:color w:val="A4063E" w:themeColor="accent6"/>
          <w:sz w:val="26"/>
          <w:szCs w:val="26"/>
          <w:u w:val="single"/>
        </w:rPr>
        <w:t>Realizador del Favor</w:t>
      </w:r>
      <w:r w:rsidRPr="0014766B">
        <w:rPr>
          <w:rFonts w:cstheme="minorHAnsi"/>
          <w:color w:val="37393B" w:themeColor="text1" w:themeTint="D9"/>
          <w:sz w:val="26"/>
          <w:szCs w:val="26"/>
        </w:rPr>
        <w:t xml:space="preserve"> reniega del tiempo.</w:t>
      </w:r>
    </w:p>
    <w:p w14:paraId="5CB29964"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2.2.1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negocia un nuevo tiempo.</w:t>
      </w:r>
    </w:p>
    <w:p w14:paraId="4AB37AE7"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 xml:space="preserve">2.2.2     El </w:t>
      </w:r>
      <w:r w:rsidRPr="0014766B">
        <w:rPr>
          <w:rFonts w:cstheme="minorHAnsi"/>
          <w:color w:val="A4063E" w:themeColor="accent6"/>
          <w:sz w:val="26"/>
          <w:szCs w:val="26"/>
          <w:u w:val="single"/>
        </w:rPr>
        <w:t xml:space="preserve">Realizador del Favor </w:t>
      </w:r>
      <w:r w:rsidRPr="0014766B">
        <w:rPr>
          <w:rFonts w:cstheme="minorHAnsi"/>
          <w:color w:val="37393B" w:themeColor="text1" w:themeTint="D9"/>
          <w:sz w:val="26"/>
          <w:szCs w:val="26"/>
        </w:rPr>
        <w:t>termina el favor y decide no hacerlo.</w:t>
      </w:r>
    </w:p>
    <w:p w14:paraId="627EC722"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4AA4DAD"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0472B60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3FBDC54B" w14:textId="160418A7" w:rsidR="0014766B" w:rsidRDefault="0014766B" w:rsidP="0039393B">
      <w:pPr>
        <w:spacing w:after="160" w:line="360" w:lineRule="auto"/>
        <w:ind w:left="693" w:right="894"/>
        <w:rPr>
          <w:rFonts w:cstheme="minorHAnsi"/>
          <w:color w:val="37393B" w:themeColor="text1" w:themeTint="D9"/>
          <w:sz w:val="26"/>
          <w:szCs w:val="26"/>
        </w:rPr>
      </w:pPr>
    </w:p>
    <w:p w14:paraId="36326BB3" w14:textId="77777777" w:rsidR="0039393B" w:rsidRPr="0014766B" w:rsidRDefault="0039393B" w:rsidP="0039393B">
      <w:pPr>
        <w:spacing w:after="160" w:line="360" w:lineRule="auto"/>
        <w:ind w:left="693" w:right="894"/>
        <w:rPr>
          <w:rFonts w:cstheme="minorHAnsi"/>
          <w:color w:val="37393B" w:themeColor="text1" w:themeTint="D9"/>
          <w:sz w:val="26"/>
          <w:szCs w:val="26"/>
        </w:rPr>
      </w:pPr>
    </w:p>
    <w:p w14:paraId="6E46A22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SOLICITAR PREMIOS.</w:t>
      </w:r>
    </w:p>
    <w:p w14:paraId="26C80FE2"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41616DC"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3E77D3E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J15</w:t>
      </w:r>
    </w:p>
    <w:p w14:paraId="16085667"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58E763F7"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Grollies por premios.</w:t>
      </w:r>
    </w:p>
    <w:p w14:paraId="3FF2DD9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45" w:name="_Toc26041998"/>
      <w:bookmarkStart w:id="146" w:name="_Toc26042552"/>
      <w:bookmarkStart w:id="147" w:name="_Toc26043116"/>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145"/>
      <w:bookmarkEnd w:id="146"/>
      <w:bookmarkEnd w:id="147"/>
    </w:p>
    <w:p w14:paraId="632AA731"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 xml:space="preserve">Base de datos, Sistema, </w:t>
      </w:r>
      <w:proofErr w:type="spellStart"/>
      <w:r w:rsidRPr="0014766B">
        <w:rPr>
          <w:rFonts w:eastAsia="Times New Roman" w:cstheme="minorHAnsi"/>
          <w:color w:val="37393B" w:themeColor="text1" w:themeTint="D9"/>
          <w:sz w:val="26"/>
          <w:szCs w:val="26"/>
        </w:rPr>
        <w:t>Admin</w:t>
      </w:r>
      <w:proofErr w:type="spellEnd"/>
      <w:r w:rsidRPr="0014766B">
        <w:rPr>
          <w:rFonts w:eastAsia="Times New Roman" w:cstheme="minorHAnsi"/>
          <w:color w:val="37393B" w:themeColor="text1" w:themeTint="D9"/>
          <w:sz w:val="26"/>
          <w:szCs w:val="26"/>
        </w:rPr>
        <w:t>.</w:t>
      </w:r>
    </w:p>
    <w:p w14:paraId="765CE062"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Los datos del catálogo de premios, del usuario y de su entidad bancaria.</w:t>
      </w:r>
    </w:p>
    <w:p w14:paraId="64190AC8"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hecho favores para poder conseguir regalos.</w:t>
      </w:r>
    </w:p>
    <w:p w14:paraId="2FBF8C2D"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627154F1"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39393B">
        <w:rPr>
          <w:rFonts w:eastAsia="Times New Roman" w:cstheme="minorHAnsi"/>
          <w:color w:val="37393B" w:themeColor="text1" w:themeTint="D9"/>
          <w:sz w:val="26"/>
          <w:szCs w:val="26"/>
        </w:rPr>
        <w:t>El premio tiene el coste en Grollies necesario al número de estos del usuario.</w:t>
      </w:r>
    </w:p>
    <w:p w14:paraId="30D47D0A" w14:textId="77777777" w:rsidR="0014766B" w:rsidRPr="0014766B" w:rsidRDefault="0014766B" w:rsidP="0014766B">
      <w:pPr>
        <w:spacing w:after="160" w:line="360" w:lineRule="auto"/>
        <w:ind w:left="693" w:right="894"/>
        <w:rPr>
          <w:rFonts w:cstheme="minorHAnsi"/>
          <w:color w:val="37393B" w:themeColor="text1" w:themeTint="D9"/>
          <w:sz w:val="22"/>
        </w:rPr>
      </w:pPr>
      <w:r w:rsidRPr="0014766B">
        <w:rPr>
          <w:rFonts w:cstheme="minorHAnsi"/>
          <w:b/>
          <w:color w:val="A4063E" w:themeColor="accent6"/>
          <w:sz w:val="30"/>
          <w:szCs w:val="30"/>
          <w:u w:val="single"/>
        </w:rPr>
        <w:t>Fallo:</w:t>
      </w:r>
      <w:r w:rsidRPr="0014766B">
        <w:rPr>
          <w:rFonts w:cstheme="minorHAnsi"/>
          <w:color w:val="37393B" w:themeColor="text1" w:themeTint="D9"/>
          <w:sz w:val="22"/>
        </w:rPr>
        <w:t xml:space="preserve"> </w:t>
      </w:r>
      <w:r w:rsidRPr="0039393B">
        <w:rPr>
          <w:rFonts w:eastAsia="Times New Roman" w:cstheme="minorHAnsi"/>
          <w:color w:val="37393B" w:themeColor="text1" w:themeTint="D9"/>
          <w:sz w:val="26"/>
          <w:szCs w:val="26"/>
        </w:rPr>
        <w:t>El usuario no tiene suficientes Grollies para comprar el premio.</w:t>
      </w:r>
    </w:p>
    <w:p w14:paraId="62CDBA2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48" w:name="_Toc26041999"/>
      <w:bookmarkStart w:id="149" w:name="_Toc26042553"/>
      <w:bookmarkStart w:id="150" w:name="_Toc26043117"/>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48"/>
      <w:bookmarkEnd w:id="149"/>
      <w:bookmarkEnd w:id="150"/>
    </w:p>
    <w:p w14:paraId="096B5BFD" w14:textId="77777777" w:rsidR="0014766B" w:rsidRPr="0014766B" w:rsidRDefault="0014766B" w:rsidP="0014766B">
      <w:pPr>
        <w:spacing w:after="160" w:line="259" w:lineRule="auto"/>
        <w:rPr>
          <w:rFonts w:cstheme="minorHAnsi"/>
          <w:color w:val="37393B" w:themeColor="text1" w:themeTint="D9"/>
          <w:sz w:val="26"/>
          <w:szCs w:val="26"/>
        </w:rPr>
      </w:pPr>
    </w:p>
    <w:p w14:paraId="76B4A903"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un premio del catálogo.</w:t>
      </w:r>
    </w:p>
    <w:p w14:paraId="0BC4C976"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2. El </w:t>
      </w:r>
      <w:r w:rsidRPr="0014766B">
        <w:rPr>
          <w:rFonts w:cstheme="minorHAnsi"/>
          <w:color w:val="A4063E" w:themeColor="accent6"/>
          <w:sz w:val="24"/>
          <w:szCs w:val="24"/>
          <w:u w:val="single"/>
        </w:rPr>
        <w:t>Sistema</w:t>
      </w:r>
      <w:r w:rsidRPr="0014766B">
        <w:rPr>
          <w:rFonts w:cstheme="minorHAnsi"/>
          <w:color w:val="37393B" w:themeColor="text1" w:themeTint="D9"/>
          <w:sz w:val="24"/>
          <w:szCs w:val="24"/>
        </w:rPr>
        <w:t xml:space="preserve"> Acepta la transacción y envía el premio reduciendo los Grollies correspondientes de la cuenta del usuario.</w:t>
      </w:r>
    </w:p>
    <w:p w14:paraId="1771609A"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51" w:name="_Toc26042000"/>
      <w:bookmarkStart w:id="152" w:name="_Toc26042554"/>
      <w:bookmarkStart w:id="153" w:name="_Toc26043118"/>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51"/>
      <w:bookmarkEnd w:id="152"/>
      <w:bookmarkEnd w:id="153"/>
      <w:r w:rsidRPr="0014766B">
        <w:rPr>
          <w:rFonts w:eastAsiaTheme="majorEastAsia" w:cstheme="minorHAnsi"/>
          <w:color w:val="A4063E" w:themeColor="accent6"/>
          <w:sz w:val="40"/>
          <w:szCs w:val="32"/>
          <w:u w:val="single"/>
          <w:lang w:val="en-US"/>
        </w:rPr>
        <w:t xml:space="preserve"> </w:t>
      </w:r>
    </w:p>
    <w:p w14:paraId="7393B847" w14:textId="77777777" w:rsidR="0014766B" w:rsidRPr="0014766B" w:rsidRDefault="0014766B" w:rsidP="0014766B">
      <w:pPr>
        <w:spacing w:after="160" w:line="259" w:lineRule="auto"/>
        <w:rPr>
          <w:rFonts w:cstheme="minorHAnsi"/>
          <w:color w:val="auto"/>
          <w:sz w:val="22"/>
          <w:lang w:val="en-US"/>
        </w:rPr>
      </w:pPr>
    </w:p>
    <w:p w14:paraId="05116ED0" w14:textId="77777777" w:rsidR="0014766B" w:rsidRPr="0014766B" w:rsidRDefault="0014766B" w:rsidP="00A44210">
      <w:pPr>
        <w:numPr>
          <w:ilvl w:val="1"/>
          <w:numId w:val="27"/>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 xml:space="preserve">El </w:t>
      </w:r>
      <w:r w:rsidRPr="0014766B">
        <w:rPr>
          <w:rFonts w:cstheme="minorHAnsi"/>
          <w:color w:val="A4063E" w:themeColor="accent6"/>
          <w:szCs w:val="28"/>
          <w:u w:val="single"/>
        </w:rPr>
        <w:t>Sistema</w:t>
      </w:r>
      <w:r w:rsidRPr="0014766B">
        <w:rPr>
          <w:rFonts w:cstheme="minorHAnsi"/>
          <w:color w:val="37393B" w:themeColor="text1" w:themeTint="D9"/>
          <w:szCs w:val="28"/>
        </w:rPr>
        <w:t xml:space="preserve"> Niega la transacción por falta de fondos o stock.</w:t>
      </w:r>
    </w:p>
    <w:p w14:paraId="08D4CE26"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p>
    <w:p w14:paraId="66F53E33" w14:textId="77777777" w:rsidR="0014766B" w:rsidRPr="0014766B" w:rsidRDefault="0014766B" w:rsidP="0014766B">
      <w:pPr>
        <w:spacing w:after="160" w:line="259" w:lineRule="auto"/>
        <w:ind w:left="1080"/>
        <w:contextualSpacing/>
        <w:rPr>
          <w:rFonts w:cstheme="minorHAnsi"/>
          <w:color w:val="37393B" w:themeColor="text1" w:themeTint="D9"/>
          <w:sz w:val="26"/>
          <w:szCs w:val="26"/>
        </w:rPr>
      </w:pPr>
      <w:r w:rsidRPr="0014766B">
        <w:rPr>
          <w:rFonts w:cstheme="minorHAnsi"/>
          <w:color w:val="37393B" w:themeColor="text1" w:themeTint="D9"/>
          <w:sz w:val="26"/>
          <w:szCs w:val="26"/>
        </w:rPr>
        <w:tab/>
      </w:r>
    </w:p>
    <w:p w14:paraId="28966225" w14:textId="70A88049" w:rsidR="0014766B" w:rsidRPr="0014766B" w:rsidRDefault="0014766B" w:rsidP="0014766B">
      <w:pPr>
        <w:spacing w:after="160" w:line="259" w:lineRule="auto"/>
        <w:ind w:left="-5"/>
        <w:rPr>
          <w:rFonts w:eastAsia="Times New Roman" w:cstheme="minorHAnsi"/>
          <w:color w:val="A4063E" w:themeColor="accent6"/>
          <w:sz w:val="22"/>
        </w:rPr>
      </w:pPr>
    </w:p>
    <w:p w14:paraId="2C3FDBEA" w14:textId="77777777" w:rsidR="0014766B" w:rsidRPr="0014766B" w:rsidRDefault="0014766B" w:rsidP="00A44210">
      <w:pPr>
        <w:numPr>
          <w:ilvl w:val="0"/>
          <w:numId w:val="30"/>
        </w:numPr>
        <w:spacing w:after="160" w:line="259" w:lineRule="auto"/>
        <w:contextualSpacing/>
        <w:rPr>
          <w:rFonts w:cstheme="minorHAnsi"/>
          <w:color w:val="A4063E" w:themeColor="accent6"/>
          <w:sz w:val="22"/>
        </w:rPr>
      </w:pPr>
      <w:r w:rsidRPr="0014766B">
        <w:rPr>
          <w:rFonts w:cstheme="minorHAnsi"/>
          <w:b/>
          <w:color w:val="A4063E" w:themeColor="accent6"/>
          <w:sz w:val="32"/>
          <w:u w:val="single"/>
        </w:rPr>
        <w:lastRenderedPageBreak/>
        <w:t xml:space="preserve">Caso de uso: </w:t>
      </w:r>
      <w:r w:rsidRPr="0014766B">
        <w:rPr>
          <w:rFonts w:cstheme="minorHAnsi"/>
          <w:b/>
          <w:color w:val="A4063E" w:themeColor="accent6"/>
          <w:sz w:val="22"/>
        </w:rPr>
        <w:t>CAMBIAR CONFIGURACIÓN.</w:t>
      </w:r>
    </w:p>
    <w:p w14:paraId="28E47BDF"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26"/>
          <w:szCs w:val="26"/>
        </w:rPr>
      </w:pPr>
    </w:p>
    <w:p w14:paraId="6070E803" w14:textId="77777777" w:rsidR="0014766B" w:rsidRPr="0014766B" w:rsidRDefault="0014766B" w:rsidP="0014766B">
      <w:pPr>
        <w:spacing w:after="160" w:line="360" w:lineRule="auto"/>
        <w:ind w:left="-5"/>
        <w:rPr>
          <w:rFonts w:cstheme="minorHAnsi"/>
          <w:b/>
          <w:color w:val="37393B" w:themeColor="text1" w:themeTint="D9"/>
          <w:sz w:val="22"/>
        </w:rPr>
      </w:pPr>
      <w:r w:rsidRPr="0014766B">
        <w:rPr>
          <w:rFonts w:cstheme="minorHAnsi"/>
          <w:b/>
          <w:color w:val="A4063E" w:themeColor="accent6"/>
          <w:sz w:val="22"/>
          <w:u w:val="single"/>
        </w:rPr>
        <w:t>Nombre del AUTOR</w:t>
      </w:r>
      <w:r w:rsidRPr="0014766B">
        <w:rPr>
          <w:rFonts w:cstheme="minorHAnsi"/>
          <w:b/>
          <w:color w:val="37393B" w:themeColor="text1" w:themeTint="D9"/>
          <w:sz w:val="22"/>
        </w:rPr>
        <w:t xml:space="preserve">: </w:t>
      </w:r>
      <w:r w:rsidRPr="0014766B">
        <w:rPr>
          <w:rFonts w:cstheme="minorHAnsi"/>
          <w:color w:val="37393B" w:themeColor="text1" w:themeTint="D9"/>
          <w:sz w:val="26"/>
          <w:szCs w:val="26"/>
        </w:rPr>
        <w:t>Santiago Mourenza</w:t>
      </w:r>
    </w:p>
    <w:p w14:paraId="6681984C"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22"/>
          <w:u w:val="single"/>
        </w:rPr>
        <w:t>Identificador</w:t>
      </w:r>
      <w:r w:rsidRPr="0014766B">
        <w:rPr>
          <w:rFonts w:cstheme="minorHAnsi"/>
          <w:color w:val="A4063E" w:themeColor="accent6"/>
          <w:sz w:val="22"/>
          <w:u w:val="single"/>
        </w:rPr>
        <w:t>:</w:t>
      </w:r>
      <w:r w:rsidRPr="0014766B">
        <w:rPr>
          <w:rFonts w:cstheme="minorHAnsi"/>
          <w:color w:val="A4063E" w:themeColor="accent6"/>
          <w:sz w:val="22"/>
        </w:rPr>
        <w:t xml:space="preserve"> </w:t>
      </w:r>
      <w:r w:rsidRPr="0014766B">
        <w:rPr>
          <w:rFonts w:cstheme="minorHAnsi"/>
          <w:color w:val="37393B" w:themeColor="text1" w:themeTint="D9"/>
          <w:sz w:val="22"/>
        </w:rPr>
        <w:t>J16</w:t>
      </w:r>
    </w:p>
    <w:p w14:paraId="14BC9A51" w14:textId="77777777" w:rsidR="0014766B" w:rsidRPr="0014766B" w:rsidRDefault="0014766B" w:rsidP="0014766B">
      <w:pPr>
        <w:spacing w:after="160" w:line="360" w:lineRule="auto"/>
        <w:ind w:left="-5"/>
        <w:rPr>
          <w:rFonts w:cstheme="minorHAnsi"/>
          <w:b/>
          <w:color w:val="A4063E" w:themeColor="accent6"/>
          <w:sz w:val="22"/>
          <w:u w:val="single"/>
        </w:rPr>
      </w:pPr>
      <w:r w:rsidRPr="0014766B">
        <w:rPr>
          <w:rFonts w:cstheme="minorHAnsi"/>
          <w:b/>
          <w:color w:val="A4063E" w:themeColor="accent6"/>
          <w:sz w:val="22"/>
          <w:u w:val="single"/>
        </w:rPr>
        <w:t xml:space="preserve">Objetivo en Contexto: </w:t>
      </w:r>
    </w:p>
    <w:p w14:paraId="2278CED3" w14:textId="77777777" w:rsidR="0014766B" w:rsidRPr="0014766B" w:rsidRDefault="0014766B" w:rsidP="0014766B">
      <w:pPr>
        <w:spacing w:after="160" w:line="360" w:lineRule="auto"/>
        <w:ind w:left="-5"/>
        <w:rPr>
          <w:rFonts w:cstheme="minorHAnsi"/>
          <w:color w:val="37393B" w:themeColor="text1" w:themeTint="D9"/>
          <w:sz w:val="26"/>
          <w:szCs w:val="26"/>
        </w:rPr>
      </w:pPr>
      <w:r w:rsidRPr="0014766B">
        <w:rPr>
          <w:rFonts w:cstheme="minorHAnsi"/>
          <w:color w:val="37393B" w:themeColor="text1" w:themeTint="D9"/>
          <w:sz w:val="20"/>
        </w:rPr>
        <w:tab/>
      </w:r>
      <w:r w:rsidRPr="0014766B">
        <w:rPr>
          <w:rFonts w:cstheme="minorHAnsi"/>
          <w:color w:val="37393B" w:themeColor="text1" w:themeTint="D9"/>
          <w:sz w:val="20"/>
        </w:rPr>
        <w:tab/>
      </w:r>
      <w:r w:rsidRPr="0014766B">
        <w:rPr>
          <w:rFonts w:cstheme="minorHAnsi"/>
          <w:color w:val="37393B" w:themeColor="text1" w:themeTint="D9"/>
          <w:sz w:val="26"/>
          <w:szCs w:val="26"/>
        </w:rPr>
        <w:t>Cambiar alguna configuración de la app.</w:t>
      </w:r>
    </w:p>
    <w:p w14:paraId="0FA32D60" w14:textId="77777777" w:rsidR="0014766B" w:rsidRPr="0014766B" w:rsidRDefault="0014766B" w:rsidP="0014766B">
      <w:pPr>
        <w:keepNext/>
        <w:keepLines/>
        <w:spacing w:before="240" w:line="360" w:lineRule="auto"/>
        <w:ind w:left="-5"/>
        <w:outlineLvl w:val="0"/>
        <w:rPr>
          <w:rFonts w:eastAsiaTheme="majorEastAsia" w:cstheme="minorHAnsi"/>
          <w:b/>
          <w:color w:val="37393B" w:themeColor="text1" w:themeTint="D9"/>
          <w:sz w:val="32"/>
          <w:szCs w:val="32"/>
        </w:rPr>
      </w:pPr>
      <w:bookmarkStart w:id="154" w:name="_Toc26042001"/>
      <w:bookmarkStart w:id="155" w:name="_Toc26042555"/>
      <w:bookmarkStart w:id="156" w:name="_Toc26043119"/>
      <w:r w:rsidRPr="0014766B">
        <w:rPr>
          <w:rFonts w:eastAsiaTheme="majorEastAsia" w:cstheme="minorHAnsi"/>
          <w:color w:val="A4063E" w:themeColor="accent6"/>
          <w:sz w:val="32"/>
          <w:szCs w:val="32"/>
          <w:u w:val="single"/>
        </w:rPr>
        <w:t>Actor</w:t>
      </w:r>
      <w:r w:rsidRPr="0014766B">
        <w:rPr>
          <w:rFonts w:eastAsiaTheme="majorEastAsia" w:cstheme="minorHAnsi"/>
          <w:b/>
          <w:color w:val="A4063E" w:themeColor="accent6"/>
          <w:sz w:val="32"/>
          <w:szCs w:val="32"/>
          <w:u w:val="single"/>
        </w:rPr>
        <w:t xml:space="preserve"> </w:t>
      </w:r>
      <w:r w:rsidRPr="0014766B">
        <w:rPr>
          <w:rFonts w:eastAsiaTheme="majorEastAsia" w:cstheme="minorHAnsi"/>
          <w:color w:val="A4063E" w:themeColor="accent6"/>
          <w:sz w:val="32"/>
          <w:szCs w:val="32"/>
          <w:u w:val="single"/>
        </w:rPr>
        <w:t>principal</w:t>
      </w:r>
      <w:r w:rsidRPr="0014766B">
        <w:rPr>
          <w:rFonts w:eastAsiaTheme="majorEastAsia" w:cstheme="minorHAnsi"/>
          <w:b/>
          <w:color w:val="A4063E" w:themeColor="accent6"/>
          <w:sz w:val="32"/>
          <w:szCs w:val="32"/>
          <w:u w:val="single"/>
        </w:rPr>
        <w:t>:</w:t>
      </w:r>
      <w:r w:rsidRPr="0014766B">
        <w:rPr>
          <w:rFonts w:eastAsiaTheme="majorEastAsia" w:cstheme="minorHAnsi"/>
          <w:b/>
          <w:color w:val="A4063E" w:themeColor="accent6"/>
          <w:sz w:val="32"/>
          <w:szCs w:val="32"/>
        </w:rPr>
        <w:t xml:space="preserve"> </w:t>
      </w:r>
      <w:r w:rsidRPr="0014766B">
        <w:rPr>
          <w:rFonts w:eastAsiaTheme="majorEastAsia" w:cstheme="minorHAnsi"/>
          <w:b/>
          <w:color w:val="37393B" w:themeColor="text1" w:themeTint="D9"/>
          <w:sz w:val="26"/>
          <w:szCs w:val="26"/>
        </w:rPr>
        <w:t>Usuario.</w:t>
      </w:r>
      <w:bookmarkEnd w:id="154"/>
      <w:bookmarkEnd w:id="155"/>
      <w:bookmarkEnd w:id="156"/>
    </w:p>
    <w:p w14:paraId="0210829D" w14:textId="77777777" w:rsidR="0014766B" w:rsidRPr="0014766B" w:rsidRDefault="0014766B" w:rsidP="0014766B">
      <w:pPr>
        <w:spacing w:after="160" w:line="360" w:lineRule="auto"/>
        <w:ind w:left="-5"/>
        <w:rPr>
          <w:rFonts w:cstheme="minorHAnsi"/>
          <w:color w:val="37393B" w:themeColor="text1" w:themeTint="D9"/>
          <w:sz w:val="20"/>
        </w:rPr>
      </w:pPr>
      <w:r w:rsidRPr="0014766B">
        <w:rPr>
          <w:rFonts w:cstheme="minorHAnsi"/>
          <w:b/>
          <w:color w:val="A4063E" w:themeColor="accent6"/>
          <w:sz w:val="32"/>
          <w:u w:val="single"/>
        </w:rPr>
        <w:t>Actores</w:t>
      </w:r>
      <w:r w:rsidRPr="0014766B">
        <w:rPr>
          <w:rFonts w:cstheme="minorHAnsi"/>
          <w:color w:val="A4063E" w:themeColor="accent6"/>
          <w:sz w:val="32"/>
          <w:u w:val="single"/>
        </w:rPr>
        <w:t xml:space="preserve"> </w:t>
      </w:r>
      <w:r w:rsidRPr="0014766B">
        <w:rPr>
          <w:rFonts w:cstheme="minorHAnsi"/>
          <w:b/>
          <w:color w:val="A4063E" w:themeColor="accent6"/>
          <w:sz w:val="32"/>
          <w:u w:val="single"/>
        </w:rPr>
        <w:t>secundarios</w:t>
      </w:r>
      <w:r w:rsidRPr="0014766B">
        <w:rPr>
          <w:rFonts w:cstheme="minorHAnsi"/>
          <w:color w:val="A4063E" w:themeColor="accent6"/>
          <w:sz w:val="22"/>
          <w:u w:val="single"/>
        </w:rPr>
        <w:t>:</w:t>
      </w:r>
      <w:r w:rsidRPr="0014766B">
        <w:rPr>
          <w:rFonts w:cstheme="minorHAnsi"/>
          <w:color w:val="37393B" w:themeColor="text1" w:themeTint="D9"/>
          <w:sz w:val="22"/>
        </w:rPr>
        <w:t xml:space="preserve"> </w:t>
      </w:r>
      <w:r w:rsidRPr="0014766B">
        <w:rPr>
          <w:rFonts w:eastAsia="Times New Roman" w:cstheme="minorHAnsi"/>
          <w:color w:val="37393B" w:themeColor="text1" w:themeTint="D9"/>
          <w:sz w:val="26"/>
          <w:szCs w:val="26"/>
        </w:rPr>
        <w:t xml:space="preserve">Base de datos, Sistema, </w:t>
      </w:r>
      <w:proofErr w:type="spellStart"/>
      <w:r w:rsidRPr="0014766B">
        <w:rPr>
          <w:rFonts w:eastAsia="Times New Roman" w:cstheme="minorHAnsi"/>
          <w:color w:val="37393B" w:themeColor="text1" w:themeTint="D9"/>
          <w:sz w:val="26"/>
          <w:szCs w:val="26"/>
        </w:rPr>
        <w:t>Admin</w:t>
      </w:r>
      <w:proofErr w:type="spellEnd"/>
      <w:r w:rsidRPr="0014766B">
        <w:rPr>
          <w:rFonts w:eastAsia="Times New Roman" w:cstheme="minorHAnsi"/>
          <w:color w:val="37393B" w:themeColor="text1" w:themeTint="D9"/>
          <w:sz w:val="26"/>
          <w:szCs w:val="26"/>
        </w:rPr>
        <w:t>.</w:t>
      </w:r>
    </w:p>
    <w:p w14:paraId="4E6F6021" w14:textId="77777777" w:rsidR="0014766B" w:rsidRPr="0014766B" w:rsidRDefault="0014766B" w:rsidP="0014766B">
      <w:pPr>
        <w:spacing w:after="160" w:line="360" w:lineRule="auto"/>
        <w:ind w:left="-5"/>
        <w:rPr>
          <w:rFonts w:cstheme="minorHAnsi"/>
          <w:color w:val="37393B" w:themeColor="text1" w:themeTint="D9"/>
          <w:sz w:val="22"/>
        </w:rPr>
      </w:pPr>
      <w:r w:rsidRPr="0014766B">
        <w:rPr>
          <w:rFonts w:cstheme="minorHAnsi"/>
          <w:b/>
          <w:color w:val="A4063E" w:themeColor="accent6"/>
          <w:sz w:val="30"/>
          <w:szCs w:val="30"/>
          <w:u w:val="single"/>
        </w:rPr>
        <w:t xml:space="preserve">Qué datos usa: </w:t>
      </w:r>
      <w:r w:rsidRPr="0014766B">
        <w:rPr>
          <w:rFonts w:eastAsia="Times New Roman" w:cstheme="minorHAnsi"/>
          <w:color w:val="37393B" w:themeColor="text1" w:themeTint="D9"/>
          <w:sz w:val="26"/>
          <w:szCs w:val="26"/>
        </w:rPr>
        <w:t>Ninguno.</w:t>
      </w:r>
    </w:p>
    <w:p w14:paraId="21C7BA71" w14:textId="77777777" w:rsidR="0014766B" w:rsidRPr="0014766B" w:rsidRDefault="0014766B" w:rsidP="0014766B">
      <w:pPr>
        <w:spacing w:after="160" w:line="360" w:lineRule="auto"/>
        <w:ind w:left="720" w:right="1966"/>
        <w:rPr>
          <w:rFonts w:cstheme="minorHAnsi"/>
          <w:bCs/>
          <w:color w:val="auto"/>
          <w:sz w:val="24"/>
          <w:szCs w:val="24"/>
        </w:rPr>
      </w:pPr>
      <w:r w:rsidRPr="0014766B">
        <w:rPr>
          <w:rFonts w:cstheme="minorHAnsi"/>
          <w:b/>
          <w:color w:val="A4063E" w:themeColor="accent6"/>
          <w:sz w:val="30"/>
          <w:szCs w:val="30"/>
          <w:u w:val="single"/>
        </w:rPr>
        <w:t xml:space="preserve">Precondiciones: </w:t>
      </w:r>
      <w:r w:rsidRPr="0014766B">
        <w:rPr>
          <w:rFonts w:cstheme="minorHAnsi"/>
          <w:bCs/>
          <w:color w:val="auto"/>
          <w:sz w:val="26"/>
          <w:szCs w:val="26"/>
        </w:rPr>
        <w:t>El usuario necesita haber iniciado sesión con su usuario y contraseña.</w:t>
      </w:r>
    </w:p>
    <w:p w14:paraId="0648537A" w14:textId="77777777" w:rsidR="0014766B" w:rsidRPr="0014766B" w:rsidRDefault="0014766B" w:rsidP="0014766B">
      <w:pPr>
        <w:spacing w:after="160" w:line="360" w:lineRule="auto"/>
        <w:ind w:left="-5" w:right="1966"/>
        <w:rPr>
          <w:rFonts w:cstheme="minorHAnsi"/>
          <w:b/>
          <w:color w:val="A4063E" w:themeColor="accent6"/>
          <w:sz w:val="30"/>
          <w:szCs w:val="30"/>
          <w:u w:val="single"/>
        </w:rPr>
      </w:pPr>
      <w:r w:rsidRPr="0014766B">
        <w:rPr>
          <w:rFonts w:cstheme="minorHAnsi"/>
          <w:b/>
          <w:color w:val="A4063E" w:themeColor="accent6"/>
          <w:sz w:val="30"/>
          <w:szCs w:val="30"/>
          <w:u w:val="single"/>
        </w:rPr>
        <w:t xml:space="preserve">Postcondiciones: </w:t>
      </w:r>
    </w:p>
    <w:p w14:paraId="1FB71B4E" w14:textId="77777777" w:rsidR="0014766B" w:rsidRPr="0014766B" w:rsidRDefault="0014766B" w:rsidP="0014766B">
      <w:pPr>
        <w:spacing w:after="160" w:line="360" w:lineRule="auto"/>
        <w:ind w:left="693" w:right="894"/>
        <w:rPr>
          <w:rFonts w:cstheme="minorHAnsi"/>
          <w:bCs/>
          <w:color w:val="37393B" w:themeColor="text1" w:themeTint="D9"/>
          <w:sz w:val="22"/>
        </w:rPr>
      </w:pPr>
      <w:r w:rsidRPr="0014766B">
        <w:rPr>
          <w:rFonts w:cstheme="minorHAnsi"/>
          <w:b/>
          <w:color w:val="A4063E" w:themeColor="accent6"/>
          <w:sz w:val="30"/>
          <w:szCs w:val="30"/>
          <w:u w:val="single"/>
        </w:rPr>
        <w:t>Éxito:</w:t>
      </w:r>
      <w:r w:rsidRPr="0014766B">
        <w:rPr>
          <w:rFonts w:cstheme="minorHAnsi"/>
          <w:b/>
          <w:color w:val="37393B" w:themeColor="text1" w:themeTint="D9"/>
          <w:sz w:val="22"/>
        </w:rPr>
        <w:t xml:space="preserve"> </w:t>
      </w:r>
      <w:r w:rsidRPr="0014766B">
        <w:rPr>
          <w:rFonts w:cstheme="minorHAnsi"/>
          <w:bCs/>
          <w:color w:val="37393B" w:themeColor="text1" w:themeTint="D9"/>
          <w:sz w:val="22"/>
        </w:rPr>
        <w:t>Entra en la configuración de la app.</w:t>
      </w:r>
    </w:p>
    <w:p w14:paraId="4E9F4AB7" w14:textId="77777777" w:rsidR="0014766B" w:rsidRPr="0014766B" w:rsidRDefault="0014766B" w:rsidP="0014766B">
      <w:pPr>
        <w:keepNext/>
        <w:keepLines/>
        <w:spacing w:before="240" w:line="259" w:lineRule="auto"/>
        <w:ind w:left="-5"/>
        <w:outlineLvl w:val="0"/>
        <w:rPr>
          <w:rFonts w:eastAsiaTheme="majorEastAsia" w:cstheme="minorHAnsi"/>
          <w:b/>
          <w:color w:val="37393B" w:themeColor="text1" w:themeTint="D9"/>
          <w:sz w:val="40"/>
          <w:szCs w:val="26"/>
        </w:rPr>
      </w:pPr>
      <w:bookmarkStart w:id="157" w:name="_Toc26042002"/>
      <w:bookmarkStart w:id="158" w:name="_Toc26042556"/>
      <w:bookmarkStart w:id="159" w:name="_Toc26043120"/>
      <w:r w:rsidRPr="0014766B">
        <w:rPr>
          <w:rFonts w:eastAsiaTheme="majorEastAsia" w:cstheme="minorHAnsi"/>
          <w:color w:val="A4063E" w:themeColor="accent6"/>
          <w:sz w:val="40"/>
          <w:szCs w:val="32"/>
          <w:u w:val="single"/>
        </w:rPr>
        <w:t>Flujo principal</w:t>
      </w:r>
      <w:r w:rsidRPr="0014766B">
        <w:rPr>
          <w:rFonts w:eastAsiaTheme="majorEastAsia" w:cstheme="minorHAnsi"/>
          <w:b/>
          <w:color w:val="A4063E" w:themeColor="accent6"/>
          <w:sz w:val="40"/>
          <w:szCs w:val="26"/>
        </w:rPr>
        <w:t>:</w:t>
      </w:r>
      <w:bookmarkEnd w:id="157"/>
      <w:bookmarkEnd w:id="158"/>
      <w:bookmarkEnd w:id="159"/>
    </w:p>
    <w:p w14:paraId="50021DFB" w14:textId="77777777" w:rsidR="0014766B" w:rsidRPr="0014766B" w:rsidRDefault="0014766B" w:rsidP="0014766B">
      <w:pPr>
        <w:spacing w:after="160" w:line="259" w:lineRule="auto"/>
        <w:rPr>
          <w:rFonts w:cstheme="minorHAnsi"/>
          <w:color w:val="37393B" w:themeColor="text1" w:themeTint="D9"/>
          <w:sz w:val="26"/>
          <w:szCs w:val="26"/>
        </w:rPr>
      </w:pPr>
    </w:p>
    <w:p w14:paraId="7C44F54E"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 xml:space="preserve">1. El </w:t>
      </w:r>
      <w:r w:rsidRPr="0014766B">
        <w:rPr>
          <w:rFonts w:cstheme="minorHAnsi"/>
          <w:color w:val="A4063E" w:themeColor="accent6"/>
          <w:sz w:val="24"/>
          <w:szCs w:val="24"/>
          <w:u w:val="single"/>
        </w:rPr>
        <w:t xml:space="preserve">Usuario </w:t>
      </w:r>
      <w:r w:rsidRPr="0014766B">
        <w:rPr>
          <w:rFonts w:cstheme="minorHAnsi"/>
          <w:color w:val="37393B" w:themeColor="text1" w:themeTint="D9"/>
          <w:sz w:val="24"/>
          <w:szCs w:val="24"/>
        </w:rPr>
        <w:t>Selecciona cambiar configuración.</w:t>
      </w:r>
    </w:p>
    <w:p w14:paraId="7C83AA57" w14:textId="77777777" w:rsidR="0014766B" w:rsidRPr="0014766B" w:rsidRDefault="0014766B" w:rsidP="0014766B">
      <w:pPr>
        <w:spacing w:after="160" w:line="259" w:lineRule="auto"/>
        <w:rPr>
          <w:rFonts w:cstheme="minorHAnsi"/>
          <w:color w:val="37393B" w:themeColor="text1" w:themeTint="D9"/>
          <w:sz w:val="24"/>
          <w:szCs w:val="24"/>
        </w:rPr>
      </w:pPr>
      <w:r w:rsidRPr="0014766B">
        <w:rPr>
          <w:rFonts w:cstheme="minorHAnsi"/>
          <w:color w:val="37393B" w:themeColor="text1" w:themeTint="D9"/>
          <w:sz w:val="24"/>
          <w:szCs w:val="24"/>
        </w:rPr>
        <w:t>2. Se cambia al menú de configuración y el usuario elije que cambio quiere hacer.</w:t>
      </w:r>
    </w:p>
    <w:p w14:paraId="622AD94B" w14:textId="77777777" w:rsidR="0014766B" w:rsidRPr="0014766B" w:rsidRDefault="0014766B" w:rsidP="0014766B">
      <w:pPr>
        <w:keepNext/>
        <w:keepLines/>
        <w:spacing w:before="240" w:line="259" w:lineRule="auto"/>
        <w:outlineLvl w:val="0"/>
        <w:rPr>
          <w:rFonts w:eastAsiaTheme="majorEastAsia" w:cstheme="minorHAnsi"/>
          <w:color w:val="A4063E" w:themeColor="accent6"/>
          <w:sz w:val="40"/>
          <w:szCs w:val="32"/>
          <w:u w:val="single"/>
          <w:lang w:val="en-US"/>
        </w:rPr>
      </w:pPr>
      <w:bookmarkStart w:id="160" w:name="_Toc26042003"/>
      <w:bookmarkStart w:id="161" w:name="_Toc26042557"/>
      <w:bookmarkStart w:id="162" w:name="_Toc26043121"/>
      <w:proofErr w:type="spellStart"/>
      <w:r w:rsidRPr="0014766B">
        <w:rPr>
          <w:rFonts w:eastAsiaTheme="majorEastAsia" w:cstheme="minorHAnsi"/>
          <w:color w:val="A4063E" w:themeColor="accent6"/>
          <w:sz w:val="40"/>
          <w:szCs w:val="32"/>
          <w:u w:val="single"/>
          <w:lang w:val="en-US"/>
        </w:rPr>
        <w:t>Flujos</w:t>
      </w:r>
      <w:proofErr w:type="spellEnd"/>
      <w:r w:rsidRPr="0014766B">
        <w:rPr>
          <w:rFonts w:eastAsiaTheme="majorEastAsia" w:cstheme="minorHAnsi"/>
          <w:color w:val="A4063E" w:themeColor="accent6"/>
          <w:sz w:val="40"/>
          <w:szCs w:val="32"/>
          <w:u w:val="single"/>
          <w:lang w:val="en-US"/>
        </w:rPr>
        <w:t xml:space="preserve"> </w:t>
      </w:r>
      <w:proofErr w:type="spellStart"/>
      <w:r w:rsidRPr="0014766B">
        <w:rPr>
          <w:rFonts w:eastAsiaTheme="majorEastAsia" w:cstheme="minorHAnsi"/>
          <w:color w:val="A4063E" w:themeColor="accent6"/>
          <w:sz w:val="40"/>
          <w:szCs w:val="32"/>
          <w:u w:val="single"/>
          <w:lang w:val="en-US"/>
        </w:rPr>
        <w:t>secundarios</w:t>
      </w:r>
      <w:proofErr w:type="spellEnd"/>
      <w:r w:rsidRPr="0014766B">
        <w:rPr>
          <w:rFonts w:eastAsiaTheme="majorEastAsia" w:cstheme="minorHAnsi"/>
          <w:color w:val="A4063E" w:themeColor="accent6"/>
          <w:sz w:val="40"/>
          <w:szCs w:val="32"/>
          <w:u w:val="single"/>
          <w:lang w:val="en-US"/>
        </w:rPr>
        <w:t>:</w:t>
      </w:r>
      <w:bookmarkEnd w:id="160"/>
      <w:bookmarkEnd w:id="161"/>
      <w:bookmarkEnd w:id="162"/>
      <w:r w:rsidRPr="0014766B">
        <w:rPr>
          <w:rFonts w:eastAsiaTheme="majorEastAsia" w:cstheme="minorHAnsi"/>
          <w:color w:val="A4063E" w:themeColor="accent6"/>
          <w:sz w:val="40"/>
          <w:szCs w:val="32"/>
          <w:u w:val="single"/>
          <w:lang w:val="en-US"/>
        </w:rPr>
        <w:t xml:space="preserve"> </w:t>
      </w:r>
    </w:p>
    <w:p w14:paraId="20DEFEAB" w14:textId="77777777" w:rsidR="0014766B" w:rsidRPr="0014766B" w:rsidRDefault="0014766B" w:rsidP="0014766B">
      <w:pPr>
        <w:spacing w:after="160" w:line="259" w:lineRule="auto"/>
        <w:rPr>
          <w:rFonts w:cstheme="minorHAnsi"/>
          <w:color w:val="auto"/>
          <w:sz w:val="22"/>
          <w:lang w:val="en-US"/>
        </w:rPr>
      </w:pPr>
    </w:p>
    <w:p w14:paraId="25DCB998" w14:textId="77777777" w:rsidR="0014766B" w:rsidRPr="0014766B" w:rsidRDefault="0014766B" w:rsidP="00A44210">
      <w:pPr>
        <w:numPr>
          <w:ilvl w:val="1"/>
          <w:numId w:val="28"/>
        </w:numPr>
        <w:spacing w:after="160" w:line="259" w:lineRule="auto"/>
        <w:contextualSpacing/>
        <w:rPr>
          <w:rFonts w:cstheme="minorHAnsi"/>
          <w:color w:val="37393B" w:themeColor="text1" w:themeTint="D9"/>
          <w:szCs w:val="28"/>
        </w:rPr>
      </w:pPr>
      <w:r w:rsidRPr="0014766B">
        <w:rPr>
          <w:rFonts w:cstheme="minorHAnsi"/>
          <w:color w:val="37393B" w:themeColor="text1" w:themeTint="D9"/>
          <w:szCs w:val="28"/>
        </w:rPr>
        <w:t>El</w:t>
      </w:r>
      <w:r w:rsidRPr="0014766B">
        <w:rPr>
          <w:rFonts w:cstheme="minorHAnsi"/>
          <w:color w:val="A4063E" w:themeColor="accent6"/>
          <w:szCs w:val="28"/>
          <w:u w:val="single"/>
        </w:rPr>
        <w:t xml:space="preserve"> usuario </w:t>
      </w:r>
      <w:r w:rsidRPr="0014766B">
        <w:rPr>
          <w:rFonts w:cstheme="minorHAnsi"/>
          <w:color w:val="37393B" w:themeColor="text1" w:themeTint="D9"/>
          <w:sz w:val="24"/>
          <w:szCs w:val="32"/>
        </w:rPr>
        <w:t>decide no cambiar nada y vuelve atrás.</w:t>
      </w:r>
    </w:p>
    <w:p w14:paraId="1FC8BD09" w14:textId="77777777" w:rsidR="0014766B" w:rsidRPr="0014766B" w:rsidRDefault="0014766B" w:rsidP="0014766B">
      <w:pPr>
        <w:spacing w:after="160" w:line="259" w:lineRule="auto"/>
        <w:rPr>
          <w:rFonts w:cstheme="minorHAnsi"/>
          <w:color w:val="37393B" w:themeColor="text1" w:themeTint="D9"/>
          <w:sz w:val="22"/>
          <w:szCs w:val="28"/>
        </w:rPr>
      </w:pPr>
    </w:p>
    <w:p w14:paraId="7308BA50" w14:textId="77777777" w:rsidR="0014766B" w:rsidRPr="0014766B" w:rsidRDefault="0014766B" w:rsidP="0014766B">
      <w:pPr>
        <w:spacing w:after="160" w:line="259" w:lineRule="auto"/>
        <w:rPr>
          <w:rFonts w:cstheme="minorHAnsi"/>
          <w:color w:val="37393B" w:themeColor="text1" w:themeTint="D9"/>
          <w:sz w:val="22"/>
          <w:szCs w:val="28"/>
        </w:rPr>
      </w:pPr>
    </w:p>
    <w:p w14:paraId="30E08A2C" w14:textId="77777777" w:rsidR="0014766B" w:rsidRPr="0014766B" w:rsidRDefault="0014766B" w:rsidP="0014766B">
      <w:pPr>
        <w:spacing w:after="160" w:line="259" w:lineRule="auto"/>
        <w:rPr>
          <w:rFonts w:cstheme="minorHAnsi"/>
          <w:color w:val="37393B" w:themeColor="text1" w:themeTint="D9"/>
          <w:sz w:val="22"/>
          <w:szCs w:val="28"/>
        </w:rPr>
      </w:pPr>
    </w:p>
    <w:p w14:paraId="31217E3F" w14:textId="77777777" w:rsidR="0014766B" w:rsidRPr="0014766B" w:rsidRDefault="0014766B" w:rsidP="0014766B">
      <w:pPr>
        <w:spacing w:after="160" w:line="259" w:lineRule="auto"/>
        <w:rPr>
          <w:color w:val="37393B" w:themeColor="text1" w:themeTint="D9"/>
          <w:sz w:val="22"/>
          <w:szCs w:val="28"/>
        </w:rPr>
      </w:pPr>
    </w:p>
    <w:p w14:paraId="6CF4FC91" w14:textId="77777777" w:rsidR="0014766B" w:rsidRPr="0014766B" w:rsidRDefault="0014766B" w:rsidP="0014766B">
      <w:pPr>
        <w:spacing w:after="160" w:line="259" w:lineRule="auto"/>
        <w:rPr>
          <w:color w:val="37393B" w:themeColor="text1" w:themeTint="D9"/>
          <w:sz w:val="22"/>
          <w:szCs w:val="28"/>
        </w:rPr>
      </w:pPr>
    </w:p>
    <w:p w14:paraId="0D8A4409" w14:textId="77777777" w:rsidR="0014766B" w:rsidRPr="0014766B" w:rsidRDefault="0014766B" w:rsidP="0014766B">
      <w:pPr>
        <w:spacing w:after="160" w:line="259" w:lineRule="auto"/>
        <w:rPr>
          <w:color w:val="37393B" w:themeColor="text1" w:themeTint="D9"/>
          <w:sz w:val="22"/>
          <w:szCs w:val="28"/>
        </w:rPr>
      </w:pPr>
    </w:p>
    <w:p w14:paraId="0C60BC67" w14:textId="77777777" w:rsidR="0014766B" w:rsidRPr="0014766B" w:rsidRDefault="0014766B" w:rsidP="0014766B">
      <w:pPr>
        <w:spacing w:after="160" w:line="259" w:lineRule="auto"/>
        <w:rPr>
          <w:color w:val="37393B" w:themeColor="text1" w:themeTint="D9"/>
          <w:sz w:val="22"/>
          <w:szCs w:val="28"/>
        </w:rPr>
      </w:pPr>
    </w:p>
    <w:p w14:paraId="7628788E" w14:textId="77777777" w:rsidR="0014766B" w:rsidRPr="0014766B" w:rsidRDefault="0014766B" w:rsidP="0014766B">
      <w:pPr>
        <w:spacing w:after="160" w:line="259" w:lineRule="auto"/>
        <w:rPr>
          <w:color w:val="37393B" w:themeColor="text1" w:themeTint="D9"/>
          <w:sz w:val="22"/>
          <w:szCs w:val="28"/>
        </w:rPr>
      </w:pPr>
    </w:p>
    <w:p w14:paraId="09A5E82F" w14:textId="77777777" w:rsidR="0014766B" w:rsidRPr="0014766B" w:rsidRDefault="0014766B" w:rsidP="0014766B">
      <w:pPr>
        <w:spacing w:after="160" w:line="259" w:lineRule="auto"/>
        <w:rPr>
          <w:color w:val="37393B" w:themeColor="text1" w:themeTint="D9"/>
          <w:sz w:val="22"/>
          <w:szCs w:val="28"/>
        </w:rPr>
      </w:pPr>
    </w:p>
    <w:p w14:paraId="3CC90BA5" w14:textId="77777777" w:rsidR="0014766B" w:rsidRPr="0014766B" w:rsidRDefault="0014766B" w:rsidP="0014766B">
      <w:pPr>
        <w:spacing w:after="160" w:line="259" w:lineRule="auto"/>
        <w:rPr>
          <w:color w:val="37393B" w:themeColor="text1" w:themeTint="D9"/>
          <w:sz w:val="22"/>
          <w:szCs w:val="28"/>
        </w:rPr>
      </w:pPr>
    </w:p>
    <w:p w14:paraId="07D0981B" w14:textId="77777777" w:rsidR="0014766B" w:rsidRPr="0014766B" w:rsidRDefault="0014766B" w:rsidP="0014766B">
      <w:pPr>
        <w:spacing w:after="160" w:line="259" w:lineRule="auto"/>
        <w:rPr>
          <w:color w:val="37393B" w:themeColor="text1" w:themeTint="D9"/>
          <w:sz w:val="22"/>
          <w:szCs w:val="28"/>
        </w:rPr>
      </w:pPr>
      <w:r w:rsidRPr="0014766B">
        <w:rPr>
          <w:noProof/>
          <w:color w:val="37393B" w:themeColor="text1" w:themeTint="D9"/>
          <w:sz w:val="22"/>
          <w:szCs w:val="28"/>
          <w:lang w:eastAsia="es-ES"/>
        </w:rPr>
        <w:drawing>
          <wp:anchor distT="0" distB="0" distL="114300" distR="114300" simplePos="0" relativeHeight="251719680" behindDoc="0" locked="0" layoutInCell="1" allowOverlap="1" wp14:anchorId="1E5921EB" wp14:editId="5C76FDE0">
            <wp:simplePos x="0" y="0"/>
            <wp:positionH relativeFrom="margin">
              <wp:align>center</wp:align>
            </wp:positionH>
            <wp:positionV relativeFrom="paragraph">
              <wp:posOffset>220630</wp:posOffset>
            </wp:positionV>
            <wp:extent cx="6819969" cy="3026979"/>
            <wp:effectExtent l="0" t="0" r="0" b="254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cambiar configuracion.PNG"/>
                    <pic:cNvPicPr/>
                  </pic:nvPicPr>
                  <pic:blipFill>
                    <a:blip r:embed="rId18">
                      <a:extLst>
                        <a:ext uri="{28A0092B-C50C-407E-A947-70E740481C1C}">
                          <a14:useLocalDpi xmlns:a14="http://schemas.microsoft.com/office/drawing/2010/main" val="0"/>
                        </a:ext>
                      </a:extLst>
                    </a:blip>
                    <a:stretch>
                      <a:fillRect/>
                    </a:stretch>
                  </pic:blipFill>
                  <pic:spPr>
                    <a:xfrm>
                      <a:off x="0" y="0"/>
                      <a:ext cx="6819969" cy="3026979"/>
                    </a:xfrm>
                    <a:prstGeom prst="rect">
                      <a:avLst/>
                    </a:prstGeom>
                  </pic:spPr>
                </pic:pic>
              </a:graphicData>
            </a:graphic>
            <wp14:sizeRelH relativeFrom="page">
              <wp14:pctWidth>0</wp14:pctWidth>
            </wp14:sizeRelH>
            <wp14:sizeRelV relativeFrom="page">
              <wp14:pctHeight>0</wp14:pctHeight>
            </wp14:sizeRelV>
          </wp:anchor>
        </w:drawing>
      </w:r>
    </w:p>
    <w:p w14:paraId="6867EB25" w14:textId="77777777" w:rsidR="0014766B" w:rsidRPr="0014766B" w:rsidRDefault="0014766B" w:rsidP="0014766B">
      <w:pPr>
        <w:spacing w:after="160" w:line="259" w:lineRule="auto"/>
        <w:rPr>
          <w:color w:val="37393B" w:themeColor="text1" w:themeTint="D9"/>
          <w:sz w:val="22"/>
          <w:szCs w:val="28"/>
        </w:rPr>
      </w:pPr>
    </w:p>
    <w:p w14:paraId="75B4D224" w14:textId="77777777" w:rsidR="0014766B" w:rsidRPr="0014766B" w:rsidRDefault="0014766B" w:rsidP="0014766B">
      <w:pPr>
        <w:spacing w:after="160" w:line="259" w:lineRule="auto"/>
        <w:rPr>
          <w:color w:val="37393B" w:themeColor="text1" w:themeTint="D9"/>
          <w:sz w:val="22"/>
          <w:szCs w:val="28"/>
        </w:rPr>
      </w:pPr>
    </w:p>
    <w:p w14:paraId="34EE97E7" w14:textId="77777777" w:rsidR="0014766B" w:rsidRPr="0014766B" w:rsidRDefault="0014766B" w:rsidP="0014766B">
      <w:pPr>
        <w:spacing w:after="160" w:line="259" w:lineRule="auto"/>
        <w:rPr>
          <w:color w:val="37393B" w:themeColor="text1" w:themeTint="D9"/>
          <w:sz w:val="22"/>
          <w:szCs w:val="28"/>
        </w:rPr>
      </w:pPr>
    </w:p>
    <w:p w14:paraId="40465741" w14:textId="77777777" w:rsidR="0014766B" w:rsidRPr="0014766B" w:rsidRDefault="0014766B" w:rsidP="0014766B">
      <w:pPr>
        <w:spacing w:after="160" w:line="259" w:lineRule="auto"/>
        <w:rPr>
          <w:color w:val="37393B" w:themeColor="text1" w:themeTint="D9"/>
          <w:sz w:val="22"/>
          <w:szCs w:val="28"/>
        </w:rPr>
      </w:pPr>
    </w:p>
    <w:p w14:paraId="658E2663" w14:textId="77777777" w:rsidR="0014766B" w:rsidRPr="0014766B" w:rsidRDefault="0014766B" w:rsidP="0014766B">
      <w:pPr>
        <w:spacing w:after="160" w:line="259" w:lineRule="auto"/>
        <w:rPr>
          <w:color w:val="37393B" w:themeColor="text1" w:themeTint="D9"/>
          <w:sz w:val="22"/>
          <w:szCs w:val="28"/>
        </w:rPr>
      </w:pPr>
    </w:p>
    <w:p w14:paraId="196392A3" w14:textId="77777777" w:rsidR="0014766B" w:rsidRPr="0014766B" w:rsidRDefault="0014766B" w:rsidP="0014766B">
      <w:pPr>
        <w:spacing w:after="160" w:line="259" w:lineRule="auto"/>
        <w:rPr>
          <w:color w:val="37393B" w:themeColor="text1" w:themeTint="D9"/>
          <w:sz w:val="22"/>
          <w:szCs w:val="28"/>
        </w:rPr>
      </w:pPr>
    </w:p>
    <w:p w14:paraId="1BFD358F" w14:textId="77777777" w:rsidR="0014766B" w:rsidRPr="0014766B" w:rsidRDefault="0014766B" w:rsidP="0014766B">
      <w:pPr>
        <w:spacing w:after="160" w:line="259" w:lineRule="auto"/>
        <w:rPr>
          <w:color w:val="37393B" w:themeColor="text1" w:themeTint="D9"/>
          <w:sz w:val="22"/>
          <w:szCs w:val="28"/>
        </w:rPr>
      </w:pPr>
    </w:p>
    <w:p w14:paraId="5BFC6738" w14:textId="77777777" w:rsidR="0014766B" w:rsidRPr="0014766B" w:rsidRDefault="0014766B" w:rsidP="0014766B">
      <w:pPr>
        <w:spacing w:after="160" w:line="259" w:lineRule="auto"/>
        <w:rPr>
          <w:color w:val="37393B" w:themeColor="text1" w:themeTint="D9"/>
          <w:sz w:val="22"/>
          <w:szCs w:val="28"/>
        </w:rPr>
      </w:pPr>
    </w:p>
    <w:p w14:paraId="7D10B8FD" w14:textId="77777777" w:rsidR="0014766B" w:rsidRPr="0014766B" w:rsidRDefault="0014766B" w:rsidP="0014766B">
      <w:pPr>
        <w:spacing w:after="160" w:line="259" w:lineRule="auto"/>
        <w:rPr>
          <w:color w:val="37393B" w:themeColor="text1" w:themeTint="D9"/>
          <w:sz w:val="22"/>
          <w:szCs w:val="28"/>
        </w:rPr>
      </w:pPr>
    </w:p>
    <w:p w14:paraId="0595C676" w14:textId="77777777" w:rsidR="0014766B" w:rsidRPr="0014766B" w:rsidRDefault="0014766B" w:rsidP="0014766B">
      <w:pPr>
        <w:spacing w:after="160" w:line="259" w:lineRule="auto"/>
        <w:rPr>
          <w:color w:val="37393B" w:themeColor="text1" w:themeTint="D9"/>
          <w:sz w:val="22"/>
          <w:szCs w:val="28"/>
        </w:rPr>
      </w:pPr>
    </w:p>
    <w:p w14:paraId="5DEB5CC8" w14:textId="77777777" w:rsidR="0014766B" w:rsidRPr="0014766B" w:rsidRDefault="0014766B" w:rsidP="0014766B">
      <w:pPr>
        <w:spacing w:after="160" w:line="259" w:lineRule="auto"/>
        <w:rPr>
          <w:color w:val="37393B" w:themeColor="text1" w:themeTint="D9"/>
          <w:sz w:val="22"/>
          <w:szCs w:val="28"/>
        </w:rPr>
      </w:pPr>
    </w:p>
    <w:p w14:paraId="29533C2D" w14:textId="77777777" w:rsidR="0014766B" w:rsidRPr="0014766B" w:rsidRDefault="0014766B" w:rsidP="0014766B">
      <w:pPr>
        <w:spacing w:after="160" w:line="259" w:lineRule="auto"/>
        <w:rPr>
          <w:color w:val="37393B" w:themeColor="text1" w:themeTint="D9"/>
          <w:sz w:val="22"/>
          <w:szCs w:val="28"/>
        </w:rPr>
      </w:pPr>
    </w:p>
    <w:p w14:paraId="793843D1" w14:textId="77777777" w:rsidR="0014766B" w:rsidRPr="0014766B" w:rsidRDefault="0014766B" w:rsidP="0014766B">
      <w:pPr>
        <w:spacing w:after="160" w:line="259" w:lineRule="auto"/>
        <w:rPr>
          <w:color w:val="37393B" w:themeColor="text1" w:themeTint="D9"/>
          <w:sz w:val="22"/>
          <w:szCs w:val="28"/>
        </w:rPr>
      </w:pPr>
    </w:p>
    <w:p w14:paraId="7E8E8EFA" w14:textId="77777777" w:rsidR="0014766B" w:rsidRPr="0014766B" w:rsidRDefault="0014766B" w:rsidP="0014766B">
      <w:pPr>
        <w:spacing w:after="160" w:line="259" w:lineRule="auto"/>
        <w:rPr>
          <w:color w:val="37393B" w:themeColor="text1" w:themeTint="D9"/>
          <w:sz w:val="22"/>
          <w:szCs w:val="28"/>
        </w:rPr>
      </w:pPr>
    </w:p>
    <w:p w14:paraId="3E0FF5F2" w14:textId="77777777" w:rsidR="0014766B" w:rsidRPr="0014766B" w:rsidRDefault="0014766B" w:rsidP="0014766B">
      <w:pPr>
        <w:spacing w:after="160" w:line="259" w:lineRule="auto"/>
        <w:rPr>
          <w:color w:val="37393B" w:themeColor="text1" w:themeTint="D9"/>
          <w:sz w:val="22"/>
          <w:szCs w:val="28"/>
        </w:rPr>
      </w:pPr>
    </w:p>
    <w:p w14:paraId="055B18C3" w14:textId="77777777" w:rsidR="0014766B" w:rsidRPr="0014766B" w:rsidRDefault="0014766B" w:rsidP="0014766B">
      <w:pPr>
        <w:spacing w:after="160" w:line="259" w:lineRule="auto"/>
        <w:rPr>
          <w:color w:val="37393B" w:themeColor="text1" w:themeTint="D9"/>
          <w:sz w:val="22"/>
          <w:szCs w:val="28"/>
        </w:rPr>
      </w:pPr>
    </w:p>
    <w:p w14:paraId="12D1AE22" w14:textId="77777777" w:rsidR="0014766B" w:rsidRPr="0014766B" w:rsidRDefault="0014766B" w:rsidP="0014766B">
      <w:pPr>
        <w:spacing w:after="160" w:line="259" w:lineRule="auto"/>
        <w:rPr>
          <w:color w:val="37393B" w:themeColor="text1" w:themeTint="D9"/>
          <w:sz w:val="22"/>
          <w:szCs w:val="28"/>
        </w:rPr>
      </w:pPr>
    </w:p>
    <w:p w14:paraId="11121829"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SOLICITAR GROLLIES.</w:t>
      </w:r>
    </w:p>
    <w:p w14:paraId="7E358D2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774C3BE"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0586413E"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J17</w:t>
      </w:r>
    </w:p>
    <w:p w14:paraId="0A81AC9C"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BC7A248"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quiere comprar Grollies en la aplicación</w:t>
      </w:r>
    </w:p>
    <w:p w14:paraId="24A9742F"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63" w:name="_Toc26042004"/>
      <w:bookmarkStart w:id="164" w:name="_Toc26042558"/>
      <w:bookmarkStart w:id="165" w:name="_Toc26043122"/>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63"/>
      <w:bookmarkEnd w:id="164"/>
      <w:bookmarkEnd w:id="165"/>
    </w:p>
    <w:p w14:paraId="13DAE241"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 xml:space="preserve">Base de datos, Sistema, </w:t>
      </w:r>
      <w:proofErr w:type="spellStart"/>
      <w:r w:rsidRPr="0014766B">
        <w:rPr>
          <w:rFonts w:ascii="Times New Roman" w:eastAsia="Times New Roman" w:hAnsi="Times New Roman" w:cs="Times New Roman"/>
          <w:color w:val="37393B" w:themeColor="text1" w:themeTint="D9"/>
          <w:sz w:val="26"/>
          <w:szCs w:val="26"/>
        </w:rPr>
        <w:t>Admin</w:t>
      </w:r>
      <w:proofErr w:type="spellEnd"/>
      <w:r w:rsidRPr="0014766B">
        <w:rPr>
          <w:rFonts w:ascii="Times New Roman" w:eastAsia="Times New Roman" w:hAnsi="Times New Roman" w:cs="Times New Roman"/>
          <w:color w:val="37393B" w:themeColor="text1" w:themeTint="D9"/>
          <w:sz w:val="26"/>
          <w:szCs w:val="26"/>
        </w:rPr>
        <w:t>.</w:t>
      </w:r>
    </w:p>
    <w:p w14:paraId="4F268D69"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Los datos del catálogo de Grollies, del usuario y de su entidad bancaria.</w:t>
      </w:r>
    </w:p>
    <w:p w14:paraId="150BDF05"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quiere comprar Grollies en la aplicación.</w:t>
      </w:r>
    </w:p>
    <w:p w14:paraId="03778F8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1CCAA15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compra Grollies</w:t>
      </w:r>
    </w:p>
    <w:p w14:paraId="249C31E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66" w:name="_Toc26042005"/>
      <w:bookmarkStart w:id="167" w:name="_Toc26042559"/>
      <w:bookmarkStart w:id="168" w:name="_Toc26043123"/>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66"/>
      <w:bookmarkEnd w:id="167"/>
      <w:bookmarkEnd w:id="168"/>
    </w:p>
    <w:p w14:paraId="1733B766" w14:textId="77777777" w:rsidR="0014766B" w:rsidRPr="0014766B" w:rsidRDefault="0014766B" w:rsidP="0014766B">
      <w:pPr>
        <w:spacing w:after="160" w:line="259" w:lineRule="auto"/>
        <w:rPr>
          <w:color w:val="37393B" w:themeColor="text1" w:themeTint="D9"/>
          <w:sz w:val="26"/>
          <w:szCs w:val="26"/>
        </w:rPr>
      </w:pPr>
    </w:p>
    <w:p w14:paraId="360F9248"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selecciona comprar Grollies</w:t>
      </w:r>
    </w:p>
    <w:p w14:paraId="0E6B9FE9"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selecciona un método de pago</w:t>
      </w:r>
    </w:p>
    <w:p w14:paraId="51E2799F"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3. Rellena los datos de pago según el método elegido</w:t>
      </w:r>
    </w:p>
    <w:p w14:paraId="7860A9A4"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4. El usuario compra Grollies</w:t>
      </w:r>
    </w:p>
    <w:p w14:paraId="2F58F376" w14:textId="77777777" w:rsidR="0014766B" w:rsidRPr="0014766B" w:rsidRDefault="0014766B" w:rsidP="0014766B">
      <w:pPr>
        <w:keepNext/>
        <w:keepLines/>
        <w:spacing w:before="240" w:line="259" w:lineRule="auto"/>
        <w:outlineLvl w:val="0"/>
        <w:rPr>
          <w:rFonts w:ascii="Times New Roman" w:eastAsiaTheme="majorEastAsia" w:hAnsi="Times New Roman" w:cstheme="majorBidi"/>
          <w:color w:val="A4063E" w:themeColor="accent6"/>
          <w:sz w:val="40"/>
          <w:szCs w:val="32"/>
          <w:u w:val="single"/>
        </w:rPr>
      </w:pPr>
      <w:bookmarkStart w:id="169" w:name="_Toc26042006"/>
      <w:bookmarkStart w:id="170" w:name="_Toc26042560"/>
      <w:bookmarkStart w:id="171" w:name="_Toc26043124"/>
      <w:r w:rsidRPr="0014766B">
        <w:rPr>
          <w:rFonts w:ascii="Times New Roman" w:eastAsiaTheme="majorEastAsia" w:hAnsi="Times New Roman" w:cstheme="majorBidi"/>
          <w:color w:val="A4063E" w:themeColor="accent6"/>
          <w:sz w:val="40"/>
          <w:szCs w:val="32"/>
          <w:u w:val="single"/>
        </w:rPr>
        <w:t>Flujos secundarios:</w:t>
      </w:r>
      <w:bookmarkEnd w:id="169"/>
      <w:bookmarkEnd w:id="170"/>
      <w:bookmarkEnd w:id="171"/>
      <w:r w:rsidRPr="0014766B">
        <w:rPr>
          <w:rFonts w:ascii="Times New Roman" w:eastAsiaTheme="majorEastAsia" w:hAnsi="Times New Roman" w:cstheme="majorBidi"/>
          <w:color w:val="A4063E" w:themeColor="accent6"/>
          <w:sz w:val="40"/>
          <w:szCs w:val="32"/>
          <w:u w:val="single"/>
        </w:rPr>
        <w:t xml:space="preserve"> </w:t>
      </w:r>
    </w:p>
    <w:p w14:paraId="0280CB84" w14:textId="77777777" w:rsidR="0014766B" w:rsidRPr="0014766B" w:rsidRDefault="0014766B" w:rsidP="0014766B">
      <w:pPr>
        <w:spacing w:after="160" w:line="259" w:lineRule="auto"/>
        <w:rPr>
          <w:color w:val="auto"/>
          <w:sz w:val="22"/>
        </w:rPr>
      </w:pPr>
    </w:p>
    <w:p w14:paraId="220C2BAC" w14:textId="77777777" w:rsidR="0014766B" w:rsidRPr="0014766B" w:rsidRDefault="0014766B" w:rsidP="00A44210">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comprar Grollies y volver atrás</w:t>
      </w:r>
    </w:p>
    <w:p w14:paraId="47F4191D" w14:textId="77777777" w:rsidR="0014766B" w:rsidRPr="0014766B" w:rsidRDefault="0014766B" w:rsidP="0014766B">
      <w:pPr>
        <w:spacing w:after="160" w:line="259" w:lineRule="auto"/>
        <w:rPr>
          <w:color w:val="37393B" w:themeColor="text1" w:themeTint="D9"/>
          <w:sz w:val="22"/>
          <w:szCs w:val="28"/>
        </w:rPr>
      </w:pPr>
    </w:p>
    <w:p w14:paraId="7A743DC8"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58731019" w14:textId="12F2B741" w:rsid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46CFCE0" w14:textId="77777777" w:rsidR="0039393B" w:rsidRPr="0014766B" w:rsidRDefault="0039393B" w:rsidP="0014766B">
      <w:pPr>
        <w:spacing w:after="160" w:line="259" w:lineRule="auto"/>
        <w:ind w:left="-5"/>
        <w:rPr>
          <w:rFonts w:ascii="Times New Roman" w:eastAsia="Times New Roman" w:hAnsi="Times New Roman" w:cs="Times New Roman"/>
          <w:color w:val="A4063E" w:themeColor="accent6"/>
          <w:sz w:val="22"/>
        </w:rPr>
      </w:pPr>
    </w:p>
    <w:p w14:paraId="513D8565"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PROPONER GROLLIES.</w:t>
      </w:r>
    </w:p>
    <w:p w14:paraId="4033464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0A1B58A0"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Jaime Martínez</w:t>
      </w:r>
    </w:p>
    <w:p w14:paraId="5623B542" w14:textId="77777777" w:rsidR="0014766B" w:rsidRPr="0014766B" w:rsidRDefault="0014766B" w:rsidP="0014766B">
      <w:pPr>
        <w:spacing w:after="160" w:line="360" w:lineRule="auto"/>
        <w:ind w:left="720" w:hanging="720"/>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J18</w:t>
      </w:r>
    </w:p>
    <w:p w14:paraId="32ED9B9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076B7E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Proponer una determinada cantidad de Grollies por obtener un favor.</w:t>
      </w:r>
    </w:p>
    <w:p w14:paraId="457B41FC"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72" w:name="_Toc26042007"/>
      <w:bookmarkStart w:id="173" w:name="_Toc26042561"/>
      <w:bookmarkStart w:id="174" w:name="_Toc26043125"/>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72"/>
      <w:bookmarkEnd w:id="173"/>
      <w:bookmarkEnd w:id="174"/>
    </w:p>
    <w:p w14:paraId="249F4B8C"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 xml:space="preserve">Base de datos, Sistema, </w:t>
      </w:r>
      <w:proofErr w:type="spellStart"/>
      <w:r w:rsidRPr="0014766B">
        <w:rPr>
          <w:rFonts w:ascii="Times New Roman" w:eastAsia="Times New Roman" w:hAnsi="Times New Roman" w:cs="Times New Roman"/>
          <w:color w:val="37393B" w:themeColor="text1" w:themeTint="D9"/>
          <w:sz w:val="26"/>
          <w:szCs w:val="26"/>
        </w:rPr>
        <w:t>Admin</w:t>
      </w:r>
      <w:proofErr w:type="spellEnd"/>
      <w:r w:rsidRPr="0014766B">
        <w:rPr>
          <w:rFonts w:ascii="Times New Roman" w:eastAsia="Times New Roman" w:hAnsi="Times New Roman" w:cs="Times New Roman"/>
          <w:color w:val="37393B" w:themeColor="text1" w:themeTint="D9"/>
          <w:sz w:val="26"/>
          <w:szCs w:val="26"/>
        </w:rPr>
        <w:t>.</w:t>
      </w:r>
    </w:p>
    <w:p w14:paraId="0E21FC0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 xml:space="preserve">Qué datos usa: </w:t>
      </w:r>
      <w:r w:rsidRPr="0014766B">
        <w:rPr>
          <w:rFonts w:ascii="Times New Roman" w:eastAsia="Times New Roman" w:hAnsi="Times New Roman" w:cs="Times New Roman"/>
          <w:color w:val="37393B" w:themeColor="text1" w:themeTint="D9"/>
          <w:sz w:val="26"/>
          <w:szCs w:val="26"/>
        </w:rPr>
        <w:t>Ninguno</w:t>
      </w:r>
    </w:p>
    <w:p w14:paraId="48CE3491" w14:textId="77777777" w:rsidR="0014766B" w:rsidRPr="0014766B" w:rsidRDefault="0014766B" w:rsidP="0014766B">
      <w:pPr>
        <w:spacing w:after="160" w:line="360" w:lineRule="auto"/>
        <w:ind w:left="720" w:right="1966"/>
        <w:rPr>
          <w:rFonts w:ascii="Times New Roman" w:hAnsi="Times New Roman" w:cs="Times New Roman"/>
          <w:bCs/>
          <w:color w:val="auto"/>
          <w:sz w:val="24"/>
          <w:szCs w:val="24"/>
        </w:rPr>
      </w:pPr>
      <w:r w:rsidRPr="0014766B">
        <w:rPr>
          <w:rFonts w:ascii="Times New Roman" w:hAnsi="Times New Roman" w:cs="Times New Roman"/>
          <w:b/>
          <w:color w:val="A4063E" w:themeColor="accent6"/>
          <w:sz w:val="30"/>
          <w:szCs w:val="30"/>
          <w:u w:val="single"/>
        </w:rPr>
        <w:t xml:space="preserve">Precondiciones: </w:t>
      </w:r>
      <w:r w:rsidRPr="0014766B">
        <w:rPr>
          <w:rFonts w:ascii="Times New Roman" w:hAnsi="Times New Roman" w:cs="Times New Roman"/>
          <w:bCs/>
          <w:color w:val="auto"/>
          <w:sz w:val="26"/>
          <w:szCs w:val="26"/>
        </w:rPr>
        <w:t>El usuario demandante quiere ofrecer una cantidad de Grollies por obtener un favor.</w:t>
      </w:r>
    </w:p>
    <w:p w14:paraId="29C375F8"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Postcondiciones: </w:t>
      </w:r>
    </w:p>
    <w:p w14:paraId="4A917606" w14:textId="77777777" w:rsidR="0014766B" w:rsidRPr="0014766B" w:rsidRDefault="0014766B" w:rsidP="0014766B">
      <w:pPr>
        <w:spacing w:after="160" w:line="360" w:lineRule="auto"/>
        <w:ind w:left="693" w:right="894"/>
        <w:rPr>
          <w:rFonts w:ascii="Times New Roman" w:hAnsi="Times New Roman" w:cs="Times New Roman"/>
          <w:bCs/>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bCs/>
          <w:color w:val="37393B" w:themeColor="text1" w:themeTint="D9"/>
          <w:sz w:val="22"/>
        </w:rPr>
        <w:t>El usuario demandante acepta o rechaza la oferta</w:t>
      </w:r>
    </w:p>
    <w:p w14:paraId="4969903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rPr>
      </w:pPr>
      <w:bookmarkStart w:id="175" w:name="_Toc26042008"/>
      <w:bookmarkStart w:id="176" w:name="_Toc26042562"/>
      <w:bookmarkStart w:id="177" w:name="_Toc26043126"/>
      <w:r w:rsidRPr="0014766B">
        <w:rPr>
          <w:rFonts w:ascii="Times New Roman" w:eastAsiaTheme="majorEastAsia" w:hAnsi="Times New Roman" w:cstheme="majorBidi"/>
          <w:color w:val="A4063E" w:themeColor="accent6"/>
          <w:sz w:val="40"/>
          <w:szCs w:val="32"/>
          <w:u w:val="single"/>
        </w:rPr>
        <w:t>Flujo principal</w:t>
      </w:r>
      <w:r w:rsidRPr="0014766B">
        <w:rPr>
          <w:rFonts w:ascii="Times New Roman" w:eastAsiaTheme="majorEastAsia" w:hAnsi="Times New Roman" w:cstheme="majorBidi"/>
          <w:b/>
          <w:color w:val="A4063E" w:themeColor="accent6"/>
          <w:sz w:val="40"/>
          <w:szCs w:val="26"/>
        </w:rPr>
        <w:t>:</w:t>
      </w:r>
      <w:bookmarkEnd w:id="175"/>
      <w:bookmarkEnd w:id="176"/>
      <w:bookmarkEnd w:id="177"/>
    </w:p>
    <w:p w14:paraId="71CF0F48" w14:textId="77777777" w:rsidR="0014766B" w:rsidRPr="0014766B" w:rsidRDefault="0014766B" w:rsidP="0014766B">
      <w:pPr>
        <w:spacing w:after="160" w:line="259" w:lineRule="auto"/>
        <w:rPr>
          <w:color w:val="37393B" w:themeColor="text1" w:themeTint="D9"/>
          <w:sz w:val="26"/>
          <w:szCs w:val="26"/>
        </w:rPr>
      </w:pPr>
    </w:p>
    <w:p w14:paraId="2F8A33EB"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 xml:space="preserve">1. El </w:t>
      </w:r>
      <w:r w:rsidRPr="0014766B">
        <w:rPr>
          <w:color w:val="A4063E" w:themeColor="accent6"/>
          <w:sz w:val="24"/>
          <w:szCs w:val="24"/>
          <w:u w:val="single"/>
        </w:rPr>
        <w:t xml:space="preserve">Usuario </w:t>
      </w:r>
      <w:r w:rsidRPr="0014766B">
        <w:rPr>
          <w:color w:val="37393B" w:themeColor="text1" w:themeTint="D9"/>
          <w:sz w:val="24"/>
          <w:szCs w:val="24"/>
        </w:rPr>
        <w:t>ofrece un favor.</w:t>
      </w:r>
    </w:p>
    <w:p w14:paraId="63F69476" w14:textId="77777777" w:rsidR="0014766B" w:rsidRPr="0014766B" w:rsidRDefault="0014766B" w:rsidP="0014766B">
      <w:pPr>
        <w:spacing w:after="160" w:line="259" w:lineRule="auto"/>
        <w:rPr>
          <w:color w:val="37393B" w:themeColor="text1" w:themeTint="D9"/>
          <w:sz w:val="24"/>
          <w:szCs w:val="24"/>
        </w:rPr>
      </w:pPr>
      <w:r w:rsidRPr="0014766B">
        <w:rPr>
          <w:color w:val="37393B" w:themeColor="text1" w:themeTint="D9"/>
          <w:sz w:val="24"/>
          <w:szCs w:val="24"/>
        </w:rPr>
        <w:t>2. El Usuario propone una oferta en Grollies por obtener el favor</w:t>
      </w:r>
    </w:p>
    <w:p w14:paraId="05AA67C2" w14:textId="77777777" w:rsidR="0014766B" w:rsidRPr="0014766B" w:rsidRDefault="0014766B" w:rsidP="00566AA0">
      <w:pPr>
        <w:keepNext/>
        <w:keepLines/>
        <w:spacing w:before="240" w:line="259" w:lineRule="auto"/>
        <w:ind w:left="720" w:hanging="720"/>
        <w:outlineLvl w:val="0"/>
        <w:rPr>
          <w:rFonts w:ascii="Times New Roman" w:eastAsiaTheme="majorEastAsia" w:hAnsi="Times New Roman" w:cstheme="majorBidi"/>
          <w:color w:val="A4063E" w:themeColor="accent6"/>
          <w:sz w:val="40"/>
          <w:szCs w:val="32"/>
          <w:u w:val="single"/>
          <w:lang w:val="en-US"/>
        </w:rPr>
      </w:pPr>
      <w:bookmarkStart w:id="178" w:name="_Toc26042009"/>
      <w:bookmarkStart w:id="179" w:name="_Toc26042563"/>
      <w:bookmarkStart w:id="180" w:name="_Toc26043127"/>
      <w:proofErr w:type="spellStart"/>
      <w:r w:rsidRPr="0014766B">
        <w:rPr>
          <w:rFonts w:ascii="Times New Roman" w:eastAsiaTheme="majorEastAsia" w:hAnsi="Times New Roman" w:cstheme="majorBidi"/>
          <w:color w:val="A4063E" w:themeColor="accent6"/>
          <w:sz w:val="40"/>
          <w:szCs w:val="32"/>
          <w:u w:val="single"/>
          <w:lang w:val="en-US"/>
        </w:rPr>
        <w:t>Flujos</w:t>
      </w:r>
      <w:proofErr w:type="spellEnd"/>
      <w:r w:rsidRPr="0014766B">
        <w:rPr>
          <w:rFonts w:ascii="Times New Roman" w:eastAsiaTheme="majorEastAsia" w:hAnsi="Times New Roman" w:cstheme="majorBidi"/>
          <w:color w:val="A4063E" w:themeColor="accent6"/>
          <w:sz w:val="40"/>
          <w:szCs w:val="32"/>
          <w:u w:val="single"/>
          <w:lang w:val="en-US"/>
        </w:rPr>
        <w:t xml:space="preserve"> </w:t>
      </w:r>
      <w:proofErr w:type="spellStart"/>
      <w:r w:rsidRPr="0014766B">
        <w:rPr>
          <w:rFonts w:ascii="Times New Roman" w:eastAsiaTheme="majorEastAsia" w:hAnsi="Times New Roman" w:cstheme="majorBidi"/>
          <w:color w:val="A4063E" w:themeColor="accent6"/>
          <w:sz w:val="40"/>
          <w:szCs w:val="32"/>
          <w:u w:val="single"/>
          <w:lang w:val="en-US"/>
        </w:rPr>
        <w:t>secundarios</w:t>
      </w:r>
      <w:proofErr w:type="spellEnd"/>
      <w:r w:rsidRPr="0014766B">
        <w:rPr>
          <w:rFonts w:ascii="Times New Roman" w:eastAsiaTheme="majorEastAsia" w:hAnsi="Times New Roman" w:cstheme="majorBidi"/>
          <w:color w:val="A4063E" w:themeColor="accent6"/>
          <w:sz w:val="40"/>
          <w:szCs w:val="32"/>
          <w:u w:val="single"/>
          <w:lang w:val="en-US"/>
        </w:rPr>
        <w:t>:</w:t>
      </w:r>
      <w:bookmarkEnd w:id="178"/>
      <w:bookmarkEnd w:id="179"/>
      <w:bookmarkEnd w:id="180"/>
      <w:r w:rsidRPr="0014766B">
        <w:rPr>
          <w:rFonts w:ascii="Times New Roman" w:eastAsiaTheme="majorEastAsia" w:hAnsi="Times New Roman" w:cstheme="majorBidi"/>
          <w:color w:val="A4063E" w:themeColor="accent6"/>
          <w:sz w:val="40"/>
          <w:szCs w:val="32"/>
          <w:u w:val="single"/>
          <w:lang w:val="en-US"/>
        </w:rPr>
        <w:t xml:space="preserve"> </w:t>
      </w:r>
    </w:p>
    <w:p w14:paraId="755B3EBC" w14:textId="77777777" w:rsidR="0014766B" w:rsidRPr="0014766B" w:rsidRDefault="0014766B" w:rsidP="0014766B">
      <w:pPr>
        <w:spacing w:after="160" w:line="259" w:lineRule="auto"/>
        <w:rPr>
          <w:color w:val="auto"/>
          <w:sz w:val="22"/>
          <w:lang w:val="en-US"/>
        </w:rPr>
      </w:pPr>
    </w:p>
    <w:p w14:paraId="4882BA84" w14:textId="77777777" w:rsidR="0014766B" w:rsidRPr="0014766B" w:rsidRDefault="0014766B" w:rsidP="00A44210">
      <w:pPr>
        <w:numPr>
          <w:ilvl w:val="1"/>
          <w:numId w:val="29"/>
        </w:numPr>
        <w:spacing w:after="160" w:line="259" w:lineRule="auto"/>
        <w:contextualSpacing/>
        <w:rPr>
          <w:color w:val="37393B" w:themeColor="text1" w:themeTint="D9"/>
          <w:szCs w:val="28"/>
        </w:rPr>
      </w:pPr>
      <w:r w:rsidRPr="0014766B">
        <w:rPr>
          <w:color w:val="37393B" w:themeColor="text1" w:themeTint="D9"/>
          <w:szCs w:val="28"/>
        </w:rPr>
        <w:t>El</w:t>
      </w:r>
      <w:r w:rsidRPr="0014766B">
        <w:rPr>
          <w:color w:val="A4063E" w:themeColor="accent6"/>
          <w:szCs w:val="28"/>
          <w:u w:val="single"/>
        </w:rPr>
        <w:t xml:space="preserve"> usuario </w:t>
      </w:r>
      <w:r w:rsidRPr="0014766B">
        <w:rPr>
          <w:rFonts w:cstheme="minorHAnsi"/>
          <w:color w:val="37393B" w:themeColor="text1" w:themeTint="D9"/>
          <w:sz w:val="24"/>
          <w:szCs w:val="32"/>
        </w:rPr>
        <w:t>decide no realizar la oferta y volver atrás</w:t>
      </w:r>
    </w:p>
    <w:p w14:paraId="5A3A3C7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072F356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9211194"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44AC2E16"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1C70DB3C" w14:textId="77777777" w:rsidR="0014766B" w:rsidRPr="0014766B" w:rsidRDefault="0014766B" w:rsidP="0014766B">
      <w:pPr>
        <w:spacing w:after="160" w:line="259" w:lineRule="auto"/>
        <w:ind w:left="-5"/>
        <w:rPr>
          <w:rFonts w:ascii="Times New Roman" w:eastAsia="Times New Roman" w:hAnsi="Times New Roman" w:cs="Times New Roman"/>
          <w:color w:val="A4063E" w:themeColor="accent6"/>
          <w:sz w:val="22"/>
        </w:rPr>
      </w:pPr>
    </w:p>
    <w:p w14:paraId="30974D16" w14:textId="77777777" w:rsidR="0014766B" w:rsidRPr="0014766B" w:rsidRDefault="0014766B" w:rsidP="0014766B">
      <w:pPr>
        <w:spacing w:after="160" w:line="259" w:lineRule="auto"/>
        <w:rPr>
          <w:rFonts w:ascii="Times New Roman" w:eastAsia="Times New Roman" w:hAnsi="Times New Roman" w:cs="Times New Roman"/>
          <w:color w:val="A4063E" w:themeColor="accent6"/>
          <w:sz w:val="22"/>
        </w:rPr>
      </w:pPr>
    </w:p>
    <w:p w14:paraId="377518FD"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GESTIONAR ALMACÉN DE DATOS</w:t>
      </w:r>
    </w:p>
    <w:p w14:paraId="224C6D24"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903BFA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Pablo Torre</w:t>
      </w:r>
    </w:p>
    <w:p w14:paraId="4FDBCDF2"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J19</w:t>
      </w:r>
    </w:p>
    <w:p w14:paraId="3E788ED0"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20B897F"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Tratar con los cambios en los datos del sistema</w:t>
      </w:r>
    </w:p>
    <w:p w14:paraId="7FA68EFF"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81" w:name="_Toc26042010"/>
      <w:bookmarkStart w:id="182" w:name="_Toc26042564"/>
      <w:bookmarkStart w:id="183" w:name="_Toc26043128"/>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Sistema</w:t>
      </w:r>
      <w:bookmarkEnd w:id="181"/>
      <w:bookmarkEnd w:id="182"/>
      <w:bookmarkEnd w:id="183"/>
    </w:p>
    <w:p w14:paraId="33C8BFE1"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Administrador, Usuario</w:t>
      </w:r>
    </w:p>
    <w:p w14:paraId="3775DC4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Todos los cambios efectuados por el usuario/administrador que deben ser registrados además de toda la información almacenada previamente</w:t>
      </w:r>
    </w:p>
    <w:p w14:paraId="3F914D57"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450D481"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solicita ver la Localización del Producto en el Plano</w:t>
      </w:r>
      <w:r w:rsidRPr="0014766B">
        <w:rPr>
          <w:rFonts w:ascii="Times New Roman" w:hAnsi="Times New Roman" w:cs="Times New Roman"/>
          <w:color w:val="37393B" w:themeColor="text1" w:themeTint="D9"/>
          <w:sz w:val="20"/>
        </w:rPr>
        <w:t>.</w:t>
      </w:r>
    </w:p>
    <w:p w14:paraId="6BF520CB"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5F7F3F9"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guarda el cambio en la base de datos.</w:t>
      </w:r>
    </w:p>
    <w:p w14:paraId="0457646A"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efectuar el cambio</w:t>
      </w:r>
      <w:r w:rsidRPr="0014766B">
        <w:rPr>
          <w:rFonts w:ascii="Times New Roman" w:hAnsi="Times New Roman" w:cs="Times New Roman"/>
          <w:color w:val="37393B" w:themeColor="text1" w:themeTint="D9"/>
          <w:sz w:val="22"/>
        </w:rPr>
        <w:t xml:space="preserve"> </w:t>
      </w:r>
    </w:p>
    <w:p w14:paraId="27B3D887"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84" w:name="_Toc26042011"/>
      <w:bookmarkStart w:id="185" w:name="_Toc26042565"/>
      <w:bookmarkStart w:id="186" w:name="_Toc26043129"/>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84"/>
      <w:bookmarkEnd w:id="185"/>
      <w:bookmarkEnd w:id="186"/>
    </w:p>
    <w:p w14:paraId="3986785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6C3EF35" w14:textId="77777777" w:rsidR="0014766B" w:rsidRPr="0014766B" w:rsidRDefault="0014766B" w:rsidP="00A44210">
      <w:pPr>
        <w:numPr>
          <w:ilvl w:val="0"/>
          <w:numId w:val="7"/>
        </w:numPr>
        <w:spacing w:after="160" w:line="259" w:lineRule="auto"/>
        <w:contextualSpacing/>
        <w:rPr>
          <w:color w:val="37393B" w:themeColor="text1" w:themeTint="D9"/>
          <w:sz w:val="26"/>
          <w:szCs w:val="26"/>
          <w:lang w:val="en-US"/>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realiza uno de los siguientes cambios en la aplicación: añadir/eliminar usuario, … </w:t>
      </w:r>
      <w:r w:rsidRPr="0014766B">
        <w:rPr>
          <w:color w:val="37393B" w:themeColor="text1" w:themeTint="D9"/>
          <w:sz w:val="26"/>
          <w:szCs w:val="26"/>
          <w:lang w:val="en-US"/>
        </w:rPr>
        <w:t>HACER</w:t>
      </w:r>
    </w:p>
    <w:p w14:paraId="55BCAE47"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accede a la base de datos y la modifica.</w:t>
      </w:r>
    </w:p>
    <w:p w14:paraId="4276B488"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muestra una notificación con el cambio efectuado</w:t>
      </w:r>
    </w:p>
    <w:p w14:paraId="5EF89DF8" w14:textId="77777777" w:rsidR="0014766B" w:rsidRPr="0014766B" w:rsidRDefault="0014766B" w:rsidP="00A44210">
      <w:pPr>
        <w:numPr>
          <w:ilvl w:val="0"/>
          <w:numId w:val="7"/>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sistema</w:t>
      </w:r>
      <w:r w:rsidRPr="0014766B">
        <w:rPr>
          <w:color w:val="37393B" w:themeColor="text1" w:themeTint="D9"/>
          <w:sz w:val="26"/>
          <w:szCs w:val="26"/>
        </w:rPr>
        <w:t xml:space="preserve"> vuelve a la pantalla previa a este caso de uso</w:t>
      </w:r>
    </w:p>
    <w:p w14:paraId="02D127C3" w14:textId="77777777" w:rsidR="0014766B" w:rsidRPr="0014766B" w:rsidRDefault="0014766B" w:rsidP="0014766B">
      <w:pPr>
        <w:ind w:left="720"/>
        <w:contextualSpacing/>
        <w:rPr>
          <w:color w:val="37393B" w:themeColor="text1" w:themeTint="D9"/>
          <w:sz w:val="26"/>
          <w:szCs w:val="26"/>
        </w:rPr>
      </w:pPr>
    </w:p>
    <w:p w14:paraId="2CEF1033"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87" w:name="_Toc26042012"/>
      <w:bookmarkStart w:id="188" w:name="_Toc26042566"/>
      <w:bookmarkStart w:id="189" w:name="_Toc26043130"/>
      <w:r w:rsidRPr="0014766B">
        <w:rPr>
          <w:rFonts w:ascii="Times New Roman" w:eastAsiaTheme="majorEastAsia" w:hAnsi="Times New Roman" w:cstheme="majorBidi"/>
          <w:color w:val="A4063E" w:themeColor="accent6"/>
          <w:sz w:val="40"/>
          <w:szCs w:val="32"/>
          <w:u w:val="single"/>
        </w:rPr>
        <w:t>Flujos secundarios:</w:t>
      </w:r>
      <w:bookmarkEnd w:id="187"/>
      <w:bookmarkEnd w:id="188"/>
      <w:bookmarkEnd w:id="189"/>
      <w:r w:rsidRPr="0014766B">
        <w:rPr>
          <w:rFonts w:ascii="Times New Roman" w:eastAsiaTheme="majorEastAsia" w:hAnsi="Times New Roman" w:cstheme="majorBidi"/>
          <w:color w:val="A4063E" w:themeColor="accent6"/>
          <w:sz w:val="40"/>
          <w:szCs w:val="32"/>
          <w:u w:val="single"/>
        </w:rPr>
        <w:t xml:space="preserve"> </w:t>
      </w:r>
    </w:p>
    <w:p w14:paraId="6A4D3C6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301273DD" w14:textId="77777777" w:rsidR="0014766B" w:rsidRPr="0014766B" w:rsidRDefault="0014766B" w:rsidP="0014766B">
      <w:pPr>
        <w:spacing w:after="160" w:line="259" w:lineRule="auto"/>
        <w:ind w:left="360"/>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modificar la base de datos se notificará y se saltará al punto 4 del flujo principal. (Por ejemplo, si no se pone toda la información necesaria para añadir un usuario)</w:t>
      </w:r>
    </w:p>
    <w:p w14:paraId="4EF3AD37"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7548FF34" w14:textId="77777777" w:rsidR="0014766B" w:rsidRPr="0014766B" w:rsidRDefault="0014766B" w:rsidP="0014766B">
      <w:pPr>
        <w:spacing w:after="160" w:line="259" w:lineRule="auto"/>
        <w:ind w:left="360"/>
        <w:rPr>
          <w:color w:val="37393B" w:themeColor="text1" w:themeTint="D9"/>
          <w:sz w:val="26"/>
          <w:szCs w:val="26"/>
        </w:rPr>
      </w:pPr>
      <w:r w:rsidRPr="0014766B">
        <w:rPr>
          <w:color w:val="37393B" w:themeColor="text1" w:themeTint="D9"/>
          <w:sz w:val="26"/>
          <w:szCs w:val="26"/>
        </w:rPr>
        <w:t>2.2 Si no es posible la comunicación entre el sistema y la base de datos se notificará y se saltará al punto 4 del flujo principal</w:t>
      </w:r>
    </w:p>
    <w:p w14:paraId="0C736122" w14:textId="77777777" w:rsidR="0014766B" w:rsidRPr="0014766B" w:rsidRDefault="0014766B" w:rsidP="0014766B">
      <w:pPr>
        <w:spacing w:after="160" w:line="259" w:lineRule="auto"/>
        <w:ind w:left="360"/>
        <w:contextualSpacing/>
        <w:rPr>
          <w:color w:val="A4063E" w:themeColor="accent6"/>
          <w:sz w:val="22"/>
        </w:rPr>
      </w:pPr>
    </w:p>
    <w:p w14:paraId="416216EA" w14:textId="77777777" w:rsidR="0014766B" w:rsidRPr="0014766B" w:rsidRDefault="0014766B" w:rsidP="0014766B">
      <w:pPr>
        <w:spacing w:after="160" w:line="259" w:lineRule="auto"/>
        <w:ind w:left="360"/>
        <w:contextualSpacing/>
        <w:rPr>
          <w:color w:val="A4063E" w:themeColor="accent6"/>
          <w:sz w:val="22"/>
        </w:rPr>
      </w:pPr>
    </w:p>
    <w:p w14:paraId="6B15E65F" w14:textId="77777777" w:rsidR="0014766B" w:rsidRPr="0014766B" w:rsidRDefault="0014766B" w:rsidP="0014766B">
      <w:pPr>
        <w:spacing w:after="160" w:line="259" w:lineRule="auto"/>
        <w:ind w:left="360"/>
        <w:contextualSpacing/>
        <w:rPr>
          <w:color w:val="A4063E" w:themeColor="accent6"/>
          <w:sz w:val="22"/>
        </w:rPr>
      </w:pPr>
    </w:p>
    <w:p w14:paraId="4233C2C6" w14:textId="77777777" w:rsidR="0014766B" w:rsidRPr="0014766B" w:rsidRDefault="0014766B" w:rsidP="0014766B">
      <w:pPr>
        <w:spacing w:after="160" w:line="259" w:lineRule="auto"/>
        <w:ind w:left="360"/>
        <w:contextualSpacing/>
        <w:rPr>
          <w:color w:val="A4063E" w:themeColor="accent6"/>
          <w:sz w:val="22"/>
        </w:rPr>
      </w:pPr>
    </w:p>
    <w:p w14:paraId="56C3EDEF" w14:textId="77777777" w:rsidR="0014766B" w:rsidRPr="0014766B" w:rsidRDefault="0014766B" w:rsidP="0014766B">
      <w:pPr>
        <w:spacing w:after="160" w:line="259" w:lineRule="auto"/>
        <w:ind w:left="360"/>
        <w:contextualSpacing/>
        <w:rPr>
          <w:color w:val="A4063E" w:themeColor="accent6"/>
          <w:sz w:val="22"/>
        </w:rPr>
      </w:pPr>
    </w:p>
    <w:p w14:paraId="358BD905" w14:textId="77777777" w:rsidR="0014766B" w:rsidRPr="0014766B" w:rsidRDefault="0014766B" w:rsidP="0014766B">
      <w:pPr>
        <w:spacing w:after="160" w:line="259" w:lineRule="auto"/>
        <w:ind w:left="360"/>
        <w:contextualSpacing/>
        <w:rPr>
          <w:color w:val="A4063E" w:themeColor="accent6"/>
          <w:sz w:val="22"/>
        </w:rPr>
      </w:pPr>
    </w:p>
    <w:p w14:paraId="51115D92" w14:textId="77777777" w:rsidR="0014766B" w:rsidRPr="0014766B" w:rsidRDefault="0014766B" w:rsidP="0014766B">
      <w:pPr>
        <w:spacing w:after="160" w:line="259" w:lineRule="auto"/>
        <w:ind w:left="360"/>
        <w:contextualSpacing/>
        <w:rPr>
          <w:color w:val="A4063E" w:themeColor="accent6"/>
          <w:sz w:val="22"/>
        </w:rPr>
      </w:pPr>
    </w:p>
    <w:p w14:paraId="223F9231" w14:textId="77777777" w:rsidR="0014766B" w:rsidRPr="0014766B" w:rsidRDefault="0014766B" w:rsidP="0014766B">
      <w:pPr>
        <w:spacing w:after="160" w:line="259" w:lineRule="auto"/>
        <w:ind w:left="360"/>
        <w:contextualSpacing/>
        <w:rPr>
          <w:color w:val="A4063E" w:themeColor="accent6"/>
          <w:sz w:val="22"/>
        </w:rPr>
      </w:pPr>
    </w:p>
    <w:p w14:paraId="7BD827B5" w14:textId="77777777" w:rsidR="0014766B" w:rsidRPr="0014766B" w:rsidRDefault="0014766B" w:rsidP="0014766B">
      <w:pPr>
        <w:spacing w:after="160" w:line="259" w:lineRule="auto"/>
        <w:ind w:left="360"/>
        <w:contextualSpacing/>
        <w:rPr>
          <w:color w:val="A4063E" w:themeColor="accent6"/>
          <w:sz w:val="22"/>
        </w:rPr>
      </w:pPr>
    </w:p>
    <w:p w14:paraId="2E7836A7" w14:textId="77777777" w:rsidR="0014766B" w:rsidRPr="0014766B" w:rsidRDefault="0014766B" w:rsidP="0014766B">
      <w:pPr>
        <w:spacing w:after="160" w:line="259" w:lineRule="auto"/>
        <w:ind w:left="360"/>
        <w:contextualSpacing/>
        <w:rPr>
          <w:color w:val="A4063E" w:themeColor="accent6"/>
          <w:sz w:val="22"/>
        </w:rPr>
      </w:pPr>
    </w:p>
    <w:p w14:paraId="54D56DB9" w14:textId="77777777" w:rsidR="0014766B" w:rsidRPr="0014766B" w:rsidRDefault="0014766B" w:rsidP="0014766B">
      <w:pPr>
        <w:spacing w:after="160" w:line="259" w:lineRule="auto"/>
        <w:ind w:left="360"/>
        <w:contextualSpacing/>
        <w:rPr>
          <w:color w:val="A4063E" w:themeColor="accent6"/>
          <w:sz w:val="22"/>
        </w:rPr>
      </w:pPr>
    </w:p>
    <w:p w14:paraId="1ADF2FDF" w14:textId="77777777" w:rsidR="0014766B" w:rsidRPr="0014766B" w:rsidRDefault="0014766B" w:rsidP="0014766B">
      <w:pPr>
        <w:spacing w:after="160" w:line="259" w:lineRule="auto"/>
        <w:ind w:left="360"/>
        <w:contextualSpacing/>
        <w:rPr>
          <w:color w:val="A4063E" w:themeColor="accent6"/>
          <w:sz w:val="22"/>
        </w:rPr>
      </w:pPr>
    </w:p>
    <w:p w14:paraId="7F3C336F" w14:textId="77777777" w:rsidR="0014766B" w:rsidRPr="0014766B" w:rsidRDefault="0014766B" w:rsidP="0014766B">
      <w:pPr>
        <w:spacing w:after="160" w:line="259" w:lineRule="auto"/>
        <w:ind w:left="360"/>
        <w:contextualSpacing/>
        <w:rPr>
          <w:color w:val="A4063E" w:themeColor="accent6"/>
          <w:sz w:val="22"/>
        </w:rPr>
      </w:pPr>
    </w:p>
    <w:p w14:paraId="438E16B8" w14:textId="77777777" w:rsidR="0014766B" w:rsidRPr="0014766B" w:rsidRDefault="0014766B" w:rsidP="0014766B">
      <w:pPr>
        <w:spacing w:after="160" w:line="259" w:lineRule="auto"/>
        <w:ind w:left="360"/>
        <w:contextualSpacing/>
        <w:rPr>
          <w:color w:val="A4063E" w:themeColor="accent6"/>
          <w:sz w:val="22"/>
        </w:rPr>
      </w:pPr>
    </w:p>
    <w:p w14:paraId="3D0A722D" w14:textId="77777777" w:rsidR="0014766B" w:rsidRPr="0014766B" w:rsidRDefault="0014766B" w:rsidP="0014766B">
      <w:pPr>
        <w:spacing w:after="160" w:line="259" w:lineRule="auto"/>
        <w:ind w:left="360"/>
        <w:contextualSpacing/>
        <w:rPr>
          <w:color w:val="A4063E" w:themeColor="accent6"/>
          <w:sz w:val="22"/>
        </w:rPr>
      </w:pPr>
    </w:p>
    <w:p w14:paraId="54CB0050" w14:textId="77777777" w:rsidR="0014766B" w:rsidRPr="0014766B" w:rsidRDefault="0014766B" w:rsidP="0014766B">
      <w:pPr>
        <w:spacing w:after="160" w:line="259" w:lineRule="auto"/>
        <w:ind w:left="360"/>
        <w:contextualSpacing/>
        <w:rPr>
          <w:color w:val="A4063E" w:themeColor="accent6"/>
          <w:sz w:val="22"/>
        </w:rPr>
      </w:pPr>
    </w:p>
    <w:p w14:paraId="0AD7E059" w14:textId="77777777" w:rsidR="0014766B" w:rsidRPr="0014766B" w:rsidRDefault="0014766B" w:rsidP="0014766B">
      <w:pPr>
        <w:spacing w:after="160" w:line="259" w:lineRule="auto"/>
        <w:ind w:left="360"/>
        <w:contextualSpacing/>
        <w:rPr>
          <w:color w:val="A4063E" w:themeColor="accent6"/>
          <w:sz w:val="22"/>
        </w:rPr>
      </w:pPr>
    </w:p>
    <w:p w14:paraId="16C65D4C" w14:textId="77777777" w:rsidR="0014766B" w:rsidRPr="0014766B" w:rsidRDefault="0014766B" w:rsidP="0014766B">
      <w:pPr>
        <w:spacing w:after="160" w:line="259" w:lineRule="auto"/>
        <w:ind w:left="360"/>
        <w:contextualSpacing/>
        <w:rPr>
          <w:color w:val="A4063E" w:themeColor="accent6"/>
          <w:sz w:val="22"/>
        </w:rPr>
      </w:pPr>
    </w:p>
    <w:p w14:paraId="52F5F178" w14:textId="77777777" w:rsidR="0014766B" w:rsidRPr="0014766B" w:rsidRDefault="0014766B" w:rsidP="0014766B">
      <w:pPr>
        <w:spacing w:after="160" w:line="259" w:lineRule="auto"/>
        <w:ind w:left="360"/>
        <w:contextualSpacing/>
        <w:rPr>
          <w:color w:val="A4063E" w:themeColor="accent6"/>
          <w:sz w:val="22"/>
        </w:rPr>
      </w:pPr>
    </w:p>
    <w:p w14:paraId="403D5FA9" w14:textId="77777777" w:rsidR="0014766B" w:rsidRPr="0014766B" w:rsidRDefault="0014766B" w:rsidP="0014766B">
      <w:pPr>
        <w:spacing w:after="160" w:line="259" w:lineRule="auto"/>
        <w:ind w:left="360"/>
        <w:contextualSpacing/>
        <w:rPr>
          <w:color w:val="A4063E" w:themeColor="accent6"/>
          <w:sz w:val="22"/>
        </w:rPr>
      </w:pPr>
    </w:p>
    <w:p w14:paraId="0D8BB2C9" w14:textId="77777777" w:rsidR="0014766B" w:rsidRPr="0014766B" w:rsidRDefault="0014766B" w:rsidP="0014766B">
      <w:pPr>
        <w:spacing w:after="160" w:line="259" w:lineRule="auto"/>
        <w:ind w:left="360"/>
        <w:contextualSpacing/>
        <w:rPr>
          <w:color w:val="A4063E" w:themeColor="accent6"/>
          <w:sz w:val="22"/>
        </w:rPr>
      </w:pPr>
    </w:p>
    <w:p w14:paraId="43567B12" w14:textId="77777777" w:rsidR="0014766B" w:rsidRPr="0014766B" w:rsidRDefault="0014766B" w:rsidP="0014766B">
      <w:pPr>
        <w:spacing w:after="160" w:line="259" w:lineRule="auto"/>
        <w:ind w:left="360"/>
        <w:contextualSpacing/>
        <w:rPr>
          <w:color w:val="A4063E" w:themeColor="accent6"/>
          <w:sz w:val="22"/>
        </w:rPr>
      </w:pPr>
    </w:p>
    <w:p w14:paraId="67BC4843" w14:textId="77777777" w:rsidR="0014766B" w:rsidRPr="0014766B" w:rsidRDefault="0014766B" w:rsidP="0014766B">
      <w:pPr>
        <w:spacing w:after="160" w:line="259" w:lineRule="auto"/>
        <w:ind w:left="360"/>
        <w:contextualSpacing/>
        <w:rPr>
          <w:color w:val="A4063E" w:themeColor="accent6"/>
          <w:sz w:val="22"/>
        </w:rPr>
      </w:pPr>
    </w:p>
    <w:p w14:paraId="3D2D33AB" w14:textId="77777777" w:rsidR="0014766B" w:rsidRPr="0014766B" w:rsidRDefault="0014766B" w:rsidP="0014766B">
      <w:pPr>
        <w:spacing w:after="160" w:line="259" w:lineRule="auto"/>
        <w:ind w:left="360"/>
        <w:contextualSpacing/>
        <w:rPr>
          <w:color w:val="A4063E" w:themeColor="accent6"/>
          <w:sz w:val="22"/>
        </w:rPr>
      </w:pPr>
    </w:p>
    <w:p w14:paraId="0A23EE3B" w14:textId="77777777" w:rsidR="0014766B" w:rsidRPr="0014766B" w:rsidRDefault="0014766B" w:rsidP="0014766B">
      <w:pPr>
        <w:spacing w:after="160" w:line="259" w:lineRule="auto"/>
        <w:ind w:left="360"/>
        <w:contextualSpacing/>
        <w:rPr>
          <w:color w:val="A4063E" w:themeColor="accent6"/>
          <w:sz w:val="22"/>
        </w:rPr>
      </w:pPr>
    </w:p>
    <w:p w14:paraId="1F770F5F" w14:textId="77777777" w:rsidR="0014766B" w:rsidRPr="0014766B" w:rsidRDefault="0014766B" w:rsidP="0014766B">
      <w:pPr>
        <w:spacing w:after="160" w:line="259" w:lineRule="auto"/>
        <w:ind w:left="360"/>
        <w:contextualSpacing/>
        <w:rPr>
          <w:color w:val="A4063E" w:themeColor="accent6"/>
          <w:sz w:val="22"/>
        </w:rPr>
      </w:pPr>
    </w:p>
    <w:p w14:paraId="3595835C" w14:textId="77777777" w:rsidR="0014766B" w:rsidRPr="0014766B" w:rsidRDefault="0014766B" w:rsidP="0014766B">
      <w:pPr>
        <w:spacing w:after="160" w:line="259" w:lineRule="auto"/>
        <w:ind w:left="360"/>
        <w:contextualSpacing/>
        <w:rPr>
          <w:color w:val="A4063E" w:themeColor="accent6"/>
          <w:sz w:val="22"/>
        </w:rPr>
      </w:pPr>
    </w:p>
    <w:p w14:paraId="43DD1DB7" w14:textId="77777777" w:rsidR="0014766B" w:rsidRPr="0014766B" w:rsidRDefault="0014766B" w:rsidP="0014766B">
      <w:pPr>
        <w:spacing w:after="160" w:line="259" w:lineRule="auto"/>
        <w:ind w:left="360"/>
        <w:contextualSpacing/>
        <w:rPr>
          <w:color w:val="A4063E" w:themeColor="accent6"/>
          <w:sz w:val="22"/>
        </w:rPr>
      </w:pPr>
    </w:p>
    <w:p w14:paraId="14C9BF4A" w14:textId="77777777" w:rsidR="0014766B" w:rsidRPr="0014766B" w:rsidRDefault="0014766B" w:rsidP="0014766B">
      <w:pPr>
        <w:spacing w:after="160" w:line="259" w:lineRule="auto"/>
        <w:ind w:left="360"/>
        <w:contextualSpacing/>
        <w:rPr>
          <w:color w:val="A4063E" w:themeColor="accent6"/>
          <w:sz w:val="22"/>
        </w:rPr>
      </w:pPr>
    </w:p>
    <w:p w14:paraId="1ABC2A24" w14:textId="77777777" w:rsidR="0014766B" w:rsidRPr="0014766B" w:rsidRDefault="0014766B" w:rsidP="0014766B">
      <w:pPr>
        <w:spacing w:after="160" w:line="259" w:lineRule="auto"/>
        <w:ind w:left="360"/>
        <w:contextualSpacing/>
        <w:rPr>
          <w:color w:val="A4063E" w:themeColor="accent6"/>
          <w:sz w:val="22"/>
        </w:rPr>
      </w:pPr>
    </w:p>
    <w:p w14:paraId="3FA959A8" w14:textId="77777777" w:rsidR="0014766B" w:rsidRPr="0014766B" w:rsidRDefault="0014766B" w:rsidP="0014766B">
      <w:pPr>
        <w:spacing w:after="160" w:line="259" w:lineRule="auto"/>
        <w:ind w:left="360"/>
        <w:contextualSpacing/>
        <w:rPr>
          <w:color w:val="A4063E" w:themeColor="accent6"/>
          <w:sz w:val="22"/>
        </w:rPr>
      </w:pPr>
    </w:p>
    <w:p w14:paraId="5EE14CCF" w14:textId="77777777" w:rsidR="0014766B" w:rsidRPr="0014766B" w:rsidRDefault="0014766B" w:rsidP="0014766B">
      <w:pPr>
        <w:spacing w:after="160" w:line="259" w:lineRule="auto"/>
        <w:ind w:left="360"/>
        <w:contextualSpacing/>
        <w:rPr>
          <w:color w:val="A4063E" w:themeColor="accent6"/>
          <w:sz w:val="22"/>
        </w:rPr>
      </w:pPr>
    </w:p>
    <w:p w14:paraId="044C85AF" w14:textId="77777777" w:rsidR="0014766B" w:rsidRPr="0014766B" w:rsidRDefault="0014766B" w:rsidP="0014766B">
      <w:pPr>
        <w:spacing w:after="160" w:line="259" w:lineRule="auto"/>
        <w:ind w:left="360"/>
        <w:contextualSpacing/>
        <w:rPr>
          <w:color w:val="A4063E" w:themeColor="accent6"/>
          <w:sz w:val="22"/>
        </w:rPr>
      </w:pPr>
    </w:p>
    <w:p w14:paraId="06B12DF2" w14:textId="77777777" w:rsidR="0014766B" w:rsidRPr="0014766B" w:rsidRDefault="0014766B" w:rsidP="0014766B">
      <w:pPr>
        <w:spacing w:after="160" w:line="259" w:lineRule="auto"/>
        <w:ind w:left="360"/>
        <w:contextualSpacing/>
        <w:rPr>
          <w:color w:val="A4063E" w:themeColor="accent6"/>
          <w:sz w:val="22"/>
        </w:rPr>
      </w:pPr>
    </w:p>
    <w:p w14:paraId="563C4633" w14:textId="77777777" w:rsidR="0014766B" w:rsidRPr="0014766B" w:rsidRDefault="0014766B" w:rsidP="0014766B">
      <w:pPr>
        <w:spacing w:after="160" w:line="259" w:lineRule="auto"/>
        <w:ind w:left="360"/>
        <w:contextualSpacing/>
        <w:rPr>
          <w:color w:val="A4063E" w:themeColor="accent6"/>
          <w:sz w:val="22"/>
        </w:rPr>
      </w:pPr>
    </w:p>
    <w:p w14:paraId="615DEF96" w14:textId="77777777" w:rsidR="0014766B" w:rsidRPr="0014766B" w:rsidRDefault="0014766B" w:rsidP="0014766B">
      <w:pPr>
        <w:spacing w:after="160" w:line="259" w:lineRule="auto"/>
        <w:ind w:left="360"/>
        <w:contextualSpacing/>
        <w:rPr>
          <w:color w:val="A4063E" w:themeColor="accent6"/>
          <w:sz w:val="22"/>
        </w:rPr>
      </w:pPr>
    </w:p>
    <w:p w14:paraId="6BBD3E42" w14:textId="77777777" w:rsidR="0014766B" w:rsidRPr="0014766B" w:rsidRDefault="0014766B" w:rsidP="0014766B">
      <w:pPr>
        <w:spacing w:after="160" w:line="259" w:lineRule="auto"/>
        <w:ind w:left="360"/>
        <w:contextualSpacing/>
        <w:rPr>
          <w:color w:val="A4063E" w:themeColor="accent6"/>
          <w:sz w:val="22"/>
        </w:rPr>
      </w:pPr>
    </w:p>
    <w:p w14:paraId="560A51FA" w14:textId="77777777" w:rsidR="0014766B" w:rsidRPr="0014766B" w:rsidRDefault="0014766B" w:rsidP="0014766B">
      <w:pPr>
        <w:spacing w:after="160" w:line="259" w:lineRule="auto"/>
        <w:ind w:left="360"/>
        <w:contextualSpacing/>
        <w:rPr>
          <w:color w:val="A4063E" w:themeColor="accent6"/>
          <w:sz w:val="22"/>
        </w:rPr>
      </w:pPr>
    </w:p>
    <w:p w14:paraId="64F7C227" w14:textId="77777777" w:rsidR="0014766B" w:rsidRPr="0014766B" w:rsidRDefault="0014766B" w:rsidP="0014766B">
      <w:pPr>
        <w:spacing w:after="160" w:line="259" w:lineRule="auto"/>
        <w:ind w:left="360"/>
        <w:contextualSpacing/>
        <w:rPr>
          <w:color w:val="A4063E" w:themeColor="accent6"/>
          <w:sz w:val="22"/>
        </w:rPr>
      </w:pPr>
    </w:p>
    <w:p w14:paraId="0FE0464F" w14:textId="77777777" w:rsidR="0014766B" w:rsidRPr="0014766B" w:rsidRDefault="0014766B" w:rsidP="0014766B">
      <w:pPr>
        <w:spacing w:after="160" w:line="259" w:lineRule="auto"/>
        <w:ind w:left="360"/>
        <w:contextualSpacing/>
        <w:rPr>
          <w:color w:val="A4063E" w:themeColor="accent6"/>
          <w:sz w:val="22"/>
        </w:rPr>
      </w:pPr>
    </w:p>
    <w:p w14:paraId="29F60D02" w14:textId="77777777" w:rsidR="0014766B" w:rsidRPr="0014766B" w:rsidRDefault="0014766B" w:rsidP="0014766B">
      <w:pPr>
        <w:spacing w:after="160" w:line="259" w:lineRule="auto"/>
        <w:ind w:left="360"/>
        <w:contextualSpacing/>
        <w:rPr>
          <w:color w:val="A4063E" w:themeColor="accent6"/>
          <w:sz w:val="22"/>
        </w:rPr>
      </w:pPr>
    </w:p>
    <w:p w14:paraId="5F5DC411" w14:textId="77777777" w:rsidR="0014766B" w:rsidRPr="0014766B" w:rsidRDefault="0014766B" w:rsidP="0014766B">
      <w:pPr>
        <w:spacing w:after="160" w:line="259" w:lineRule="auto"/>
        <w:ind w:left="360"/>
        <w:contextualSpacing/>
        <w:rPr>
          <w:color w:val="A4063E" w:themeColor="accent6"/>
          <w:sz w:val="22"/>
        </w:rPr>
      </w:pPr>
    </w:p>
    <w:p w14:paraId="2B379ED0" w14:textId="77777777" w:rsidR="0014766B" w:rsidRPr="0014766B" w:rsidRDefault="0014766B" w:rsidP="0014766B">
      <w:pPr>
        <w:spacing w:after="160" w:line="259" w:lineRule="auto"/>
        <w:ind w:left="360"/>
        <w:contextualSpacing/>
        <w:rPr>
          <w:color w:val="A4063E" w:themeColor="accent6"/>
          <w:sz w:val="22"/>
        </w:rPr>
      </w:pPr>
    </w:p>
    <w:p w14:paraId="0FD454DA" w14:textId="77777777" w:rsidR="0014766B" w:rsidRPr="0014766B" w:rsidRDefault="0014766B" w:rsidP="0014766B">
      <w:pPr>
        <w:spacing w:after="160" w:line="259" w:lineRule="auto"/>
        <w:ind w:left="360"/>
        <w:contextualSpacing/>
        <w:rPr>
          <w:color w:val="A4063E" w:themeColor="accent6"/>
          <w:sz w:val="22"/>
        </w:rPr>
      </w:pPr>
    </w:p>
    <w:p w14:paraId="5FC7E704" w14:textId="77777777" w:rsidR="0014766B" w:rsidRPr="0014766B" w:rsidRDefault="0014766B" w:rsidP="0014766B">
      <w:pPr>
        <w:spacing w:after="160" w:line="259" w:lineRule="auto"/>
        <w:ind w:left="360"/>
        <w:contextualSpacing/>
        <w:rPr>
          <w:color w:val="A4063E" w:themeColor="accent6"/>
          <w:sz w:val="22"/>
        </w:rPr>
      </w:pPr>
    </w:p>
    <w:p w14:paraId="12F66AA9" w14:textId="77777777" w:rsidR="0014766B" w:rsidRPr="0014766B" w:rsidRDefault="0014766B" w:rsidP="0014766B">
      <w:pPr>
        <w:spacing w:after="160" w:line="259" w:lineRule="auto"/>
        <w:ind w:left="360"/>
        <w:contextualSpacing/>
        <w:rPr>
          <w:color w:val="A4063E" w:themeColor="accent6"/>
          <w:sz w:val="22"/>
        </w:rPr>
      </w:pPr>
      <w:r w:rsidRPr="0014766B">
        <w:rPr>
          <w:rFonts w:ascii="Times New Roman" w:eastAsia="Times New Roman" w:hAnsi="Times New Roman" w:cs="Times New Roman"/>
          <w:noProof/>
          <w:color w:val="A4063E" w:themeColor="accent6"/>
          <w:sz w:val="22"/>
          <w:lang w:eastAsia="es-ES"/>
        </w:rPr>
        <w:lastRenderedPageBreak/>
        <w:drawing>
          <wp:anchor distT="0" distB="0" distL="114300" distR="114300" simplePos="0" relativeHeight="251718656" behindDoc="0" locked="0" layoutInCell="1" allowOverlap="1" wp14:anchorId="5BF65B7B" wp14:editId="1520671C">
            <wp:simplePos x="0" y="0"/>
            <wp:positionH relativeFrom="margin">
              <wp:align>center</wp:align>
            </wp:positionH>
            <wp:positionV relativeFrom="paragraph">
              <wp:posOffset>214126</wp:posOffset>
            </wp:positionV>
            <wp:extent cx="6713855" cy="3105785"/>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gestionar datos.png"/>
                    <pic:cNvPicPr/>
                  </pic:nvPicPr>
                  <pic:blipFill>
                    <a:blip r:embed="rId19">
                      <a:extLst>
                        <a:ext uri="{28A0092B-C50C-407E-A947-70E740481C1C}">
                          <a14:useLocalDpi xmlns:a14="http://schemas.microsoft.com/office/drawing/2010/main" val="0"/>
                        </a:ext>
                      </a:extLst>
                    </a:blip>
                    <a:stretch>
                      <a:fillRect/>
                    </a:stretch>
                  </pic:blipFill>
                  <pic:spPr>
                    <a:xfrm>
                      <a:off x="0" y="0"/>
                      <a:ext cx="6713855" cy="3105785"/>
                    </a:xfrm>
                    <a:prstGeom prst="rect">
                      <a:avLst/>
                    </a:prstGeom>
                  </pic:spPr>
                </pic:pic>
              </a:graphicData>
            </a:graphic>
            <wp14:sizeRelH relativeFrom="page">
              <wp14:pctWidth>0</wp14:pctWidth>
            </wp14:sizeRelH>
            <wp14:sizeRelV relativeFrom="page">
              <wp14:pctHeight>0</wp14:pctHeight>
            </wp14:sizeRelV>
          </wp:anchor>
        </w:drawing>
      </w:r>
    </w:p>
    <w:p w14:paraId="12667F95" w14:textId="77777777" w:rsidR="0014766B" w:rsidRPr="0014766B" w:rsidRDefault="0014766B" w:rsidP="0014766B">
      <w:pPr>
        <w:spacing w:after="160" w:line="259" w:lineRule="auto"/>
        <w:ind w:left="360"/>
        <w:contextualSpacing/>
        <w:rPr>
          <w:color w:val="A4063E" w:themeColor="accent6"/>
          <w:sz w:val="22"/>
        </w:rPr>
      </w:pPr>
    </w:p>
    <w:p w14:paraId="013934B9" w14:textId="77777777" w:rsidR="0014766B" w:rsidRPr="0014766B" w:rsidRDefault="0014766B" w:rsidP="0014766B">
      <w:pPr>
        <w:spacing w:after="160" w:line="259" w:lineRule="auto"/>
        <w:ind w:left="360"/>
        <w:contextualSpacing/>
        <w:rPr>
          <w:color w:val="A4063E" w:themeColor="accent6"/>
          <w:sz w:val="22"/>
        </w:rPr>
      </w:pPr>
    </w:p>
    <w:p w14:paraId="0AA85C86" w14:textId="77777777" w:rsidR="0014766B" w:rsidRPr="0014766B" w:rsidRDefault="0014766B" w:rsidP="0014766B">
      <w:pPr>
        <w:spacing w:after="160" w:line="259" w:lineRule="auto"/>
        <w:ind w:left="360"/>
        <w:contextualSpacing/>
        <w:rPr>
          <w:color w:val="A4063E" w:themeColor="accent6"/>
          <w:sz w:val="22"/>
        </w:rPr>
      </w:pPr>
    </w:p>
    <w:p w14:paraId="77F246D0" w14:textId="77777777" w:rsidR="0014766B" w:rsidRPr="0014766B" w:rsidRDefault="0014766B" w:rsidP="0014766B">
      <w:pPr>
        <w:spacing w:after="160" w:line="259" w:lineRule="auto"/>
        <w:ind w:left="360"/>
        <w:contextualSpacing/>
        <w:rPr>
          <w:color w:val="A4063E" w:themeColor="accent6"/>
          <w:sz w:val="22"/>
        </w:rPr>
      </w:pPr>
    </w:p>
    <w:p w14:paraId="24937F81" w14:textId="77777777" w:rsidR="0014766B" w:rsidRPr="0014766B" w:rsidRDefault="0014766B" w:rsidP="0014766B">
      <w:pPr>
        <w:spacing w:after="160" w:line="259" w:lineRule="auto"/>
        <w:ind w:left="360"/>
        <w:contextualSpacing/>
        <w:rPr>
          <w:color w:val="A4063E" w:themeColor="accent6"/>
          <w:sz w:val="22"/>
        </w:rPr>
      </w:pPr>
    </w:p>
    <w:p w14:paraId="498F4351" w14:textId="77777777" w:rsidR="0014766B" w:rsidRPr="0014766B" w:rsidRDefault="0014766B" w:rsidP="0014766B">
      <w:pPr>
        <w:spacing w:after="160" w:line="259" w:lineRule="auto"/>
        <w:ind w:left="360"/>
        <w:contextualSpacing/>
        <w:rPr>
          <w:color w:val="A4063E" w:themeColor="accent6"/>
          <w:sz w:val="22"/>
        </w:rPr>
      </w:pPr>
    </w:p>
    <w:p w14:paraId="181650E5" w14:textId="77777777" w:rsidR="0014766B" w:rsidRPr="0014766B" w:rsidRDefault="0014766B" w:rsidP="0014766B">
      <w:pPr>
        <w:spacing w:after="160" w:line="259" w:lineRule="auto"/>
        <w:ind w:left="360"/>
        <w:contextualSpacing/>
        <w:rPr>
          <w:color w:val="A4063E" w:themeColor="accent6"/>
          <w:sz w:val="22"/>
        </w:rPr>
      </w:pPr>
    </w:p>
    <w:p w14:paraId="2B2A2C32" w14:textId="77777777" w:rsidR="0014766B" w:rsidRPr="0014766B" w:rsidRDefault="0014766B" w:rsidP="0014766B">
      <w:pPr>
        <w:spacing w:after="160" w:line="259" w:lineRule="auto"/>
        <w:ind w:left="360"/>
        <w:contextualSpacing/>
        <w:rPr>
          <w:color w:val="A4063E" w:themeColor="accent6"/>
          <w:sz w:val="22"/>
        </w:rPr>
      </w:pPr>
    </w:p>
    <w:p w14:paraId="0BEE4D30" w14:textId="77777777" w:rsidR="0014766B" w:rsidRPr="0014766B" w:rsidRDefault="0014766B" w:rsidP="0014766B">
      <w:pPr>
        <w:spacing w:after="160" w:line="259" w:lineRule="auto"/>
        <w:ind w:left="360"/>
        <w:contextualSpacing/>
        <w:rPr>
          <w:color w:val="A4063E" w:themeColor="accent6"/>
          <w:sz w:val="22"/>
        </w:rPr>
      </w:pPr>
    </w:p>
    <w:p w14:paraId="5013E7CE" w14:textId="77777777" w:rsidR="0014766B" w:rsidRPr="0014766B" w:rsidRDefault="0014766B" w:rsidP="0014766B">
      <w:pPr>
        <w:spacing w:after="160" w:line="259" w:lineRule="auto"/>
        <w:ind w:left="360"/>
        <w:contextualSpacing/>
        <w:rPr>
          <w:color w:val="A4063E" w:themeColor="accent6"/>
          <w:sz w:val="22"/>
        </w:rPr>
      </w:pPr>
    </w:p>
    <w:p w14:paraId="26B09A9C" w14:textId="77777777" w:rsidR="0014766B" w:rsidRPr="0014766B" w:rsidRDefault="0014766B" w:rsidP="0014766B">
      <w:pPr>
        <w:spacing w:after="160" w:line="259" w:lineRule="auto"/>
        <w:ind w:left="360"/>
        <w:contextualSpacing/>
        <w:rPr>
          <w:color w:val="A4063E" w:themeColor="accent6"/>
          <w:sz w:val="22"/>
        </w:rPr>
      </w:pPr>
    </w:p>
    <w:p w14:paraId="6028252B" w14:textId="77777777" w:rsidR="0014766B" w:rsidRPr="0014766B" w:rsidRDefault="0014766B" w:rsidP="0014766B">
      <w:pPr>
        <w:spacing w:after="160" w:line="259" w:lineRule="auto"/>
        <w:ind w:left="360"/>
        <w:contextualSpacing/>
        <w:rPr>
          <w:color w:val="A4063E" w:themeColor="accent6"/>
          <w:sz w:val="22"/>
        </w:rPr>
      </w:pPr>
    </w:p>
    <w:p w14:paraId="7F26BBEF" w14:textId="77777777" w:rsidR="0014766B" w:rsidRPr="0014766B" w:rsidRDefault="0014766B" w:rsidP="0014766B">
      <w:pPr>
        <w:spacing w:after="160" w:line="259" w:lineRule="auto"/>
        <w:ind w:left="360"/>
        <w:contextualSpacing/>
        <w:rPr>
          <w:color w:val="A4063E" w:themeColor="accent6"/>
          <w:sz w:val="22"/>
        </w:rPr>
      </w:pPr>
    </w:p>
    <w:p w14:paraId="0C04AD73" w14:textId="77777777" w:rsidR="0014766B" w:rsidRPr="0014766B" w:rsidRDefault="0014766B" w:rsidP="0014766B">
      <w:pPr>
        <w:spacing w:after="160" w:line="259" w:lineRule="auto"/>
        <w:ind w:left="360"/>
        <w:contextualSpacing/>
        <w:rPr>
          <w:color w:val="A4063E" w:themeColor="accent6"/>
          <w:sz w:val="22"/>
        </w:rPr>
      </w:pPr>
    </w:p>
    <w:p w14:paraId="2A7EBE5D" w14:textId="77777777" w:rsidR="0014766B" w:rsidRPr="0014766B" w:rsidRDefault="0014766B" w:rsidP="0014766B">
      <w:pPr>
        <w:spacing w:after="160" w:line="259" w:lineRule="auto"/>
        <w:ind w:left="360"/>
        <w:contextualSpacing/>
        <w:rPr>
          <w:color w:val="A4063E" w:themeColor="accent6"/>
          <w:sz w:val="22"/>
        </w:rPr>
      </w:pPr>
    </w:p>
    <w:p w14:paraId="5B59C85B" w14:textId="77777777" w:rsidR="0014766B" w:rsidRPr="0014766B" w:rsidRDefault="0014766B" w:rsidP="0014766B">
      <w:pPr>
        <w:spacing w:after="160" w:line="259" w:lineRule="auto"/>
        <w:ind w:left="360"/>
        <w:contextualSpacing/>
        <w:rPr>
          <w:color w:val="A4063E" w:themeColor="accent6"/>
          <w:sz w:val="22"/>
        </w:rPr>
      </w:pPr>
    </w:p>
    <w:p w14:paraId="1E682B58" w14:textId="77777777" w:rsidR="0014766B" w:rsidRPr="0014766B" w:rsidRDefault="0014766B" w:rsidP="0014766B">
      <w:pPr>
        <w:spacing w:after="160" w:line="259" w:lineRule="auto"/>
        <w:ind w:left="360"/>
        <w:contextualSpacing/>
        <w:rPr>
          <w:color w:val="A4063E" w:themeColor="accent6"/>
          <w:sz w:val="22"/>
        </w:rPr>
      </w:pPr>
    </w:p>
    <w:p w14:paraId="1D53921B" w14:textId="77777777" w:rsidR="0014766B" w:rsidRPr="0014766B" w:rsidRDefault="0014766B" w:rsidP="0014766B">
      <w:pPr>
        <w:spacing w:after="160" w:line="259" w:lineRule="auto"/>
        <w:ind w:left="360"/>
        <w:contextualSpacing/>
        <w:rPr>
          <w:color w:val="A4063E" w:themeColor="accent6"/>
          <w:sz w:val="22"/>
        </w:rPr>
      </w:pPr>
    </w:p>
    <w:p w14:paraId="2A18E60F" w14:textId="77777777" w:rsidR="0014766B" w:rsidRPr="0014766B" w:rsidRDefault="0014766B" w:rsidP="0014766B">
      <w:pPr>
        <w:spacing w:after="160" w:line="259" w:lineRule="auto"/>
        <w:ind w:left="360"/>
        <w:contextualSpacing/>
        <w:rPr>
          <w:color w:val="A4063E" w:themeColor="accent6"/>
          <w:sz w:val="22"/>
        </w:rPr>
      </w:pPr>
    </w:p>
    <w:p w14:paraId="183E9588" w14:textId="77777777" w:rsidR="0014766B" w:rsidRPr="0014766B" w:rsidRDefault="0014766B" w:rsidP="0014766B">
      <w:pPr>
        <w:spacing w:after="160" w:line="259" w:lineRule="auto"/>
        <w:ind w:left="360"/>
        <w:contextualSpacing/>
        <w:rPr>
          <w:color w:val="A4063E" w:themeColor="accent6"/>
          <w:sz w:val="22"/>
        </w:rPr>
      </w:pPr>
    </w:p>
    <w:p w14:paraId="33FB5235" w14:textId="77777777" w:rsidR="0014766B" w:rsidRPr="0014766B" w:rsidRDefault="0014766B" w:rsidP="0014766B">
      <w:pPr>
        <w:spacing w:after="160" w:line="259" w:lineRule="auto"/>
        <w:ind w:left="360"/>
        <w:contextualSpacing/>
        <w:rPr>
          <w:color w:val="A4063E" w:themeColor="accent6"/>
          <w:sz w:val="22"/>
        </w:rPr>
      </w:pPr>
    </w:p>
    <w:p w14:paraId="4B8D7FE3" w14:textId="77777777" w:rsidR="0014766B" w:rsidRPr="0014766B" w:rsidRDefault="0014766B" w:rsidP="0014766B">
      <w:pPr>
        <w:spacing w:after="160" w:line="259" w:lineRule="auto"/>
        <w:ind w:left="360"/>
        <w:contextualSpacing/>
        <w:rPr>
          <w:color w:val="A4063E" w:themeColor="accent6"/>
          <w:sz w:val="22"/>
        </w:rPr>
      </w:pPr>
    </w:p>
    <w:p w14:paraId="0E700FFE" w14:textId="77777777" w:rsidR="0014766B" w:rsidRPr="0014766B" w:rsidRDefault="0014766B" w:rsidP="0014766B">
      <w:pPr>
        <w:spacing w:after="160" w:line="259" w:lineRule="auto"/>
        <w:ind w:left="360"/>
        <w:contextualSpacing/>
        <w:rPr>
          <w:color w:val="A4063E" w:themeColor="accent6"/>
          <w:sz w:val="22"/>
        </w:rPr>
      </w:pPr>
    </w:p>
    <w:p w14:paraId="7C2245A8" w14:textId="790A173B" w:rsidR="0014766B" w:rsidRDefault="0014766B" w:rsidP="0014766B">
      <w:pPr>
        <w:spacing w:after="160" w:line="259" w:lineRule="auto"/>
        <w:rPr>
          <w:color w:val="A4063E" w:themeColor="accent6"/>
          <w:sz w:val="22"/>
        </w:rPr>
      </w:pPr>
    </w:p>
    <w:p w14:paraId="132A20DF" w14:textId="6F81258A" w:rsidR="0039393B" w:rsidRDefault="0039393B" w:rsidP="0014766B">
      <w:pPr>
        <w:spacing w:after="160" w:line="259" w:lineRule="auto"/>
        <w:rPr>
          <w:color w:val="A4063E" w:themeColor="accent6"/>
          <w:sz w:val="22"/>
        </w:rPr>
      </w:pPr>
    </w:p>
    <w:p w14:paraId="488A204F" w14:textId="6A1FF0C6" w:rsidR="0039393B" w:rsidRDefault="0039393B" w:rsidP="0014766B">
      <w:pPr>
        <w:spacing w:after="160" w:line="259" w:lineRule="auto"/>
        <w:rPr>
          <w:color w:val="A4063E" w:themeColor="accent6"/>
          <w:sz w:val="22"/>
        </w:rPr>
      </w:pPr>
    </w:p>
    <w:p w14:paraId="6664D40A" w14:textId="7EC16B98" w:rsidR="0039393B" w:rsidRDefault="0039393B" w:rsidP="0014766B">
      <w:pPr>
        <w:spacing w:after="160" w:line="259" w:lineRule="auto"/>
        <w:rPr>
          <w:color w:val="A4063E" w:themeColor="accent6"/>
          <w:sz w:val="22"/>
        </w:rPr>
      </w:pPr>
    </w:p>
    <w:p w14:paraId="5D49A598" w14:textId="77777777" w:rsidR="0039393B" w:rsidRPr="0014766B" w:rsidRDefault="0039393B" w:rsidP="0014766B">
      <w:pPr>
        <w:spacing w:after="160" w:line="259" w:lineRule="auto"/>
        <w:rPr>
          <w:color w:val="A4063E" w:themeColor="accent6"/>
          <w:sz w:val="22"/>
        </w:rPr>
      </w:pPr>
    </w:p>
    <w:p w14:paraId="49D73BB0"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BUSCAR UN FAVOR CON FILTRO</w:t>
      </w:r>
    </w:p>
    <w:p w14:paraId="611999F0"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2E338593"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Pedro Palacios</w:t>
      </w:r>
    </w:p>
    <w:p w14:paraId="099815C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J20</w:t>
      </w:r>
    </w:p>
    <w:p w14:paraId="2A87F757"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3D2897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Buscar entre la lista de favores publicados</w:t>
      </w:r>
    </w:p>
    <w:p w14:paraId="593999C2"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90" w:name="_Toc26042013"/>
      <w:bookmarkStart w:id="191" w:name="_Toc26042567"/>
      <w:bookmarkStart w:id="192" w:name="_Toc26043131"/>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190"/>
      <w:bookmarkEnd w:id="191"/>
      <w:bookmarkEnd w:id="192"/>
    </w:p>
    <w:p w14:paraId="11CC951A"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Usuario</w:t>
      </w:r>
    </w:p>
    <w:p w14:paraId="7080AFF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La información almacenada de todos los favores que están disponibles en ese instante.</w:t>
      </w:r>
    </w:p>
    <w:p w14:paraId="13EB159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CA8BFCA"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 encuentra en la pantalla de inicio de la aplicación</w:t>
      </w:r>
    </w:p>
    <w:p w14:paraId="30D2721D"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1470923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muestran todos los favores posibles</w:t>
      </w:r>
    </w:p>
    <w:p w14:paraId="3DA4F22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Se posibilita realizar una nueva búsqueda</w:t>
      </w:r>
    </w:p>
    <w:p w14:paraId="7BE9F31E"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193" w:name="_Toc26042014"/>
      <w:bookmarkStart w:id="194" w:name="_Toc26042568"/>
      <w:bookmarkStart w:id="195" w:name="_Toc26043132"/>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193"/>
      <w:bookmarkEnd w:id="194"/>
      <w:bookmarkEnd w:id="195"/>
    </w:p>
    <w:p w14:paraId="5920ADE6"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55BC2EE3"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la opción buscar un favor.</w:t>
      </w:r>
    </w:p>
    <w:p w14:paraId="2F5FAE9B"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la pantalla de búsqueda con filtro.</w:t>
      </w:r>
    </w:p>
    <w:p w14:paraId="04BA389E"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recompensa mínima en grollies (opcional).</w:t>
      </w:r>
    </w:p>
    <w:p w14:paraId="771AC3BC"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decide buscar por localización y selecciona una distancia máxima (opcional).</w:t>
      </w:r>
    </w:p>
    <w:p w14:paraId="58D4084B"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introduce una fecha límite máxima (opcional).</w:t>
      </w:r>
    </w:p>
    <w:p w14:paraId="594F0EF8"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lanza la búsqueda.</w:t>
      </w:r>
    </w:p>
    <w:p w14:paraId="48FE253F" w14:textId="77777777" w:rsidR="0014766B" w:rsidRPr="0014766B" w:rsidRDefault="0014766B" w:rsidP="0014766B">
      <w:pPr>
        <w:rPr>
          <w:color w:val="37393B" w:themeColor="text1" w:themeTint="D9"/>
          <w:sz w:val="26"/>
          <w:szCs w:val="26"/>
        </w:rPr>
      </w:pPr>
    </w:p>
    <w:p w14:paraId="58E7C3F7" w14:textId="77777777" w:rsidR="0014766B" w:rsidRPr="0014766B" w:rsidRDefault="0014766B" w:rsidP="0014766B">
      <w:pPr>
        <w:rPr>
          <w:color w:val="37393B" w:themeColor="text1" w:themeTint="D9"/>
          <w:sz w:val="26"/>
          <w:szCs w:val="26"/>
        </w:rPr>
      </w:pPr>
    </w:p>
    <w:p w14:paraId="4E55D204"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selecciona los favores de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que verifican los filtros introducidos.</w:t>
      </w:r>
    </w:p>
    <w:p w14:paraId="4D66C3E3"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lastRenderedPageBreak/>
        <w:t xml:space="preserve">La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el resultado de esta selección.</w:t>
      </w:r>
    </w:p>
    <w:p w14:paraId="7A75AC89" w14:textId="77777777" w:rsidR="0014766B" w:rsidRPr="0014766B" w:rsidRDefault="0014766B" w:rsidP="00A44210">
      <w:pPr>
        <w:numPr>
          <w:ilvl w:val="0"/>
          <w:numId w:val="8"/>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37393B" w:themeColor="text1" w:themeTint="D9"/>
          <w:sz w:val="26"/>
          <w:szCs w:val="26"/>
        </w:rPr>
        <w:t xml:space="preserve"> muestra por pantalla los favores seleccionados.</w:t>
      </w:r>
    </w:p>
    <w:p w14:paraId="0F68F224" w14:textId="77777777" w:rsidR="0014766B" w:rsidRPr="0014766B" w:rsidRDefault="0014766B" w:rsidP="0014766B">
      <w:pPr>
        <w:ind w:left="720"/>
        <w:contextualSpacing/>
        <w:rPr>
          <w:color w:val="37393B" w:themeColor="text1" w:themeTint="D9"/>
          <w:sz w:val="26"/>
          <w:szCs w:val="26"/>
        </w:rPr>
      </w:pPr>
    </w:p>
    <w:p w14:paraId="481E17FC"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196" w:name="_Toc26042015"/>
      <w:bookmarkStart w:id="197" w:name="_Toc26042569"/>
      <w:bookmarkStart w:id="198" w:name="_Toc26043133"/>
      <w:r w:rsidRPr="0014766B">
        <w:rPr>
          <w:rFonts w:ascii="Times New Roman" w:eastAsiaTheme="majorEastAsia" w:hAnsi="Times New Roman" w:cstheme="majorBidi"/>
          <w:color w:val="A4063E" w:themeColor="accent6"/>
          <w:sz w:val="40"/>
          <w:szCs w:val="32"/>
          <w:u w:val="single"/>
        </w:rPr>
        <w:t>Flujos secundarios:</w:t>
      </w:r>
      <w:bookmarkEnd w:id="196"/>
      <w:bookmarkEnd w:id="197"/>
      <w:bookmarkEnd w:id="198"/>
      <w:r w:rsidRPr="0014766B">
        <w:rPr>
          <w:rFonts w:ascii="Times New Roman" w:eastAsiaTheme="majorEastAsia" w:hAnsi="Times New Roman" w:cstheme="majorBidi"/>
          <w:color w:val="A4063E" w:themeColor="accent6"/>
          <w:sz w:val="40"/>
          <w:szCs w:val="32"/>
          <w:u w:val="single"/>
        </w:rPr>
        <w:t xml:space="preserve"> </w:t>
      </w:r>
    </w:p>
    <w:p w14:paraId="458AEE45"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DE3B118" w14:textId="77777777" w:rsidR="0014766B" w:rsidRPr="0014766B" w:rsidRDefault="0014766B" w:rsidP="0014766B">
      <w:pPr>
        <w:spacing w:after="160" w:line="259" w:lineRule="auto"/>
        <w:ind w:left="718"/>
        <w:rPr>
          <w:rFonts w:ascii="Times New Roman" w:eastAsia="Times New Roman" w:hAnsi="Times New Roman" w:cs="Times New Roman"/>
          <w:color w:val="auto"/>
          <w:sz w:val="26"/>
          <w:szCs w:val="26"/>
        </w:rPr>
      </w:pPr>
      <w:r w:rsidRPr="0014766B">
        <w:rPr>
          <w:rFonts w:ascii="Times New Roman" w:eastAsia="Times New Roman" w:hAnsi="Times New Roman" w:cs="Times New Roman"/>
          <w:color w:val="37393B" w:themeColor="text1" w:themeTint="D9"/>
          <w:sz w:val="26"/>
          <w:szCs w:val="26"/>
        </w:rPr>
        <w:t xml:space="preserve">6.1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auto"/>
          <w:sz w:val="26"/>
          <w:szCs w:val="26"/>
        </w:rPr>
        <w:t xml:space="preserve">y la </w:t>
      </w:r>
      <w:r w:rsidRPr="0014766B">
        <w:rPr>
          <w:rFonts w:ascii="Times New Roman" w:eastAsia="Times New Roman" w:hAnsi="Times New Roman" w:cs="Times New Roman"/>
          <w:color w:val="A4063E" w:themeColor="accent6"/>
          <w:sz w:val="26"/>
          <w:szCs w:val="26"/>
          <w:u w:val="single"/>
        </w:rPr>
        <w:t xml:space="preserve">base de datos </w:t>
      </w:r>
      <w:r w:rsidRPr="0014766B">
        <w:rPr>
          <w:rFonts w:ascii="Times New Roman" w:eastAsia="Times New Roman" w:hAnsi="Times New Roman" w:cs="Times New Roman"/>
          <w:color w:val="auto"/>
          <w:sz w:val="26"/>
          <w:szCs w:val="26"/>
        </w:rPr>
        <w:t>se le avisa al usuario de que el servicio no está disponible en ese momento.</w:t>
      </w:r>
    </w:p>
    <w:p w14:paraId="230DD25E"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644C224F" w14:textId="77777777" w:rsidR="0014766B" w:rsidRPr="0014766B" w:rsidRDefault="0014766B" w:rsidP="0014766B">
      <w:pPr>
        <w:spacing w:after="160" w:line="259" w:lineRule="auto"/>
        <w:ind w:left="70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 xml:space="preserve">8.1 En el caso en que la búsqueda no obtenga resultados se notifica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y se le da la opción de modificar filtros de búsqueda</w:t>
      </w:r>
    </w:p>
    <w:p w14:paraId="57CD1973" w14:textId="77777777" w:rsidR="0014766B" w:rsidRPr="0014766B" w:rsidRDefault="0014766B" w:rsidP="0014766B">
      <w:pPr>
        <w:spacing w:after="160" w:line="259" w:lineRule="auto"/>
        <w:ind w:left="360"/>
        <w:contextualSpacing/>
        <w:rPr>
          <w:color w:val="A4063E" w:themeColor="accent6"/>
          <w:sz w:val="22"/>
        </w:rPr>
      </w:pPr>
    </w:p>
    <w:p w14:paraId="72562811" w14:textId="77777777" w:rsidR="0014766B" w:rsidRPr="0014766B" w:rsidRDefault="0014766B" w:rsidP="0014766B">
      <w:pPr>
        <w:spacing w:after="160" w:line="259" w:lineRule="auto"/>
        <w:ind w:left="360"/>
        <w:contextualSpacing/>
        <w:rPr>
          <w:color w:val="A4063E" w:themeColor="accent6"/>
          <w:sz w:val="22"/>
        </w:rPr>
      </w:pPr>
    </w:p>
    <w:p w14:paraId="6E4C0577" w14:textId="77777777" w:rsidR="0014766B" w:rsidRPr="0014766B" w:rsidRDefault="0014766B" w:rsidP="0014766B">
      <w:pPr>
        <w:spacing w:after="160" w:line="259" w:lineRule="auto"/>
        <w:ind w:left="360"/>
        <w:contextualSpacing/>
        <w:rPr>
          <w:color w:val="A4063E" w:themeColor="accent6"/>
          <w:sz w:val="22"/>
        </w:rPr>
      </w:pPr>
    </w:p>
    <w:p w14:paraId="757A98A5" w14:textId="77777777" w:rsidR="0014766B" w:rsidRPr="0014766B" w:rsidRDefault="0014766B" w:rsidP="0014766B">
      <w:pPr>
        <w:spacing w:after="160" w:line="259" w:lineRule="auto"/>
        <w:ind w:left="360"/>
        <w:contextualSpacing/>
        <w:rPr>
          <w:color w:val="A4063E" w:themeColor="accent6"/>
          <w:sz w:val="22"/>
        </w:rPr>
      </w:pPr>
    </w:p>
    <w:p w14:paraId="7B3ED9DD" w14:textId="77777777" w:rsidR="0014766B" w:rsidRPr="0014766B" w:rsidRDefault="0014766B" w:rsidP="0014766B">
      <w:pPr>
        <w:spacing w:after="160" w:line="259" w:lineRule="auto"/>
        <w:ind w:left="360"/>
        <w:contextualSpacing/>
        <w:rPr>
          <w:color w:val="A4063E" w:themeColor="accent6"/>
          <w:sz w:val="22"/>
        </w:rPr>
      </w:pPr>
    </w:p>
    <w:p w14:paraId="3538F117" w14:textId="77777777" w:rsidR="0014766B" w:rsidRPr="0014766B" w:rsidRDefault="0014766B" w:rsidP="0014766B">
      <w:pPr>
        <w:spacing w:after="160" w:line="259" w:lineRule="auto"/>
        <w:ind w:left="360"/>
        <w:contextualSpacing/>
        <w:rPr>
          <w:color w:val="A4063E" w:themeColor="accent6"/>
          <w:sz w:val="22"/>
        </w:rPr>
      </w:pPr>
    </w:p>
    <w:p w14:paraId="6485D84B" w14:textId="77777777" w:rsidR="0014766B" w:rsidRPr="0014766B" w:rsidRDefault="0014766B" w:rsidP="0014766B">
      <w:pPr>
        <w:spacing w:after="160" w:line="259" w:lineRule="auto"/>
        <w:ind w:left="360"/>
        <w:contextualSpacing/>
        <w:rPr>
          <w:color w:val="A4063E" w:themeColor="accent6"/>
          <w:sz w:val="22"/>
        </w:rPr>
      </w:pPr>
    </w:p>
    <w:p w14:paraId="7DC7A662" w14:textId="77777777" w:rsidR="0014766B" w:rsidRPr="0014766B" w:rsidRDefault="0014766B" w:rsidP="0014766B">
      <w:pPr>
        <w:spacing w:after="160" w:line="259" w:lineRule="auto"/>
        <w:ind w:left="360"/>
        <w:contextualSpacing/>
        <w:rPr>
          <w:color w:val="A4063E" w:themeColor="accent6"/>
          <w:sz w:val="22"/>
        </w:rPr>
      </w:pPr>
    </w:p>
    <w:p w14:paraId="6F470871" w14:textId="77777777" w:rsidR="0014766B" w:rsidRPr="0014766B" w:rsidRDefault="0014766B" w:rsidP="0014766B">
      <w:pPr>
        <w:spacing w:after="160" w:line="259" w:lineRule="auto"/>
        <w:ind w:left="360"/>
        <w:contextualSpacing/>
        <w:rPr>
          <w:color w:val="A4063E" w:themeColor="accent6"/>
          <w:sz w:val="22"/>
        </w:rPr>
      </w:pPr>
    </w:p>
    <w:p w14:paraId="131BC739" w14:textId="77777777" w:rsidR="0014766B" w:rsidRPr="0014766B" w:rsidRDefault="0014766B" w:rsidP="0014766B">
      <w:pPr>
        <w:spacing w:after="160" w:line="259" w:lineRule="auto"/>
        <w:ind w:left="360"/>
        <w:contextualSpacing/>
        <w:rPr>
          <w:color w:val="A4063E" w:themeColor="accent6"/>
          <w:sz w:val="22"/>
        </w:rPr>
      </w:pPr>
    </w:p>
    <w:p w14:paraId="2BB6860A" w14:textId="77777777" w:rsidR="0014766B" w:rsidRPr="0014766B" w:rsidRDefault="0014766B" w:rsidP="0014766B">
      <w:pPr>
        <w:spacing w:after="160" w:line="259" w:lineRule="auto"/>
        <w:ind w:left="360"/>
        <w:contextualSpacing/>
        <w:rPr>
          <w:color w:val="A4063E" w:themeColor="accent6"/>
          <w:sz w:val="22"/>
        </w:rPr>
      </w:pPr>
    </w:p>
    <w:p w14:paraId="1440E72E" w14:textId="77777777" w:rsidR="0014766B" w:rsidRPr="0014766B" w:rsidRDefault="0014766B" w:rsidP="0014766B">
      <w:pPr>
        <w:spacing w:after="160" w:line="259" w:lineRule="auto"/>
        <w:ind w:left="360"/>
        <w:contextualSpacing/>
        <w:rPr>
          <w:color w:val="A4063E" w:themeColor="accent6"/>
          <w:sz w:val="22"/>
        </w:rPr>
      </w:pPr>
    </w:p>
    <w:p w14:paraId="18F1965F" w14:textId="77777777" w:rsidR="0014766B" w:rsidRPr="0014766B" w:rsidRDefault="0014766B" w:rsidP="0014766B">
      <w:pPr>
        <w:spacing w:after="160" w:line="259" w:lineRule="auto"/>
        <w:ind w:left="360"/>
        <w:contextualSpacing/>
        <w:rPr>
          <w:color w:val="A4063E" w:themeColor="accent6"/>
          <w:sz w:val="22"/>
        </w:rPr>
      </w:pPr>
    </w:p>
    <w:p w14:paraId="07227901" w14:textId="77777777" w:rsidR="0014766B" w:rsidRPr="0014766B" w:rsidRDefault="0014766B" w:rsidP="0014766B">
      <w:pPr>
        <w:spacing w:after="160" w:line="259" w:lineRule="auto"/>
        <w:ind w:left="360"/>
        <w:contextualSpacing/>
        <w:rPr>
          <w:color w:val="A4063E" w:themeColor="accent6"/>
          <w:sz w:val="22"/>
        </w:rPr>
      </w:pPr>
    </w:p>
    <w:p w14:paraId="5088E192" w14:textId="77777777" w:rsidR="0014766B" w:rsidRPr="0014766B" w:rsidRDefault="0014766B" w:rsidP="0014766B">
      <w:pPr>
        <w:spacing w:after="160" w:line="259" w:lineRule="auto"/>
        <w:ind w:left="360"/>
        <w:contextualSpacing/>
        <w:rPr>
          <w:color w:val="A4063E" w:themeColor="accent6"/>
          <w:sz w:val="22"/>
        </w:rPr>
      </w:pPr>
    </w:p>
    <w:p w14:paraId="2E427F72" w14:textId="77777777" w:rsidR="0014766B" w:rsidRPr="0014766B" w:rsidRDefault="0014766B" w:rsidP="0014766B">
      <w:pPr>
        <w:spacing w:after="160" w:line="259" w:lineRule="auto"/>
        <w:ind w:left="360"/>
        <w:contextualSpacing/>
        <w:rPr>
          <w:color w:val="A4063E" w:themeColor="accent6"/>
          <w:sz w:val="22"/>
        </w:rPr>
      </w:pPr>
    </w:p>
    <w:p w14:paraId="48201759" w14:textId="77777777" w:rsidR="0014766B" w:rsidRPr="0014766B" w:rsidRDefault="0014766B" w:rsidP="0014766B">
      <w:pPr>
        <w:spacing w:after="160" w:line="259" w:lineRule="auto"/>
        <w:ind w:left="360"/>
        <w:contextualSpacing/>
        <w:rPr>
          <w:color w:val="A4063E" w:themeColor="accent6"/>
          <w:sz w:val="22"/>
        </w:rPr>
      </w:pPr>
    </w:p>
    <w:p w14:paraId="122C907E" w14:textId="77777777" w:rsidR="0014766B" w:rsidRPr="0014766B" w:rsidRDefault="0014766B" w:rsidP="0014766B">
      <w:pPr>
        <w:spacing w:after="160" w:line="259" w:lineRule="auto"/>
        <w:ind w:left="360"/>
        <w:contextualSpacing/>
        <w:rPr>
          <w:color w:val="A4063E" w:themeColor="accent6"/>
          <w:sz w:val="22"/>
        </w:rPr>
      </w:pPr>
    </w:p>
    <w:p w14:paraId="52AFFF79" w14:textId="77777777" w:rsidR="0014766B" w:rsidRPr="0014766B" w:rsidRDefault="0014766B" w:rsidP="0014766B">
      <w:pPr>
        <w:spacing w:after="160" w:line="259" w:lineRule="auto"/>
        <w:ind w:left="360"/>
        <w:contextualSpacing/>
        <w:rPr>
          <w:color w:val="A4063E" w:themeColor="accent6"/>
          <w:sz w:val="22"/>
        </w:rPr>
      </w:pPr>
    </w:p>
    <w:p w14:paraId="44E8ACA8" w14:textId="77777777" w:rsidR="0014766B" w:rsidRPr="0014766B" w:rsidRDefault="0014766B" w:rsidP="0014766B">
      <w:pPr>
        <w:spacing w:after="160" w:line="259" w:lineRule="auto"/>
        <w:ind w:left="360"/>
        <w:contextualSpacing/>
        <w:rPr>
          <w:color w:val="A4063E" w:themeColor="accent6"/>
          <w:sz w:val="22"/>
        </w:rPr>
      </w:pPr>
    </w:p>
    <w:p w14:paraId="2D3491DB" w14:textId="77777777" w:rsidR="0014766B" w:rsidRPr="0014766B" w:rsidRDefault="0014766B" w:rsidP="0014766B">
      <w:pPr>
        <w:spacing w:after="160" w:line="259" w:lineRule="auto"/>
        <w:ind w:left="360"/>
        <w:contextualSpacing/>
        <w:rPr>
          <w:color w:val="A4063E" w:themeColor="accent6"/>
          <w:sz w:val="22"/>
        </w:rPr>
      </w:pPr>
    </w:p>
    <w:p w14:paraId="54CC5CD1" w14:textId="77777777" w:rsidR="0014766B" w:rsidRPr="0014766B" w:rsidRDefault="0014766B" w:rsidP="0014766B">
      <w:pPr>
        <w:spacing w:after="160" w:line="259" w:lineRule="auto"/>
        <w:ind w:left="360"/>
        <w:contextualSpacing/>
        <w:rPr>
          <w:color w:val="A4063E" w:themeColor="accent6"/>
          <w:sz w:val="22"/>
        </w:rPr>
      </w:pPr>
    </w:p>
    <w:p w14:paraId="3F11AB19" w14:textId="77777777" w:rsidR="0014766B" w:rsidRPr="0014766B" w:rsidRDefault="0014766B" w:rsidP="0014766B">
      <w:pPr>
        <w:spacing w:after="160" w:line="259" w:lineRule="auto"/>
        <w:ind w:left="360"/>
        <w:contextualSpacing/>
        <w:rPr>
          <w:color w:val="A4063E" w:themeColor="accent6"/>
          <w:sz w:val="22"/>
        </w:rPr>
      </w:pPr>
    </w:p>
    <w:p w14:paraId="23DDAA83" w14:textId="77777777" w:rsidR="0014766B" w:rsidRPr="0014766B" w:rsidRDefault="0014766B" w:rsidP="0014766B">
      <w:pPr>
        <w:spacing w:after="160" w:line="259" w:lineRule="auto"/>
        <w:ind w:left="360"/>
        <w:contextualSpacing/>
        <w:rPr>
          <w:color w:val="A4063E" w:themeColor="accent6"/>
          <w:sz w:val="22"/>
        </w:rPr>
      </w:pPr>
    </w:p>
    <w:p w14:paraId="09E3218F" w14:textId="77777777" w:rsidR="0014766B" w:rsidRPr="0014766B" w:rsidRDefault="0014766B" w:rsidP="0014766B">
      <w:pPr>
        <w:spacing w:after="160" w:line="259" w:lineRule="auto"/>
        <w:ind w:left="360"/>
        <w:contextualSpacing/>
        <w:rPr>
          <w:color w:val="A4063E" w:themeColor="accent6"/>
          <w:sz w:val="22"/>
        </w:rPr>
      </w:pPr>
    </w:p>
    <w:p w14:paraId="698B26BD" w14:textId="77777777" w:rsidR="0014766B" w:rsidRPr="0014766B" w:rsidRDefault="0014766B" w:rsidP="0014766B">
      <w:pPr>
        <w:spacing w:after="160" w:line="259" w:lineRule="auto"/>
        <w:ind w:left="360"/>
        <w:contextualSpacing/>
        <w:rPr>
          <w:color w:val="A4063E" w:themeColor="accent6"/>
          <w:sz w:val="22"/>
        </w:rPr>
      </w:pPr>
    </w:p>
    <w:p w14:paraId="1A5A1EEB" w14:textId="77777777" w:rsidR="0014766B" w:rsidRPr="0014766B" w:rsidRDefault="0014766B" w:rsidP="0014766B">
      <w:pPr>
        <w:spacing w:after="160" w:line="259" w:lineRule="auto"/>
        <w:ind w:left="360"/>
        <w:contextualSpacing/>
        <w:rPr>
          <w:color w:val="A4063E" w:themeColor="accent6"/>
          <w:sz w:val="22"/>
        </w:rPr>
      </w:pPr>
    </w:p>
    <w:p w14:paraId="0E60D353" w14:textId="77777777" w:rsidR="0014766B" w:rsidRPr="0014766B" w:rsidRDefault="0014766B" w:rsidP="0014766B">
      <w:pPr>
        <w:spacing w:after="160" w:line="259" w:lineRule="auto"/>
        <w:ind w:left="360"/>
        <w:contextualSpacing/>
        <w:rPr>
          <w:color w:val="A4063E" w:themeColor="accent6"/>
          <w:sz w:val="22"/>
        </w:rPr>
      </w:pPr>
    </w:p>
    <w:p w14:paraId="3397C23D" w14:textId="77777777" w:rsidR="0014766B" w:rsidRPr="0014766B" w:rsidRDefault="0014766B" w:rsidP="0014766B">
      <w:pPr>
        <w:spacing w:after="160" w:line="259" w:lineRule="auto"/>
        <w:ind w:left="360"/>
        <w:contextualSpacing/>
        <w:rPr>
          <w:color w:val="A4063E" w:themeColor="accent6"/>
          <w:sz w:val="22"/>
        </w:rPr>
      </w:pPr>
    </w:p>
    <w:p w14:paraId="600362A5" w14:textId="77777777" w:rsidR="0014766B" w:rsidRPr="0014766B" w:rsidRDefault="0014766B" w:rsidP="0014766B">
      <w:pPr>
        <w:spacing w:after="160" w:line="259" w:lineRule="auto"/>
        <w:ind w:left="360"/>
        <w:contextualSpacing/>
        <w:rPr>
          <w:color w:val="A4063E" w:themeColor="accent6"/>
          <w:sz w:val="22"/>
        </w:rPr>
      </w:pPr>
    </w:p>
    <w:p w14:paraId="7CEC2E87" w14:textId="77777777" w:rsidR="0014766B" w:rsidRPr="0014766B" w:rsidRDefault="0014766B" w:rsidP="0014766B">
      <w:pPr>
        <w:spacing w:after="160" w:line="259" w:lineRule="auto"/>
        <w:ind w:left="360"/>
        <w:contextualSpacing/>
        <w:rPr>
          <w:color w:val="A4063E" w:themeColor="accent6"/>
          <w:sz w:val="22"/>
        </w:rPr>
      </w:pPr>
    </w:p>
    <w:p w14:paraId="0BC1E20A" w14:textId="6523BD80" w:rsidR="0014766B" w:rsidRDefault="0014766B" w:rsidP="0014766B">
      <w:pPr>
        <w:spacing w:after="160" w:line="259" w:lineRule="auto"/>
        <w:ind w:left="360"/>
        <w:contextualSpacing/>
        <w:rPr>
          <w:color w:val="A4063E" w:themeColor="accent6"/>
          <w:sz w:val="22"/>
        </w:rPr>
      </w:pPr>
    </w:p>
    <w:p w14:paraId="2729B5E9" w14:textId="77777777" w:rsidR="0039393B" w:rsidRPr="0014766B" w:rsidRDefault="0039393B" w:rsidP="0014766B">
      <w:pPr>
        <w:spacing w:after="160" w:line="259" w:lineRule="auto"/>
        <w:ind w:left="360"/>
        <w:contextualSpacing/>
        <w:rPr>
          <w:color w:val="A4063E" w:themeColor="accent6"/>
          <w:sz w:val="22"/>
        </w:rPr>
      </w:pPr>
    </w:p>
    <w:p w14:paraId="280949D0" w14:textId="77777777" w:rsidR="0014766B" w:rsidRPr="0014766B" w:rsidRDefault="0014766B" w:rsidP="0014766B">
      <w:pPr>
        <w:spacing w:after="160" w:line="259" w:lineRule="auto"/>
        <w:ind w:left="360"/>
        <w:contextualSpacing/>
        <w:rPr>
          <w:color w:val="A4063E" w:themeColor="accent6"/>
          <w:sz w:val="22"/>
        </w:rPr>
      </w:pPr>
    </w:p>
    <w:p w14:paraId="0761828A" w14:textId="77777777" w:rsidR="0014766B" w:rsidRPr="0014766B" w:rsidRDefault="0014766B" w:rsidP="0014766B">
      <w:pPr>
        <w:spacing w:after="160" w:line="259" w:lineRule="auto"/>
        <w:ind w:left="360"/>
        <w:contextualSpacing/>
        <w:rPr>
          <w:color w:val="A4063E" w:themeColor="accent6"/>
          <w:sz w:val="22"/>
        </w:rPr>
      </w:pPr>
    </w:p>
    <w:p w14:paraId="42D990AB" w14:textId="77777777" w:rsidR="0014766B" w:rsidRPr="0014766B" w:rsidRDefault="0014766B" w:rsidP="00A44210">
      <w:pPr>
        <w:numPr>
          <w:ilvl w:val="0"/>
          <w:numId w:val="30"/>
        </w:numPr>
        <w:spacing w:after="160" w:line="259" w:lineRule="auto"/>
        <w:contextualSpacing/>
        <w:rPr>
          <w:color w:val="A4063E" w:themeColor="accent6"/>
          <w:sz w:val="22"/>
          <w:lang w:val="en-US"/>
        </w:rPr>
      </w:pPr>
      <w:proofErr w:type="spellStart"/>
      <w:r w:rsidRPr="0014766B">
        <w:rPr>
          <w:b/>
          <w:color w:val="A4063E" w:themeColor="accent6"/>
          <w:sz w:val="32"/>
          <w:u w:val="single"/>
          <w:lang w:val="en-US"/>
        </w:rPr>
        <w:lastRenderedPageBreak/>
        <w:t>Caso</w:t>
      </w:r>
      <w:proofErr w:type="spellEnd"/>
      <w:r w:rsidRPr="0014766B">
        <w:rPr>
          <w:b/>
          <w:color w:val="A4063E" w:themeColor="accent6"/>
          <w:sz w:val="32"/>
          <w:u w:val="single"/>
          <w:lang w:val="en-US"/>
        </w:rPr>
        <w:t xml:space="preserve"> de </w:t>
      </w:r>
      <w:proofErr w:type="spellStart"/>
      <w:r w:rsidRPr="0014766B">
        <w:rPr>
          <w:b/>
          <w:color w:val="A4063E" w:themeColor="accent6"/>
          <w:sz w:val="32"/>
          <w:u w:val="single"/>
          <w:lang w:val="en-US"/>
        </w:rPr>
        <w:t>uso</w:t>
      </w:r>
      <w:proofErr w:type="spellEnd"/>
      <w:r w:rsidRPr="0014766B">
        <w:rPr>
          <w:b/>
          <w:color w:val="A4063E" w:themeColor="accent6"/>
          <w:sz w:val="32"/>
          <w:u w:val="single"/>
          <w:lang w:val="en-US"/>
        </w:rPr>
        <w:t xml:space="preserve">: </w:t>
      </w:r>
      <w:r w:rsidRPr="0014766B">
        <w:rPr>
          <w:b/>
          <w:color w:val="A4063E" w:themeColor="accent6"/>
          <w:sz w:val="22"/>
          <w:lang w:val="en-US"/>
        </w:rPr>
        <w:t>SELECCIONAR FAVOR</w:t>
      </w:r>
    </w:p>
    <w:p w14:paraId="2F8FD43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p>
    <w:p w14:paraId="3BCD825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lang w:val="en-US"/>
        </w:rPr>
      </w:pPr>
      <w:proofErr w:type="spellStart"/>
      <w:r w:rsidRPr="0014766B">
        <w:rPr>
          <w:rFonts w:ascii="Times New Roman" w:hAnsi="Times New Roman" w:cs="Times New Roman"/>
          <w:b/>
          <w:color w:val="A4063E" w:themeColor="accent6"/>
          <w:sz w:val="22"/>
          <w:u w:val="single"/>
          <w:lang w:val="en-US"/>
        </w:rPr>
        <w:t>Nombre</w:t>
      </w:r>
      <w:proofErr w:type="spellEnd"/>
      <w:r w:rsidRPr="0014766B">
        <w:rPr>
          <w:rFonts w:ascii="Times New Roman" w:hAnsi="Times New Roman" w:cs="Times New Roman"/>
          <w:b/>
          <w:color w:val="A4063E" w:themeColor="accent6"/>
          <w:sz w:val="22"/>
          <w:u w:val="single"/>
          <w:lang w:val="en-US"/>
        </w:rPr>
        <w:t xml:space="preserve"> del AUTOR</w:t>
      </w:r>
      <w:r w:rsidRPr="0014766B">
        <w:rPr>
          <w:rFonts w:ascii="Times New Roman" w:hAnsi="Times New Roman" w:cs="Times New Roman"/>
          <w:b/>
          <w:color w:val="37393B" w:themeColor="text1" w:themeTint="D9"/>
          <w:sz w:val="22"/>
          <w:lang w:val="en-US"/>
        </w:rPr>
        <w:t xml:space="preserve">: </w:t>
      </w:r>
      <w:r w:rsidRPr="0014766B">
        <w:rPr>
          <w:rFonts w:ascii="Times New Roman" w:hAnsi="Times New Roman" w:cs="Times New Roman"/>
          <w:color w:val="37393B" w:themeColor="text1" w:themeTint="D9"/>
          <w:sz w:val="26"/>
          <w:szCs w:val="26"/>
          <w:lang w:val="en-US"/>
        </w:rPr>
        <w:t xml:space="preserve">Alberto </w:t>
      </w:r>
      <w:proofErr w:type="spellStart"/>
      <w:r w:rsidRPr="0014766B">
        <w:rPr>
          <w:rFonts w:ascii="Times New Roman" w:hAnsi="Times New Roman" w:cs="Times New Roman"/>
          <w:color w:val="37393B" w:themeColor="text1" w:themeTint="D9"/>
          <w:sz w:val="26"/>
          <w:szCs w:val="26"/>
          <w:lang w:val="en-US"/>
        </w:rPr>
        <w:t>Almagro</w:t>
      </w:r>
      <w:proofErr w:type="spellEnd"/>
    </w:p>
    <w:p w14:paraId="560D680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J21</w:t>
      </w:r>
    </w:p>
    <w:p w14:paraId="5B5D492F"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24CD6C17" w14:textId="77777777" w:rsidR="0014766B" w:rsidRPr="0014766B" w:rsidRDefault="0014766B" w:rsidP="0014766B">
      <w:pPr>
        <w:spacing w:after="160" w:line="360" w:lineRule="auto"/>
        <w:ind w:left="71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6"/>
          <w:szCs w:val="26"/>
        </w:rPr>
        <w:t xml:space="preserve">El usuario selecciona un favor de los que aparecen en pantalla para acceder a más información sobre esta. </w:t>
      </w:r>
    </w:p>
    <w:p w14:paraId="77B863ED" w14:textId="77777777" w:rsidR="0014766B" w:rsidRPr="00566AA0"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199" w:name="_Toc26042016"/>
      <w:bookmarkStart w:id="200" w:name="_Toc26042570"/>
      <w:bookmarkStart w:id="201" w:name="_Toc26043134"/>
      <w:r w:rsidRPr="00566AA0">
        <w:rPr>
          <w:rFonts w:ascii="Times New Roman" w:eastAsiaTheme="majorEastAsia" w:hAnsi="Times New Roman" w:cstheme="majorBidi"/>
          <w:color w:val="A4063E" w:themeColor="accent6"/>
          <w:sz w:val="32"/>
          <w:szCs w:val="32"/>
          <w:u w:val="single"/>
        </w:rPr>
        <w:t>Actor</w:t>
      </w:r>
      <w:r w:rsidRPr="00566AA0">
        <w:rPr>
          <w:rFonts w:ascii="Times New Roman" w:eastAsiaTheme="majorEastAsia" w:hAnsi="Times New Roman" w:cstheme="majorBidi"/>
          <w:b/>
          <w:color w:val="A4063E" w:themeColor="accent6"/>
          <w:sz w:val="32"/>
          <w:szCs w:val="32"/>
          <w:u w:val="single"/>
        </w:rPr>
        <w:t xml:space="preserve"> </w:t>
      </w:r>
      <w:r w:rsidRPr="00566AA0">
        <w:rPr>
          <w:rFonts w:ascii="Times New Roman" w:eastAsiaTheme="majorEastAsia" w:hAnsi="Times New Roman" w:cstheme="majorBidi"/>
          <w:color w:val="A4063E" w:themeColor="accent6"/>
          <w:sz w:val="32"/>
          <w:szCs w:val="32"/>
          <w:u w:val="single"/>
        </w:rPr>
        <w:t>principal</w:t>
      </w:r>
      <w:r w:rsidRPr="00566AA0">
        <w:rPr>
          <w:rFonts w:ascii="Times New Roman" w:eastAsiaTheme="majorEastAsia" w:hAnsi="Times New Roman" w:cstheme="majorBidi"/>
          <w:b/>
          <w:color w:val="A4063E" w:themeColor="accent6"/>
          <w:sz w:val="32"/>
          <w:szCs w:val="32"/>
          <w:u w:val="single"/>
        </w:rPr>
        <w:t>:</w:t>
      </w:r>
      <w:r w:rsidRPr="00566AA0">
        <w:rPr>
          <w:rFonts w:ascii="Times New Roman" w:eastAsiaTheme="majorEastAsia" w:hAnsi="Times New Roman" w:cstheme="majorBidi"/>
          <w:b/>
          <w:color w:val="A4063E" w:themeColor="accent6"/>
          <w:sz w:val="32"/>
          <w:szCs w:val="32"/>
        </w:rPr>
        <w:t xml:space="preserve"> </w:t>
      </w:r>
      <w:r w:rsidRPr="00566AA0">
        <w:rPr>
          <w:rFonts w:ascii="Times New Roman" w:eastAsiaTheme="majorEastAsia" w:hAnsi="Times New Roman" w:cstheme="majorBidi"/>
          <w:b/>
          <w:color w:val="auto"/>
          <w:sz w:val="26"/>
          <w:szCs w:val="26"/>
        </w:rPr>
        <w:t>Usuario</w:t>
      </w:r>
      <w:bookmarkEnd w:id="199"/>
      <w:bookmarkEnd w:id="200"/>
      <w:bookmarkEnd w:id="201"/>
    </w:p>
    <w:p w14:paraId="77DE766D"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Base de datos, Sistema</w:t>
      </w:r>
    </w:p>
    <w:p w14:paraId="2C723334"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 xml:space="preserve">Información mostrada por pantalla por </w:t>
      </w:r>
      <w:r w:rsidRPr="0014766B">
        <w:rPr>
          <w:rFonts w:ascii="Times New Roman" w:eastAsia="Times New Roman" w:hAnsi="Times New Roman" w:cs="Times New Roman"/>
          <w:i/>
          <w:color w:val="37393B" w:themeColor="text1" w:themeTint="D9"/>
          <w:sz w:val="26"/>
          <w:szCs w:val="26"/>
        </w:rPr>
        <w:t>buscar discoteca</w:t>
      </w:r>
      <w:r w:rsidRPr="0014766B">
        <w:rPr>
          <w:rFonts w:ascii="Times New Roman" w:eastAsia="Times New Roman" w:hAnsi="Times New Roman" w:cs="Times New Roman"/>
          <w:color w:val="37393B" w:themeColor="text1" w:themeTint="D9"/>
          <w:sz w:val="26"/>
          <w:szCs w:val="26"/>
        </w:rPr>
        <w:t>. La información almacenada de todas las discotecas en la base de datos</w:t>
      </w:r>
    </w:p>
    <w:p w14:paraId="34231241"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40802294" w14:textId="77777777" w:rsidR="0014766B" w:rsidRPr="0014766B" w:rsidRDefault="0014766B" w:rsidP="0014766B">
      <w:pPr>
        <w:spacing w:after="160" w:line="360" w:lineRule="auto"/>
        <w:ind w:left="708" w:right="1966"/>
        <w:rPr>
          <w:rFonts w:ascii="Times New Roman" w:hAnsi="Times New Roman" w:cs="Times New Roman"/>
          <w:color w:val="auto"/>
          <w:sz w:val="20"/>
        </w:rPr>
      </w:pPr>
      <w:r w:rsidRPr="0014766B">
        <w:rPr>
          <w:rFonts w:ascii="Times New Roman" w:eastAsia="Times New Roman" w:hAnsi="Times New Roman" w:cs="Times New Roman"/>
          <w:color w:val="37393B" w:themeColor="text1" w:themeTint="D9"/>
          <w:sz w:val="26"/>
          <w:szCs w:val="26"/>
        </w:rPr>
        <w:t xml:space="preserve">El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uto"/>
          <w:sz w:val="26"/>
          <w:szCs w:val="26"/>
        </w:rPr>
        <w:t xml:space="preserve"> ha utilizado </w:t>
      </w:r>
      <w:r w:rsidRPr="0014766B">
        <w:rPr>
          <w:rFonts w:ascii="Times New Roman" w:eastAsia="Times New Roman" w:hAnsi="Times New Roman" w:cs="Times New Roman"/>
          <w:i/>
          <w:color w:val="auto"/>
          <w:sz w:val="26"/>
          <w:szCs w:val="26"/>
        </w:rPr>
        <w:t>buscar favor</w:t>
      </w:r>
      <w:r w:rsidRPr="0014766B">
        <w:rPr>
          <w:rFonts w:ascii="Times New Roman" w:eastAsia="Times New Roman" w:hAnsi="Times New Roman" w:cs="Times New Roman"/>
          <w:color w:val="auto"/>
          <w:sz w:val="26"/>
          <w:szCs w:val="26"/>
        </w:rPr>
        <w:t xml:space="preserve"> con éxito</w:t>
      </w:r>
    </w:p>
    <w:p w14:paraId="0EBB4EE0" w14:textId="77777777" w:rsidR="0014766B" w:rsidRPr="00566AA0"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w:t>
      </w:r>
      <w:r w:rsidRPr="00566AA0">
        <w:rPr>
          <w:rFonts w:ascii="Times New Roman" w:hAnsi="Times New Roman" w:cs="Times New Roman"/>
          <w:b/>
          <w:color w:val="A4063E" w:themeColor="accent6"/>
          <w:sz w:val="30"/>
          <w:szCs w:val="30"/>
          <w:u w:val="single"/>
        </w:rPr>
        <w:t xml:space="preserve">Postcondiciones: </w:t>
      </w:r>
    </w:p>
    <w:p w14:paraId="42CDA950"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accede al perfil con la información del favor seleccionado</w:t>
      </w:r>
    </w:p>
    <w:p w14:paraId="66E535E8"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al cargar el favor seleccionado</w:t>
      </w:r>
      <w:r w:rsidRPr="0014766B">
        <w:rPr>
          <w:rFonts w:ascii="Times New Roman" w:hAnsi="Times New Roman" w:cs="Times New Roman"/>
          <w:color w:val="37393B" w:themeColor="text1" w:themeTint="D9"/>
          <w:sz w:val="22"/>
        </w:rPr>
        <w:t xml:space="preserve"> </w:t>
      </w:r>
    </w:p>
    <w:p w14:paraId="0251E8F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202" w:name="_Toc26042017"/>
      <w:bookmarkStart w:id="203" w:name="_Toc26042571"/>
      <w:bookmarkStart w:id="204" w:name="_Toc26043135"/>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202"/>
      <w:bookmarkEnd w:id="203"/>
      <w:bookmarkEnd w:id="204"/>
    </w:p>
    <w:p w14:paraId="1B6208FF"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1AFFCEE5"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usuario</w:t>
      </w:r>
      <w:r w:rsidRPr="0014766B">
        <w:rPr>
          <w:color w:val="A4063E" w:themeColor="accent6"/>
          <w:sz w:val="26"/>
          <w:szCs w:val="26"/>
        </w:rPr>
        <w:t xml:space="preserve"> </w:t>
      </w:r>
      <w:r w:rsidRPr="0014766B">
        <w:rPr>
          <w:color w:val="37393B" w:themeColor="text1" w:themeTint="D9"/>
          <w:sz w:val="26"/>
          <w:szCs w:val="26"/>
        </w:rPr>
        <w:t>selecciona un favor mostrado en pantalla.</w:t>
      </w:r>
    </w:p>
    <w:p w14:paraId="62B0F0C5"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pide a la base de datos la información del favor.</w:t>
      </w:r>
    </w:p>
    <w:p w14:paraId="39119DA4"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base de datos</w:t>
      </w:r>
      <w:r w:rsidRPr="0014766B">
        <w:rPr>
          <w:color w:val="A4063E" w:themeColor="accent6"/>
          <w:sz w:val="26"/>
          <w:szCs w:val="26"/>
        </w:rPr>
        <w:t xml:space="preserve"> </w:t>
      </w:r>
      <w:r w:rsidRPr="0014766B">
        <w:rPr>
          <w:color w:val="37393B" w:themeColor="text1" w:themeTint="D9"/>
          <w:sz w:val="26"/>
          <w:szCs w:val="26"/>
        </w:rPr>
        <w:t>devuelve la información del favor solicitado</w:t>
      </w:r>
    </w:p>
    <w:p w14:paraId="73D981E1" w14:textId="77777777" w:rsidR="0014766B" w:rsidRPr="0014766B" w:rsidRDefault="0014766B" w:rsidP="00A44210">
      <w:pPr>
        <w:numPr>
          <w:ilvl w:val="0"/>
          <w:numId w:val="9"/>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u w:val="single"/>
        </w:rPr>
        <w:t>sistema</w:t>
      </w:r>
      <w:r w:rsidRPr="0014766B">
        <w:rPr>
          <w:color w:val="A4063E" w:themeColor="accent6"/>
          <w:sz w:val="26"/>
          <w:szCs w:val="26"/>
        </w:rPr>
        <w:t xml:space="preserve"> </w:t>
      </w:r>
      <w:r w:rsidRPr="0014766B">
        <w:rPr>
          <w:color w:val="37393B" w:themeColor="text1" w:themeTint="D9"/>
          <w:sz w:val="26"/>
          <w:szCs w:val="26"/>
        </w:rPr>
        <w:t>muestra en pantalla la información de la discoteca seleccionada</w:t>
      </w:r>
    </w:p>
    <w:p w14:paraId="7A5884C1" w14:textId="77777777" w:rsidR="0014766B" w:rsidRPr="0014766B" w:rsidRDefault="0014766B" w:rsidP="0014766B">
      <w:pPr>
        <w:ind w:left="720"/>
        <w:contextualSpacing/>
        <w:rPr>
          <w:color w:val="37393B" w:themeColor="text1" w:themeTint="D9"/>
          <w:sz w:val="26"/>
          <w:szCs w:val="26"/>
        </w:rPr>
      </w:pPr>
    </w:p>
    <w:p w14:paraId="30E9CF3C"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205" w:name="_Toc26042018"/>
      <w:bookmarkStart w:id="206" w:name="_Toc26042572"/>
      <w:bookmarkStart w:id="207" w:name="_Toc26043136"/>
      <w:r w:rsidRPr="00566AA0">
        <w:rPr>
          <w:rFonts w:ascii="Times New Roman" w:eastAsiaTheme="majorEastAsia" w:hAnsi="Times New Roman" w:cstheme="majorBidi"/>
          <w:color w:val="A4063E" w:themeColor="accent6"/>
          <w:sz w:val="40"/>
          <w:szCs w:val="32"/>
          <w:u w:val="single"/>
        </w:rPr>
        <w:lastRenderedPageBreak/>
        <w:t>Flujos secundarios:</w:t>
      </w:r>
      <w:bookmarkEnd w:id="205"/>
      <w:bookmarkEnd w:id="206"/>
      <w:bookmarkEnd w:id="207"/>
      <w:r w:rsidRPr="00566AA0">
        <w:rPr>
          <w:rFonts w:ascii="Times New Roman" w:eastAsiaTheme="majorEastAsia" w:hAnsi="Times New Roman" w:cstheme="majorBidi"/>
          <w:color w:val="A4063E" w:themeColor="accent6"/>
          <w:sz w:val="40"/>
          <w:szCs w:val="32"/>
          <w:u w:val="single"/>
        </w:rPr>
        <w:t xml:space="preserve"> </w:t>
      </w:r>
    </w:p>
    <w:p w14:paraId="14BFF2A9" w14:textId="77777777" w:rsidR="0014766B" w:rsidRPr="00566AA0"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22CD0A46"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u w:val="single"/>
        </w:rPr>
      </w:pPr>
      <w:r w:rsidRPr="0014766B">
        <w:rPr>
          <w:rFonts w:ascii="Times New Roman" w:eastAsia="Times New Roman" w:hAnsi="Times New Roman" w:cs="Times New Roman"/>
          <w:color w:val="37393B" w:themeColor="text1" w:themeTint="D9"/>
          <w:sz w:val="26"/>
          <w:szCs w:val="26"/>
        </w:rPr>
        <w:t xml:space="preserve">2.1 Si no es posible la comunicación entre el </w:t>
      </w:r>
      <w:r w:rsidRPr="0014766B">
        <w:rPr>
          <w:rFonts w:ascii="Times New Roman" w:eastAsia="Times New Roman" w:hAnsi="Times New Roman" w:cs="Times New Roman"/>
          <w:color w:val="A4063E" w:themeColor="accent6"/>
          <w:sz w:val="26"/>
          <w:szCs w:val="26"/>
          <w:u w:val="single"/>
        </w:rPr>
        <w:t>sistema</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y la </w:t>
      </w:r>
      <w:r w:rsidRPr="0014766B">
        <w:rPr>
          <w:rFonts w:ascii="Times New Roman" w:eastAsia="Times New Roman" w:hAnsi="Times New Roman" w:cs="Times New Roman"/>
          <w:color w:val="A4063E" w:themeColor="accent6"/>
          <w:sz w:val="26"/>
          <w:szCs w:val="26"/>
          <w:u w:val="single"/>
        </w:rPr>
        <w:t>base de datos</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 xml:space="preserve">se avisa al </w:t>
      </w:r>
      <w:r w:rsidRPr="0014766B">
        <w:rPr>
          <w:rFonts w:ascii="Times New Roman" w:eastAsia="Times New Roman" w:hAnsi="Times New Roman" w:cs="Times New Roman"/>
          <w:color w:val="A4063E" w:themeColor="accent6"/>
          <w:sz w:val="26"/>
          <w:szCs w:val="26"/>
          <w:u w:val="single"/>
        </w:rPr>
        <w:t>usuario</w:t>
      </w:r>
      <w:r w:rsidRPr="0014766B">
        <w:rPr>
          <w:rFonts w:ascii="Times New Roman" w:eastAsia="Times New Roman" w:hAnsi="Times New Roman" w:cs="Times New Roman"/>
          <w:color w:val="A4063E" w:themeColor="accent6"/>
          <w:sz w:val="26"/>
          <w:szCs w:val="26"/>
        </w:rPr>
        <w:t xml:space="preserve"> </w:t>
      </w:r>
      <w:r w:rsidRPr="0014766B">
        <w:rPr>
          <w:rFonts w:ascii="Times New Roman" w:eastAsia="Times New Roman" w:hAnsi="Times New Roman" w:cs="Times New Roman"/>
          <w:color w:val="37393B" w:themeColor="text1" w:themeTint="D9"/>
          <w:sz w:val="26"/>
          <w:szCs w:val="26"/>
        </w:rPr>
        <w:t>de que el servicio no está disponible en ese momento.</w:t>
      </w:r>
    </w:p>
    <w:p w14:paraId="2F0FE0D8" w14:textId="77777777" w:rsidR="0014766B" w:rsidRPr="0014766B" w:rsidRDefault="0014766B" w:rsidP="0014766B">
      <w:pPr>
        <w:spacing w:after="160" w:line="259" w:lineRule="auto"/>
        <w:ind w:left="360"/>
        <w:contextualSpacing/>
        <w:rPr>
          <w:color w:val="A4063E" w:themeColor="accent6"/>
          <w:sz w:val="22"/>
        </w:rPr>
      </w:pPr>
    </w:p>
    <w:p w14:paraId="0F3187E7" w14:textId="77777777" w:rsidR="0014766B" w:rsidRPr="0014766B" w:rsidRDefault="0014766B" w:rsidP="0014766B">
      <w:pPr>
        <w:spacing w:after="160" w:line="259" w:lineRule="auto"/>
        <w:ind w:left="360"/>
        <w:contextualSpacing/>
        <w:rPr>
          <w:color w:val="A4063E" w:themeColor="accent6"/>
          <w:sz w:val="22"/>
        </w:rPr>
      </w:pPr>
    </w:p>
    <w:p w14:paraId="7A375CB1" w14:textId="77777777" w:rsidR="0014766B" w:rsidRPr="0014766B" w:rsidRDefault="0014766B" w:rsidP="0014766B">
      <w:pPr>
        <w:spacing w:after="160" w:line="259" w:lineRule="auto"/>
        <w:ind w:left="360"/>
        <w:contextualSpacing/>
        <w:rPr>
          <w:color w:val="A4063E" w:themeColor="accent6"/>
          <w:sz w:val="22"/>
        </w:rPr>
      </w:pPr>
    </w:p>
    <w:p w14:paraId="38EBDFD9" w14:textId="77777777" w:rsidR="0014766B" w:rsidRPr="0014766B" w:rsidRDefault="0014766B" w:rsidP="0014766B">
      <w:pPr>
        <w:spacing w:after="160" w:line="259" w:lineRule="auto"/>
        <w:ind w:left="360"/>
        <w:contextualSpacing/>
        <w:rPr>
          <w:color w:val="A4063E" w:themeColor="accent6"/>
          <w:sz w:val="22"/>
        </w:rPr>
      </w:pPr>
    </w:p>
    <w:p w14:paraId="4BF750E3" w14:textId="77777777" w:rsidR="0014766B" w:rsidRPr="0014766B" w:rsidRDefault="0014766B" w:rsidP="0014766B">
      <w:pPr>
        <w:spacing w:after="160" w:line="259" w:lineRule="auto"/>
        <w:ind w:left="360"/>
        <w:contextualSpacing/>
        <w:rPr>
          <w:color w:val="A4063E" w:themeColor="accent6"/>
          <w:sz w:val="22"/>
        </w:rPr>
      </w:pPr>
    </w:p>
    <w:p w14:paraId="69E6F21F" w14:textId="77777777" w:rsidR="0014766B" w:rsidRPr="0014766B" w:rsidRDefault="0014766B" w:rsidP="0014766B">
      <w:pPr>
        <w:spacing w:after="160" w:line="259" w:lineRule="auto"/>
        <w:ind w:left="360"/>
        <w:contextualSpacing/>
        <w:rPr>
          <w:color w:val="A4063E" w:themeColor="accent6"/>
          <w:sz w:val="22"/>
        </w:rPr>
      </w:pPr>
    </w:p>
    <w:p w14:paraId="5BE39169" w14:textId="77777777" w:rsidR="0014766B" w:rsidRPr="0014766B" w:rsidRDefault="0014766B" w:rsidP="0014766B">
      <w:pPr>
        <w:spacing w:after="160" w:line="259" w:lineRule="auto"/>
        <w:ind w:left="360"/>
        <w:contextualSpacing/>
        <w:rPr>
          <w:color w:val="A4063E" w:themeColor="accent6"/>
          <w:sz w:val="22"/>
        </w:rPr>
      </w:pPr>
    </w:p>
    <w:p w14:paraId="444E568A" w14:textId="77777777" w:rsidR="0014766B" w:rsidRPr="0014766B" w:rsidRDefault="0014766B" w:rsidP="0014766B">
      <w:pPr>
        <w:spacing w:after="160" w:line="259" w:lineRule="auto"/>
        <w:ind w:left="360"/>
        <w:contextualSpacing/>
        <w:rPr>
          <w:color w:val="A4063E" w:themeColor="accent6"/>
          <w:sz w:val="22"/>
        </w:rPr>
      </w:pPr>
    </w:p>
    <w:p w14:paraId="0C5ACD78" w14:textId="77777777" w:rsidR="0014766B" w:rsidRPr="0014766B" w:rsidRDefault="0014766B" w:rsidP="0014766B">
      <w:pPr>
        <w:spacing w:after="160" w:line="259" w:lineRule="auto"/>
        <w:ind w:left="360"/>
        <w:contextualSpacing/>
        <w:rPr>
          <w:color w:val="A4063E" w:themeColor="accent6"/>
          <w:sz w:val="22"/>
        </w:rPr>
      </w:pPr>
    </w:p>
    <w:p w14:paraId="12892633" w14:textId="77777777" w:rsidR="0014766B" w:rsidRPr="0014766B" w:rsidRDefault="0014766B" w:rsidP="0014766B">
      <w:pPr>
        <w:spacing w:after="160" w:line="259" w:lineRule="auto"/>
        <w:ind w:left="360"/>
        <w:contextualSpacing/>
        <w:rPr>
          <w:color w:val="A4063E" w:themeColor="accent6"/>
          <w:sz w:val="22"/>
        </w:rPr>
      </w:pPr>
    </w:p>
    <w:p w14:paraId="328B2F72" w14:textId="77777777" w:rsidR="0014766B" w:rsidRPr="0014766B" w:rsidRDefault="0014766B" w:rsidP="0014766B">
      <w:pPr>
        <w:spacing w:after="160" w:line="259" w:lineRule="auto"/>
        <w:ind w:left="360"/>
        <w:contextualSpacing/>
        <w:rPr>
          <w:color w:val="A4063E" w:themeColor="accent6"/>
          <w:sz w:val="22"/>
        </w:rPr>
      </w:pPr>
    </w:p>
    <w:p w14:paraId="20A7F5BE" w14:textId="77777777" w:rsidR="0014766B" w:rsidRPr="0014766B" w:rsidRDefault="0014766B" w:rsidP="0014766B">
      <w:pPr>
        <w:spacing w:after="160" w:line="259" w:lineRule="auto"/>
        <w:ind w:left="360"/>
        <w:contextualSpacing/>
        <w:rPr>
          <w:color w:val="A4063E" w:themeColor="accent6"/>
          <w:sz w:val="22"/>
        </w:rPr>
      </w:pPr>
    </w:p>
    <w:p w14:paraId="668B3EE1" w14:textId="77777777" w:rsidR="0014766B" w:rsidRPr="0014766B" w:rsidRDefault="0014766B" w:rsidP="0014766B">
      <w:pPr>
        <w:spacing w:after="160" w:line="259" w:lineRule="auto"/>
        <w:ind w:left="360"/>
        <w:contextualSpacing/>
        <w:rPr>
          <w:color w:val="A4063E" w:themeColor="accent6"/>
          <w:sz w:val="22"/>
        </w:rPr>
      </w:pPr>
    </w:p>
    <w:p w14:paraId="06F83B2C" w14:textId="77777777" w:rsidR="0014766B" w:rsidRPr="0014766B" w:rsidRDefault="0014766B" w:rsidP="0014766B">
      <w:pPr>
        <w:spacing w:after="160" w:line="259" w:lineRule="auto"/>
        <w:ind w:left="360"/>
        <w:contextualSpacing/>
        <w:rPr>
          <w:color w:val="A4063E" w:themeColor="accent6"/>
          <w:sz w:val="22"/>
        </w:rPr>
      </w:pPr>
    </w:p>
    <w:p w14:paraId="7C02BD01" w14:textId="77777777" w:rsidR="0014766B" w:rsidRPr="0014766B" w:rsidRDefault="0014766B" w:rsidP="0014766B">
      <w:pPr>
        <w:spacing w:after="160" w:line="259" w:lineRule="auto"/>
        <w:ind w:left="360"/>
        <w:contextualSpacing/>
        <w:rPr>
          <w:color w:val="A4063E" w:themeColor="accent6"/>
          <w:sz w:val="22"/>
        </w:rPr>
      </w:pPr>
    </w:p>
    <w:p w14:paraId="1019CE25" w14:textId="77777777" w:rsidR="0014766B" w:rsidRPr="0014766B" w:rsidRDefault="0014766B" w:rsidP="0014766B">
      <w:pPr>
        <w:spacing w:after="160" w:line="259" w:lineRule="auto"/>
        <w:ind w:left="360"/>
        <w:contextualSpacing/>
        <w:rPr>
          <w:color w:val="A4063E" w:themeColor="accent6"/>
          <w:sz w:val="22"/>
        </w:rPr>
      </w:pPr>
    </w:p>
    <w:p w14:paraId="490621CE" w14:textId="77777777" w:rsidR="0014766B" w:rsidRPr="0014766B" w:rsidRDefault="0014766B" w:rsidP="0014766B">
      <w:pPr>
        <w:spacing w:after="160" w:line="259" w:lineRule="auto"/>
        <w:ind w:left="360"/>
        <w:contextualSpacing/>
        <w:rPr>
          <w:color w:val="A4063E" w:themeColor="accent6"/>
          <w:sz w:val="22"/>
        </w:rPr>
      </w:pPr>
    </w:p>
    <w:p w14:paraId="0B4BB6CD" w14:textId="77777777" w:rsidR="0014766B" w:rsidRPr="0014766B" w:rsidRDefault="0014766B" w:rsidP="0014766B">
      <w:pPr>
        <w:spacing w:after="160" w:line="259" w:lineRule="auto"/>
        <w:ind w:left="360"/>
        <w:contextualSpacing/>
        <w:rPr>
          <w:color w:val="A4063E" w:themeColor="accent6"/>
          <w:sz w:val="22"/>
        </w:rPr>
      </w:pPr>
    </w:p>
    <w:p w14:paraId="72B09D94" w14:textId="77777777" w:rsidR="0014766B" w:rsidRPr="0014766B" w:rsidRDefault="0014766B" w:rsidP="0014766B">
      <w:pPr>
        <w:spacing w:after="160" w:line="259" w:lineRule="auto"/>
        <w:ind w:left="360"/>
        <w:contextualSpacing/>
        <w:rPr>
          <w:color w:val="A4063E" w:themeColor="accent6"/>
          <w:sz w:val="22"/>
        </w:rPr>
      </w:pPr>
    </w:p>
    <w:p w14:paraId="7C9A1F10" w14:textId="77777777" w:rsidR="0014766B" w:rsidRPr="0014766B" w:rsidRDefault="0014766B" w:rsidP="0014766B">
      <w:pPr>
        <w:spacing w:after="160" w:line="259" w:lineRule="auto"/>
        <w:ind w:left="360"/>
        <w:contextualSpacing/>
        <w:rPr>
          <w:color w:val="A4063E" w:themeColor="accent6"/>
          <w:sz w:val="22"/>
        </w:rPr>
      </w:pPr>
    </w:p>
    <w:p w14:paraId="3FA6A305" w14:textId="77777777" w:rsidR="0014766B" w:rsidRPr="0014766B" w:rsidRDefault="0014766B" w:rsidP="0014766B">
      <w:pPr>
        <w:spacing w:after="160" w:line="259" w:lineRule="auto"/>
        <w:ind w:left="360"/>
        <w:contextualSpacing/>
        <w:rPr>
          <w:color w:val="A4063E" w:themeColor="accent6"/>
          <w:sz w:val="22"/>
        </w:rPr>
      </w:pPr>
    </w:p>
    <w:p w14:paraId="76C8DA8B" w14:textId="77777777" w:rsidR="0014766B" w:rsidRPr="0014766B" w:rsidRDefault="0014766B" w:rsidP="0014766B">
      <w:pPr>
        <w:spacing w:after="160" w:line="259" w:lineRule="auto"/>
        <w:ind w:left="360"/>
        <w:contextualSpacing/>
        <w:rPr>
          <w:color w:val="A4063E" w:themeColor="accent6"/>
          <w:sz w:val="22"/>
        </w:rPr>
      </w:pPr>
    </w:p>
    <w:p w14:paraId="1274FDA3" w14:textId="77777777" w:rsidR="0014766B" w:rsidRPr="0014766B" w:rsidRDefault="0014766B" w:rsidP="0014766B">
      <w:pPr>
        <w:spacing w:after="160" w:line="259" w:lineRule="auto"/>
        <w:ind w:left="360"/>
        <w:contextualSpacing/>
        <w:rPr>
          <w:color w:val="A4063E" w:themeColor="accent6"/>
          <w:sz w:val="22"/>
        </w:rPr>
      </w:pPr>
    </w:p>
    <w:p w14:paraId="2D330280" w14:textId="77777777" w:rsidR="0014766B" w:rsidRPr="0014766B" w:rsidRDefault="0014766B" w:rsidP="0014766B">
      <w:pPr>
        <w:spacing w:after="160" w:line="259" w:lineRule="auto"/>
        <w:ind w:left="360"/>
        <w:contextualSpacing/>
        <w:rPr>
          <w:color w:val="A4063E" w:themeColor="accent6"/>
          <w:sz w:val="22"/>
        </w:rPr>
      </w:pPr>
    </w:p>
    <w:p w14:paraId="18F3A964" w14:textId="77777777" w:rsidR="0014766B" w:rsidRPr="0014766B" w:rsidRDefault="0014766B" w:rsidP="0014766B">
      <w:pPr>
        <w:spacing w:after="160" w:line="259" w:lineRule="auto"/>
        <w:ind w:left="360"/>
        <w:contextualSpacing/>
        <w:rPr>
          <w:color w:val="A4063E" w:themeColor="accent6"/>
          <w:sz w:val="22"/>
        </w:rPr>
      </w:pPr>
    </w:p>
    <w:p w14:paraId="56B62057" w14:textId="77777777" w:rsidR="0014766B" w:rsidRPr="0014766B" w:rsidRDefault="0014766B" w:rsidP="0014766B">
      <w:pPr>
        <w:spacing w:after="160" w:line="259" w:lineRule="auto"/>
        <w:ind w:left="360"/>
        <w:contextualSpacing/>
        <w:rPr>
          <w:color w:val="A4063E" w:themeColor="accent6"/>
          <w:sz w:val="22"/>
        </w:rPr>
      </w:pPr>
    </w:p>
    <w:p w14:paraId="2403A098" w14:textId="77777777" w:rsidR="0014766B" w:rsidRPr="0014766B" w:rsidRDefault="0014766B" w:rsidP="0014766B">
      <w:pPr>
        <w:spacing w:after="160" w:line="259" w:lineRule="auto"/>
        <w:ind w:left="360"/>
        <w:contextualSpacing/>
        <w:rPr>
          <w:color w:val="A4063E" w:themeColor="accent6"/>
          <w:sz w:val="22"/>
        </w:rPr>
      </w:pPr>
    </w:p>
    <w:p w14:paraId="3A34ABC7" w14:textId="77777777" w:rsidR="0014766B" w:rsidRPr="0014766B" w:rsidRDefault="0014766B" w:rsidP="0014766B">
      <w:pPr>
        <w:spacing w:after="160" w:line="259" w:lineRule="auto"/>
        <w:ind w:left="360"/>
        <w:contextualSpacing/>
        <w:rPr>
          <w:color w:val="A4063E" w:themeColor="accent6"/>
          <w:sz w:val="22"/>
        </w:rPr>
      </w:pPr>
    </w:p>
    <w:p w14:paraId="11AED2DA" w14:textId="77777777" w:rsidR="0014766B" w:rsidRPr="0014766B" w:rsidRDefault="0014766B" w:rsidP="0014766B">
      <w:pPr>
        <w:spacing w:after="160" w:line="259" w:lineRule="auto"/>
        <w:ind w:left="360"/>
        <w:contextualSpacing/>
        <w:rPr>
          <w:color w:val="A4063E" w:themeColor="accent6"/>
          <w:sz w:val="22"/>
        </w:rPr>
      </w:pPr>
    </w:p>
    <w:p w14:paraId="7ADBBBB3" w14:textId="77777777" w:rsidR="0014766B" w:rsidRPr="0014766B" w:rsidRDefault="0014766B" w:rsidP="0014766B">
      <w:pPr>
        <w:spacing w:after="160" w:line="259" w:lineRule="auto"/>
        <w:ind w:left="360"/>
        <w:contextualSpacing/>
        <w:rPr>
          <w:color w:val="A4063E" w:themeColor="accent6"/>
          <w:sz w:val="22"/>
        </w:rPr>
      </w:pPr>
    </w:p>
    <w:p w14:paraId="5ABCBF4E" w14:textId="77777777" w:rsidR="0014766B" w:rsidRPr="0014766B" w:rsidRDefault="0014766B" w:rsidP="0014766B">
      <w:pPr>
        <w:spacing w:after="160" w:line="259" w:lineRule="auto"/>
        <w:ind w:left="360"/>
        <w:contextualSpacing/>
        <w:rPr>
          <w:color w:val="A4063E" w:themeColor="accent6"/>
          <w:sz w:val="22"/>
        </w:rPr>
      </w:pPr>
    </w:p>
    <w:p w14:paraId="16040827" w14:textId="77777777" w:rsidR="0014766B" w:rsidRPr="0014766B" w:rsidRDefault="0014766B" w:rsidP="0014766B">
      <w:pPr>
        <w:spacing w:after="160" w:line="259" w:lineRule="auto"/>
        <w:ind w:left="360"/>
        <w:contextualSpacing/>
        <w:rPr>
          <w:color w:val="A4063E" w:themeColor="accent6"/>
          <w:sz w:val="22"/>
        </w:rPr>
      </w:pPr>
    </w:p>
    <w:p w14:paraId="33B97A77" w14:textId="77777777" w:rsidR="0014766B" w:rsidRPr="0014766B" w:rsidRDefault="0014766B" w:rsidP="0014766B">
      <w:pPr>
        <w:spacing w:after="160" w:line="259" w:lineRule="auto"/>
        <w:ind w:left="360"/>
        <w:contextualSpacing/>
        <w:rPr>
          <w:color w:val="A4063E" w:themeColor="accent6"/>
          <w:sz w:val="22"/>
        </w:rPr>
      </w:pPr>
    </w:p>
    <w:p w14:paraId="6D9BE6D8" w14:textId="77777777" w:rsidR="0014766B" w:rsidRPr="0014766B" w:rsidRDefault="0014766B" w:rsidP="0014766B">
      <w:pPr>
        <w:spacing w:after="160" w:line="259" w:lineRule="auto"/>
        <w:ind w:left="360"/>
        <w:contextualSpacing/>
        <w:rPr>
          <w:color w:val="A4063E" w:themeColor="accent6"/>
          <w:sz w:val="22"/>
        </w:rPr>
      </w:pPr>
    </w:p>
    <w:p w14:paraId="10F3CE7A" w14:textId="77777777" w:rsidR="0014766B" w:rsidRPr="0014766B" w:rsidRDefault="0014766B" w:rsidP="0014766B">
      <w:pPr>
        <w:spacing w:after="160" w:line="259" w:lineRule="auto"/>
        <w:ind w:left="360"/>
        <w:contextualSpacing/>
        <w:rPr>
          <w:color w:val="A4063E" w:themeColor="accent6"/>
          <w:sz w:val="22"/>
        </w:rPr>
      </w:pPr>
    </w:p>
    <w:p w14:paraId="7444E846" w14:textId="77777777" w:rsidR="0014766B" w:rsidRPr="0014766B" w:rsidRDefault="0014766B" w:rsidP="0014766B">
      <w:pPr>
        <w:spacing w:after="160" w:line="259" w:lineRule="auto"/>
        <w:ind w:left="360"/>
        <w:contextualSpacing/>
        <w:rPr>
          <w:color w:val="A4063E" w:themeColor="accent6"/>
          <w:sz w:val="22"/>
        </w:rPr>
      </w:pPr>
    </w:p>
    <w:p w14:paraId="128FA9FD" w14:textId="77777777" w:rsidR="0014766B" w:rsidRPr="0014766B" w:rsidRDefault="0014766B" w:rsidP="0014766B">
      <w:pPr>
        <w:spacing w:after="160" w:line="259" w:lineRule="auto"/>
        <w:ind w:left="360"/>
        <w:contextualSpacing/>
        <w:rPr>
          <w:color w:val="A4063E" w:themeColor="accent6"/>
          <w:sz w:val="22"/>
        </w:rPr>
      </w:pPr>
    </w:p>
    <w:p w14:paraId="2C78F965" w14:textId="77777777" w:rsidR="0014766B" w:rsidRPr="0014766B" w:rsidRDefault="0014766B" w:rsidP="0014766B">
      <w:pPr>
        <w:spacing w:after="160" w:line="259" w:lineRule="auto"/>
        <w:ind w:left="360"/>
        <w:contextualSpacing/>
        <w:rPr>
          <w:color w:val="A4063E" w:themeColor="accent6"/>
          <w:sz w:val="22"/>
        </w:rPr>
      </w:pPr>
    </w:p>
    <w:p w14:paraId="38047128" w14:textId="77777777" w:rsidR="0014766B" w:rsidRPr="0014766B" w:rsidRDefault="0014766B" w:rsidP="0014766B">
      <w:pPr>
        <w:spacing w:after="160" w:line="259" w:lineRule="auto"/>
        <w:ind w:left="360"/>
        <w:contextualSpacing/>
        <w:rPr>
          <w:color w:val="A4063E" w:themeColor="accent6"/>
          <w:sz w:val="22"/>
        </w:rPr>
      </w:pPr>
    </w:p>
    <w:p w14:paraId="1D75E0BA" w14:textId="77777777" w:rsidR="0014766B" w:rsidRPr="0014766B" w:rsidRDefault="0014766B" w:rsidP="0014766B">
      <w:pPr>
        <w:spacing w:after="160" w:line="259" w:lineRule="auto"/>
        <w:ind w:left="360"/>
        <w:contextualSpacing/>
        <w:rPr>
          <w:color w:val="A4063E" w:themeColor="accent6"/>
          <w:sz w:val="22"/>
        </w:rPr>
      </w:pPr>
    </w:p>
    <w:p w14:paraId="4E3B0734" w14:textId="77777777" w:rsidR="0014766B" w:rsidRPr="0014766B" w:rsidRDefault="0014766B" w:rsidP="0014766B">
      <w:pPr>
        <w:spacing w:after="160" w:line="259" w:lineRule="auto"/>
        <w:ind w:left="360"/>
        <w:contextualSpacing/>
        <w:rPr>
          <w:color w:val="A4063E" w:themeColor="accent6"/>
          <w:sz w:val="22"/>
        </w:rPr>
      </w:pPr>
    </w:p>
    <w:p w14:paraId="4990223E" w14:textId="753F1FBB" w:rsidR="0014766B" w:rsidRDefault="0014766B" w:rsidP="0014766B">
      <w:pPr>
        <w:spacing w:after="160" w:line="259" w:lineRule="auto"/>
        <w:ind w:left="360"/>
        <w:contextualSpacing/>
        <w:rPr>
          <w:color w:val="A4063E" w:themeColor="accent6"/>
          <w:sz w:val="22"/>
        </w:rPr>
      </w:pPr>
    </w:p>
    <w:p w14:paraId="11B13C40" w14:textId="77777777" w:rsidR="0039393B" w:rsidRPr="0014766B" w:rsidRDefault="0039393B" w:rsidP="0014766B">
      <w:pPr>
        <w:spacing w:after="160" w:line="259" w:lineRule="auto"/>
        <w:ind w:left="360"/>
        <w:contextualSpacing/>
        <w:rPr>
          <w:color w:val="A4063E" w:themeColor="accent6"/>
          <w:sz w:val="22"/>
        </w:rPr>
      </w:pPr>
    </w:p>
    <w:p w14:paraId="397E81E3" w14:textId="77777777" w:rsidR="0014766B" w:rsidRPr="0014766B" w:rsidRDefault="0014766B" w:rsidP="0014766B">
      <w:pPr>
        <w:spacing w:after="160" w:line="259" w:lineRule="auto"/>
        <w:ind w:left="360"/>
        <w:contextualSpacing/>
        <w:rPr>
          <w:color w:val="A4063E" w:themeColor="accent6"/>
          <w:sz w:val="22"/>
        </w:rPr>
      </w:pPr>
    </w:p>
    <w:p w14:paraId="4549A161" w14:textId="77777777" w:rsidR="0014766B" w:rsidRPr="0014766B" w:rsidRDefault="0014766B" w:rsidP="00A44210">
      <w:pPr>
        <w:numPr>
          <w:ilvl w:val="0"/>
          <w:numId w:val="30"/>
        </w:numPr>
        <w:spacing w:after="160" w:line="259" w:lineRule="auto"/>
        <w:contextualSpacing/>
        <w:rPr>
          <w:color w:val="A4063E" w:themeColor="accent6"/>
          <w:sz w:val="22"/>
        </w:rPr>
      </w:pPr>
      <w:r w:rsidRPr="0014766B">
        <w:rPr>
          <w:b/>
          <w:color w:val="A4063E" w:themeColor="accent6"/>
          <w:sz w:val="32"/>
          <w:u w:val="single"/>
        </w:rPr>
        <w:lastRenderedPageBreak/>
        <w:t xml:space="preserve">Caso de uso: </w:t>
      </w:r>
      <w:r w:rsidRPr="0014766B">
        <w:rPr>
          <w:b/>
          <w:color w:val="A4063E" w:themeColor="accent6"/>
          <w:sz w:val="22"/>
        </w:rPr>
        <w:t>CHATEAR CON USUARIO</w:t>
      </w:r>
    </w:p>
    <w:p w14:paraId="34C0DDC1"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rPr>
      </w:pPr>
    </w:p>
    <w:p w14:paraId="660814F2" w14:textId="77777777" w:rsidR="0014766B" w:rsidRPr="0014766B" w:rsidRDefault="0014766B" w:rsidP="0014766B">
      <w:pPr>
        <w:spacing w:after="160" w:line="360" w:lineRule="auto"/>
        <w:ind w:left="-5"/>
        <w:rPr>
          <w:rFonts w:ascii="Times New Roman" w:hAnsi="Times New Roman" w:cs="Times New Roman"/>
          <w:b/>
          <w:color w:val="37393B" w:themeColor="text1" w:themeTint="D9"/>
          <w:sz w:val="22"/>
        </w:rPr>
      </w:pPr>
      <w:r w:rsidRPr="0014766B">
        <w:rPr>
          <w:rFonts w:ascii="Times New Roman" w:hAnsi="Times New Roman" w:cs="Times New Roman"/>
          <w:b/>
          <w:color w:val="A4063E" w:themeColor="accent6"/>
          <w:sz w:val="22"/>
          <w:u w:val="single"/>
        </w:rPr>
        <w:t>Nombre del AUTOR</w:t>
      </w:r>
      <w:r w:rsidRPr="0014766B">
        <w:rPr>
          <w:rFonts w:ascii="Times New Roman" w:hAnsi="Times New Roman" w:cs="Times New Roman"/>
          <w:b/>
          <w:color w:val="37393B" w:themeColor="text1" w:themeTint="D9"/>
          <w:sz w:val="22"/>
        </w:rPr>
        <w:t xml:space="preserve">: </w:t>
      </w:r>
      <w:r w:rsidRPr="0014766B">
        <w:rPr>
          <w:rFonts w:ascii="Times New Roman" w:hAnsi="Times New Roman" w:cs="Times New Roman"/>
          <w:color w:val="37393B" w:themeColor="text1" w:themeTint="D9"/>
          <w:sz w:val="26"/>
          <w:szCs w:val="26"/>
        </w:rPr>
        <w:t>Juan Carlos Llamas</w:t>
      </w:r>
    </w:p>
    <w:p w14:paraId="5F186DF7"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22"/>
          <w:u w:val="single"/>
        </w:rPr>
        <w:t>Identificador</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A4063E" w:themeColor="accent6"/>
          <w:sz w:val="22"/>
        </w:rPr>
        <w:t xml:space="preserve"> </w:t>
      </w:r>
      <w:r w:rsidRPr="0014766B">
        <w:rPr>
          <w:rFonts w:ascii="Times New Roman" w:hAnsi="Times New Roman" w:cs="Times New Roman"/>
          <w:color w:val="37393B" w:themeColor="text1" w:themeTint="D9"/>
          <w:sz w:val="22"/>
        </w:rPr>
        <w:t>J22</w:t>
      </w:r>
    </w:p>
    <w:p w14:paraId="473F85B4" w14:textId="77777777" w:rsidR="0014766B" w:rsidRPr="0014766B" w:rsidRDefault="0014766B" w:rsidP="0014766B">
      <w:pPr>
        <w:spacing w:after="160" w:line="360" w:lineRule="auto"/>
        <w:ind w:left="-5"/>
        <w:rPr>
          <w:rFonts w:ascii="Times New Roman" w:hAnsi="Times New Roman" w:cs="Times New Roman"/>
          <w:b/>
          <w:color w:val="A4063E" w:themeColor="accent6"/>
          <w:sz w:val="22"/>
          <w:u w:val="single"/>
        </w:rPr>
      </w:pPr>
      <w:r w:rsidRPr="0014766B">
        <w:rPr>
          <w:rFonts w:ascii="Times New Roman" w:hAnsi="Times New Roman" w:cs="Times New Roman"/>
          <w:b/>
          <w:color w:val="A4063E" w:themeColor="accent6"/>
          <w:sz w:val="22"/>
          <w:u w:val="single"/>
        </w:rPr>
        <w:t xml:space="preserve">Objetivo en Contexto: </w:t>
      </w:r>
    </w:p>
    <w:p w14:paraId="6AF93696"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6"/>
          <w:szCs w:val="26"/>
        </w:rPr>
      </w:pP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0"/>
        </w:rPr>
        <w:tab/>
      </w:r>
      <w:r w:rsidRPr="0014766B">
        <w:rPr>
          <w:rFonts w:ascii="Times New Roman" w:hAnsi="Times New Roman" w:cs="Times New Roman"/>
          <w:color w:val="37393B" w:themeColor="text1" w:themeTint="D9"/>
          <w:sz w:val="26"/>
          <w:szCs w:val="26"/>
        </w:rPr>
        <w:t>El usuario selecciona el chat para hablar sobre el favor en cuestión</w:t>
      </w:r>
    </w:p>
    <w:p w14:paraId="75AFFD6B" w14:textId="77777777" w:rsidR="0014766B" w:rsidRPr="0014766B" w:rsidRDefault="0014766B" w:rsidP="0014766B">
      <w:pPr>
        <w:keepNext/>
        <w:keepLines/>
        <w:spacing w:before="240" w:line="360" w:lineRule="auto"/>
        <w:ind w:left="-5"/>
        <w:outlineLvl w:val="0"/>
        <w:rPr>
          <w:rFonts w:ascii="Times New Roman" w:eastAsiaTheme="majorEastAsia" w:hAnsi="Times New Roman" w:cstheme="majorBidi"/>
          <w:b/>
          <w:color w:val="37393B" w:themeColor="text1" w:themeTint="D9"/>
          <w:sz w:val="32"/>
          <w:szCs w:val="32"/>
        </w:rPr>
      </w:pPr>
      <w:bookmarkStart w:id="208" w:name="_Toc26042019"/>
      <w:bookmarkStart w:id="209" w:name="_Toc26042573"/>
      <w:bookmarkStart w:id="210" w:name="_Toc26043137"/>
      <w:r w:rsidRPr="0014766B">
        <w:rPr>
          <w:rFonts w:ascii="Times New Roman" w:eastAsiaTheme="majorEastAsia" w:hAnsi="Times New Roman" w:cstheme="majorBidi"/>
          <w:color w:val="A4063E" w:themeColor="accent6"/>
          <w:sz w:val="32"/>
          <w:szCs w:val="32"/>
          <w:u w:val="single"/>
        </w:rPr>
        <w:t>Actor</w:t>
      </w:r>
      <w:r w:rsidRPr="0014766B">
        <w:rPr>
          <w:rFonts w:ascii="Times New Roman" w:eastAsiaTheme="majorEastAsia" w:hAnsi="Times New Roman" w:cstheme="majorBidi"/>
          <w:b/>
          <w:color w:val="A4063E" w:themeColor="accent6"/>
          <w:sz w:val="32"/>
          <w:szCs w:val="32"/>
          <w:u w:val="single"/>
        </w:rPr>
        <w:t xml:space="preserve"> </w:t>
      </w:r>
      <w:r w:rsidRPr="0014766B">
        <w:rPr>
          <w:rFonts w:ascii="Times New Roman" w:eastAsiaTheme="majorEastAsia" w:hAnsi="Times New Roman" w:cstheme="majorBidi"/>
          <w:color w:val="A4063E" w:themeColor="accent6"/>
          <w:sz w:val="32"/>
          <w:szCs w:val="32"/>
          <w:u w:val="single"/>
        </w:rPr>
        <w:t>principal</w:t>
      </w:r>
      <w:r w:rsidRPr="0014766B">
        <w:rPr>
          <w:rFonts w:ascii="Times New Roman" w:eastAsiaTheme="majorEastAsia" w:hAnsi="Times New Roman" w:cstheme="majorBidi"/>
          <w:b/>
          <w:color w:val="A4063E" w:themeColor="accent6"/>
          <w:sz w:val="32"/>
          <w:szCs w:val="32"/>
          <w:u w:val="single"/>
        </w:rPr>
        <w:t>:</w:t>
      </w:r>
      <w:r w:rsidRPr="0014766B">
        <w:rPr>
          <w:rFonts w:ascii="Times New Roman" w:eastAsiaTheme="majorEastAsia" w:hAnsi="Times New Roman" w:cstheme="majorBidi"/>
          <w:b/>
          <w:color w:val="A4063E" w:themeColor="accent6"/>
          <w:sz w:val="32"/>
          <w:szCs w:val="32"/>
        </w:rPr>
        <w:t xml:space="preserve"> </w:t>
      </w:r>
      <w:r w:rsidRPr="0014766B">
        <w:rPr>
          <w:rFonts w:ascii="Times New Roman" w:eastAsiaTheme="majorEastAsia" w:hAnsi="Times New Roman" w:cstheme="majorBidi"/>
          <w:b/>
          <w:color w:val="37393B" w:themeColor="text1" w:themeTint="D9"/>
          <w:sz w:val="26"/>
          <w:szCs w:val="26"/>
        </w:rPr>
        <w:t>Usuario</w:t>
      </w:r>
      <w:bookmarkEnd w:id="208"/>
      <w:bookmarkEnd w:id="209"/>
      <w:bookmarkEnd w:id="210"/>
    </w:p>
    <w:p w14:paraId="7B99E57B"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0"/>
        </w:rPr>
      </w:pPr>
      <w:r w:rsidRPr="0014766B">
        <w:rPr>
          <w:rFonts w:ascii="Times New Roman" w:hAnsi="Times New Roman" w:cs="Times New Roman"/>
          <w:b/>
          <w:color w:val="A4063E" w:themeColor="accent6"/>
          <w:sz w:val="32"/>
          <w:u w:val="single"/>
        </w:rPr>
        <w:t>Actores</w:t>
      </w:r>
      <w:r w:rsidRPr="0014766B">
        <w:rPr>
          <w:rFonts w:ascii="Times New Roman" w:hAnsi="Times New Roman" w:cs="Times New Roman"/>
          <w:color w:val="A4063E" w:themeColor="accent6"/>
          <w:sz w:val="32"/>
          <w:u w:val="single"/>
        </w:rPr>
        <w:t xml:space="preserve"> </w:t>
      </w:r>
      <w:r w:rsidRPr="0014766B">
        <w:rPr>
          <w:rFonts w:ascii="Times New Roman" w:hAnsi="Times New Roman" w:cs="Times New Roman"/>
          <w:b/>
          <w:color w:val="A4063E" w:themeColor="accent6"/>
          <w:sz w:val="32"/>
          <w:u w:val="single"/>
        </w:rPr>
        <w:t>secundarios</w:t>
      </w:r>
      <w:r w:rsidRPr="0014766B">
        <w:rPr>
          <w:rFonts w:ascii="Times New Roman" w:hAnsi="Times New Roman" w:cs="Times New Roman"/>
          <w:color w:val="A4063E" w:themeColor="accent6"/>
          <w:sz w:val="22"/>
          <w:u w:val="single"/>
        </w:rPr>
        <w:t>:</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Usuario, Sistema, Base de datos</w:t>
      </w:r>
    </w:p>
    <w:p w14:paraId="5A05AA60" w14:textId="77777777" w:rsidR="0014766B" w:rsidRPr="0014766B" w:rsidRDefault="0014766B" w:rsidP="0014766B">
      <w:pPr>
        <w:spacing w:after="160" w:line="360" w:lineRule="auto"/>
        <w:ind w:left="-5"/>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Qué datos usa:</w:t>
      </w:r>
      <w:r w:rsidRPr="0014766B">
        <w:rPr>
          <w:rFonts w:ascii="Times New Roman" w:hAnsi="Times New Roman" w:cs="Times New Roman"/>
          <w:color w:val="37393B" w:themeColor="text1" w:themeTint="D9"/>
          <w:sz w:val="24"/>
        </w:rPr>
        <w:t xml:space="preserve"> </w:t>
      </w:r>
      <w:r w:rsidRPr="0014766B">
        <w:rPr>
          <w:rFonts w:ascii="Times New Roman" w:eastAsia="Times New Roman" w:hAnsi="Times New Roman" w:cs="Times New Roman"/>
          <w:color w:val="37393B" w:themeColor="text1" w:themeTint="D9"/>
          <w:sz w:val="26"/>
          <w:szCs w:val="26"/>
        </w:rPr>
        <w:t>Los datos respectivos al favor seleccionado</w:t>
      </w:r>
    </w:p>
    <w:p w14:paraId="2666071C"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Precondiciones:</w:t>
      </w:r>
    </w:p>
    <w:p w14:paraId="332B75AB" w14:textId="77777777" w:rsidR="0014766B" w:rsidRPr="0014766B" w:rsidRDefault="0014766B" w:rsidP="0014766B">
      <w:pPr>
        <w:spacing w:after="160" w:line="360" w:lineRule="auto"/>
        <w:ind w:left="708" w:right="1966"/>
        <w:rPr>
          <w:rFonts w:ascii="Times New Roman" w:hAnsi="Times New Roman" w:cs="Times New Roman"/>
          <w:color w:val="37393B" w:themeColor="text1" w:themeTint="D9"/>
          <w:sz w:val="20"/>
        </w:rPr>
      </w:pPr>
      <w:r w:rsidRPr="0014766B">
        <w:rPr>
          <w:rFonts w:ascii="Times New Roman" w:eastAsia="Times New Roman" w:hAnsi="Times New Roman" w:cs="Times New Roman"/>
          <w:color w:val="37393B" w:themeColor="text1" w:themeTint="D9"/>
          <w:sz w:val="26"/>
          <w:szCs w:val="26"/>
        </w:rPr>
        <w:t>El usuario selecciona un favor en la lista de favores y después selecciona chatear.</w:t>
      </w:r>
    </w:p>
    <w:p w14:paraId="254DF950" w14:textId="77777777" w:rsidR="0014766B" w:rsidRPr="0014766B" w:rsidRDefault="0014766B" w:rsidP="0014766B">
      <w:pPr>
        <w:spacing w:after="160" w:line="360" w:lineRule="auto"/>
        <w:ind w:left="-5" w:right="1966"/>
        <w:rPr>
          <w:rFonts w:ascii="Times New Roman" w:hAnsi="Times New Roman" w:cs="Times New Roman"/>
          <w:b/>
          <w:color w:val="A4063E" w:themeColor="accent6"/>
          <w:sz w:val="30"/>
          <w:szCs w:val="30"/>
          <w:u w:val="single"/>
        </w:rPr>
      </w:pPr>
      <w:r w:rsidRPr="0014766B">
        <w:rPr>
          <w:rFonts w:ascii="Times New Roman" w:hAnsi="Times New Roman" w:cs="Times New Roman"/>
          <w:b/>
          <w:color w:val="A4063E" w:themeColor="accent6"/>
          <w:sz w:val="30"/>
          <w:szCs w:val="30"/>
          <w:u w:val="single"/>
        </w:rPr>
        <w:t xml:space="preserve"> Postcondiciones: </w:t>
      </w:r>
    </w:p>
    <w:p w14:paraId="3B6243E3"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Éxito:</w:t>
      </w:r>
      <w:r w:rsidRPr="0014766B">
        <w:rPr>
          <w:rFonts w:ascii="Times New Roman" w:hAnsi="Times New Roman" w:cs="Times New Roman"/>
          <w:b/>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Se abre el chat correctamente, permitiendo a ambos usuarios hablar.</w:t>
      </w:r>
    </w:p>
    <w:p w14:paraId="43D31C6E" w14:textId="77777777" w:rsidR="0014766B" w:rsidRPr="0014766B" w:rsidRDefault="0014766B" w:rsidP="0014766B">
      <w:pPr>
        <w:spacing w:after="160" w:line="360" w:lineRule="auto"/>
        <w:ind w:left="-15" w:right="894" w:firstLine="708"/>
        <w:rPr>
          <w:rFonts w:ascii="Times New Roman" w:hAnsi="Times New Roman" w:cs="Times New Roman"/>
          <w:color w:val="37393B" w:themeColor="text1" w:themeTint="D9"/>
          <w:sz w:val="22"/>
        </w:rPr>
      </w:pPr>
      <w:r w:rsidRPr="0014766B">
        <w:rPr>
          <w:rFonts w:ascii="Times New Roman" w:hAnsi="Times New Roman" w:cs="Times New Roman"/>
          <w:b/>
          <w:color w:val="A4063E" w:themeColor="accent6"/>
          <w:sz w:val="30"/>
          <w:szCs w:val="30"/>
          <w:u w:val="single"/>
        </w:rPr>
        <w:t>Fallo:</w:t>
      </w:r>
      <w:r w:rsidRPr="0014766B">
        <w:rPr>
          <w:rFonts w:ascii="Times New Roman" w:hAnsi="Times New Roman" w:cs="Times New Roman"/>
          <w:color w:val="37393B" w:themeColor="text1" w:themeTint="D9"/>
          <w:sz w:val="22"/>
        </w:rPr>
        <w:t xml:space="preserve"> </w:t>
      </w:r>
      <w:r w:rsidRPr="0014766B">
        <w:rPr>
          <w:rFonts w:ascii="Times New Roman" w:eastAsia="Times New Roman" w:hAnsi="Times New Roman" w:cs="Times New Roman"/>
          <w:color w:val="37393B" w:themeColor="text1" w:themeTint="D9"/>
          <w:sz w:val="26"/>
          <w:szCs w:val="26"/>
        </w:rPr>
        <w:t>Mensaje de error: no se ha podido abrir chat</w:t>
      </w:r>
      <w:r w:rsidRPr="0014766B">
        <w:rPr>
          <w:rFonts w:ascii="Times New Roman" w:hAnsi="Times New Roman" w:cs="Times New Roman"/>
          <w:color w:val="37393B" w:themeColor="text1" w:themeTint="D9"/>
          <w:sz w:val="22"/>
        </w:rPr>
        <w:t xml:space="preserve"> </w:t>
      </w:r>
    </w:p>
    <w:p w14:paraId="14F66DF2"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40"/>
          <w:szCs w:val="26"/>
          <w:lang w:val="en-US"/>
        </w:rPr>
      </w:pPr>
      <w:bookmarkStart w:id="211" w:name="_Toc26042020"/>
      <w:bookmarkStart w:id="212" w:name="_Toc26042574"/>
      <w:bookmarkStart w:id="213" w:name="_Toc26043138"/>
      <w:r w:rsidRPr="0014766B">
        <w:rPr>
          <w:rFonts w:ascii="Times New Roman" w:eastAsiaTheme="majorEastAsia" w:hAnsi="Times New Roman" w:cstheme="majorBidi"/>
          <w:color w:val="A4063E" w:themeColor="accent6"/>
          <w:sz w:val="40"/>
          <w:szCs w:val="32"/>
          <w:u w:val="single"/>
          <w:lang w:val="en-US"/>
        </w:rPr>
        <w:t>Flujo principal</w:t>
      </w:r>
      <w:r w:rsidRPr="0014766B">
        <w:rPr>
          <w:rFonts w:ascii="Times New Roman" w:eastAsiaTheme="majorEastAsia" w:hAnsi="Times New Roman" w:cstheme="majorBidi"/>
          <w:b/>
          <w:color w:val="A4063E" w:themeColor="accent6"/>
          <w:sz w:val="40"/>
          <w:szCs w:val="26"/>
          <w:lang w:val="en-US"/>
        </w:rPr>
        <w:t>:</w:t>
      </w:r>
      <w:bookmarkEnd w:id="211"/>
      <w:bookmarkEnd w:id="212"/>
      <w:bookmarkEnd w:id="213"/>
    </w:p>
    <w:p w14:paraId="4CE4A96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b/>
          <w:color w:val="37393B" w:themeColor="text1" w:themeTint="D9"/>
          <w:sz w:val="26"/>
          <w:szCs w:val="26"/>
          <w:lang w:val="en-US"/>
        </w:rPr>
      </w:pPr>
      <w:r w:rsidRPr="0014766B">
        <w:rPr>
          <w:rFonts w:ascii="Times New Roman" w:eastAsiaTheme="majorEastAsia" w:hAnsi="Times New Roman" w:cstheme="majorBidi"/>
          <w:b/>
          <w:color w:val="37393B" w:themeColor="text1" w:themeTint="D9"/>
          <w:sz w:val="26"/>
          <w:szCs w:val="26"/>
          <w:lang w:val="en-US"/>
        </w:rPr>
        <w:t xml:space="preserve"> </w:t>
      </w:r>
    </w:p>
    <w:p w14:paraId="7B4432CD"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usuario </w:t>
      </w:r>
      <w:r w:rsidRPr="0014766B">
        <w:rPr>
          <w:color w:val="37393B" w:themeColor="text1" w:themeTint="D9"/>
          <w:sz w:val="26"/>
          <w:szCs w:val="26"/>
        </w:rPr>
        <w:t>selecciona un favor entre la lista de favores</w:t>
      </w:r>
    </w:p>
    <w:p w14:paraId="025DE6E0" w14:textId="77777777" w:rsidR="0014766B" w:rsidRPr="0014766B" w:rsidRDefault="0014766B" w:rsidP="00A44210">
      <w:pPr>
        <w:numPr>
          <w:ilvl w:val="0"/>
          <w:numId w:val="10"/>
        </w:numPr>
        <w:spacing w:after="160" w:line="259" w:lineRule="auto"/>
        <w:contextualSpacing/>
        <w:rPr>
          <w:color w:val="37393B" w:themeColor="text1" w:themeTint="D9"/>
          <w:sz w:val="26"/>
          <w:szCs w:val="26"/>
          <w:lang w:val="en-US"/>
        </w:rPr>
      </w:pPr>
      <w:r w:rsidRPr="0014766B">
        <w:rPr>
          <w:color w:val="37393B" w:themeColor="text1" w:themeTint="D9"/>
          <w:sz w:val="26"/>
          <w:szCs w:val="26"/>
          <w:lang w:val="en-US"/>
        </w:rPr>
        <w:t xml:space="preserve">El </w:t>
      </w:r>
      <w:proofErr w:type="spellStart"/>
      <w:r w:rsidRPr="0014766B">
        <w:rPr>
          <w:color w:val="A4063E" w:themeColor="accent6"/>
          <w:sz w:val="26"/>
          <w:szCs w:val="26"/>
          <w:lang w:val="en-US"/>
        </w:rPr>
        <w:t>usuario</w:t>
      </w:r>
      <w:proofErr w:type="spellEnd"/>
      <w:r w:rsidRPr="0014766B">
        <w:rPr>
          <w:color w:val="A4063E" w:themeColor="accent6"/>
          <w:sz w:val="26"/>
          <w:szCs w:val="26"/>
          <w:lang w:val="en-US"/>
        </w:rPr>
        <w:t xml:space="preserve"> </w:t>
      </w:r>
      <w:proofErr w:type="spellStart"/>
      <w:r w:rsidRPr="0014766B">
        <w:rPr>
          <w:color w:val="37393B" w:themeColor="text1" w:themeTint="D9"/>
          <w:sz w:val="26"/>
          <w:szCs w:val="26"/>
          <w:lang w:val="en-US"/>
        </w:rPr>
        <w:t>selecciona</w:t>
      </w:r>
      <w:proofErr w:type="spellEnd"/>
      <w:r w:rsidRPr="0014766B">
        <w:rPr>
          <w:color w:val="37393B" w:themeColor="text1" w:themeTint="D9"/>
          <w:sz w:val="26"/>
          <w:szCs w:val="26"/>
          <w:lang w:val="en-US"/>
        </w:rPr>
        <w:t xml:space="preserve"> el chat</w:t>
      </w:r>
    </w:p>
    <w:p w14:paraId="676ED15A"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accede a la </w:t>
      </w:r>
      <w:r w:rsidRPr="0014766B">
        <w:rPr>
          <w:color w:val="A4063E" w:themeColor="accent6"/>
          <w:sz w:val="26"/>
          <w:szCs w:val="26"/>
        </w:rPr>
        <w:t xml:space="preserve">base de datos </w:t>
      </w:r>
      <w:r w:rsidRPr="0014766B">
        <w:rPr>
          <w:color w:val="37393B" w:themeColor="text1" w:themeTint="D9"/>
          <w:sz w:val="26"/>
          <w:szCs w:val="26"/>
        </w:rPr>
        <w:t>y almacena un nuevo chat.</w:t>
      </w:r>
    </w:p>
    <w:p w14:paraId="21624975" w14:textId="77777777" w:rsidR="0014766B" w:rsidRPr="0014766B" w:rsidRDefault="0014766B" w:rsidP="00A44210">
      <w:pPr>
        <w:numPr>
          <w:ilvl w:val="0"/>
          <w:numId w:val="10"/>
        </w:numPr>
        <w:spacing w:after="160" w:line="259" w:lineRule="auto"/>
        <w:contextualSpacing/>
        <w:rPr>
          <w:color w:val="37393B" w:themeColor="text1" w:themeTint="D9"/>
          <w:sz w:val="26"/>
          <w:szCs w:val="26"/>
        </w:rPr>
      </w:pPr>
      <w:r w:rsidRPr="0014766B">
        <w:rPr>
          <w:color w:val="37393B" w:themeColor="text1" w:themeTint="D9"/>
          <w:sz w:val="26"/>
          <w:szCs w:val="26"/>
        </w:rPr>
        <w:t xml:space="preserve">El </w:t>
      </w:r>
      <w:r w:rsidRPr="0014766B">
        <w:rPr>
          <w:color w:val="A4063E" w:themeColor="accent6"/>
          <w:sz w:val="26"/>
          <w:szCs w:val="26"/>
        </w:rPr>
        <w:t xml:space="preserve">sistema </w:t>
      </w:r>
      <w:r w:rsidRPr="0014766B">
        <w:rPr>
          <w:color w:val="37393B" w:themeColor="text1" w:themeTint="D9"/>
          <w:sz w:val="26"/>
          <w:szCs w:val="26"/>
        </w:rPr>
        <w:t xml:space="preserve">lleva a </w:t>
      </w:r>
      <w:r w:rsidRPr="0014766B">
        <w:rPr>
          <w:color w:val="A4063E" w:themeColor="accent6"/>
          <w:sz w:val="26"/>
          <w:szCs w:val="26"/>
        </w:rPr>
        <w:t xml:space="preserve">usuario </w:t>
      </w:r>
      <w:r w:rsidRPr="0014766B">
        <w:rPr>
          <w:color w:val="37393B" w:themeColor="text1" w:themeTint="D9"/>
          <w:sz w:val="26"/>
          <w:szCs w:val="26"/>
        </w:rPr>
        <w:t>es a una nueva pantalla en la que chatear.</w:t>
      </w:r>
    </w:p>
    <w:p w14:paraId="52A8DD3A" w14:textId="77777777" w:rsidR="0014766B" w:rsidRPr="0014766B" w:rsidRDefault="0014766B" w:rsidP="0014766B">
      <w:pPr>
        <w:ind w:left="720"/>
        <w:contextualSpacing/>
        <w:rPr>
          <w:color w:val="37393B" w:themeColor="text1" w:themeTint="D9"/>
          <w:sz w:val="26"/>
          <w:szCs w:val="26"/>
        </w:rPr>
      </w:pPr>
    </w:p>
    <w:p w14:paraId="333BDE1A"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40"/>
          <w:szCs w:val="32"/>
          <w:u w:val="single"/>
        </w:rPr>
      </w:pPr>
      <w:bookmarkStart w:id="214" w:name="_Toc26042021"/>
      <w:bookmarkStart w:id="215" w:name="_Toc26042575"/>
      <w:bookmarkStart w:id="216" w:name="_Toc26043139"/>
      <w:r w:rsidRPr="0014766B">
        <w:rPr>
          <w:rFonts w:ascii="Times New Roman" w:eastAsiaTheme="majorEastAsia" w:hAnsi="Times New Roman" w:cstheme="majorBidi"/>
          <w:color w:val="A4063E" w:themeColor="accent6"/>
          <w:sz w:val="40"/>
          <w:szCs w:val="32"/>
          <w:u w:val="single"/>
        </w:rPr>
        <w:t>Flujos secundarios:</w:t>
      </w:r>
      <w:bookmarkEnd w:id="214"/>
      <w:bookmarkEnd w:id="215"/>
      <w:bookmarkEnd w:id="216"/>
      <w:r w:rsidRPr="0014766B">
        <w:rPr>
          <w:rFonts w:ascii="Times New Roman" w:eastAsiaTheme="majorEastAsia" w:hAnsi="Times New Roman" w:cstheme="majorBidi"/>
          <w:color w:val="A4063E" w:themeColor="accent6"/>
          <w:sz w:val="40"/>
          <w:szCs w:val="32"/>
          <w:u w:val="single"/>
        </w:rPr>
        <w:t xml:space="preserve"> </w:t>
      </w:r>
    </w:p>
    <w:p w14:paraId="1AC451BB" w14:textId="77777777" w:rsidR="0014766B" w:rsidRPr="0014766B" w:rsidRDefault="0014766B" w:rsidP="0014766B">
      <w:pPr>
        <w:keepNext/>
        <w:keepLines/>
        <w:spacing w:before="240" w:line="259" w:lineRule="auto"/>
        <w:ind w:left="-5"/>
        <w:outlineLvl w:val="0"/>
        <w:rPr>
          <w:rFonts w:ascii="Times New Roman" w:eastAsiaTheme="majorEastAsia" w:hAnsi="Times New Roman" w:cstheme="majorBidi"/>
          <w:color w:val="A4063E" w:themeColor="accent6"/>
          <w:sz w:val="18"/>
          <w:szCs w:val="32"/>
          <w:u w:val="single"/>
        </w:rPr>
      </w:pPr>
    </w:p>
    <w:p w14:paraId="788034F1"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r w:rsidRPr="0014766B">
        <w:rPr>
          <w:rFonts w:ascii="Times New Roman" w:eastAsia="Times New Roman" w:hAnsi="Times New Roman" w:cs="Times New Roman"/>
          <w:color w:val="37393B" w:themeColor="text1" w:themeTint="D9"/>
          <w:sz w:val="26"/>
          <w:szCs w:val="26"/>
        </w:rPr>
        <w:t>2.1 Si no se puede almacenar un nuevo chat en la base de datos se notificará al usuario, diciéndole que pruebe en otro momento.</w:t>
      </w:r>
    </w:p>
    <w:p w14:paraId="697C02BA" w14:textId="77777777" w:rsidR="0014766B" w:rsidRPr="0014766B" w:rsidRDefault="0014766B" w:rsidP="0014766B">
      <w:pPr>
        <w:spacing w:after="160" w:line="259" w:lineRule="auto"/>
        <w:ind w:left="718"/>
        <w:rPr>
          <w:rFonts w:ascii="Times New Roman" w:eastAsia="Times New Roman" w:hAnsi="Times New Roman" w:cs="Times New Roman"/>
          <w:color w:val="37393B" w:themeColor="text1" w:themeTint="D9"/>
          <w:sz w:val="26"/>
          <w:szCs w:val="26"/>
        </w:rPr>
      </w:pPr>
    </w:p>
    <w:p w14:paraId="5581791A" w14:textId="77777777" w:rsidR="0014766B" w:rsidRPr="0014766B" w:rsidRDefault="0014766B" w:rsidP="00A44210">
      <w:pPr>
        <w:numPr>
          <w:ilvl w:val="2"/>
          <w:numId w:val="28"/>
        </w:numPr>
        <w:spacing w:after="160" w:line="259" w:lineRule="auto"/>
        <w:contextualSpacing/>
        <w:rPr>
          <w:color w:val="37393B" w:themeColor="text1" w:themeTint="D9"/>
          <w:sz w:val="26"/>
          <w:szCs w:val="26"/>
        </w:rPr>
      </w:pPr>
      <w:r w:rsidRPr="0014766B">
        <w:rPr>
          <w:color w:val="37393B" w:themeColor="text1" w:themeTint="D9"/>
          <w:sz w:val="26"/>
          <w:szCs w:val="26"/>
        </w:rPr>
        <w:t>Si no es posible la comunicación entre el sistema y la base de datos se notificará y se volverá a la pantalla de búsqueda de favores</w:t>
      </w:r>
    </w:p>
    <w:p w14:paraId="630FCAFC" w14:textId="77777777" w:rsidR="0014766B" w:rsidRPr="0014766B" w:rsidRDefault="0014766B" w:rsidP="0014766B">
      <w:pPr>
        <w:spacing w:after="160" w:line="259" w:lineRule="auto"/>
        <w:ind w:left="360"/>
        <w:contextualSpacing/>
        <w:rPr>
          <w:color w:val="37393B" w:themeColor="text1" w:themeTint="D9"/>
          <w:sz w:val="26"/>
          <w:szCs w:val="26"/>
        </w:rPr>
      </w:pPr>
    </w:p>
    <w:p w14:paraId="6FEB1F01" w14:textId="77777777" w:rsidR="0014766B" w:rsidRPr="0014766B" w:rsidRDefault="0014766B" w:rsidP="0014766B">
      <w:pPr>
        <w:spacing w:after="160" w:line="259" w:lineRule="auto"/>
        <w:ind w:left="360"/>
        <w:contextualSpacing/>
        <w:rPr>
          <w:color w:val="A4063E" w:themeColor="accent6"/>
          <w:sz w:val="22"/>
        </w:rPr>
      </w:pPr>
    </w:p>
    <w:p w14:paraId="2A115410" w14:textId="140C115A" w:rsidR="0014766B" w:rsidRPr="0014766B" w:rsidRDefault="00566AA0" w:rsidP="0014766B">
      <w:pPr>
        <w:spacing w:after="160" w:line="259" w:lineRule="auto"/>
        <w:ind w:left="360"/>
        <w:contextualSpacing/>
        <w:rPr>
          <w:color w:val="A4063E" w:themeColor="accent6"/>
          <w:sz w:val="22"/>
        </w:rPr>
      </w:pPr>
      <w:r w:rsidRPr="0014766B">
        <w:rPr>
          <w:noProof/>
          <w:color w:val="37393B" w:themeColor="text1" w:themeTint="D9"/>
          <w:sz w:val="26"/>
          <w:szCs w:val="26"/>
          <w:lang w:eastAsia="es-ES"/>
        </w:rPr>
        <w:drawing>
          <wp:anchor distT="0" distB="0" distL="114300" distR="114300" simplePos="0" relativeHeight="251717632" behindDoc="0" locked="0" layoutInCell="1" allowOverlap="1" wp14:anchorId="17206674" wp14:editId="5CAE91A4">
            <wp:simplePos x="0" y="0"/>
            <wp:positionH relativeFrom="column">
              <wp:posOffset>-245110</wp:posOffset>
            </wp:positionH>
            <wp:positionV relativeFrom="paragraph">
              <wp:posOffset>313055</wp:posOffset>
            </wp:positionV>
            <wp:extent cx="6792595" cy="4846955"/>
            <wp:effectExtent l="0" t="0" r="825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png"/>
                    <pic:cNvPicPr/>
                  </pic:nvPicPr>
                  <pic:blipFill>
                    <a:blip r:embed="rId20">
                      <a:extLst>
                        <a:ext uri="{28A0092B-C50C-407E-A947-70E740481C1C}">
                          <a14:useLocalDpi xmlns:a14="http://schemas.microsoft.com/office/drawing/2010/main" val="0"/>
                        </a:ext>
                      </a:extLst>
                    </a:blip>
                    <a:stretch>
                      <a:fillRect/>
                    </a:stretch>
                  </pic:blipFill>
                  <pic:spPr>
                    <a:xfrm>
                      <a:off x="0" y="0"/>
                      <a:ext cx="6792595" cy="4846955"/>
                    </a:xfrm>
                    <a:prstGeom prst="rect">
                      <a:avLst/>
                    </a:prstGeom>
                  </pic:spPr>
                </pic:pic>
              </a:graphicData>
            </a:graphic>
            <wp14:sizeRelH relativeFrom="page">
              <wp14:pctWidth>0</wp14:pctWidth>
            </wp14:sizeRelH>
            <wp14:sizeRelV relativeFrom="page">
              <wp14:pctHeight>0</wp14:pctHeight>
            </wp14:sizeRelV>
          </wp:anchor>
        </w:drawing>
      </w:r>
    </w:p>
    <w:p w14:paraId="75D2B676" w14:textId="6818A202" w:rsidR="0014766B" w:rsidRPr="0014766B" w:rsidRDefault="0014766B" w:rsidP="0014766B">
      <w:pPr>
        <w:spacing w:after="160" w:line="259" w:lineRule="auto"/>
        <w:ind w:left="360"/>
        <w:contextualSpacing/>
        <w:rPr>
          <w:color w:val="A4063E" w:themeColor="accent6"/>
          <w:sz w:val="22"/>
        </w:rPr>
      </w:pPr>
    </w:p>
    <w:p w14:paraId="2FAEC61A" w14:textId="3D4A5E46" w:rsidR="0014766B" w:rsidRDefault="0014766B" w:rsidP="0014766B">
      <w:pPr>
        <w:spacing w:after="160" w:line="259" w:lineRule="auto"/>
        <w:ind w:left="360"/>
        <w:contextualSpacing/>
        <w:rPr>
          <w:color w:val="A4063E" w:themeColor="accent6"/>
          <w:sz w:val="22"/>
        </w:rPr>
      </w:pPr>
    </w:p>
    <w:p w14:paraId="690F6F54" w14:textId="2910B90F" w:rsidR="00315AEC" w:rsidRDefault="00315AEC" w:rsidP="0014766B">
      <w:pPr>
        <w:spacing w:after="160" w:line="259" w:lineRule="auto"/>
        <w:ind w:left="360"/>
        <w:contextualSpacing/>
        <w:rPr>
          <w:color w:val="A4063E" w:themeColor="accent6"/>
          <w:sz w:val="22"/>
        </w:rPr>
      </w:pPr>
    </w:p>
    <w:p w14:paraId="0198454D" w14:textId="0E76F7B7" w:rsidR="00315AEC" w:rsidRDefault="00315AEC" w:rsidP="0014766B">
      <w:pPr>
        <w:spacing w:after="160" w:line="259" w:lineRule="auto"/>
        <w:ind w:left="360"/>
        <w:contextualSpacing/>
        <w:rPr>
          <w:color w:val="A4063E" w:themeColor="accent6"/>
          <w:sz w:val="22"/>
        </w:rPr>
      </w:pPr>
    </w:p>
    <w:p w14:paraId="0509E081" w14:textId="77777777" w:rsidR="00315AEC" w:rsidRDefault="00315AEC">
      <w:pPr>
        <w:spacing w:after="200"/>
        <w:rPr>
          <w:color w:val="A4063E" w:themeColor="accent6"/>
          <w:sz w:val="22"/>
        </w:rPr>
      </w:pPr>
      <w:r>
        <w:rPr>
          <w:color w:val="A4063E" w:themeColor="accent6"/>
          <w:sz w:val="22"/>
        </w:rPr>
        <w:br w:type="page"/>
      </w:r>
    </w:p>
    <w:p w14:paraId="41525440" w14:textId="77777777" w:rsidR="00315AEC" w:rsidRDefault="00315AEC" w:rsidP="0014766B">
      <w:pPr>
        <w:spacing w:after="160" w:line="259" w:lineRule="auto"/>
        <w:ind w:left="360"/>
        <w:contextualSpacing/>
        <w:rPr>
          <w:color w:val="A4063E" w:themeColor="accent6"/>
          <w:sz w:val="22"/>
        </w:rPr>
      </w:pPr>
    </w:p>
    <w:p w14:paraId="4D3B082C" w14:textId="77777777" w:rsidR="00315AEC" w:rsidRDefault="00315AEC" w:rsidP="00315AEC">
      <w:pPr>
        <w:spacing w:after="200"/>
        <w:rPr>
          <w:rFonts w:cstheme="minorHAnsi"/>
          <w:bCs/>
          <w:color w:val="auto"/>
          <w:sz w:val="24"/>
          <w:szCs w:val="24"/>
        </w:rPr>
      </w:pPr>
    </w:p>
    <w:p w14:paraId="6CB55E2B"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7" w:name="_Toc26043140"/>
      <w:r>
        <w:rPr>
          <w:rFonts w:ascii="Times New Roman" w:hAnsi="Times New Roman"/>
          <w:sz w:val="32"/>
        </w:rPr>
        <w:t>Requisitos de rendimiento:</w:t>
      </w:r>
      <w:bookmarkEnd w:id="217"/>
      <w:r>
        <w:rPr>
          <w:rFonts w:ascii="Times New Roman" w:hAnsi="Times New Roman"/>
          <w:sz w:val="32"/>
        </w:rPr>
        <w:t xml:space="preserve"> </w:t>
      </w:r>
      <w:r>
        <w:rPr>
          <w:rFonts w:ascii="Times New Roman" w:hAnsi="Times New Roman"/>
          <w:sz w:val="32"/>
        </w:rPr>
        <w:tab/>
      </w:r>
    </w:p>
    <w:p w14:paraId="04EA7DD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está orientada </w:t>
      </w:r>
      <w:r w:rsidRPr="00017B8E">
        <w:rPr>
          <w:rFonts w:cstheme="minorHAnsi"/>
          <w:b/>
          <w:color w:val="A4063E" w:themeColor="accent6"/>
          <w:sz w:val="25"/>
          <w:szCs w:val="25"/>
        </w:rPr>
        <w:t>a un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r w:rsidRPr="00017B8E">
        <w:rPr>
          <w:rFonts w:cstheme="minorHAnsi"/>
          <w:bCs/>
          <w:color w:val="auto"/>
          <w:sz w:val="25"/>
          <w:szCs w:val="25"/>
        </w:rPr>
        <w:br/>
      </w:r>
    </w:p>
    <w:p w14:paraId="32E9D834"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315AEC">
      <w:pPr>
        <w:spacing w:line="360" w:lineRule="auto"/>
        <w:rPr>
          <w:rFonts w:cstheme="minorHAnsi"/>
          <w:bCs/>
          <w:color w:val="auto"/>
          <w:sz w:val="24"/>
          <w:szCs w:val="24"/>
        </w:rPr>
      </w:pPr>
    </w:p>
    <w:p w14:paraId="43D7545D"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8" w:name="_Toc26043141"/>
      <w:r>
        <w:rPr>
          <w:rFonts w:ascii="Times New Roman" w:hAnsi="Times New Roman"/>
          <w:sz w:val="32"/>
        </w:rPr>
        <w:t>Requisitos lógicos de la base de datos:</w:t>
      </w:r>
      <w:bookmarkEnd w:id="218"/>
      <w:r>
        <w:rPr>
          <w:rFonts w:ascii="Times New Roman" w:hAnsi="Times New Roman"/>
          <w:sz w:val="32"/>
        </w:rPr>
        <w:t xml:space="preserve"> </w:t>
      </w:r>
      <w:r>
        <w:rPr>
          <w:rFonts w:ascii="Times New Roman" w:hAnsi="Times New Roman"/>
          <w:sz w:val="32"/>
        </w:rPr>
        <w:tab/>
      </w:r>
    </w:p>
    <w:p w14:paraId="36CC39EB"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y es importante mantener su </w:t>
      </w:r>
      <w:r w:rsidRPr="00017B8E">
        <w:rPr>
          <w:rFonts w:cstheme="minorHAnsi"/>
          <w:b/>
          <w:color w:val="A4063E" w:themeColor="accent6"/>
          <w:sz w:val="25"/>
          <w:szCs w:val="25"/>
        </w:rPr>
        <w:t>consistencia</w:t>
      </w:r>
      <w:r w:rsidRPr="00017B8E">
        <w:rPr>
          <w:rFonts w:cstheme="minorHAnsi"/>
          <w:bCs/>
          <w:color w:val="A4063E" w:themeColor="accent6"/>
          <w:sz w:val="25"/>
          <w:szCs w:val="25"/>
        </w:rPr>
        <w:t xml:space="preserve"> </w:t>
      </w:r>
      <w:r w:rsidRPr="00017B8E">
        <w:rPr>
          <w:rFonts w:cstheme="minorHAnsi"/>
          <w:bCs/>
          <w:color w:val="auto"/>
          <w:sz w:val="25"/>
          <w:szCs w:val="25"/>
        </w:rPr>
        <w:t xml:space="preserve">y coherencia en todo momento, sobre todo con las transacciones monetarias.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315AEC">
      <w:pPr>
        <w:spacing w:line="360" w:lineRule="auto"/>
        <w:rPr>
          <w:rFonts w:cstheme="minorHAnsi"/>
          <w:bCs/>
          <w:color w:val="auto"/>
          <w:sz w:val="25"/>
          <w:szCs w:val="25"/>
        </w:rPr>
      </w:pPr>
    </w:p>
    <w:p w14:paraId="7195D640"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451DCC5A"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2335759C" w14:textId="77777777" w:rsidR="00315AEC" w:rsidRPr="00017B8E" w:rsidRDefault="00315AEC" w:rsidP="00A44210">
      <w:pPr>
        <w:pStyle w:val="Prrafodelista"/>
        <w:numPr>
          <w:ilvl w:val="0"/>
          <w:numId w:val="3"/>
        </w:numPr>
        <w:spacing w:line="360" w:lineRule="auto"/>
        <w:rPr>
          <w:rFonts w:cstheme="minorHAnsi"/>
          <w:b/>
          <w:color w:val="auto"/>
          <w:sz w:val="25"/>
          <w:szCs w:val="25"/>
        </w:rPr>
      </w:pPr>
      <w:proofErr w:type="spellStart"/>
      <w:r w:rsidRPr="00017B8E">
        <w:rPr>
          <w:rFonts w:cstheme="minorHAnsi"/>
          <w:b/>
          <w:color w:val="auto"/>
          <w:sz w:val="25"/>
          <w:szCs w:val="25"/>
        </w:rPr>
        <w:t>PrizeManager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premios disponibles a cambio de grollies.</w:t>
      </w:r>
    </w:p>
    <w:p w14:paraId="54ED9E23" w14:textId="77777777" w:rsidR="00315AEC" w:rsidRDefault="00315AEC" w:rsidP="00315AEC">
      <w:pPr>
        <w:spacing w:line="360" w:lineRule="auto"/>
        <w:rPr>
          <w:rFonts w:cstheme="minorHAnsi"/>
          <w:bCs/>
          <w:color w:val="auto"/>
          <w:sz w:val="24"/>
          <w:szCs w:val="24"/>
        </w:rPr>
      </w:pPr>
    </w:p>
    <w:p w14:paraId="3AD894F5"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19" w:name="_Toc26043142"/>
      <w:r>
        <w:rPr>
          <w:rFonts w:ascii="Times New Roman" w:hAnsi="Times New Roman"/>
          <w:sz w:val="32"/>
        </w:rPr>
        <w:t>Restricciones de diseño</w:t>
      </w:r>
      <w:bookmarkEnd w:id="219"/>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77777777" w:rsidR="00315AEC" w:rsidRPr="00017B8E" w:rsidRDefault="00315AEC" w:rsidP="00315AEC">
      <w:pPr>
        <w:spacing w:line="360" w:lineRule="auto"/>
        <w:rPr>
          <w:rFonts w:cstheme="minorHAnsi"/>
          <w:bCs/>
          <w:color w:val="auto"/>
          <w:sz w:val="25"/>
          <w:szCs w:val="25"/>
        </w:rPr>
      </w:pPr>
      <w:r w:rsidRPr="00017B8E">
        <w:rPr>
          <w:rFonts w:cstheme="minorHAnsi"/>
          <w:bCs/>
          <w:color w:val="auto"/>
          <w:sz w:val="25"/>
          <w:szCs w:val="25"/>
        </w:rPr>
        <w:lastRenderedPageBreak/>
        <w:t xml:space="preserve">El almacenamiento se realizará en una </w:t>
      </w:r>
      <w:r w:rsidRPr="00017B8E">
        <w:rPr>
          <w:rFonts w:cstheme="minorHAnsi"/>
          <w:b/>
          <w:color w:val="A4063E" w:themeColor="accent6"/>
          <w:sz w:val="25"/>
          <w:szCs w:val="25"/>
        </w:rPr>
        <w:t>base de datos relacional</w:t>
      </w:r>
      <w:r w:rsidRPr="00017B8E">
        <w:rPr>
          <w:rFonts w:cstheme="minorHAnsi"/>
          <w:bCs/>
          <w:color w:val="auto"/>
          <w:sz w:val="25"/>
          <w:szCs w:val="25"/>
        </w:rPr>
        <w:t xml:space="preserve">. Debido al diseño modular, pueden usarse distintos sistemas, aunque principalmente se usará </w:t>
      </w:r>
      <w:proofErr w:type="spellStart"/>
      <w:r w:rsidRPr="00017B8E">
        <w:rPr>
          <w:rFonts w:cstheme="minorHAnsi"/>
          <w:bCs/>
          <w:color w:val="auto"/>
          <w:sz w:val="25"/>
          <w:szCs w:val="25"/>
        </w:rPr>
        <w:t>MySQL</w:t>
      </w:r>
      <w:proofErr w:type="spellEnd"/>
      <w:r w:rsidRPr="00017B8E">
        <w:rPr>
          <w:rFonts w:cstheme="minorHAnsi"/>
          <w:bCs/>
          <w:color w:val="auto"/>
          <w:sz w:val="25"/>
          <w:szCs w:val="25"/>
        </w:rPr>
        <w:t>.</w:t>
      </w:r>
      <w:r w:rsidRPr="00017B8E">
        <w:rPr>
          <w:rFonts w:cstheme="minorHAnsi"/>
          <w:bCs/>
          <w:color w:val="auto"/>
          <w:sz w:val="25"/>
          <w:szCs w:val="25"/>
        </w:rPr>
        <w:br/>
      </w:r>
    </w:p>
    <w:p w14:paraId="70725100" w14:textId="77777777"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220" w:name="_Toc26043143"/>
      <w:r>
        <w:rPr>
          <w:rFonts w:ascii="Times New Roman" w:hAnsi="Times New Roman"/>
          <w:sz w:val="32"/>
        </w:rPr>
        <w:t>Atributos del sistema software</w:t>
      </w:r>
      <w:bookmarkEnd w:id="220"/>
      <w:r>
        <w:rPr>
          <w:rFonts w:ascii="Times New Roman" w:hAnsi="Times New Roman"/>
          <w:sz w:val="32"/>
        </w:rPr>
        <w:t xml:space="preserve"> </w:t>
      </w:r>
      <w:r>
        <w:rPr>
          <w:rFonts w:ascii="Times New Roman" w:hAnsi="Times New Roman"/>
          <w:sz w:val="32"/>
        </w:rPr>
        <w:tab/>
      </w:r>
    </w:p>
    <w:p w14:paraId="6C9A4DF4" w14:textId="77777777" w:rsidR="00315AEC" w:rsidRDefault="00315AEC" w:rsidP="00315AEC">
      <w:pPr>
        <w:spacing w:line="360" w:lineRule="auto"/>
        <w:rPr>
          <w:rFonts w:cstheme="minorHAnsi"/>
          <w:bCs/>
          <w:color w:val="auto"/>
          <w:sz w:val="24"/>
          <w:szCs w:val="24"/>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 xml:space="preserve">para el acceso por parte de los usuarios. El mantenimiento debe realizarse de manera que no interfiera con el uso normal de la aplicación. </w:t>
      </w:r>
      <w:r w:rsidRPr="00017B8E">
        <w:rPr>
          <w:rFonts w:cstheme="minorHAnsi"/>
          <w:bCs/>
          <w:color w:val="auto"/>
          <w:sz w:val="25"/>
          <w:szCs w:val="25"/>
        </w:rPr>
        <w:br/>
      </w:r>
      <w:r w:rsidRPr="00017B8E">
        <w:rPr>
          <w:rFonts w:cstheme="minorHAnsi"/>
          <w:bCs/>
          <w:color w:val="auto"/>
          <w:sz w:val="25"/>
          <w:szCs w:val="25"/>
        </w:rPr>
        <w:b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017B8E" w:rsidRDefault="00315AEC" w:rsidP="00315AEC">
      <w:pPr>
        <w:spacing w:line="360" w:lineRule="auto"/>
        <w:rPr>
          <w:rFonts w:cstheme="minorHAnsi"/>
          <w:bCs/>
          <w:color w:val="auto"/>
          <w:sz w:val="25"/>
          <w:szCs w:val="25"/>
        </w:rPr>
      </w:pPr>
    </w:p>
    <w:p w14:paraId="099F0CCB" w14:textId="77777777" w:rsidR="00315AEC" w:rsidRPr="00017B8E" w:rsidRDefault="00315AEC" w:rsidP="00315AEC">
      <w:pPr>
        <w:spacing w:line="360" w:lineRule="auto"/>
        <w:rPr>
          <w:rFonts w:cstheme="minorHAnsi"/>
          <w:b/>
          <w:color w:val="7A042E" w:themeColor="accent6" w:themeShade="BF"/>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Pr="00017B8E">
        <w:rPr>
          <w:rFonts w:cstheme="minorHAnsi"/>
          <w:bCs/>
          <w:color w:val="auto"/>
          <w:sz w:val="25"/>
          <w:szCs w:val="25"/>
        </w:rPr>
        <w:br/>
      </w:r>
      <w:r w:rsidRPr="00017B8E">
        <w:rPr>
          <w:rFonts w:cstheme="minorHAnsi"/>
          <w:bCs/>
          <w:color w:val="auto"/>
          <w:sz w:val="25"/>
          <w:szCs w:val="25"/>
        </w:rPr>
        <w:b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315AEC">
      <w:pPr>
        <w:spacing w:line="360" w:lineRule="auto"/>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7FD89F8B" w14:textId="1CCDA55C" w:rsidR="00315AEC" w:rsidRPr="00315AEC" w:rsidRDefault="00315AEC" w:rsidP="00315AEC">
      <w:pPr>
        <w:spacing w:line="360" w:lineRule="auto"/>
        <w:rPr>
          <w:rFonts w:cstheme="minorHAnsi"/>
          <w:bCs/>
          <w:color w:val="auto"/>
          <w:sz w:val="25"/>
          <w:szCs w:val="25"/>
        </w:rPr>
        <w:sectPr w:rsidR="00315AEC" w:rsidRPr="00315AEC" w:rsidSect="00315AEC">
          <w:headerReference w:type="default" r:id="rId21"/>
          <w:footerReference w:type="default" r:id="rId22"/>
          <w:headerReference w:type="first" r:id="rId23"/>
          <w:footerReference w:type="first" r:id="rId24"/>
          <w:pgSz w:w="12240" w:h="15840"/>
          <w:pgMar w:top="720" w:right="1152" w:bottom="720" w:left="1152" w:header="0" w:footer="0" w:gutter="0"/>
          <w:pgNumType w:start="1"/>
          <w:cols w:space="720"/>
          <w:docGrid w:linePitch="381"/>
        </w:sectPr>
      </w:pPr>
      <w:r>
        <w:rPr>
          <w:rFonts w:cstheme="minorHAnsi"/>
          <w:b/>
          <w:color w:val="7A042E" w:themeColor="accent6" w:themeShade="BF"/>
          <w:szCs w:val="28"/>
        </w:rPr>
        <w:br/>
        <w:t>ACCESIBILIDAD</w:t>
      </w:r>
      <w:r>
        <w:rPr>
          <w:rFonts w:cstheme="minorHAnsi"/>
          <w:b/>
          <w:i/>
          <w:iCs/>
          <w:color w:val="7A042E" w:themeColor="accent6" w:themeShade="BF"/>
          <w:szCs w:val="28"/>
        </w:rPr>
        <w:br/>
      </w:r>
      <w:r w:rsidRPr="00017B8E">
        <w:rPr>
          <w:rFonts w:cstheme="minorHAnsi"/>
          <w:bCs/>
          <w:color w:val="auto"/>
          <w:sz w:val="25"/>
          <w:szCs w:val="25"/>
        </w:rPr>
        <w:lastRenderedPageBreak/>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con conexión a Internet debería ser capaz de acceder a la misma.</w:t>
      </w:r>
    </w:p>
    <w:p w14:paraId="7D283F84" w14:textId="77777777" w:rsidR="003B70F0" w:rsidRPr="005B0A80" w:rsidRDefault="003B70F0" w:rsidP="00315AEC">
      <w:pPr>
        <w:spacing w:after="200"/>
        <w:rPr>
          <w:rFonts w:cstheme="minorHAnsi"/>
          <w:szCs w:val="28"/>
        </w:rPr>
      </w:pPr>
    </w:p>
    <w:sectPr w:rsidR="003B70F0" w:rsidRPr="005B0A80" w:rsidSect="00315AEC">
      <w:headerReference w:type="even" r:id="rId25"/>
      <w:headerReference w:type="default" r:id="rId26"/>
      <w:footerReference w:type="even" r:id="rId27"/>
      <w:footerReference w:type="default" r:id="rId28"/>
      <w:headerReference w:type="first" r:id="rId29"/>
      <w:footerReference w:type="first" r:id="rId30"/>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74F09" w14:textId="77777777" w:rsidR="00CD5292" w:rsidRDefault="00CD5292" w:rsidP="004B7E44">
      <w:r>
        <w:separator/>
      </w:r>
    </w:p>
  </w:endnote>
  <w:endnote w:type="continuationSeparator" w:id="0">
    <w:p w14:paraId="1EE5452C" w14:textId="77777777" w:rsidR="00CD5292" w:rsidRDefault="00CD529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66AA0" w14:paraId="15E72BD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13B4B096" w14:textId="67AF344F" w:rsidR="00566AA0" w:rsidRPr="00315AEC" w:rsidRDefault="00566AA0" w:rsidP="0014766B">
          <w:pPr>
            <w:pStyle w:val="Piedepgina"/>
            <w:rPr>
              <w:b/>
            </w:rPr>
          </w:pPr>
          <w:r w:rsidRPr="00315AEC">
            <w:rPr>
              <w:b/>
            </w:rP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458065"/>
      <w:docPartObj>
        <w:docPartGallery w:val="Page Numbers (Bottom of Page)"/>
        <w:docPartUnique/>
      </w:docPartObj>
    </w:sdtPr>
    <w:sdtEndPr>
      <w:rPr>
        <w:noProof/>
      </w:rPr>
    </w:sdtEndPr>
    <w:sdtContent>
      <w:p w14:paraId="444E316E" w14:textId="77777777" w:rsidR="00566AA0" w:rsidRDefault="00566AA0" w:rsidP="004B7E44">
        <w:pPr>
          <w:pStyle w:val="Piedepgina"/>
        </w:pPr>
        <w:r>
          <w:t>www.companywebsit</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A536" w14:textId="77777777" w:rsidR="00315AEC" w:rsidRDefault="00315AEC">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66AA0"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66AA0" w:rsidRDefault="00566AA0" w:rsidP="008568A2">
          <w:pPr>
            <w:pStyle w:val="Piedepgina"/>
          </w:pPr>
          <w:r>
            <w:t>LOGROLLING</w:t>
          </w:r>
        </w:p>
      </w:tc>
    </w:tr>
  </w:tbl>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7467753"/>
      <w:docPartObj>
        <w:docPartGallery w:val="Page Numbers (Bottom of Page)"/>
        <w:docPartUnique/>
      </w:docPartObj>
    </w:sdtPr>
    <w:sdtEndPr>
      <w:rPr>
        <w:noProof/>
      </w:rPr>
    </w:sdtEndPr>
    <w:sdtContent>
      <w:p w14:paraId="4FE85FD3" w14:textId="47252232" w:rsidR="00566AA0" w:rsidRDefault="00566AA0" w:rsidP="004B7E44">
        <w:pPr>
          <w:pStyle w:val="Piedepgina"/>
        </w:pPr>
        <w:r>
          <w:fldChar w:fldCharType="begin"/>
        </w:r>
        <w:r>
          <w:instrText xml:space="preserve"> PAGE   \* MERGEFORMAT </w:instrText>
        </w:r>
        <w:r>
          <w:fldChar w:fldCharType="separate"/>
        </w:r>
        <w:r w:rsidR="00315AEC">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82C82" w14:textId="77777777" w:rsidR="00CD5292" w:rsidRDefault="00CD5292" w:rsidP="004B7E44">
      <w:r>
        <w:separator/>
      </w:r>
    </w:p>
  </w:footnote>
  <w:footnote w:type="continuationSeparator" w:id="0">
    <w:p w14:paraId="62785F3A" w14:textId="77777777" w:rsidR="00CD5292" w:rsidRDefault="00CD5292"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66AA0" w14:paraId="744BACA5" w14:textId="77777777" w:rsidTr="004B7E44">
      <w:trPr>
        <w:trHeight w:val="1318"/>
      </w:trPr>
      <w:tc>
        <w:tcPr>
          <w:tcW w:w="12210" w:type="dxa"/>
          <w:tcBorders>
            <w:top w:val="nil"/>
            <w:left w:val="nil"/>
            <w:bottom w:val="nil"/>
            <w:right w:val="nil"/>
          </w:tcBorders>
        </w:tcPr>
        <w:p w14:paraId="46563568" w14:textId="050D89C3" w:rsidR="00566AA0" w:rsidRDefault="00566AA0" w:rsidP="004B7E44">
          <w:pPr>
            <w:pStyle w:val="Encabezado"/>
          </w:pPr>
          <w:r>
            <w:rPr>
              <w:rFonts w:ascii="Times New Roman" w:hAnsi="Times New Roman" w:cs="Times New Roman"/>
              <w:noProof/>
              <w:lang w:eastAsia="es-ES"/>
            </w:rPr>
            <w:drawing>
              <wp:anchor distT="0" distB="0" distL="114300" distR="114300" simplePos="0" relativeHeight="251668480" behindDoc="0" locked="0" layoutInCell="1" allowOverlap="1" wp14:anchorId="79108CED" wp14:editId="345B5B85">
                <wp:simplePos x="0" y="0"/>
                <wp:positionH relativeFrom="column">
                  <wp:posOffset>6545003</wp:posOffset>
                </wp:positionH>
                <wp:positionV relativeFrom="paragraph">
                  <wp:posOffset>45085</wp:posOffset>
                </wp:positionV>
                <wp:extent cx="546265" cy="546265"/>
                <wp:effectExtent l="0" t="0" r="6350" b="63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265" cy="546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s-ES"/>
            </w:rPr>
            <mc:AlternateContent>
              <mc:Choice Requires="wps">
                <w:drawing>
                  <wp:anchor distT="0" distB="0" distL="114300" distR="114300" simplePos="0" relativeHeight="251669504" behindDoc="0" locked="0" layoutInCell="1" allowOverlap="1" wp14:anchorId="61D452E0" wp14:editId="794DCCE0">
                    <wp:simplePos x="0" y="0"/>
                    <wp:positionH relativeFrom="column">
                      <wp:posOffset>7419975</wp:posOffset>
                    </wp:positionH>
                    <wp:positionV relativeFrom="paragraph">
                      <wp:posOffset>-1</wp:posOffset>
                    </wp:positionV>
                    <wp:extent cx="324000" cy="9582785"/>
                    <wp:effectExtent l="0" t="0" r="19050" b="18415"/>
                    <wp:wrapNone/>
                    <wp:docPr id="12" name="Rectángulo 12"/>
                    <wp:cNvGraphicFramePr/>
                    <a:graphic xmlns:a="http://schemas.openxmlformats.org/drawingml/2006/main">
                      <a:graphicData uri="http://schemas.microsoft.com/office/word/2010/wordprocessingShape">
                        <wps:wsp>
                          <wps:cNvSpPr/>
                          <wps:spPr>
                            <a:xfrm>
                              <a:off x="0" y="0"/>
                              <a:ext cx="324000" cy="9582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892B6" id="Rectángulo 12" o:spid="_x0000_s1026" style="position:absolute;margin-left:584.25pt;margin-top:0;width:25.5pt;height:75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anchor distT="0" distB="0" distL="114300" distR="114300" simplePos="0" relativeHeight="251664384" behindDoc="0" locked="0" layoutInCell="1" allowOverlap="1" wp14:anchorId="3B95520A" wp14:editId="5943B790">
                    <wp:simplePos x="0" y="0"/>
                    <wp:positionH relativeFrom="column">
                      <wp:posOffset>9976485</wp:posOffset>
                    </wp:positionH>
                    <wp:positionV relativeFrom="paragraph">
                      <wp:posOffset>-526</wp:posOffset>
                    </wp:positionV>
                    <wp:extent cx="324000" cy="9583387"/>
                    <wp:effectExtent l="0" t="0" r="19050" b="18415"/>
                    <wp:wrapNone/>
                    <wp:docPr id="54" name="Rectángulo 54"/>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BCA4BC" id="Rectángulo 54" o:spid="_x0000_s1026" style="position:absolute;margin-left:785.55pt;margin-top:-.05pt;width:25.5pt;height:754.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" fillcolor="#a4063e" strokecolor="#77032b" strokeweight="2pt"/>
                </w:pict>
              </mc:Fallback>
            </mc:AlternateContent>
          </w:r>
          <w:r>
            <w:rPr>
              <w:noProof/>
              <w:lang w:eastAsia="es-ES"/>
            </w:rPr>
            <mc:AlternateContent>
              <mc:Choice Requires="wps">
                <w:drawing>
                  <wp:anchor distT="0" distB="0" distL="114300" distR="114300" simplePos="0" relativeHeight="251666432" behindDoc="0" locked="0" layoutInCell="1" allowOverlap="1" wp14:anchorId="4407EDFE" wp14:editId="7F41FAB8">
                    <wp:simplePos x="0" y="0"/>
                    <wp:positionH relativeFrom="column">
                      <wp:posOffset>0</wp:posOffset>
                    </wp:positionH>
                    <wp:positionV relativeFrom="paragraph">
                      <wp:posOffset>0</wp:posOffset>
                    </wp:positionV>
                    <wp:extent cx="1351915" cy="591820"/>
                    <wp:effectExtent l="0" t="0" r="635" b="0"/>
                    <wp:wrapSquare wrapText="bothSides"/>
                    <wp:docPr id="55"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1DA2CB65" w14:textId="4999334F" w:rsidR="00566AA0" w:rsidRPr="004B7E44" w:rsidRDefault="00566A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4731C">
                                  <w:rPr>
                                    <w:b/>
                                    <w:noProof/>
                                  </w:rPr>
                                  <w:t>13</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407EDFE" id="_x0000_s1041" style="position:absolute;margin-left:0;margin-top:0;width:106.45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" fillcolor="#a4063e" stroked="f" strokeweight="2pt">
                    <v:textbox>
                      <w:txbxContent>
                        <w:p w14:paraId="1DA2CB65" w14:textId="4999334F" w:rsidR="00566AA0" w:rsidRPr="004B7E44" w:rsidRDefault="00566A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F4731C">
                            <w:rPr>
                              <w:b/>
                              <w:noProof/>
                            </w:rPr>
                            <w:t>13</w:t>
                          </w:r>
                          <w:r w:rsidRPr="004B7E44">
                            <w:rPr>
                              <w:b/>
                            </w:rPr>
                            <w:fldChar w:fldCharType="end"/>
                          </w:r>
                        </w:p>
                      </w:txbxContent>
                    </v:textbox>
                    <w10:wrap type="square"/>
                  </v:rect>
                </w:pict>
              </mc:Fallback>
            </mc:AlternateContent>
          </w:r>
        </w:p>
      </w:tc>
    </w:tr>
  </w:tbl>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5B25E" w14:textId="77777777" w:rsidR="00566AA0" w:rsidRDefault="00566AA0">
    <w:pPr>
      <w:pStyle w:val="Encabezado"/>
    </w:pPr>
    <w:r>
      <w:rPr>
        <w:noProof/>
        <w:lang w:eastAsia="es-ES"/>
      </w:rPr>
      <mc:AlternateContent>
        <mc:Choice Requires="wps">
          <w:drawing>
            <wp:anchor distT="0" distB="0" distL="114300" distR="114300" simplePos="0" relativeHeight="251665408" behindDoc="0" locked="0" layoutInCell="1" allowOverlap="1" wp14:anchorId="213C4FB2" wp14:editId="21CA140B">
              <wp:simplePos x="0" y="0"/>
              <wp:positionH relativeFrom="page">
                <wp:align>right</wp:align>
              </wp:positionH>
              <wp:positionV relativeFrom="paragraph">
                <wp:posOffset>7620</wp:posOffset>
              </wp:positionV>
              <wp:extent cx="324000" cy="9583387"/>
              <wp:effectExtent l="0" t="0" r="19050" b="18415"/>
              <wp:wrapNone/>
              <wp:docPr id="56" name="Rectángulo 56"/>
              <wp:cNvGraphicFramePr/>
              <a:graphic xmlns:a="http://schemas.openxmlformats.org/drawingml/2006/main">
                <a:graphicData uri="http://schemas.microsoft.com/office/word/2010/wordprocessingShape">
                  <wps:wsp>
                    <wps:cNvSpPr/>
                    <wps:spPr>
                      <a:xfrm>
                        <a:off x="0" y="0"/>
                        <a:ext cx="324000" cy="9583387"/>
                      </a:xfrm>
                      <a:prstGeom prst="rect">
                        <a:avLst/>
                      </a:prstGeom>
                      <a:solidFill>
                        <a:srgbClr val="A4063E"/>
                      </a:solidFill>
                      <a:ln w="25400" cap="flat" cmpd="sng" algn="ctr">
                        <a:solidFill>
                          <a:srgbClr val="A4063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ADF45" id="Rectángulo 56" o:spid="_x0000_s1026" style="position:absolute;margin-left:-25.7pt;margin-top:.6pt;width:25.5pt;height:754.6pt;z-index:25166540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" fillcolor="#a4063e" strokecolor="#77032b" strokeweight="2pt">
              <w10:wrap anchorx="page"/>
            </v:rect>
          </w:pict>
        </mc:Fallback>
      </mc:AlternateContent>
    </w:r>
    <w:r>
      <w:rPr>
        <w:noProof/>
        <w:lang w:eastAsia="es-ES"/>
      </w:rPr>
      <mc:AlternateContent>
        <mc:Choice Requires="wps">
          <w:drawing>
            <wp:anchor distT="0" distB="0" distL="114300" distR="114300" simplePos="0" relativeHeight="251663360" behindDoc="0" locked="0" layoutInCell="1" allowOverlap="1" wp14:anchorId="606F9C32" wp14:editId="34C81ED4">
              <wp:simplePos x="0" y="0"/>
              <wp:positionH relativeFrom="page">
                <wp:align>left</wp:align>
              </wp:positionH>
              <wp:positionV relativeFrom="paragraph">
                <wp:posOffset>0</wp:posOffset>
              </wp:positionV>
              <wp:extent cx="1351915" cy="591820"/>
              <wp:effectExtent l="0" t="0" r="635" b="0"/>
              <wp:wrapSquare wrapText="bothSides"/>
              <wp:docPr id="4"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solidFill>
                        <a:srgbClr val="A4063E"/>
                      </a:solidFill>
                      <a:ln w="25400" cap="flat" cmpd="sng" algn="ctr">
                        <a:noFill/>
                        <a:prstDash val="solid"/>
                      </a:ln>
                      <a:effectLst/>
                    </wps:spPr>
                    <wps:txbx>
                      <w:txbxContent>
                        <w:p w14:paraId="02BDC09A" w14:textId="77777777" w:rsidR="00566AA0" w:rsidRPr="004B7E44" w:rsidRDefault="00566AA0" w:rsidP="0014766B">
                          <w:pPr>
                            <w:jc w:val="center"/>
                            <w:rPr>
                              <w:b/>
                            </w:rPr>
                          </w:pPr>
                          <w:r>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6F9C32" id="_x0000_s1042" style="position:absolute;margin-left:0;margin-top:0;width:106.45pt;height:46.6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" fillcolor="#a4063e" stroked="f" strokeweight="2pt">
              <v:textbox>
                <w:txbxContent>
                  <w:p w14:paraId="02BDC09A" w14:textId="77777777" w:rsidR="00566AA0" w:rsidRPr="004B7E44" w:rsidRDefault="00566AA0" w:rsidP="0014766B">
                    <w:pPr>
                      <w:jc w:val="center"/>
                      <w:rPr>
                        <w:b/>
                      </w:rPr>
                    </w:pPr>
                    <w:r>
                      <w:rPr>
                        <w:b/>
                      </w:rPr>
                      <w:t>1</w:t>
                    </w:r>
                  </w:p>
                </w:txbxContent>
              </v:textbox>
              <w10:wrap type="square" anchorx="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E10AC" w14:textId="77777777" w:rsidR="00315AEC" w:rsidRDefault="00315AE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66AA0" w14:paraId="493BAF7E" w14:textId="77777777" w:rsidTr="004B7E44">
      <w:trPr>
        <w:trHeight w:val="1318"/>
      </w:trPr>
      <w:tc>
        <w:tcPr>
          <w:tcW w:w="12210" w:type="dxa"/>
          <w:tcBorders>
            <w:top w:val="nil"/>
            <w:left w:val="nil"/>
            <w:bottom w:val="nil"/>
            <w:right w:val="nil"/>
          </w:tcBorders>
        </w:tcPr>
        <w:p w14:paraId="599BCE06" w14:textId="7C74370B" w:rsidR="00566AA0" w:rsidRDefault="00566AA0"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7829D"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49840CF" w:rsidR="00566AA0" w:rsidRPr="004B7E44" w:rsidRDefault="00AA7898" w:rsidP="004B7E44">
                                <w:pPr>
                                  <w:jc w:val="center"/>
                                  <w:rPr>
                                    <w:b/>
                                  </w:rPr>
                                </w:pPr>
                                <w:r>
                                  <w:rPr>
                                    <w:b/>
                                  </w:rPr>
                                  <w:t>63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" fillcolor="#a4063e [3204]" stroked="f" strokeweight="2pt">
                    <v:textbox>
                      <w:txbxContent>
                        <w:p w14:paraId="17311CC0" w14:textId="549840CF" w:rsidR="00566AA0" w:rsidRPr="004B7E44" w:rsidRDefault="00AA7898" w:rsidP="004B7E44">
                          <w:pPr>
                            <w:jc w:val="center"/>
                            <w:rPr>
                              <w:b/>
                            </w:rPr>
                          </w:pPr>
                          <w:r>
                            <w:rPr>
                              <w:b/>
                            </w:rPr>
                            <w:t>63</w:t>
                          </w:r>
                        </w:p>
                      </w:txbxContent>
                    </v:textbox>
                    <w10:anchorlock/>
                  </v:rect>
                </w:pict>
              </mc:Fallback>
            </mc:AlternateContent>
          </w:r>
        </w:p>
      </w:tc>
    </w:tr>
  </w:tbl>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B5B2C" w14:textId="77777777" w:rsidR="00315AEC" w:rsidRDefault="00315AE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8"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0"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3"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7"/>
  </w:num>
  <w:num w:numId="2">
    <w:abstractNumId w:val="22"/>
  </w:num>
  <w:num w:numId="3">
    <w:abstractNumId w:val="20"/>
  </w:num>
  <w:num w:numId="4">
    <w:abstractNumId w:val="19"/>
  </w:num>
  <w:num w:numId="5">
    <w:abstractNumId w:val="27"/>
  </w:num>
  <w:num w:numId="6">
    <w:abstractNumId w:val="18"/>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
  </w:num>
  <w:num w:numId="10">
    <w:abstractNumId w:val="9"/>
  </w:num>
  <w:num w:numId="11">
    <w:abstractNumId w:val="10"/>
  </w:num>
  <w:num w:numId="12">
    <w:abstractNumId w:val="25"/>
  </w:num>
  <w:num w:numId="13">
    <w:abstractNumId w:val="6"/>
  </w:num>
  <w:num w:numId="14">
    <w:abstractNumId w:val="0"/>
  </w:num>
  <w:num w:numId="15">
    <w:abstractNumId w:val="11"/>
  </w:num>
  <w:num w:numId="16">
    <w:abstractNumId w:val="16"/>
  </w:num>
  <w:num w:numId="17">
    <w:abstractNumId w:val="23"/>
  </w:num>
  <w:num w:numId="18">
    <w:abstractNumId w:val="15"/>
  </w:num>
  <w:num w:numId="19">
    <w:abstractNumId w:val="4"/>
  </w:num>
  <w:num w:numId="20">
    <w:abstractNumId w:val="8"/>
  </w:num>
  <w:num w:numId="21">
    <w:abstractNumId w:val="14"/>
  </w:num>
  <w:num w:numId="22">
    <w:abstractNumId w:val="24"/>
  </w:num>
  <w:num w:numId="23">
    <w:abstractNumId w:val="5"/>
  </w:num>
  <w:num w:numId="24">
    <w:abstractNumId w:val="3"/>
  </w:num>
  <w:num w:numId="25">
    <w:abstractNumId w:val="13"/>
  </w:num>
  <w:num w:numId="26">
    <w:abstractNumId w:val="12"/>
  </w:num>
  <w:num w:numId="27">
    <w:abstractNumId w:val="28"/>
  </w:num>
  <w:num w:numId="28">
    <w:abstractNumId w:val="2"/>
  </w:num>
  <w:num w:numId="29">
    <w:abstractNumId w:val="26"/>
  </w:num>
  <w:num w:numId="30">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17B8E"/>
    <w:rsid w:val="00060272"/>
    <w:rsid w:val="00060D6A"/>
    <w:rsid w:val="000956B4"/>
    <w:rsid w:val="000A153E"/>
    <w:rsid w:val="0010554B"/>
    <w:rsid w:val="00146294"/>
    <w:rsid w:val="0014766B"/>
    <w:rsid w:val="001930E3"/>
    <w:rsid w:val="001F7D29"/>
    <w:rsid w:val="00290C3D"/>
    <w:rsid w:val="00293B83"/>
    <w:rsid w:val="002F2071"/>
    <w:rsid w:val="00315AEC"/>
    <w:rsid w:val="0032275C"/>
    <w:rsid w:val="003628C8"/>
    <w:rsid w:val="0039393B"/>
    <w:rsid w:val="003B70F0"/>
    <w:rsid w:val="003C3B65"/>
    <w:rsid w:val="004333D2"/>
    <w:rsid w:val="00460436"/>
    <w:rsid w:val="004B7E44"/>
    <w:rsid w:val="004D5252"/>
    <w:rsid w:val="004F2B86"/>
    <w:rsid w:val="00532D98"/>
    <w:rsid w:val="00541C45"/>
    <w:rsid w:val="00566AA0"/>
    <w:rsid w:val="0059090B"/>
    <w:rsid w:val="005A718F"/>
    <w:rsid w:val="005B09B5"/>
    <w:rsid w:val="005C1FA3"/>
    <w:rsid w:val="005D09D1"/>
    <w:rsid w:val="005E7B58"/>
    <w:rsid w:val="006A3CE7"/>
    <w:rsid w:val="007516CF"/>
    <w:rsid w:val="00774159"/>
    <w:rsid w:val="007C2D35"/>
    <w:rsid w:val="00824164"/>
    <w:rsid w:val="00836526"/>
    <w:rsid w:val="008568A2"/>
    <w:rsid w:val="00885C71"/>
    <w:rsid w:val="008922A2"/>
    <w:rsid w:val="008B33BC"/>
    <w:rsid w:val="008E6AD3"/>
    <w:rsid w:val="009120E9"/>
    <w:rsid w:val="00945900"/>
    <w:rsid w:val="009504B4"/>
    <w:rsid w:val="00990B47"/>
    <w:rsid w:val="00992C83"/>
    <w:rsid w:val="009C396C"/>
    <w:rsid w:val="00A30C90"/>
    <w:rsid w:val="00A432D3"/>
    <w:rsid w:val="00A44210"/>
    <w:rsid w:val="00AA7898"/>
    <w:rsid w:val="00AD76D1"/>
    <w:rsid w:val="00AE5C76"/>
    <w:rsid w:val="00B13CBE"/>
    <w:rsid w:val="00B572B4"/>
    <w:rsid w:val="00B653B0"/>
    <w:rsid w:val="00B966ED"/>
    <w:rsid w:val="00BD031A"/>
    <w:rsid w:val="00C03E53"/>
    <w:rsid w:val="00C15D0E"/>
    <w:rsid w:val="00C77BD5"/>
    <w:rsid w:val="00C86032"/>
    <w:rsid w:val="00C963DA"/>
    <w:rsid w:val="00CD5292"/>
    <w:rsid w:val="00D960F3"/>
    <w:rsid w:val="00DA3432"/>
    <w:rsid w:val="00DB26A7"/>
    <w:rsid w:val="00E323F0"/>
    <w:rsid w:val="00E44489"/>
    <w:rsid w:val="00E76CAD"/>
    <w:rsid w:val="00E94B5F"/>
    <w:rsid w:val="00F149B7"/>
    <w:rsid w:val="00F40AB9"/>
    <w:rsid w:val="00F4731C"/>
    <w:rsid w:val="00F66790"/>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FC996193-A718-48E3-BDFB-7BFFE6B58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9"/>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9"/>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9"/>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0"/>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0"/>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11"/>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11"/>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9"/>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9"/>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9"/>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9"/>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32275C"/>
    <w:pPr>
      <w:tabs>
        <w:tab w:val="left" w:pos="709"/>
        <w:tab w:val="right" w:leader="dot" w:pos="9926"/>
      </w:tabs>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UnresolvedMention">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566AA0"/>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Anexo" TargetMode="External"/><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977C5-0465-47C3-8206-BFD6A39FC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202</TotalTime>
  <Pages>65</Pages>
  <Words>8056</Words>
  <Characters>44312</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6</cp:revision>
  <dcterms:created xsi:type="dcterms:W3CDTF">2019-11-30T17:15:00Z</dcterms:created>
  <dcterms:modified xsi:type="dcterms:W3CDTF">2019-11-30T21:07:00Z</dcterms:modified>
</cp:coreProperties>
</file>