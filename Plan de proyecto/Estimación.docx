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5A73750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A4C60C4" w14:textId="77777777" w:rsidR="004B7E44" w:rsidRDefault="004B7E44" w:rsidP="003707D5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6CF27D9" wp14:editId="24387837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30E584" w14:textId="77777777" w:rsidR="004B7E44" w:rsidRPr="004B7E44" w:rsidRDefault="004B7E44" w:rsidP="004B7E44">
                                  <w:pPr>
                                    <w:pStyle w:val="Ttulo"/>
                                  </w:pPr>
                                  <w:r w:rsidRPr="004B7E44">
                                    <w:t>PROPOSAL AND MARKETING PLAN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6CF27D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4830E584" w14:textId="77777777" w:rsidR="004B7E44" w:rsidRPr="004B7E44" w:rsidRDefault="004B7E44" w:rsidP="004B7E44">
                            <w:pPr>
                              <w:pStyle w:val="Ttulo"/>
                            </w:pPr>
                            <w:r w:rsidRPr="004B7E44">
                              <w:t>PROPOSAL AND MARKETING PLAN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F28FF58" w14:textId="77777777" w:rsidR="004B7E44" w:rsidRDefault="004B7E44" w:rsidP="003707D5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5689B4B" wp14:editId="391A4066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DE484F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2D89907" w14:textId="77777777" w:rsidR="004B7E44" w:rsidRDefault="004B7E44" w:rsidP="003707D5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F254CB7" wp14:editId="14FCE326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977BFA" w14:textId="77777777" w:rsidR="004B7E44" w:rsidRPr="004B7E44" w:rsidRDefault="004B7E44" w:rsidP="004B7E44">
                                  <w:pPr>
                                    <w:pStyle w:val="Subttulo"/>
                                  </w:pPr>
                                  <w:proofErr w:type="spellStart"/>
                                  <w:r w:rsidRPr="004B7E44">
                                    <w:t>subtitle</w:t>
                                  </w:r>
                                  <w:proofErr w:type="spellEnd"/>
                                  <w:r w:rsidRPr="004B7E44">
                                    <w:t xml:space="preserve"> </w:t>
                                  </w:r>
                                  <w:proofErr w:type="spellStart"/>
                                  <w:r w:rsidRPr="004B7E44">
                                    <w:t>text</w:t>
                                  </w:r>
                                  <w:proofErr w:type="spellEnd"/>
                                  <w:r w:rsidRPr="004B7E44">
                                    <w:t xml:space="preserve"> </w:t>
                                  </w:r>
                                  <w:proofErr w:type="spellStart"/>
                                  <w:r w:rsidRPr="004B7E44">
                                    <w:t>here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F254CB7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6E977BFA" w14:textId="77777777" w:rsidR="004B7E44" w:rsidRPr="004B7E44" w:rsidRDefault="004B7E44" w:rsidP="004B7E44">
                            <w:pPr>
                              <w:pStyle w:val="Subttulo"/>
                            </w:pPr>
                            <w:proofErr w:type="spellStart"/>
                            <w:r w:rsidRPr="004B7E44">
                              <w:t>subtitle</w:t>
                            </w:r>
                            <w:proofErr w:type="spellEnd"/>
                            <w:r w:rsidRPr="004B7E44">
                              <w:t xml:space="preserve"> </w:t>
                            </w:r>
                            <w:proofErr w:type="spellStart"/>
                            <w:r w:rsidRPr="004B7E44">
                              <w:t>text</w:t>
                            </w:r>
                            <w:proofErr w:type="spellEnd"/>
                            <w:r w:rsidRPr="004B7E44">
                              <w:t xml:space="preserve"> </w:t>
                            </w:r>
                            <w:proofErr w:type="spellStart"/>
                            <w:r w:rsidRPr="004B7E44">
                              <w:t>here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04429348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5CDB45" w14:textId="77777777" w:rsidR="004B7E44" w:rsidRDefault="004B7E44" w:rsidP="003707D5">
            <w:pPr>
              <w:jc w:val="both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4A2D40A" wp14:editId="35AD560E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302179" w14:textId="77777777" w:rsidR="004B7E44" w:rsidRPr="004B7E44" w:rsidRDefault="002A5E5A" w:rsidP="004B7E44">
                                  <w:pPr>
                                    <w:pStyle w:val="Ttulo1"/>
                                  </w:pPr>
                                  <w:proofErr w:type="spellStart"/>
                                  <w:r>
                                    <w:t>Logrolling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4A2D40A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6A302179" w14:textId="77777777" w:rsidR="004B7E44" w:rsidRPr="004B7E44" w:rsidRDefault="002A5E5A" w:rsidP="004B7E44">
                            <w:pPr>
                              <w:pStyle w:val="Ttulo1"/>
                            </w:pPr>
                            <w:proofErr w:type="spellStart"/>
                            <w:r>
                              <w:t>Logrolling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7549E1C" w14:textId="77777777" w:rsidR="004B7E44" w:rsidRDefault="004B7E44" w:rsidP="003707D5">
            <w:pPr>
              <w:jc w:val="both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5CB296E" wp14:editId="6E0152B3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3C7499" w14:textId="77777777" w:rsidR="004B7E44" w:rsidRPr="00AF7C42" w:rsidRDefault="004B7E44" w:rsidP="004B7E44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AF7C42">
                                    <w:rPr>
                                      <w:lang w:val="en-US"/>
                                    </w:rPr>
                                    <w:t>Street Address</w:t>
                                  </w:r>
                                </w:p>
                                <w:p w14:paraId="3F51D5EB" w14:textId="77777777" w:rsidR="004B7E44" w:rsidRPr="00AF7C42" w:rsidRDefault="004B7E44" w:rsidP="004B7E44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AF7C42">
                                    <w:rPr>
                                      <w:lang w:val="en-US"/>
                                    </w:rPr>
                                    <w:t>City, ST ZIP 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5CB296E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" filled="f" stroked="f" strokeweight=".5pt">
                      <v:textbox>
                        <w:txbxContent>
                          <w:p w14:paraId="193C7499" w14:textId="77777777" w:rsidR="004B7E44" w:rsidRPr="00AF7C42" w:rsidRDefault="004B7E44" w:rsidP="004B7E44">
                            <w:pPr>
                              <w:rPr>
                                <w:lang w:val="en-US"/>
                              </w:rPr>
                            </w:pPr>
                            <w:r w:rsidRPr="00AF7C42">
                              <w:rPr>
                                <w:lang w:val="en-US"/>
                              </w:rPr>
                              <w:t>Street Address</w:t>
                            </w:r>
                          </w:p>
                          <w:p w14:paraId="3F51D5EB" w14:textId="77777777" w:rsidR="004B7E44" w:rsidRPr="00AF7C42" w:rsidRDefault="004B7E44" w:rsidP="004B7E44">
                            <w:pPr>
                              <w:rPr>
                                <w:lang w:val="en-US"/>
                              </w:rPr>
                            </w:pPr>
                            <w:r w:rsidRPr="00AF7C42">
                              <w:rPr>
                                <w:lang w:val="en-US"/>
                              </w:rPr>
                              <w:t>City, ST ZIP Code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3CE92E4" wp14:editId="66E60406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986A0D" w14:textId="77777777" w:rsidR="004B7E44" w:rsidRDefault="004B7E44" w:rsidP="004B7E44">
                                  <w:proofErr w:type="spellStart"/>
                                  <w:r>
                                    <w:t>Phone</w:t>
                                  </w:r>
                                  <w:proofErr w:type="spellEnd"/>
                                </w:p>
                                <w:p w14:paraId="7A294A83" w14:textId="77777777" w:rsidR="004B7E44" w:rsidRPr="004B7E44" w:rsidRDefault="004B7E44" w:rsidP="004B7E44">
                                  <w:r>
                                    <w:t>Email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3CE92E4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" filled="f" stroked="f" strokeweight=".5pt">
                      <v:textbox>
                        <w:txbxContent>
                          <w:p w14:paraId="28986A0D" w14:textId="77777777" w:rsidR="004B7E44" w:rsidRDefault="004B7E44" w:rsidP="004B7E44">
                            <w:proofErr w:type="spellStart"/>
                            <w:r>
                              <w:t>Phone</w:t>
                            </w:r>
                            <w:proofErr w:type="spellEnd"/>
                          </w:p>
                          <w:p w14:paraId="7A294A83" w14:textId="77777777" w:rsidR="004B7E44" w:rsidRPr="004B7E44" w:rsidRDefault="004B7E44" w:rsidP="004B7E44">
                            <w:r>
                              <w:t>Email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918F56B" w14:textId="77777777" w:rsidR="004B7E44" w:rsidRDefault="004B7E44" w:rsidP="003707D5">
      <w:pPr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1355A29" wp14:editId="16D093AA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ABDA025" wp14:editId="37B59EE8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30CAE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  <w:r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4D9E0099" wp14:editId="4189D103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BCF8F" w14:textId="77777777" w:rsidR="004B7E44" w:rsidRDefault="004B7E44" w:rsidP="003707D5">
      <w:pPr>
        <w:spacing w:after="200"/>
        <w:jc w:val="both"/>
      </w:pPr>
      <w:r>
        <w:br w:type="page"/>
      </w:r>
    </w:p>
    <w:p w14:paraId="17A65195" w14:textId="77777777" w:rsidR="004B7E44" w:rsidRDefault="009D321D" w:rsidP="003707D5">
      <w:pPr>
        <w:pStyle w:val="Ttulo2"/>
        <w:spacing w:after="500"/>
        <w:jc w:val="both"/>
      </w:pPr>
      <w:sdt>
        <w:sdtPr>
          <w:alias w:val="Company"/>
          <w:tag w:val="Company"/>
          <w:id w:val="441245393"/>
          <w:placeholder>
            <w:docPart w:val="C8D2BAFA8D194C5CAF780C07C9DCDAC5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/>
        <w:sdtContent>
          <w:r w:rsidR="006F54AB">
            <w:t>Estimación</w:t>
          </w:r>
        </w:sdtContent>
      </w:sdt>
    </w:p>
    <w:p w14:paraId="6294702F" w14:textId="77777777" w:rsidR="004B7E44" w:rsidRDefault="00213B48" w:rsidP="003707D5">
      <w:pPr>
        <w:pStyle w:val="Ttulo3"/>
        <w:jc w:val="both"/>
        <w:rPr>
          <w:b/>
          <w:i w:val="0"/>
          <w:sz w:val="44"/>
        </w:rPr>
      </w:pPr>
      <w:r>
        <w:rPr>
          <w:b/>
          <w:i w:val="0"/>
          <w:sz w:val="44"/>
        </w:rPr>
        <w:t>Gastos</w:t>
      </w:r>
    </w:p>
    <w:p w14:paraId="73A0979C" w14:textId="77777777" w:rsidR="004B7E44" w:rsidRPr="00213B48" w:rsidRDefault="004B7E44" w:rsidP="003707D5">
      <w:pPr>
        <w:jc w:val="both"/>
        <w:rPr>
          <w:rFonts w:eastAsia="Times New Roman"/>
          <w:color w:val="auto"/>
        </w:rPr>
      </w:pPr>
    </w:p>
    <w:p w14:paraId="13630E67" w14:textId="77777777" w:rsidR="00155DE0" w:rsidRDefault="00213B48" w:rsidP="003707D5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-</w:t>
      </w:r>
      <w:r w:rsidRPr="00AF7C42">
        <w:rPr>
          <w:b/>
          <w:bCs/>
          <w:color w:val="A4063E" w:themeColor="accent6"/>
          <w:sz w:val="24"/>
          <w:szCs w:val="24"/>
        </w:rPr>
        <w:t>Sueldos y salarios</w:t>
      </w:r>
      <w:r w:rsidRPr="00AF7C42">
        <w:rPr>
          <w:color w:val="A4063E" w:themeColor="accent6"/>
          <w:sz w:val="24"/>
          <w:szCs w:val="24"/>
        </w:rPr>
        <w:t xml:space="preserve">: </w:t>
      </w:r>
      <w:r w:rsidRPr="00213B48">
        <w:rPr>
          <w:color w:val="auto"/>
          <w:sz w:val="24"/>
          <w:szCs w:val="24"/>
        </w:rPr>
        <w:t xml:space="preserve">Nóminas + Seguridad Social + IRPF = 2500€ + 220€ + 650€ = 3370€   por </w:t>
      </w:r>
    </w:p>
    <w:p w14:paraId="72E52205" w14:textId="5A2C451B" w:rsidR="00213B48" w:rsidRDefault="00213B48" w:rsidP="003707D5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persona al mes. Esto serían entonces 26960€ al mes.</w:t>
      </w:r>
    </w:p>
    <w:p w14:paraId="6F641148" w14:textId="77777777" w:rsidR="00155DE0" w:rsidRPr="00213B48" w:rsidRDefault="00155DE0" w:rsidP="003707D5">
      <w:pPr>
        <w:jc w:val="both"/>
        <w:rPr>
          <w:color w:val="auto"/>
          <w:sz w:val="24"/>
          <w:szCs w:val="24"/>
        </w:rPr>
      </w:pPr>
    </w:p>
    <w:p w14:paraId="5B571ED0" w14:textId="6CF7F209" w:rsidR="00213B48" w:rsidRDefault="00213B48" w:rsidP="003707D5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-</w:t>
      </w:r>
      <w:r w:rsidRPr="00AF7C42">
        <w:rPr>
          <w:b/>
          <w:bCs/>
          <w:color w:val="A4063E" w:themeColor="accent6"/>
          <w:sz w:val="24"/>
          <w:szCs w:val="24"/>
        </w:rPr>
        <w:t>Alquiler de local</w:t>
      </w:r>
      <w:r w:rsidRPr="00AF7C42">
        <w:rPr>
          <w:color w:val="A4063E" w:themeColor="accent6"/>
          <w:sz w:val="24"/>
          <w:szCs w:val="24"/>
        </w:rPr>
        <w:t xml:space="preserve">: </w:t>
      </w:r>
      <w:r w:rsidRPr="00213B48">
        <w:rPr>
          <w:color w:val="auto"/>
          <w:sz w:val="24"/>
          <w:szCs w:val="24"/>
        </w:rPr>
        <w:t>Son uno 500€ al mes.</w:t>
      </w:r>
    </w:p>
    <w:p w14:paraId="7F0D3F46" w14:textId="77777777" w:rsidR="00155DE0" w:rsidRPr="00213B48" w:rsidRDefault="00155DE0" w:rsidP="003707D5">
      <w:pPr>
        <w:jc w:val="both"/>
        <w:rPr>
          <w:color w:val="auto"/>
          <w:sz w:val="24"/>
          <w:szCs w:val="24"/>
        </w:rPr>
      </w:pPr>
    </w:p>
    <w:p w14:paraId="3845FB4A" w14:textId="3A4151F2" w:rsidR="00213B48" w:rsidRDefault="00213B48" w:rsidP="003707D5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-</w:t>
      </w:r>
      <w:r w:rsidRPr="00AF7C42">
        <w:rPr>
          <w:b/>
          <w:bCs/>
          <w:color w:val="A4063E" w:themeColor="accent6"/>
          <w:sz w:val="24"/>
          <w:szCs w:val="24"/>
        </w:rPr>
        <w:t>Luz, agua y recursos varios</w:t>
      </w:r>
      <w:r w:rsidRPr="00213B48">
        <w:rPr>
          <w:color w:val="auto"/>
          <w:sz w:val="24"/>
          <w:szCs w:val="24"/>
        </w:rPr>
        <w:t>: 250€ + 200€ = 450€</w:t>
      </w:r>
    </w:p>
    <w:p w14:paraId="76F191F1" w14:textId="77777777" w:rsidR="00155DE0" w:rsidRPr="00213B48" w:rsidRDefault="00155DE0" w:rsidP="003707D5">
      <w:pPr>
        <w:jc w:val="both"/>
        <w:rPr>
          <w:color w:val="auto"/>
          <w:sz w:val="24"/>
          <w:szCs w:val="24"/>
        </w:rPr>
      </w:pPr>
    </w:p>
    <w:p w14:paraId="6FC604AC" w14:textId="2C78D35F" w:rsidR="00213B48" w:rsidRPr="00AF7C42" w:rsidRDefault="00213B48" w:rsidP="003707D5">
      <w:pPr>
        <w:jc w:val="both"/>
        <w:rPr>
          <w:color w:val="A4063E" w:themeColor="accent6"/>
          <w:sz w:val="24"/>
          <w:szCs w:val="24"/>
        </w:rPr>
      </w:pPr>
      <w:r w:rsidRPr="00213B48">
        <w:rPr>
          <w:color w:val="auto"/>
          <w:sz w:val="24"/>
          <w:szCs w:val="24"/>
        </w:rPr>
        <w:t xml:space="preserve">-El primer mes no deberá haber mucha gente que llegue a tener una cantidad suficiente de </w:t>
      </w:r>
      <w:proofErr w:type="spellStart"/>
      <w:r w:rsidRPr="00213B48">
        <w:rPr>
          <w:color w:val="auto"/>
          <w:sz w:val="24"/>
          <w:szCs w:val="24"/>
        </w:rPr>
        <w:t>grollies</w:t>
      </w:r>
      <w:proofErr w:type="spellEnd"/>
      <w:r w:rsidRPr="00213B48">
        <w:rPr>
          <w:color w:val="auto"/>
          <w:sz w:val="24"/>
          <w:szCs w:val="24"/>
        </w:rPr>
        <w:t xml:space="preserve"> como para conseguir regalos. Dado que empezaremos en pequeñas zonas locales, podemos estimar unos </w:t>
      </w:r>
      <w:r w:rsidRPr="00AF7C42">
        <w:rPr>
          <w:b/>
          <w:bCs/>
          <w:color w:val="A4063E" w:themeColor="accent6"/>
          <w:sz w:val="24"/>
          <w:szCs w:val="24"/>
        </w:rPr>
        <w:t>1000€ por mes para los primeros meses</w:t>
      </w:r>
      <w:r w:rsidRPr="00AF7C42">
        <w:rPr>
          <w:color w:val="A4063E" w:themeColor="accent6"/>
          <w:sz w:val="24"/>
          <w:szCs w:val="24"/>
        </w:rPr>
        <w:t>.</w:t>
      </w:r>
    </w:p>
    <w:p w14:paraId="3251B110" w14:textId="77777777" w:rsidR="00155DE0" w:rsidRPr="00AF7C42" w:rsidRDefault="00155DE0" w:rsidP="003707D5">
      <w:pPr>
        <w:jc w:val="both"/>
        <w:rPr>
          <w:color w:val="A4063E" w:themeColor="accent6"/>
          <w:sz w:val="24"/>
          <w:szCs w:val="24"/>
        </w:rPr>
      </w:pPr>
    </w:p>
    <w:p w14:paraId="1AAE1C91" w14:textId="77777777" w:rsidR="00213B48" w:rsidRPr="00213B48" w:rsidRDefault="00213B48" w:rsidP="003707D5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 xml:space="preserve">En total los gastos serán </w:t>
      </w:r>
      <w:r w:rsidRPr="00AF7C42">
        <w:rPr>
          <w:b/>
          <w:bCs/>
          <w:color w:val="A4063E" w:themeColor="accent6"/>
          <w:sz w:val="24"/>
          <w:szCs w:val="24"/>
        </w:rPr>
        <w:t>28910€</w:t>
      </w:r>
      <w:r w:rsidRPr="00213B48">
        <w:rPr>
          <w:color w:val="auto"/>
          <w:sz w:val="24"/>
          <w:szCs w:val="24"/>
        </w:rPr>
        <w:t xml:space="preserve"> y salvo error al final del </w:t>
      </w:r>
      <w:r w:rsidRPr="00AF7C42">
        <w:rPr>
          <w:b/>
          <w:bCs/>
          <w:color w:val="A4063E" w:themeColor="accent6"/>
          <w:sz w:val="24"/>
          <w:szCs w:val="24"/>
        </w:rPr>
        <w:t>año</w:t>
      </w:r>
      <w:r w:rsidRPr="00213B48">
        <w:rPr>
          <w:color w:val="auto"/>
          <w:sz w:val="24"/>
          <w:szCs w:val="24"/>
        </w:rPr>
        <w:t xml:space="preserve"> serán </w:t>
      </w:r>
      <w:r w:rsidRPr="00AF7C42">
        <w:rPr>
          <w:b/>
          <w:bCs/>
          <w:color w:val="A4063E" w:themeColor="accent6"/>
          <w:sz w:val="24"/>
          <w:szCs w:val="24"/>
        </w:rPr>
        <w:t>346920€</w:t>
      </w:r>
    </w:p>
    <w:p w14:paraId="248AB7AD" w14:textId="77777777" w:rsidR="004B7E44" w:rsidRDefault="004B7E44" w:rsidP="003707D5">
      <w:pPr>
        <w:jc w:val="both"/>
        <w:rPr>
          <w:color w:val="auto"/>
        </w:rPr>
      </w:pPr>
    </w:p>
    <w:p w14:paraId="78B528E2" w14:textId="77777777" w:rsidR="00213B48" w:rsidRDefault="00213B48" w:rsidP="003707D5">
      <w:pPr>
        <w:pStyle w:val="Ttulo3"/>
        <w:jc w:val="both"/>
        <w:rPr>
          <w:b/>
          <w:i w:val="0"/>
          <w:sz w:val="44"/>
        </w:rPr>
      </w:pPr>
      <w:r>
        <w:rPr>
          <w:b/>
          <w:i w:val="0"/>
          <w:sz w:val="44"/>
        </w:rPr>
        <w:t>Costes</w:t>
      </w:r>
    </w:p>
    <w:p w14:paraId="58EE596A" w14:textId="77777777" w:rsidR="00213B48" w:rsidRPr="002A5E5A" w:rsidRDefault="00213B48" w:rsidP="003707D5">
      <w:pPr>
        <w:jc w:val="both"/>
        <w:rPr>
          <w:rFonts w:eastAsia="Times New Roman"/>
          <w:color w:val="auto"/>
        </w:rPr>
      </w:pPr>
    </w:p>
    <w:p w14:paraId="4AE92654" w14:textId="03028C95" w:rsidR="00213B48" w:rsidRDefault="00213B48" w:rsidP="003707D5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>-</w:t>
      </w:r>
      <w:r w:rsidRPr="00AF7C42">
        <w:rPr>
          <w:b/>
          <w:bCs/>
          <w:color w:val="A4063E" w:themeColor="accent6"/>
          <w:sz w:val="24"/>
          <w:szCs w:val="24"/>
        </w:rPr>
        <w:t>Servidores</w:t>
      </w:r>
      <w:r w:rsidRPr="002A5E5A">
        <w:rPr>
          <w:color w:val="auto"/>
          <w:sz w:val="24"/>
          <w:szCs w:val="24"/>
        </w:rPr>
        <w:t xml:space="preserve">: 16 GB memoria + 4 procesadores + 500 GB espacio en disco + servidores + 8 equipos remotos </w:t>
      </w:r>
      <w:r w:rsidRPr="002A5E5A">
        <w:rPr>
          <w:color w:val="auto"/>
          <w:sz w:val="24"/>
          <w:szCs w:val="24"/>
        </w:rPr>
        <w:sym w:font="Wingdings" w:char="F0E0"/>
      </w:r>
      <w:r w:rsidRPr="002A5E5A">
        <w:rPr>
          <w:color w:val="auto"/>
          <w:sz w:val="24"/>
          <w:szCs w:val="24"/>
        </w:rPr>
        <w:t xml:space="preserve"> </w:t>
      </w:r>
      <w:r w:rsidRPr="00AF7C42">
        <w:rPr>
          <w:b/>
          <w:bCs/>
          <w:color w:val="A4063E" w:themeColor="accent6"/>
          <w:sz w:val="24"/>
          <w:szCs w:val="24"/>
        </w:rPr>
        <w:t xml:space="preserve">593€ en </w:t>
      </w:r>
      <w:proofErr w:type="spellStart"/>
      <w:r w:rsidRPr="00AF7C42">
        <w:rPr>
          <w:b/>
          <w:bCs/>
          <w:color w:val="A4063E" w:themeColor="accent6"/>
          <w:sz w:val="24"/>
          <w:szCs w:val="24"/>
        </w:rPr>
        <w:t>clouding</w:t>
      </w:r>
      <w:proofErr w:type="spellEnd"/>
      <w:r w:rsidRPr="00AF7C42">
        <w:rPr>
          <w:b/>
          <w:bCs/>
          <w:color w:val="A4063E" w:themeColor="accent6"/>
          <w:sz w:val="24"/>
          <w:szCs w:val="24"/>
        </w:rPr>
        <w:t xml:space="preserve"> 360</w:t>
      </w:r>
      <w:r w:rsidRPr="00155DE0">
        <w:rPr>
          <w:b/>
          <w:bCs/>
          <w:color w:val="auto"/>
          <w:sz w:val="24"/>
          <w:szCs w:val="24"/>
        </w:rPr>
        <w:t>.</w:t>
      </w:r>
    </w:p>
    <w:p w14:paraId="13D7D479" w14:textId="77777777" w:rsidR="00155DE0" w:rsidRPr="002A5E5A" w:rsidRDefault="00155DE0" w:rsidP="003707D5">
      <w:pPr>
        <w:jc w:val="both"/>
        <w:rPr>
          <w:color w:val="auto"/>
          <w:sz w:val="24"/>
          <w:szCs w:val="24"/>
        </w:rPr>
      </w:pPr>
    </w:p>
    <w:p w14:paraId="6D7030CA" w14:textId="59FEDD1B" w:rsidR="00213B48" w:rsidRDefault="00213B48" w:rsidP="003707D5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- </w:t>
      </w:r>
      <w:r w:rsidRPr="00AF7C42">
        <w:rPr>
          <w:b/>
          <w:bCs/>
          <w:color w:val="A4063E" w:themeColor="accent6"/>
          <w:sz w:val="24"/>
          <w:szCs w:val="24"/>
        </w:rPr>
        <w:t>Posibles costes extra</w:t>
      </w:r>
      <w:r w:rsidRPr="00155DE0">
        <w:rPr>
          <w:b/>
          <w:bCs/>
          <w:color w:val="auto"/>
          <w:sz w:val="24"/>
          <w:szCs w:val="24"/>
        </w:rPr>
        <w:t xml:space="preserve">: </w:t>
      </w:r>
      <w:r w:rsidRPr="00AF7C42">
        <w:rPr>
          <w:b/>
          <w:bCs/>
          <w:color w:val="A4063E" w:themeColor="accent6"/>
          <w:sz w:val="24"/>
          <w:szCs w:val="24"/>
        </w:rPr>
        <w:t>200€</w:t>
      </w:r>
      <w:r w:rsidRPr="002A5E5A">
        <w:rPr>
          <w:color w:val="auto"/>
          <w:sz w:val="24"/>
          <w:szCs w:val="24"/>
        </w:rPr>
        <w:t xml:space="preserve"> de situaciones imprevisibles.</w:t>
      </w:r>
    </w:p>
    <w:p w14:paraId="217539AA" w14:textId="77777777" w:rsidR="00155DE0" w:rsidRDefault="00155DE0" w:rsidP="003707D5">
      <w:pPr>
        <w:jc w:val="both"/>
        <w:rPr>
          <w:color w:val="auto"/>
          <w:sz w:val="24"/>
          <w:szCs w:val="24"/>
        </w:rPr>
      </w:pPr>
    </w:p>
    <w:p w14:paraId="040CB224" w14:textId="77777777" w:rsidR="00986562" w:rsidRDefault="00986562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-Otra medida </w:t>
      </w:r>
      <w:r w:rsidR="00754CDD">
        <w:rPr>
          <w:color w:val="auto"/>
          <w:sz w:val="24"/>
          <w:szCs w:val="24"/>
        </w:rPr>
        <w:t xml:space="preserve">a evaluar en los costes es la </w:t>
      </w:r>
      <w:r w:rsidR="00754CDD" w:rsidRPr="00AF7C42">
        <w:rPr>
          <w:b/>
          <w:bCs/>
          <w:color w:val="A4063E" w:themeColor="accent6"/>
          <w:sz w:val="24"/>
          <w:szCs w:val="24"/>
        </w:rPr>
        <w:t>medida de esfuerzo PM</w:t>
      </w:r>
      <w:r w:rsidR="00754CDD">
        <w:rPr>
          <w:color w:val="auto"/>
          <w:sz w:val="24"/>
          <w:szCs w:val="24"/>
        </w:rPr>
        <w:t>, es decir, la cantidad de euros por persona y mes que cuesta una determinada cosa. Haciendo la media sale 15,2 PM.</w:t>
      </w:r>
    </w:p>
    <w:p w14:paraId="761AD32F" w14:textId="77777777" w:rsidR="00754CDD" w:rsidRDefault="00754CDD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nuestro caso estimaremos 15,3 PM</w:t>
      </w:r>
      <w:r w:rsidR="00E627A4">
        <w:rPr>
          <w:color w:val="auto"/>
          <w:sz w:val="24"/>
          <w:szCs w:val="24"/>
        </w:rPr>
        <w:t xml:space="preserve"> y con el sueldo por mes de los </w:t>
      </w:r>
      <w:r w:rsidR="00F35933">
        <w:rPr>
          <w:color w:val="auto"/>
          <w:sz w:val="24"/>
          <w:szCs w:val="24"/>
        </w:rPr>
        <w:t>trabajadores</w:t>
      </w:r>
      <w:r w:rsidR="00E627A4">
        <w:rPr>
          <w:color w:val="auto"/>
          <w:sz w:val="24"/>
          <w:szCs w:val="24"/>
        </w:rPr>
        <w:t xml:space="preserve"> sería:</w:t>
      </w:r>
    </w:p>
    <w:p w14:paraId="7E24B68B" w14:textId="77777777" w:rsidR="00E627A4" w:rsidRPr="00AF7C42" w:rsidRDefault="00E627A4" w:rsidP="003707D5">
      <w:pPr>
        <w:jc w:val="both"/>
        <w:rPr>
          <w:b/>
          <w:bCs/>
          <w:color w:val="A4063E" w:themeColor="accent6"/>
          <w:sz w:val="24"/>
          <w:szCs w:val="24"/>
        </w:rPr>
      </w:pPr>
      <w:r w:rsidRPr="00AF7C42">
        <w:rPr>
          <w:b/>
          <w:bCs/>
          <w:color w:val="A4063E" w:themeColor="accent6"/>
          <w:sz w:val="24"/>
          <w:szCs w:val="24"/>
        </w:rPr>
        <w:t xml:space="preserve">15,3 * 3370 = </w:t>
      </w:r>
      <w:r w:rsidR="004F2FDE" w:rsidRPr="00AF7C42">
        <w:rPr>
          <w:b/>
          <w:bCs/>
          <w:color w:val="A4063E" w:themeColor="accent6"/>
          <w:sz w:val="24"/>
          <w:szCs w:val="24"/>
        </w:rPr>
        <w:t>51561€</w:t>
      </w:r>
    </w:p>
    <w:p w14:paraId="617BF817" w14:textId="77777777" w:rsidR="002A5E5A" w:rsidRDefault="002A5E5A" w:rsidP="003707D5">
      <w:pPr>
        <w:jc w:val="both"/>
        <w:rPr>
          <w:color w:val="auto"/>
          <w:sz w:val="24"/>
          <w:szCs w:val="24"/>
        </w:rPr>
      </w:pPr>
    </w:p>
    <w:p w14:paraId="6BE98576" w14:textId="77777777" w:rsidR="002A5E5A" w:rsidRDefault="002A5E5A" w:rsidP="003707D5">
      <w:pPr>
        <w:jc w:val="both"/>
        <w:rPr>
          <w:color w:val="auto"/>
          <w:sz w:val="24"/>
          <w:szCs w:val="24"/>
        </w:rPr>
      </w:pPr>
    </w:p>
    <w:p w14:paraId="78B1EA69" w14:textId="77777777" w:rsidR="002A5E5A" w:rsidRDefault="002A5E5A" w:rsidP="003707D5">
      <w:pPr>
        <w:pStyle w:val="Ttulo3"/>
        <w:jc w:val="both"/>
        <w:rPr>
          <w:b/>
          <w:i w:val="0"/>
          <w:sz w:val="44"/>
        </w:rPr>
      </w:pPr>
      <w:r>
        <w:rPr>
          <w:b/>
          <w:i w:val="0"/>
          <w:sz w:val="44"/>
        </w:rPr>
        <w:t>Ingresos</w:t>
      </w:r>
    </w:p>
    <w:p w14:paraId="5C7AC9BC" w14:textId="77777777" w:rsidR="002A5E5A" w:rsidRPr="002A5E5A" w:rsidRDefault="002A5E5A" w:rsidP="003707D5">
      <w:pPr>
        <w:jc w:val="both"/>
        <w:rPr>
          <w:rFonts w:eastAsia="Times New Roman"/>
          <w:color w:val="auto"/>
        </w:rPr>
      </w:pPr>
    </w:p>
    <w:p w14:paraId="6D9A1A6B" w14:textId="642CDBFD" w:rsidR="006A4F0C" w:rsidRDefault="002A5E5A" w:rsidP="003707D5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-Los </w:t>
      </w:r>
      <w:r w:rsidRPr="00AF7C42">
        <w:rPr>
          <w:b/>
          <w:bCs/>
          <w:color w:val="A4063E" w:themeColor="accent6"/>
          <w:sz w:val="24"/>
          <w:szCs w:val="24"/>
        </w:rPr>
        <w:t>anuncios de Google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 xml:space="preserve">entre 0,01€ y 0,03€ por clic </w:t>
      </w:r>
      <w:r w:rsidRPr="002A5E5A">
        <w:rPr>
          <w:color w:val="auto"/>
          <w:sz w:val="24"/>
          <w:szCs w:val="24"/>
        </w:rPr>
        <w:sym w:font="Wingdings" w:char="F0E0"/>
      </w:r>
      <w:r w:rsidRPr="002A5E5A">
        <w:rPr>
          <w:color w:val="auto"/>
          <w:sz w:val="24"/>
          <w:szCs w:val="24"/>
        </w:rPr>
        <w:t xml:space="preserve"> De media ponemos </w:t>
      </w:r>
      <w:r w:rsidRPr="00AF7C42">
        <w:rPr>
          <w:b/>
          <w:bCs/>
          <w:color w:val="A4063E" w:themeColor="accent6"/>
          <w:sz w:val="24"/>
          <w:szCs w:val="24"/>
        </w:rPr>
        <w:t>0,02€</w:t>
      </w:r>
      <w:r w:rsidRPr="002A5E5A">
        <w:rPr>
          <w:color w:val="auto"/>
          <w:sz w:val="24"/>
          <w:szCs w:val="24"/>
        </w:rPr>
        <w:t xml:space="preserve"> supongamos que en el primer mes conseguimos </w:t>
      </w:r>
      <w:r w:rsidRPr="00AF7C42">
        <w:rPr>
          <w:b/>
          <w:bCs/>
          <w:color w:val="A4063E" w:themeColor="accent6"/>
          <w:sz w:val="24"/>
          <w:szCs w:val="24"/>
        </w:rPr>
        <w:t>100</w:t>
      </w:r>
      <w:r w:rsidR="004F2FDE" w:rsidRPr="00AF7C42">
        <w:rPr>
          <w:b/>
          <w:bCs/>
          <w:color w:val="A4063E" w:themeColor="accent6"/>
          <w:sz w:val="24"/>
          <w:szCs w:val="24"/>
        </w:rPr>
        <w:t xml:space="preserve"> 000</w:t>
      </w:r>
      <w:r w:rsidRPr="00AF7C42">
        <w:rPr>
          <w:b/>
          <w:bCs/>
          <w:color w:val="A4063E" w:themeColor="accent6"/>
          <w:sz w:val="24"/>
          <w:szCs w:val="24"/>
        </w:rPr>
        <w:t xml:space="preserve"> descargas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 xml:space="preserve">luego conseguiríamos con anuncios </w:t>
      </w:r>
      <w:r w:rsidR="003707D5">
        <w:rPr>
          <w:color w:val="auto"/>
          <w:sz w:val="24"/>
          <w:szCs w:val="24"/>
        </w:rPr>
        <w:t xml:space="preserve">      </w:t>
      </w:r>
      <w:r w:rsidRPr="00AF7C42">
        <w:rPr>
          <w:b/>
          <w:bCs/>
          <w:color w:val="A4063E" w:themeColor="accent6"/>
          <w:sz w:val="24"/>
          <w:szCs w:val="24"/>
        </w:rPr>
        <w:t>2</w:t>
      </w:r>
      <w:r w:rsidR="004F2FDE" w:rsidRPr="00AF7C42">
        <w:rPr>
          <w:b/>
          <w:bCs/>
          <w:color w:val="A4063E" w:themeColor="accent6"/>
          <w:sz w:val="24"/>
          <w:szCs w:val="24"/>
        </w:rPr>
        <w:t xml:space="preserve"> 000</w:t>
      </w:r>
      <w:r w:rsidRPr="00AF7C42">
        <w:rPr>
          <w:b/>
          <w:bCs/>
          <w:color w:val="A4063E" w:themeColor="accent6"/>
          <w:sz w:val="24"/>
          <w:szCs w:val="24"/>
        </w:rPr>
        <w:t>€ el primer mes</w:t>
      </w:r>
      <w:r w:rsidR="006A4F0C" w:rsidRPr="00AF7C42">
        <w:rPr>
          <w:color w:val="A4063E" w:themeColor="accent6"/>
          <w:sz w:val="24"/>
          <w:szCs w:val="24"/>
        </w:rPr>
        <w:t xml:space="preserve"> </w:t>
      </w:r>
      <w:r w:rsidR="006A4F0C">
        <w:rPr>
          <w:color w:val="auto"/>
          <w:sz w:val="24"/>
          <w:szCs w:val="24"/>
        </w:rPr>
        <w:t>(En el caso de que solo viesen un anuncio)</w:t>
      </w:r>
      <w:r w:rsidRPr="002A5E5A">
        <w:rPr>
          <w:color w:val="auto"/>
          <w:sz w:val="24"/>
          <w:szCs w:val="24"/>
        </w:rPr>
        <w:t>.</w:t>
      </w:r>
      <w:r w:rsidR="004F2FDE">
        <w:rPr>
          <w:color w:val="auto"/>
          <w:sz w:val="24"/>
          <w:szCs w:val="24"/>
        </w:rPr>
        <w:t xml:space="preserve"> </w:t>
      </w:r>
    </w:p>
    <w:p w14:paraId="4BF47501" w14:textId="77777777" w:rsidR="006A4F0C" w:rsidRDefault="006A4F0C" w:rsidP="003707D5">
      <w:pPr>
        <w:jc w:val="both"/>
        <w:rPr>
          <w:color w:val="auto"/>
          <w:sz w:val="24"/>
          <w:szCs w:val="24"/>
        </w:rPr>
      </w:pPr>
    </w:p>
    <w:p w14:paraId="7C398432" w14:textId="77777777" w:rsidR="006A4F0C" w:rsidRDefault="004F2FDE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Esto sería posible gracias</w:t>
      </w:r>
      <w:r w:rsidR="00033DC9">
        <w:rPr>
          <w:color w:val="auto"/>
          <w:sz w:val="24"/>
          <w:szCs w:val="24"/>
        </w:rPr>
        <w:t xml:space="preserve"> a nuestra influencia hacia estudiantes de la zona del Campus de Moncloa (</w:t>
      </w:r>
      <w:r w:rsidR="00033DC9" w:rsidRPr="00AF7C42">
        <w:rPr>
          <w:b/>
          <w:bCs/>
          <w:color w:val="A4063E" w:themeColor="accent6"/>
          <w:sz w:val="24"/>
          <w:szCs w:val="24"/>
        </w:rPr>
        <w:t>Ciudad Universitaria</w:t>
      </w:r>
      <w:r w:rsidR="00033DC9">
        <w:rPr>
          <w:color w:val="auto"/>
          <w:sz w:val="24"/>
          <w:szCs w:val="24"/>
        </w:rPr>
        <w:t>) pues en esta zona nos es muy sencillo difundir con facilidad la aplicac</w:t>
      </w:r>
      <w:r w:rsidR="00B428A4">
        <w:rPr>
          <w:color w:val="auto"/>
          <w:sz w:val="24"/>
          <w:szCs w:val="24"/>
        </w:rPr>
        <w:t xml:space="preserve">ión. </w:t>
      </w:r>
    </w:p>
    <w:p w14:paraId="45917464" w14:textId="77777777" w:rsidR="006A4F0C" w:rsidRDefault="006A4F0C" w:rsidP="003707D5">
      <w:pPr>
        <w:jc w:val="both"/>
        <w:rPr>
          <w:color w:val="auto"/>
          <w:sz w:val="24"/>
          <w:szCs w:val="24"/>
        </w:rPr>
      </w:pPr>
    </w:p>
    <w:p w14:paraId="782AEE7A" w14:textId="77777777" w:rsidR="002A5E5A" w:rsidRDefault="00B428A4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t xml:space="preserve">Poniendo de manifiesto datos reales del </w:t>
      </w:r>
      <w:hyperlink r:id="rId10" w:history="1">
        <w:r w:rsidR="00463B27" w:rsidRPr="00463B27">
          <w:rPr>
            <w:rStyle w:val="Hipervnculo"/>
            <w:color w:val="F73A7D" w:themeColor="accent1" w:themeTint="99"/>
            <w:sz w:val="24"/>
            <w:szCs w:val="24"/>
          </w:rPr>
          <w:t>M</w:t>
        </w:r>
        <w:r w:rsidRPr="00463B27">
          <w:rPr>
            <w:rStyle w:val="Hipervnculo"/>
            <w:color w:val="F73A7D" w:themeColor="accent1" w:themeTint="99"/>
            <w:sz w:val="24"/>
            <w:szCs w:val="24"/>
          </w:rPr>
          <w:t>etro de Madrid</w:t>
        </w:r>
      </w:hyperlink>
      <w:r w:rsidRPr="00463B27">
        <w:rPr>
          <w:color w:val="F73A7D" w:themeColor="accent1" w:themeTint="99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podemos ver que tan solo en el año 2018 alrededor de </w:t>
      </w:r>
      <w:r w:rsidRPr="00AF7C42">
        <w:rPr>
          <w:b/>
          <w:bCs/>
          <w:color w:val="A4063E" w:themeColor="accent6"/>
          <w:sz w:val="24"/>
          <w:szCs w:val="24"/>
        </w:rPr>
        <w:t>15 000 000 de personas</w:t>
      </w:r>
      <w:r w:rsidRPr="00AF7C42">
        <w:rPr>
          <w:color w:val="A4063E" w:themeColor="accent6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cruzaron la boca de metro de ciudad universitaria. Supongamos que de septiembre a junio son los meses donde es esto posible luego tendríamos una cifra de</w:t>
      </w:r>
      <w:r w:rsidR="00B22C51">
        <w:rPr>
          <w:color w:val="auto"/>
          <w:sz w:val="24"/>
          <w:szCs w:val="24"/>
        </w:rPr>
        <w:t xml:space="preserve"> </w:t>
      </w:r>
      <w:r w:rsidR="00B22C51" w:rsidRPr="00AF7C42">
        <w:rPr>
          <w:b/>
          <w:bCs/>
          <w:color w:val="A4063E" w:themeColor="accent6"/>
          <w:sz w:val="24"/>
          <w:szCs w:val="24"/>
        </w:rPr>
        <w:t>1 500 000</w:t>
      </w:r>
      <w:r w:rsidR="00B22C51" w:rsidRPr="00AF7C42">
        <w:rPr>
          <w:color w:val="A4063E" w:themeColor="accent6"/>
          <w:sz w:val="24"/>
          <w:szCs w:val="24"/>
        </w:rPr>
        <w:t xml:space="preserve"> </w:t>
      </w:r>
      <w:r w:rsidR="00B22C51">
        <w:rPr>
          <w:color w:val="auto"/>
          <w:sz w:val="24"/>
          <w:szCs w:val="24"/>
        </w:rPr>
        <w:t xml:space="preserve">personas al mes de las cuales solo </w:t>
      </w:r>
      <w:r w:rsidR="00B22C51" w:rsidRPr="00AF7C42">
        <w:rPr>
          <w:b/>
          <w:bCs/>
          <w:color w:val="A4063E" w:themeColor="accent6"/>
          <w:sz w:val="24"/>
          <w:szCs w:val="24"/>
        </w:rPr>
        <w:t xml:space="preserve">estimamos </w:t>
      </w:r>
      <w:r w:rsidR="006A4F0C" w:rsidRPr="00AF7C42">
        <w:rPr>
          <w:b/>
          <w:bCs/>
          <w:color w:val="A4063E" w:themeColor="accent6"/>
          <w:sz w:val="24"/>
          <w:szCs w:val="24"/>
        </w:rPr>
        <w:t>captar a un 6,666667%.</w:t>
      </w:r>
    </w:p>
    <w:p w14:paraId="220BA978" w14:textId="77777777" w:rsidR="00463B27" w:rsidRDefault="00463B27" w:rsidP="003707D5">
      <w:pPr>
        <w:jc w:val="both"/>
        <w:rPr>
          <w:color w:val="auto"/>
          <w:sz w:val="24"/>
          <w:szCs w:val="24"/>
        </w:rPr>
      </w:pPr>
    </w:p>
    <w:p w14:paraId="347130D8" w14:textId="77777777" w:rsidR="00463B27" w:rsidRDefault="00463B27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Siguiendo con esto podemos entonces estimar que </w:t>
      </w:r>
      <w:r w:rsidR="00A66AD1">
        <w:rPr>
          <w:color w:val="auto"/>
          <w:sz w:val="24"/>
          <w:szCs w:val="24"/>
        </w:rPr>
        <w:t xml:space="preserve">en el segundo mes con todo mejor organizado llegásemos a </w:t>
      </w:r>
      <w:r w:rsidR="003E53B9">
        <w:rPr>
          <w:color w:val="auto"/>
          <w:sz w:val="24"/>
          <w:szCs w:val="24"/>
        </w:rPr>
        <w:t xml:space="preserve">una masa </w:t>
      </w:r>
      <w:r w:rsidR="003E53B9" w:rsidRPr="00AF7C42">
        <w:rPr>
          <w:b/>
          <w:bCs/>
          <w:color w:val="A4063E" w:themeColor="accent6"/>
          <w:sz w:val="24"/>
          <w:szCs w:val="24"/>
        </w:rPr>
        <w:t xml:space="preserve">de </w:t>
      </w:r>
      <w:r w:rsidR="00006E17" w:rsidRPr="00AF7C42">
        <w:rPr>
          <w:b/>
          <w:bCs/>
          <w:color w:val="A4063E" w:themeColor="accent6"/>
          <w:sz w:val="24"/>
          <w:szCs w:val="24"/>
        </w:rPr>
        <w:t>3</w:t>
      </w:r>
      <w:r w:rsidR="003E53B9" w:rsidRPr="00AF7C42">
        <w:rPr>
          <w:b/>
          <w:bCs/>
          <w:color w:val="A4063E" w:themeColor="accent6"/>
          <w:sz w:val="24"/>
          <w:szCs w:val="24"/>
        </w:rPr>
        <w:t>00 000 con</w:t>
      </w:r>
      <w:r w:rsidR="00672147" w:rsidRPr="00AF7C42">
        <w:rPr>
          <w:b/>
          <w:bCs/>
          <w:color w:val="A4063E" w:themeColor="accent6"/>
          <w:sz w:val="24"/>
          <w:szCs w:val="24"/>
        </w:rPr>
        <w:t>sigu</w:t>
      </w:r>
      <w:r w:rsidR="00A66AD1" w:rsidRPr="00AF7C42">
        <w:rPr>
          <w:b/>
          <w:bCs/>
          <w:color w:val="A4063E" w:themeColor="accent6"/>
          <w:sz w:val="24"/>
          <w:szCs w:val="24"/>
        </w:rPr>
        <w:t xml:space="preserve">iendo así entonces </w:t>
      </w:r>
      <w:r w:rsidR="00006E17" w:rsidRPr="00AF7C42">
        <w:rPr>
          <w:b/>
          <w:bCs/>
          <w:color w:val="A4063E" w:themeColor="accent6"/>
          <w:sz w:val="24"/>
          <w:szCs w:val="24"/>
        </w:rPr>
        <w:t>6</w:t>
      </w:r>
      <w:r w:rsidR="00500F52" w:rsidRPr="00AF7C42">
        <w:rPr>
          <w:b/>
          <w:bCs/>
          <w:color w:val="A4063E" w:themeColor="accent6"/>
          <w:sz w:val="24"/>
          <w:szCs w:val="24"/>
        </w:rPr>
        <w:t xml:space="preserve"> </w:t>
      </w:r>
      <w:r w:rsidR="00A66AD1" w:rsidRPr="00AF7C42">
        <w:rPr>
          <w:b/>
          <w:bCs/>
          <w:color w:val="A4063E" w:themeColor="accent6"/>
          <w:sz w:val="24"/>
          <w:szCs w:val="24"/>
        </w:rPr>
        <w:t>000€</w:t>
      </w:r>
      <w:r w:rsidR="00A66AD1" w:rsidRPr="00AF7C42">
        <w:rPr>
          <w:color w:val="A4063E" w:themeColor="accent6"/>
          <w:sz w:val="24"/>
          <w:szCs w:val="24"/>
        </w:rPr>
        <w:t xml:space="preserve"> </w:t>
      </w:r>
      <w:r w:rsidR="00A66AD1">
        <w:rPr>
          <w:color w:val="auto"/>
          <w:sz w:val="24"/>
          <w:szCs w:val="24"/>
        </w:rPr>
        <w:t xml:space="preserve">en el caso de que solo </w:t>
      </w:r>
      <w:r w:rsidR="00011857">
        <w:rPr>
          <w:color w:val="auto"/>
          <w:sz w:val="24"/>
          <w:szCs w:val="24"/>
        </w:rPr>
        <w:t>cli</w:t>
      </w:r>
      <w:r w:rsidR="00BA1FE9">
        <w:rPr>
          <w:color w:val="auto"/>
          <w:sz w:val="24"/>
          <w:szCs w:val="24"/>
        </w:rPr>
        <w:t>qu</w:t>
      </w:r>
      <w:r w:rsidR="00011857">
        <w:rPr>
          <w:color w:val="auto"/>
          <w:sz w:val="24"/>
          <w:szCs w:val="24"/>
        </w:rPr>
        <w:t xml:space="preserve">e </w:t>
      </w:r>
      <w:r w:rsidR="00A66AD1">
        <w:rPr>
          <w:color w:val="auto"/>
          <w:sz w:val="24"/>
          <w:szCs w:val="24"/>
        </w:rPr>
        <w:t xml:space="preserve">un anuncio cada persona, en el caso de </w:t>
      </w:r>
      <w:r w:rsidR="00011857">
        <w:rPr>
          <w:color w:val="auto"/>
          <w:sz w:val="24"/>
          <w:szCs w:val="24"/>
        </w:rPr>
        <w:t xml:space="preserve">que haya </w:t>
      </w:r>
      <w:r w:rsidR="00011857" w:rsidRPr="00AF7C42">
        <w:rPr>
          <w:b/>
          <w:bCs/>
          <w:color w:val="A4063E" w:themeColor="accent6"/>
          <w:sz w:val="24"/>
          <w:szCs w:val="24"/>
        </w:rPr>
        <w:t>5 clics por usuario</w:t>
      </w:r>
      <w:r w:rsidR="00011857" w:rsidRPr="00AF7C42">
        <w:rPr>
          <w:color w:val="A4063E" w:themeColor="accent6"/>
          <w:sz w:val="24"/>
          <w:szCs w:val="24"/>
        </w:rPr>
        <w:t xml:space="preserve"> </w:t>
      </w:r>
      <w:r w:rsidR="00011857">
        <w:rPr>
          <w:color w:val="auto"/>
          <w:sz w:val="24"/>
          <w:szCs w:val="24"/>
        </w:rPr>
        <w:t xml:space="preserve">entonces </w:t>
      </w:r>
      <w:r w:rsidR="00011857" w:rsidRPr="00AF7C42">
        <w:rPr>
          <w:b/>
          <w:bCs/>
          <w:color w:val="A4063E" w:themeColor="accent6"/>
          <w:sz w:val="24"/>
          <w:szCs w:val="24"/>
        </w:rPr>
        <w:t xml:space="preserve">llegaríamos a </w:t>
      </w:r>
      <w:r w:rsidR="00006E17" w:rsidRPr="00AF7C42">
        <w:rPr>
          <w:b/>
          <w:bCs/>
          <w:color w:val="A4063E" w:themeColor="accent6"/>
          <w:sz w:val="24"/>
          <w:szCs w:val="24"/>
        </w:rPr>
        <w:t>30</w:t>
      </w:r>
      <w:r w:rsidR="00500F52" w:rsidRPr="00AF7C42">
        <w:rPr>
          <w:b/>
          <w:bCs/>
          <w:color w:val="A4063E" w:themeColor="accent6"/>
          <w:sz w:val="24"/>
          <w:szCs w:val="24"/>
        </w:rPr>
        <w:t xml:space="preserve"> </w:t>
      </w:r>
      <w:r w:rsidR="00011857" w:rsidRPr="00AF7C42">
        <w:rPr>
          <w:b/>
          <w:bCs/>
          <w:color w:val="A4063E" w:themeColor="accent6"/>
          <w:sz w:val="24"/>
          <w:szCs w:val="24"/>
        </w:rPr>
        <w:t>000€</w:t>
      </w:r>
      <w:r w:rsidR="00011857" w:rsidRPr="00AF7C42">
        <w:rPr>
          <w:color w:val="A4063E" w:themeColor="accent6"/>
          <w:sz w:val="24"/>
          <w:szCs w:val="24"/>
        </w:rPr>
        <w:t xml:space="preserve"> </w:t>
      </w:r>
      <w:r w:rsidR="00011857">
        <w:rPr>
          <w:color w:val="auto"/>
          <w:sz w:val="24"/>
          <w:szCs w:val="24"/>
        </w:rPr>
        <w:t>en el caso de que nuestra campaña funcione como creemos.</w:t>
      </w:r>
    </w:p>
    <w:p w14:paraId="756B968C" w14:textId="77777777" w:rsidR="00184394" w:rsidRPr="002A5E5A" w:rsidRDefault="00184394" w:rsidP="003707D5">
      <w:pPr>
        <w:jc w:val="both"/>
        <w:rPr>
          <w:color w:val="auto"/>
          <w:sz w:val="24"/>
          <w:szCs w:val="24"/>
        </w:rPr>
      </w:pPr>
    </w:p>
    <w:p w14:paraId="3B7B6F06" w14:textId="77777777" w:rsidR="002A5E5A" w:rsidRDefault="002A5E5A" w:rsidP="003707D5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-Los posibles </w:t>
      </w:r>
      <w:r w:rsidRPr="00573D42">
        <w:rPr>
          <w:i/>
          <w:iCs/>
          <w:color w:val="auto"/>
          <w:sz w:val="24"/>
          <w:szCs w:val="24"/>
        </w:rPr>
        <w:t>micro pagos</w:t>
      </w:r>
      <w:r w:rsidRPr="002A5E5A">
        <w:rPr>
          <w:color w:val="auto"/>
          <w:sz w:val="24"/>
          <w:szCs w:val="24"/>
        </w:rPr>
        <w:t xml:space="preserve"> de usuarios teniendo en cuenta la suposición de </w:t>
      </w:r>
      <w:r w:rsidR="00EF69D7">
        <w:rPr>
          <w:color w:val="auto"/>
          <w:sz w:val="24"/>
          <w:szCs w:val="24"/>
        </w:rPr>
        <w:t xml:space="preserve">los </w:t>
      </w:r>
      <w:r w:rsidR="00EF69D7" w:rsidRPr="00AF7C42">
        <w:rPr>
          <w:b/>
          <w:bCs/>
          <w:color w:val="A4063E" w:themeColor="accent6"/>
          <w:sz w:val="24"/>
          <w:szCs w:val="24"/>
        </w:rPr>
        <w:t>100 000</w:t>
      </w:r>
      <w:r w:rsidRPr="00AF7C42">
        <w:rPr>
          <w:b/>
          <w:bCs/>
          <w:color w:val="A4063E" w:themeColor="accent6"/>
          <w:sz w:val="24"/>
          <w:szCs w:val="24"/>
        </w:rPr>
        <w:t xml:space="preserve"> usuarios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 xml:space="preserve">podríamos suponer que de ellos </w:t>
      </w:r>
      <w:r w:rsidR="00EF69D7" w:rsidRPr="00AF7C42">
        <w:rPr>
          <w:b/>
          <w:bCs/>
          <w:color w:val="A4063E" w:themeColor="accent6"/>
          <w:sz w:val="24"/>
          <w:szCs w:val="24"/>
        </w:rPr>
        <w:t>10 000, es decir un 10%</w:t>
      </w:r>
      <w:r w:rsidR="00EF69D7" w:rsidRPr="00AF7C42">
        <w:rPr>
          <w:color w:val="A4063E" w:themeColor="accent6"/>
          <w:sz w:val="24"/>
          <w:szCs w:val="24"/>
        </w:rPr>
        <w:t>,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>deciden pagar lo suficiente para probar la app. Aproximadamente serían unos</w:t>
      </w:r>
      <w:r w:rsidR="00EF69D7">
        <w:rPr>
          <w:color w:val="auto"/>
          <w:sz w:val="24"/>
          <w:szCs w:val="24"/>
        </w:rPr>
        <w:t xml:space="preserve"> </w:t>
      </w:r>
      <w:r w:rsidR="00EF69D7" w:rsidRPr="00AF7C42">
        <w:rPr>
          <w:b/>
          <w:bCs/>
          <w:color w:val="A4063E" w:themeColor="accent6"/>
          <w:sz w:val="24"/>
          <w:szCs w:val="24"/>
        </w:rPr>
        <w:t>30 000</w:t>
      </w:r>
      <w:r w:rsidRPr="00AF7C42">
        <w:rPr>
          <w:b/>
          <w:bCs/>
          <w:color w:val="A4063E" w:themeColor="accent6"/>
          <w:sz w:val="24"/>
          <w:szCs w:val="24"/>
        </w:rPr>
        <w:t>€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>siendo esto por la inauguración de la app (</w:t>
      </w:r>
      <w:r w:rsidRPr="00AF7C42">
        <w:rPr>
          <w:b/>
          <w:bCs/>
          <w:color w:val="A4063E" w:themeColor="accent6"/>
          <w:sz w:val="24"/>
          <w:szCs w:val="24"/>
        </w:rPr>
        <w:t>3€ por actividad</w:t>
      </w:r>
      <w:r w:rsidRPr="002A5E5A">
        <w:rPr>
          <w:color w:val="auto"/>
          <w:sz w:val="24"/>
          <w:szCs w:val="24"/>
        </w:rPr>
        <w:t>).</w:t>
      </w:r>
      <w:r w:rsidR="00703F9C">
        <w:rPr>
          <w:color w:val="auto"/>
          <w:sz w:val="24"/>
          <w:szCs w:val="24"/>
        </w:rPr>
        <w:t xml:space="preserve"> En el segundo mes y suponiendo que seguirá así la media, tendremos </w:t>
      </w:r>
      <w:r w:rsidR="00006E17">
        <w:rPr>
          <w:color w:val="auto"/>
          <w:sz w:val="24"/>
          <w:szCs w:val="24"/>
        </w:rPr>
        <w:t>300</w:t>
      </w:r>
      <w:r w:rsidR="00703F9C">
        <w:rPr>
          <w:color w:val="auto"/>
          <w:sz w:val="24"/>
          <w:szCs w:val="24"/>
        </w:rPr>
        <w:t xml:space="preserve"> 000 descargas </w:t>
      </w:r>
      <w:r w:rsidR="00D93197">
        <w:rPr>
          <w:color w:val="auto"/>
          <w:sz w:val="24"/>
          <w:szCs w:val="24"/>
        </w:rPr>
        <w:t xml:space="preserve">entonces el resultado sería de unos </w:t>
      </w:r>
      <w:r w:rsidR="00500F52">
        <w:rPr>
          <w:color w:val="auto"/>
          <w:sz w:val="24"/>
          <w:szCs w:val="24"/>
        </w:rPr>
        <w:t>90</w:t>
      </w:r>
      <w:r w:rsidR="00BA1FE9">
        <w:rPr>
          <w:color w:val="auto"/>
          <w:sz w:val="24"/>
          <w:szCs w:val="24"/>
        </w:rPr>
        <w:t xml:space="preserve"> 000€ con la campaña publicitaria adecuada.</w:t>
      </w:r>
    </w:p>
    <w:p w14:paraId="095EFDE5" w14:textId="77777777" w:rsidR="00D93197" w:rsidRPr="002A5E5A" w:rsidRDefault="00D93197" w:rsidP="003707D5">
      <w:pPr>
        <w:jc w:val="both"/>
        <w:rPr>
          <w:color w:val="auto"/>
          <w:sz w:val="24"/>
          <w:szCs w:val="24"/>
        </w:rPr>
      </w:pPr>
    </w:p>
    <w:p w14:paraId="1C3EDCF6" w14:textId="49FDC749" w:rsidR="002A5E5A" w:rsidRDefault="002A5E5A" w:rsidP="003707D5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Con todo esto suponemos que el </w:t>
      </w:r>
      <w:r w:rsidRPr="00AF7C42">
        <w:rPr>
          <w:b/>
          <w:bCs/>
          <w:color w:val="A4063E" w:themeColor="accent6"/>
          <w:sz w:val="24"/>
          <w:szCs w:val="24"/>
        </w:rPr>
        <w:t>primer mes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 xml:space="preserve">serían aproximadamente </w:t>
      </w:r>
      <w:r w:rsidR="00500F52" w:rsidRPr="00AF7C42">
        <w:rPr>
          <w:b/>
          <w:bCs/>
          <w:color w:val="A4063E" w:themeColor="accent6"/>
          <w:sz w:val="24"/>
          <w:szCs w:val="24"/>
        </w:rPr>
        <w:t>40 000</w:t>
      </w:r>
      <w:r w:rsidRPr="00AF7C42">
        <w:rPr>
          <w:b/>
          <w:bCs/>
          <w:color w:val="A4063E" w:themeColor="accent6"/>
          <w:sz w:val="24"/>
          <w:szCs w:val="24"/>
        </w:rPr>
        <w:t>€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 xml:space="preserve">el primer mes y con un posible aumento de descargas podría ser sencillo llegar a </w:t>
      </w:r>
      <w:r w:rsidR="00672147">
        <w:rPr>
          <w:color w:val="auto"/>
          <w:sz w:val="24"/>
          <w:szCs w:val="24"/>
        </w:rPr>
        <w:t>los 120 000€</w:t>
      </w:r>
      <w:r w:rsidRPr="002A5E5A">
        <w:rPr>
          <w:color w:val="auto"/>
          <w:sz w:val="24"/>
          <w:szCs w:val="24"/>
        </w:rPr>
        <w:t xml:space="preserve"> al mes en un primer momento si </w:t>
      </w:r>
      <w:bookmarkStart w:id="0" w:name="_Hlk25000493"/>
      <w:r w:rsidRPr="002A5E5A">
        <w:rPr>
          <w:color w:val="auto"/>
          <w:sz w:val="24"/>
          <w:szCs w:val="24"/>
        </w:rPr>
        <w:t xml:space="preserve">la aplicación tiene un éxito promedio. Llegaríamos </w:t>
      </w:r>
      <w:r w:rsidRPr="00AF7C42">
        <w:rPr>
          <w:b/>
          <w:bCs/>
          <w:color w:val="A4063E" w:themeColor="accent6"/>
          <w:sz w:val="24"/>
          <w:szCs w:val="24"/>
        </w:rPr>
        <w:t>a final de año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 xml:space="preserve">con unas </w:t>
      </w:r>
      <w:r w:rsidR="00672147" w:rsidRPr="00AF7C42">
        <w:rPr>
          <w:b/>
          <w:bCs/>
          <w:color w:val="A4063E" w:themeColor="accent6"/>
          <w:sz w:val="24"/>
          <w:szCs w:val="24"/>
        </w:rPr>
        <w:t>3 000 000</w:t>
      </w:r>
      <w:r w:rsidRPr="00AF7C42">
        <w:rPr>
          <w:b/>
          <w:bCs/>
          <w:color w:val="A4063E" w:themeColor="accent6"/>
          <w:sz w:val="24"/>
          <w:szCs w:val="24"/>
        </w:rPr>
        <w:t xml:space="preserve"> descargas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 xml:space="preserve">si conseguimos </w:t>
      </w:r>
      <w:bookmarkEnd w:id="0"/>
      <w:r w:rsidRPr="002A5E5A">
        <w:rPr>
          <w:color w:val="auto"/>
          <w:sz w:val="24"/>
          <w:szCs w:val="24"/>
        </w:rPr>
        <w:t>difundir la aplicación de forma efectiva</w:t>
      </w:r>
      <w:r w:rsidR="00672147">
        <w:rPr>
          <w:color w:val="auto"/>
          <w:sz w:val="24"/>
          <w:szCs w:val="24"/>
        </w:rPr>
        <w:t xml:space="preserve"> tal y como se ha estimado.</w:t>
      </w:r>
    </w:p>
    <w:p w14:paraId="27D3258B" w14:textId="77777777" w:rsidR="00AF7C42" w:rsidRPr="002A5E5A" w:rsidRDefault="00AF7C42" w:rsidP="003707D5">
      <w:pPr>
        <w:jc w:val="both"/>
        <w:rPr>
          <w:color w:val="auto"/>
          <w:sz w:val="24"/>
          <w:szCs w:val="24"/>
        </w:rPr>
      </w:pPr>
    </w:p>
    <w:p w14:paraId="158C9ABA" w14:textId="77777777" w:rsidR="00490E8D" w:rsidRDefault="00490E8D" w:rsidP="003707D5">
      <w:pPr>
        <w:pStyle w:val="Ttulo3"/>
        <w:jc w:val="both"/>
        <w:rPr>
          <w:b/>
          <w:i w:val="0"/>
          <w:sz w:val="44"/>
        </w:rPr>
      </w:pPr>
      <w:r>
        <w:rPr>
          <w:b/>
          <w:i w:val="0"/>
          <w:sz w:val="44"/>
        </w:rPr>
        <w:t>Conclusión</w:t>
      </w:r>
    </w:p>
    <w:p w14:paraId="4E188904" w14:textId="77777777" w:rsidR="00490E8D" w:rsidRPr="002A5E5A" w:rsidRDefault="00490E8D" w:rsidP="003707D5">
      <w:pPr>
        <w:jc w:val="both"/>
        <w:rPr>
          <w:rFonts w:eastAsia="Times New Roman"/>
          <w:color w:val="auto"/>
        </w:rPr>
      </w:pPr>
    </w:p>
    <w:p w14:paraId="1E4D482E" w14:textId="77777777" w:rsidR="002A5E5A" w:rsidRDefault="00E5595C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D</w:t>
      </w:r>
      <w:r w:rsidR="00490E8D">
        <w:rPr>
          <w:color w:val="auto"/>
          <w:sz w:val="24"/>
          <w:szCs w:val="24"/>
        </w:rPr>
        <w:t>eberemos sumar los gastos y costes para ver las pérdidas o inversiones del proyecto para compararlas con los ingresos y así ver si obtenemos ganancia.</w:t>
      </w:r>
    </w:p>
    <w:p w14:paraId="15D6CB81" w14:textId="77777777" w:rsidR="00490E8D" w:rsidRDefault="00490E8D" w:rsidP="003707D5">
      <w:pPr>
        <w:jc w:val="both"/>
        <w:rPr>
          <w:color w:val="auto"/>
          <w:sz w:val="24"/>
          <w:szCs w:val="24"/>
        </w:rPr>
      </w:pPr>
    </w:p>
    <w:p w14:paraId="6C49CF94" w14:textId="77777777" w:rsidR="00490E8D" w:rsidRDefault="00490E8D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Por un </w:t>
      </w:r>
      <w:proofErr w:type="gramStart"/>
      <w:r>
        <w:rPr>
          <w:color w:val="auto"/>
          <w:sz w:val="24"/>
          <w:szCs w:val="24"/>
        </w:rPr>
        <w:t>lado</w:t>
      </w:r>
      <w:proofErr w:type="gramEnd"/>
      <w:r>
        <w:rPr>
          <w:color w:val="auto"/>
          <w:sz w:val="24"/>
          <w:szCs w:val="24"/>
        </w:rPr>
        <w:t xml:space="preserve"> </w:t>
      </w:r>
      <w:r w:rsidRPr="00573D42">
        <w:rPr>
          <w:i/>
          <w:iCs/>
          <w:color w:val="auto"/>
          <w:sz w:val="24"/>
          <w:szCs w:val="24"/>
        </w:rPr>
        <w:t>gastos y costes</w:t>
      </w:r>
      <w:r>
        <w:rPr>
          <w:color w:val="auto"/>
          <w:sz w:val="24"/>
          <w:szCs w:val="24"/>
        </w:rPr>
        <w:t xml:space="preserve"> tenemos: 346 920€ de gastos + </w:t>
      </w:r>
      <w:r w:rsidR="00E5595C">
        <w:rPr>
          <w:color w:val="auto"/>
          <w:sz w:val="24"/>
          <w:szCs w:val="24"/>
        </w:rPr>
        <w:t>2993€ de costes.</w:t>
      </w:r>
    </w:p>
    <w:p w14:paraId="66AD580D" w14:textId="77777777" w:rsidR="00E5595C" w:rsidRDefault="00E5595C" w:rsidP="003707D5">
      <w:pPr>
        <w:jc w:val="both"/>
        <w:rPr>
          <w:color w:val="auto"/>
          <w:sz w:val="24"/>
          <w:szCs w:val="24"/>
        </w:rPr>
      </w:pPr>
    </w:p>
    <w:p w14:paraId="2317CB28" w14:textId="77777777" w:rsidR="00E5595C" w:rsidRDefault="00E5595C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Por otro </w:t>
      </w:r>
      <w:proofErr w:type="gramStart"/>
      <w:r>
        <w:rPr>
          <w:color w:val="auto"/>
          <w:sz w:val="24"/>
          <w:szCs w:val="24"/>
        </w:rPr>
        <w:t>lado</w:t>
      </w:r>
      <w:proofErr w:type="gramEnd"/>
      <w:r>
        <w:rPr>
          <w:color w:val="auto"/>
          <w:sz w:val="24"/>
          <w:szCs w:val="24"/>
        </w:rPr>
        <w:t xml:space="preserve"> tenemos los </w:t>
      </w:r>
      <w:r w:rsidRPr="00573D42">
        <w:rPr>
          <w:i/>
          <w:iCs/>
          <w:color w:val="auto"/>
          <w:sz w:val="24"/>
          <w:szCs w:val="24"/>
        </w:rPr>
        <w:t>ingresos</w:t>
      </w:r>
      <w:r>
        <w:rPr>
          <w:color w:val="auto"/>
          <w:sz w:val="24"/>
          <w:szCs w:val="24"/>
        </w:rPr>
        <w:t xml:space="preserve"> que se estiman 40 000€/mes1 + 120 000€/mes * 11.</w:t>
      </w:r>
    </w:p>
    <w:p w14:paraId="62D98E9A" w14:textId="77777777" w:rsidR="00E5595C" w:rsidRDefault="00E5595C" w:rsidP="003707D5">
      <w:pPr>
        <w:jc w:val="both"/>
        <w:rPr>
          <w:color w:val="auto"/>
          <w:sz w:val="24"/>
          <w:szCs w:val="24"/>
        </w:rPr>
      </w:pPr>
    </w:p>
    <w:p w14:paraId="4F409850" w14:textId="77777777" w:rsidR="00E5595C" w:rsidRDefault="00E5595C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Esto da lugar a una cantidad de </w:t>
      </w:r>
      <w:r w:rsidR="002B4B5F" w:rsidRPr="00AF7C42">
        <w:rPr>
          <w:b/>
          <w:bCs/>
          <w:color w:val="A4063E" w:themeColor="accent6"/>
          <w:sz w:val="24"/>
          <w:szCs w:val="24"/>
        </w:rPr>
        <w:t xml:space="preserve">1 010 087€ de </w:t>
      </w:r>
      <w:r w:rsidR="002B4B5F" w:rsidRPr="00AF7C42">
        <w:rPr>
          <w:b/>
          <w:bCs/>
          <w:color w:val="A4063E" w:themeColor="accent6"/>
          <w:sz w:val="24"/>
          <w:szCs w:val="24"/>
          <w:u w:val="single"/>
        </w:rPr>
        <w:t>beneficio</w:t>
      </w:r>
      <w:r w:rsidR="002B4B5F" w:rsidRPr="00AF7C42">
        <w:rPr>
          <w:color w:val="A4063E" w:themeColor="accent6"/>
          <w:sz w:val="24"/>
          <w:szCs w:val="24"/>
        </w:rPr>
        <w:t xml:space="preserve"> </w:t>
      </w:r>
      <w:r w:rsidR="002B4B5F">
        <w:rPr>
          <w:color w:val="auto"/>
          <w:sz w:val="24"/>
          <w:szCs w:val="24"/>
        </w:rPr>
        <w:t>en un año donde no cambien mucho los números de descargas.</w:t>
      </w:r>
    </w:p>
    <w:p w14:paraId="7C202441" w14:textId="77777777" w:rsidR="002A5E5A" w:rsidRPr="002A5E5A" w:rsidRDefault="002A5E5A" w:rsidP="003707D5">
      <w:pPr>
        <w:jc w:val="both"/>
        <w:rPr>
          <w:color w:val="auto"/>
          <w:sz w:val="24"/>
          <w:szCs w:val="24"/>
        </w:rPr>
      </w:pPr>
    </w:p>
    <w:p w14:paraId="781BC0BB" w14:textId="77777777" w:rsidR="00213B48" w:rsidRPr="004B7E44" w:rsidRDefault="00213B48" w:rsidP="003707D5">
      <w:pPr>
        <w:jc w:val="both"/>
        <w:rPr>
          <w:color w:val="auto"/>
        </w:rPr>
      </w:pPr>
    </w:p>
    <w:p w14:paraId="5BBDAE28" w14:textId="2A9D8F20" w:rsidR="00E94B5F" w:rsidRDefault="00E94B5F" w:rsidP="003707D5">
      <w:pPr>
        <w:jc w:val="both"/>
      </w:pPr>
    </w:p>
    <w:p w14:paraId="79887D1D" w14:textId="0434AE1C" w:rsidR="00AF7C42" w:rsidRDefault="00AF7C42" w:rsidP="003707D5">
      <w:pPr>
        <w:jc w:val="both"/>
      </w:pPr>
    </w:p>
    <w:p w14:paraId="7408234A" w14:textId="773EB3C8" w:rsidR="00AF7C42" w:rsidRDefault="00AF7C42" w:rsidP="003707D5">
      <w:pPr>
        <w:jc w:val="both"/>
      </w:pPr>
    </w:p>
    <w:p w14:paraId="3B84010F" w14:textId="52296A99" w:rsidR="00AF7C42" w:rsidRDefault="00AF7C42" w:rsidP="003707D5">
      <w:pPr>
        <w:jc w:val="both"/>
      </w:pPr>
    </w:p>
    <w:p w14:paraId="19EB5ABB" w14:textId="75048807" w:rsidR="00AF7C42" w:rsidRDefault="00AF7C42" w:rsidP="003707D5">
      <w:pPr>
        <w:jc w:val="both"/>
      </w:pPr>
    </w:p>
    <w:p w14:paraId="49E37B6A" w14:textId="3702698D" w:rsidR="00AF7C42" w:rsidRDefault="00AF7C42" w:rsidP="003707D5">
      <w:pPr>
        <w:jc w:val="both"/>
      </w:pPr>
    </w:p>
    <w:tbl>
      <w:tblPr>
        <w:tblStyle w:val="Tablaconcuadrcula5oscura-nfasis6"/>
        <w:tblW w:w="0" w:type="auto"/>
        <w:tblInd w:w="1023" w:type="dxa"/>
        <w:tblLook w:val="04A0" w:firstRow="1" w:lastRow="0" w:firstColumn="1" w:lastColumn="0" w:noHBand="0" w:noVBand="1"/>
      </w:tblPr>
      <w:tblGrid>
        <w:gridCol w:w="3692"/>
        <w:gridCol w:w="3694"/>
      </w:tblGrid>
      <w:tr w:rsidR="00FA04D3" w14:paraId="1203897B" w14:textId="77777777" w:rsidTr="008A43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6" w:type="dxa"/>
            <w:gridSpan w:val="2"/>
          </w:tcPr>
          <w:p w14:paraId="08A904BA" w14:textId="6A6555A0" w:rsidR="00FA04D3" w:rsidRDefault="00FA04D3" w:rsidP="00AF7C42">
            <w:pPr>
              <w:jc w:val="center"/>
            </w:pPr>
            <w:r>
              <w:lastRenderedPageBreak/>
              <w:t>Estimación</w:t>
            </w:r>
            <w:r>
              <w:t xml:space="preserve"> (Primer Mes)</w:t>
            </w:r>
          </w:p>
        </w:tc>
      </w:tr>
      <w:tr w:rsidR="00FA04D3" w14:paraId="0D4A104A" w14:textId="77777777" w:rsidTr="008A43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</w:tcPr>
          <w:p w14:paraId="2CBDDE9E" w14:textId="027B78C2" w:rsidR="00FA04D3" w:rsidRDefault="00FA04D3" w:rsidP="00AF7C42">
            <w:pPr>
              <w:jc w:val="both"/>
            </w:pPr>
            <w:r>
              <w:t>Ingresos</w:t>
            </w:r>
          </w:p>
        </w:tc>
        <w:tc>
          <w:tcPr>
            <w:tcW w:w="3693" w:type="dxa"/>
          </w:tcPr>
          <w:p w14:paraId="0B123050" w14:textId="5CCD26BC" w:rsidR="00FA04D3" w:rsidRDefault="00FA04D3" w:rsidP="00AF7C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  <w:r w:rsidR="008A43B4">
              <w:t xml:space="preserve"> </w:t>
            </w:r>
            <w:r>
              <w:t>000</w:t>
            </w:r>
            <w:r w:rsidR="008A43B4">
              <w:t>€</w:t>
            </w:r>
          </w:p>
        </w:tc>
      </w:tr>
      <w:tr w:rsidR="00FA04D3" w14:paraId="2D041F4C" w14:textId="77777777" w:rsidTr="008A43B4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</w:tcPr>
          <w:p w14:paraId="0677D341" w14:textId="44761F4E" w:rsidR="00FA04D3" w:rsidRDefault="00FA04D3" w:rsidP="00AF7C42">
            <w:pPr>
              <w:jc w:val="both"/>
            </w:pPr>
            <w:r>
              <w:t>Gastos</w:t>
            </w:r>
          </w:p>
        </w:tc>
        <w:tc>
          <w:tcPr>
            <w:tcW w:w="3693" w:type="dxa"/>
          </w:tcPr>
          <w:p w14:paraId="3DF01E02" w14:textId="3DB8C079" w:rsidR="00FA04D3" w:rsidRDefault="00FA04D3" w:rsidP="00FA04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</w:t>
            </w:r>
            <w:r w:rsidR="008A43B4">
              <w:t xml:space="preserve"> </w:t>
            </w:r>
            <w:r>
              <w:t>910</w:t>
            </w:r>
            <w:r w:rsidR="008A43B4">
              <w:t>€</w:t>
            </w:r>
          </w:p>
        </w:tc>
      </w:tr>
      <w:tr w:rsidR="00FA04D3" w14:paraId="4AFB90F8" w14:textId="77777777" w:rsidTr="008A43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</w:tcPr>
          <w:p w14:paraId="62C19D1D" w14:textId="39051FBB" w:rsidR="00FA04D3" w:rsidRDefault="00FA04D3" w:rsidP="00AF7C42">
            <w:pPr>
              <w:jc w:val="both"/>
            </w:pPr>
            <w:r>
              <w:t>Costes</w:t>
            </w:r>
          </w:p>
        </w:tc>
        <w:tc>
          <w:tcPr>
            <w:tcW w:w="3693" w:type="dxa"/>
          </w:tcPr>
          <w:p w14:paraId="38B559B9" w14:textId="73BCA683" w:rsidR="00FA04D3" w:rsidRDefault="00FA04D3" w:rsidP="00FA04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793</w:t>
            </w:r>
            <w:r w:rsidR="008A43B4">
              <w:t>€</w:t>
            </w:r>
          </w:p>
        </w:tc>
      </w:tr>
    </w:tbl>
    <w:p w14:paraId="72980A1B" w14:textId="187881DB" w:rsidR="00AF7C42" w:rsidRDefault="00AF7C42" w:rsidP="003707D5">
      <w:pPr>
        <w:jc w:val="both"/>
        <w:rPr>
          <w:noProof/>
        </w:rPr>
      </w:pPr>
    </w:p>
    <w:tbl>
      <w:tblPr>
        <w:tblStyle w:val="Tablaconcuadrcula5oscura-nfasis6"/>
        <w:tblpPr w:leftFromText="141" w:rightFromText="141" w:vertAnchor="text" w:horzAnchor="page" w:tblpX="2161" w:tblpY="121"/>
        <w:tblW w:w="0" w:type="auto"/>
        <w:tblLook w:val="04A0" w:firstRow="1" w:lastRow="0" w:firstColumn="1" w:lastColumn="0" w:noHBand="0" w:noVBand="1"/>
      </w:tblPr>
      <w:tblGrid>
        <w:gridCol w:w="3703"/>
        <w:gridCol w:w="3704"/>
      </w:tblGrid>
      <w:tr w:rsidR="008A43B4" w14:paraId="6CEA354A" w14:textId="77777777" w:rsidTr="008A43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7" w:type="dxa"/>
            <w:gridSpan w:val="2"/>
          </w:tcPr>
          <w:p w14:paraId="77B16E87" w14:textId="63379198" w:rsidR="008A43B4" w:rsidRDefault="008A43B4" w:rsidP="008A43B4">
            <w:pPr>
              <w:jc w:val="center"/>
            </w:pPr>
            <w:r>
              <w:t>Estimación (Pr</w:t>
            </w:r>
            <w:r>
              <w:t>omedio</w:t>
            </w:r>
            <w:r>
              <w:t>)</w:t>
            </w:r>
            <w:r>
              <w:t>*</w:t>
            </w:r>
          </w:p>
        </w:tc>
      </w:tr>
      <w:tr w:rsidR="008A43B4" w14:paraId="18889E9E" w14:textId="77777777" w:rsidTr="008A43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3" w:type="dxa"/>
          </w:tcPr>
          <w:p w14:paraId="700B48A6" w14:textId="77777777" w:rsidR="008A43B4" w:rsidRDefault="008A43B4" w:rsidP="008A43B4">
            <w:pPr>
              <w:jc w:val="both"/>
            </w:pPr>
            <w:r>
              <w:t>Ingresos</w:t>
            </w:r>
          </w:p>
        </w:tc>
        <w:tc>
          <w:tcPr>
            <w:tcW w:w="3704" w:type="dxa"/>
          </w:tcPr>
          <w:p w14:paraId="7BEEF060" w14:textId="4EC0233F" w:rsidR="008A43B4" w:rsidRDefault="008A43B4" w:rsidP="008A4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120 000€</w:t>
            </w:r>
          </w:p>
        </w:tc>
      </w:tr>
      <w:tr w:rsidR="008A43B4" w14:paraId="176A641C" w14:textId="77777777" w:rsidTr="008A43B4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3" w:type="dxa"/>
          </w:tcPr>
          <w:p w14:paraId="4C39E419" w14:textId="77777777" w:rsidR="008A43B4" w:rsidRDefault="008A43B4" w:rsidP="008A43B4">
            <w:pPr>
              <w:jc w:val="both"/>
            </w:pPr>
            <w:r>
              <w:t>Gastos</w:t>
            </w:r>
          </w:p>
        </w:tc>
        <w:tc>
          <w:tcPr>
            <w:tcW w:w="3704" w:type="dxa"/>
          </w:tcPr>
          <w:p w14:paraId="63F05E9C" w14:textId="0E969B3C" w:rsidR="008A43B4" w:rsidRDefault="008A43B4" w:rsidP="008A4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</w:t>
            </w:r>
            <w:r>
              <w:t xml:space="preserve"> </w:t>
            </w:r>
            <w:r>
              <w:t>910</w:t>
            </w:r>
            <w:r>
              <w:t>€</w:t>
            </w:r>
          </w:p>
        </w:tc>
      </w:tr>
      <w:tr w:rsidR="008A43B4" w14:paraId="34EF7FE4" w14:textId="77777777" w:rsidTr="008A43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3" w:type="dxa"/>
          </w:tcPr>
          <w:p w14:paraId="678F4D0D" w14:textId="77777777" w:rsidR="008A43B4" w:rsidRDefault="008A43B4" w:rsidP="008A43B4">
            <w:pPr>
              <w:jc w:val="both"/>
            </w:pPr>
            <w:r>
              <w:t>Costes</w:t>
            </w:r>
          </w:p>
        </w:tc>
        <w:tc>
          <w:tcPr>
            <w:tcW w:w="3704" w:type="dxa"/>
          </w:tcPr>
          <w:p w14:paraId="7F8BE57A" w14:textId="73C838CA" w:rsidR="008A43B4" w:rsidRDefault="008A43B4" w:rsidP="008A4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793</w:t>
            </w:r>
            <w:r>
              <w:t>€</w:t>
            </w:r>
          </w:p>
        </w:tc>
      </w:tr>
    </w:tbl>
    <w:p w14:paraId="3070CA80" w14:textId="77777777" w:rsidR="008A43B4" w:rsidRDefault="008A43B4" w:rsidP="003707D5">
      <w:pPr>
        <w:jc w:val="both"/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6A3F1BAF" w14:textId="47415543" w:rsidR="008A43B4" w:rsidRDefault="008A43B4" w:rsidP="003707D5">
      <w:pPr>
        <w:jc w:val="both"/>
        <w:rPr>
          <w:noProof/>
        </w:rPr>
      </w:pPr>
    </w:p>
    <w:p w14:paraId="61E6F427" w14:textId="6D3A9E5B" w:rsidR="008A43B4" w:rsidRDefault="008A43B4" w:rsidP="003707D5">
      <w:pPr>
        <w:jc w:val="both"/>
      </w:pPr>
    </w:p>
    <w:p w14:paraId="7CDA0822" w14:textId="326EEEBD" w:rsidR="008A43B4" w:rsidRDefault="008A43B4" w:rsidP="003707D5">
      <w:pPr>
        <w:jc w:val="both"/>
      </w:pPr>
    </w:p>
    <w:p w14:paraId="64C99EC0" w14:textId="25DC20A4" w:rsidR="008A43B4" w:rsidRDefault="008A43B4" w:rsidP="003707D5">
      <w:pPr>
        <w:jc w:val="both"/>
      </w:pPr>
    </w:p>
    <w:p w14:paraId="08DCF4D8" w14:textId="1FA9BDF7" w:rsidR="008A43B4" w:rsidRDefault="008A43B4" w:rsidP="003707D5">
      <w:pPr>
        <w:jc w:val="both"/>
      </w:pPr>
    </w:p>
    <w:p w14:paraId="4DE968BF" w14:textId="373A088F" w:rsidR="008A43B4" w:rsidRDefault="008A43B4" w:rsidP="003707D5">
      <w:pPr>
        <w:jc w:val="both"/>
        <w:rPr>
          <w:noProof/>
        </w:rPr>
      </w:pPr>
    </w:p>
    <w:p w14:paraId="4867218D" w14:textId="683D56ED" w:rsidR="008A43B4" w:rsidRPr="008A43B4" w:rsidRDefault="008A43B4" w:rsidP="003707D5">
      <w:pPr>
        <w:jc w:val="both"/>
        <w:rPr>
          <w:noProof/>
          <w:color w:val="161718" w:themeColor="text1"/>
          <w:sz w:val="16"/>
          <w:szCs w:val="12"/>
        </w:rPr>
      </w:pPr>
      <w:r w:rsidRPr="008A43B4">
        <w:rPr>
          <w:noProof/>
          <w:color w:val="161718" w:themeColor="text1"/>
          <w:sz w:val="16"/>
          <w:szCs w:val="12"/>
        </w:rPr>
        <w:t xml:space="preserve">*En ocasiones sube o bajan Ingresos y Gastos en situaciones excepcionales. Los datos estan en el gráfico </w:t>
      </w:r>
      <w:r w:rsidRPr="008A43B4">
        <w:rPr>
          <w:i/>
          <w:iCs/>
          <w:noProof/>
          <w:color w:val="161718" w:themeColor="text1"/>
          <w:sz w:val="16"/>
          <w:szCs w:val="12"/>
        </w:rPr>
        <w:t>Balance Anual</w:t>
      </w:r>
      <w:r>
        <w:rPr>
          <w:i/>
          <w:iCs/>
          <w:noProof/>
          <w:color w:val="161718" w:themeColor="text1"/>
          <w:sz w:val="16"/>
          <w:szCs w:val="12"/>
        </w:rPr>
        <w:t>.</w:t>
      </w:r>
      <w:bookmarkStart w:id="1" w:name="_GoBack"/>
      <w:bookmarkEnd w:id="1"/>
    </w:p>
    <w:p w14:paraId="074635A1" w14:textId="2B841797" w:rsidR="008A43B4" w:rsidRDefault="008A43B4" w:rsidP="003707D5">
      <w:pPr>
        <w:jc w:val="both"/>
        <w:rPr>
          <w:noProof/>
        </w:rPr>
      </w:pPr>
    </w:p>
    <w:p w14:paraId="0589B4E1" w14:textId="0EECD7FC" w:rsidR="008A43B4" w:rsidRDefault="008A43B4" w:rsidP="003707D5">
      <w:pPr>
        <w:jc w:val="both"/>
        <w:rPr>
          <w:noProof/>
        </w:rPr>
      </w:pPr>
    </w:p>
    <w:p w14:paraId="2F269386" w14:textId="75F63F43" w:rsidR="008A43B4" w:rsidRDefault="008A43B4" w:rsidP="003707D5">
      <w:pPr>
        <w:jc w:val="both"/>
        <w:rPr>
          <w:noProof/>
        </w:rPr>
      </w:pPr>
    </w:p>
    <w:p w14:paraId="02E5E767" w14:textId="48EB09D9" w:rsidR="008A43B4" w:rsidRPr="004B7E44" w:rsidRDefault="008A43B4" w:rsidP="003707D5">
      <w:pPr>
        <w:jc w:val="both"/>
      </w:pPr>
      <w:r>
        <w:rPr>
          <w:noProof/>
        </w:rPr>
        <w:drawing>
          <wp:inline distT="0" distB="0" distL="0" distR="0" wp14:anchorId="7BE5A2D9" wp14:editId="33A54795">
            <wp:extent cx="5486400" cy="3200400"/>
            <wp:effectExtent l="0" t="0" r="0" b="0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sectPr w:rsidR="008A43B4" w:rsidRPr="004B7E44" w:rsidSect="004B7E44">
      <w:headerReference w:type="default" r:id="rId12"/>
      <w:footerReference w:type="default" r:id="rId13"/>
      <w:footerReference w:type="first" r:id="rId14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D34580" w14:textId="77777777" w:rsidR="009D321D" w:rsidRDefault="009D321D" w:rsidP="004B7E44">
      <w:r>
        <w:separator/>
      </w:r>
    </w:p>
  </w:endnote>
  <w:endnote w:type="continuationSeparator" w:id="0">
    <w:p w14:paraId="6BD235E5" w14:textId="77777777" w:rsidR="009D321D" w:rsidRDefault="009D321D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0512DC45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8DF9990" w14:textId="77777777" w:rsidR="00986562" w:rsidRDefault="00986562" w:rsidP="00986562">
          <w:pPr>
            <w:pStyle w:val="Piedepgina"/>
          </w:pPr>
          <w:r>
            <w:t>LOGROLLING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6E243D" w14:textId="77777777" w:rsidR="005A718F" w:rsidRDefault="005A718F" w:rsidP="004B7E44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8DBAC1" w14:textId="77777777" w:rsidR="009D321D" w:rsidRDefault="009D321D" w:rsidP="004B7E44">
      <w:r>
        <w:separator/>
      </w:r>
    </w:p>
  </w:footnote>
  <w:footnote w:type="continuationSeparator" w:id="0">
    <w:p w14:paraId="1DE52EFA" w14:textId="77777777" w:rsidR="009D321D" w:rsidRDefault="009D321D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3C3E1B12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9571144" w14:textId="048B197E" w:rsidR="004B7E44" w:rsidRDefault="00AF7C42" w:rsidP="004B7E44">
          <w:pPr>
            <w:pStyle w:val="Encabezad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75D9EBF" wp14:editId="597F0FF8">
                    <wp:simplePos x="0" y="0"/>
                    <wp:positionH relativeFrom="column">
                      <wp:posOffset>7419975</wp:posOffset>
                    </wp:positionH>
                    <wp:positionV relativeFrom="paragraph">
                      <wp:posOffset>6350</wp:posOffset>
                    </wp:positionV>
                    <wp:extent cx="324000" cy="9576000"/>
                    <wp:effectExtent l="0" t="0" r="19050" b="25400"/>
                    <wp:wrapNone/>
                    <wp:docPr id="4" name="Rectángul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4000" cy="95760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5DF616D" id="Rectángulo 4" o:spid="_x0000_s1026" style="position:absolute;margin-left:584.25pt;margin-top:.5pt;width:25.5pt;height:7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" fillcolor="#a4063e [3204]" strokecolor="#a4063e [3209]" strokeweight="2pt"/>
                </w:pict>
              </mc:Fallback>
            </mc:AlternateContent>
          </w:r>
          <w:r w:rsidR="004B7E44">
            <w:rPr>
              <w:noProof/>
            </w:rPr>
            <mc:AlternateContent>
              <mc:Choice Requires="wps">
                <w:drawing>
                  <wp:inline distT="0" distB="0" distL="0" distR="0" wp14:anchorId="4A76DFAB" wp14:editId="4D6F76E4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CF35976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A76DFAB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4CF35976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4AB"/>
    <w:rsid w:val="00006E17"/>
    <w:rsid w:val="00011857"/>
    <w:rsid w:val="00033DC9"/>
    <w:rsid w:val="00155DE0"/>
    <w:rsid w:val="00184394"/>
    <w:rsid w:val="001D1C2F"/>
    <w:rsid w:val="001D68F9"/>
    <w:rsid w:val="00213B48"/>
    <w:rsid w:val="0022734C"/>
    <w:rsid w:val="00293B83"/>
    <w:rsid w:val="002A5E5A"/>
    <w:rsid w:val="002B4B5F"/>
    <w:rsid w:val="003707D5"/>
    <w:rsid w:val="003E53B9"/>
    <w:rsid w:val="00463B27"/>
    <w:rsid w:val="0048302D"/>
    <w:rsid w:val="00490E8D"/>
    <w:rsid w:val="004B7E44"/>
    <w:rsid w:val="004D5252"/>
    <w:rsid w:val="004F2B86"/>
    <w:rsid w:val="004F2FDE"/>
    <w:rsid w:val="00500F52"/>
    <w:rsid w:val="00573D42"/>
    <w:rsid w:val="005A718F"/>
    <w:rsid w:val="00672147"/>
    <w:rsid w:val="006A3CE7"/>
    <w:rsid w:val="006A4F0C"/>
    <w:rsid w:val="006F54AB"/>
    <w:rsid w:val="00703F9C"/>
    <w:rsid w:val="007516CF"/>
    <w:rsid w:val="00754CDD"/>
    <w:rsid w:val="008A43B4"/>
    <w:rsid w:val="008B33BC"/>
    <w:rsid w:val="009120E9"/>
    <w:rsid w:val="00945900"/>
    <w:rsid w:val="00986562"/>
    <w:rsid w:val="009C396C"/>
    <w:rsid w:val="009D321D"/>
    <w:rsid w:val="00A66AD1"/>
    <w:rsid w:val="00AF7C42"/>
    <w:rsid w:val="00B22C51"/>
    <w:rsid w:val="00B428A4"/>
    <w:rsid w:val="00B572B4"/>
    <w:rsid w:val="00BA1FE9"/>
    <w:rsid w:val="00D93197"/>
    <w:rsid w:val="00DB26A7"/>
    <w:rsid w:val="00E5595C"/>
    <w:rsid w:val="00E627A4"/>
    <w:rsid w:val="00E76CAD"/>
    <w:rsid w:val="00E94B5F"/>
    <w:rsid w:val="00EF69D7"/>
    <w:rsid w:val="00F35933"/>
    <w:rsid w:val="00FA0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439573"/>
  <w15:chartTrackingRefBased/>
  <w15:docId w15:val="{8CCC247B-F02F-4C68-960A-774F95407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  <w:lang w:val="es-ES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3B4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3B48"/>
    <w:rPr>
      <w:rFonts w:ascii="Segoe UI" w:eastAsiaTheme="minorEastAsia" w:hAnsi="Segoe UI" w:cs="Segoe UI"/>
      <w:color w:val="FFFFFF" w:themeColor="background1"/>
    </w:rPr>
  </w:style>
  <w:style w:type="character" w:styleId="Hipervnculo">
    <w:name w:val="Hyperlink"/>
    <w:basedOn w:val="Fuentedeprrafopredeter"/>
    <w:uiPriority w:val="99"/>
    <w:unhideWhenUsed/>
    <w:rsid w:val="00463B27"/>
    <w:rPr>
      <w:color w:val="93C84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3B2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63B27"/>
    <w:rPr>
      <w:color w:val="93C842" w:themeColor="followedHyperlink"/>
      <w:u w:val="single"/>
    </w:rPr>
  </w:style>
  <w:style w:type="table" w:styleId="Tablaconcuadrcula">
    <w:name w:val="Table Grid"/>
    <w:basedOn w:val="Tablanormal"/>
    <w:uiPriority w:val="39"/>
    <w:rsid w:val="00AF7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6">
    <w:name w:val="Grid Table 5 Dark Accent 6"/>
    <w:basedOn w:val="Tablanormal"/>
    <w:uiPriority w:val="50"/>
    <w:rsid w:val="00AF7C4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metromadrid.es/sites/default/files/documentos/Portal%20de%20transparencia/Informaci%C3%B3n%20Econ%C3%B3mica/Datos%20estad%C3%ADsticos/Entradas%20y%20Utilizaciones%20por%20estaciones%20v3.xls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Book%20de%20Santi\Documents\GitHub\logrolling\tf16392796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Balance</a:t>
            </a:r>
            <a:r>
              <a:rPr lang="es-ES" baseline="0"/>
              <a:t> Anual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Ingresos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Hoja1!$A$3:$A$13</c:f>
              <c:strCache>
                <c:ptCount val="11"/>
                <c:pt idx="0">
                  <c:v>Mes 2</c:v>
                </c:pt>
                <c:pt idx="1">
                  <c:v>Mes 3</c:v>
                </c:pt>
                <c:pt idx="2">
                  <c:v>Mes 4</c:v>
                </c:pt>
                <c:pt idx="3">
                  <c:v>Mes 5</c:v>
                </c:pt>
                <c:pt idx="4">
                  <c:v>Mes 6</c:v>
                </c:pt>
                <c:pt idx="5">
                  <c:v>Mes 7</c:v>
                </c:pt>
                <c:pt idx="6">
                  <c:v>Mes 8</c:v>
                </c:pt>
                <c:pt idx="7">
                  <c:v>Mes 9</c:v>
                </c:pt>
                <c:pt idx="8">
                  <c:v>Mes 10</c:v>
                </c:pt>
                <c:pt idx="9">
                  <c:v>Mes 11</c:v>
                </c:pt>
                <c:pt idx="10">
                  <c:v>Mes 12</c:v>
                </c:pt>
              </c:strCache>
            </c:strRef>
          </c:cat>
          <c:val>
            <c:numRef>
              <c:f>Hoja1!$B$3:$B$13</c:f>
              <c:numCache>
                <c:formatCode>General</c:formatCode>
                <c:ptCount val="11"/>
                <c:pt idx="0">
                  <c:v>120000</c:v>
                </c:pt>
                <c:pt idx="1">
                  <c:v>100000</c:v>
                </c:pt>
                <c:pt idx="2">
                  <c:v>140000</c:v>
                </c:pt>
                <c:pt idx="3">
                  <c:v>90000</c:v>
                </c:pt>
                <c:pt idx="4">
                  <c:v>120000</c:v>
                </c:pt>
                <c:pt idx="5">
                  <c:v>120000</c:v>
                </c:pt>
                <c:pt idx="6">
                  <c:v>140000</c:v>
                </c:pt>
                <c:pt idx="7">
                  <c:v>150000</c:v>
                </c:pt>
                <c:pt idx="8">
                  <c:v>145000</c:v>
                </c:pt>
                <c:pt idx="9">
                  <c:v>155000</c:v>
                </c:pt>
                <c:pt idx="10">
                  <c:v>155000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E7C-4804-9A06-FA136A99BE23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Gastos y Costes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Hoja1!$A$3:$A$13</c:f>
              <c:strCache>
                <c:ptCount val="11"/>
                <c:pt idx="0">
                  <c:v>Mes 2</c:v>
                </c:pt>
                <c:pt idx="1">
                  <c:v>Mes 3</c:v>
                </c:pt>
                <c:pt idx="2">
                  <c:v>Mes 4</c:v>
                </c:pt>
                <c:pt idx="3">
                  <c:v>Mes 5</c:v>
                </c:pt>
                <c:pt idx="4">
                  <c:v>Mes 6</c:v>
                </c:pt>
                <c:pt idx="5">
                  <c:v>Mes 7</c:v>
                </c:pt>
                <c:pt idx="6">
                  <c:v>Mes 8</c:v>
                </c:pt>
                <c:pt idx="7">
                  <c:v>Mes 9</c:v>
                </c:pt>
                <c:pt idx="8">
                  <c:v>Mes 10</c:v>
                </c:pt>
                <c:pt idx="9">
                  <c:v>Mes 11</c:v>
                </c:pt>
                <c:pt idx="10">
                  <c:v>Mes 12</c:v>
                </c:pt>
              </c:strCache>
            </c:strRef>
          </c:cat>
          <c:val>
            <c:numRef>
              <c:f>Hoja1!$C$3:$C$13</c:f>
              <c:numCache>
                <c:formatCode>General</c:formatCode>
                <c:ptCount val="11"/>
                <c:pt idx="0">
                  <c:v>29703</c:v>
                </c:pt>
                <c:pt idx="1">
                  <c:v>29703</c:v>
                </c:pt>
                <c:pt idx="2">
                  <c:v>29703</c:v>
                </c:pt>
                <c:pt idx="3">
                  <c:v>80000</c:v>
                </c:pt>
                <c:pt idx="4">
                  <c:v>20000</c:v>
                </c:pt>
                <c:pt idx="5">
                  <c:v>200000</c:v>
                </c:pt>
                <c:pt idx="6">
                  <c:v>29703</c:v>
                </c:pt>
                <c:pt idx="7">
                  <c:v>29703</c:v>
                </c:pt>
                <c:pt idx="8">
                  <c:v>29703</c:v>
                </c:pt>
                <c:pt idx="9">
                  <c:v>29703</c:v>
                </c:pt>
                <c:pt idx="10">
                  <c:v>29703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E7C-4804-9A06-FA136A99BE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84180112"/>
        <c:axId val="1586912512"/>
      </c:lineChart>
      <c:catAx>
        <c:axId val="15841801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586912512"/>
        <c:crosses val="autoZero"/>
        <c:auto val="1"/>
        <c:lblAlgn val="ctr"/>
        <c:lblOffset val="100"/>
        <c:noMultiLvlLbl val="0"/>
      </c:catAx>
      <c:valAx>
        <c:axId val="1586912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584180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8D2BAFA8D194C5CAF780C07C9DCDA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77EDF5-5648-4D42-A2DB-7222C52EE72B}"/>
      </w:docPartPr>
      <w:docPartBody>
        <w:p w:rsidR="00E71549" w:rsidRDefault="00364192">
          <w:pPr>
            <w:pStyle w:val="C8D2BAFA8D194C5CAF780C07C9DCDAC5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AAE"/>
    <w:rsid w:val="00364192"/>
    <w:rsid w:val="005C23EA"/>
    <w:rsid w:val="00715D17"/>
    <w:rsid w:val="00B37AAE"/>
    <w:rsid w:val="00C634B5"/>
    <w:rsid w:val="00E71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8D2BAFA8D194C5CAF780C07C9DCDAC5">
    <w:name w:val="C8D2BAFA8D194C5CAF780C07C9DCDAC5"/>
  </w:style>
  <w:style w:type="paragraph" w:customStyle="1" w:styleId="475F432D85914DF2AD9DB19B8D81F687">
    <w:name w:val="475F432D85914DF2AD9DB19B8D81F687"/>
  </w:style>
  <w:style w:type="paragraph" w:customStyle="1" w:styleId="8F86E92399CE4DFC981F9C6E0397CE01">
    <w:name w:val="8F86E92399CE4DFC981F9C6E0397CE01"/>
  </w:style>
  <w:style w:type="paragraph" w:customStyle="1" w:styleId="B26E3F738FF84C4CA10DB9278EB200D3">
    <w:name w:val="B26E3F738FF84C4CA10DB9278EB200D3"/>
  </w:style>
  <w:style w:type="paragraph" w:customStyle="1" w:styleId="BDE3369BF5A446F1A8640F39E6EE2475">
    <w:name w:val="BDE3369BF5A446F1A8640F39E6EE2475"/>
  </w:style>
  <w:style w:type="paragraph" w:customStyle="1" w:styleId="17FF84999EBE4CB1B0E2036737A7EC8D">
    <w:name w:val="17FF84999EBE4CB1B0E2036737A7EC8D"/>
  </w:style>
  <w:style w:type="paragraph" w:customStyle="1" w:styleId="DE9DE65691354E64886BC202DCE0C051">
    <w:name w:val="DE9DE65691354E64886BC202DCE0C051"/>
    <w:rsid w:val="00B37AAE"/>
  </w:style>
  <w:style w:type="paragraph" w:customStyle="1" w:styleId="558CCFF0B589488DADD3BEAC99993957">
    <w:name w:val="558CCFF0B589488DADD3BEAC99993957"/>
    <w:rsid w:val="00B37AAE"/>
  </w:style>
  <w:style w:type="paragraph" w:customStyle="1" w:styleId="262F27D4A66E46B6B27C84744B60681E">
    <w:name w:val="262F27D4A66E46B6B27C84744B60681E"/>
    <w:rsid w:val="00B37AAE"/>
  </w:style>
  <w:style w:type="paragraph" w:customStyle="1" w:styleId="E55D02C4B81341A1ADFC03BE49631439">
    <w:name w:val="E55D02C4B81341A1ADFC03BE49631439"/>
    <w:rsid w:val="00B37AAE"/>
  </w:style>
  <w:style w:type="paragraph" w:customStyle="1" w:styleId="AE4C4C0613AD4F1F87749931AD7244CA">
    <w:name w:val="AE4C4C0613AD4F1F87749931AD7244CA"/>
    <w:rsid w:val="00B37AAE"/>
  </w:style>
  <w:style w:type="paragraph" w:customStyle="1" w:styleId="0C162E74ECB94318B44CB62302595A9F">
    <w:name w:val="0C162E74ECB94318B44CB62302595A9F"/>
    <w:rsid w:val="00B37AAE"/>
  </w:style>
  <w:style w:type="paragraph" w:customStyle="1" w:styleId="7D60B222E0484FC9A5F4F03DD2E8247C">
    <w:name w:val="7D60B222E0484FC9A5F4F03DD2E8247C"/>
    <w:rsid w:val="00B37AAE"/>
  </w:style>
  <w:style w:type="paragraph" w:customStyle="1" w:styleId="E7A2C14686694A0C8FA6782C5FBFEFEC">
    <w:name w:val="E7A2C14686694A0C8FA6782C5FBFEFEC"/>
    <w:rsid w:val="00B37A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9F19B1-FC70-4CDF-8AA2-B0F6CB104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tf16392796.dotx</Template>
  <TotalTime>107</TotalTime>
  <Pages>4</Pages>
  <Words>620</Words>
  <Characters>3416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Estimación</dc:subject>
  <dc:creator>Santiago Mourenza</dc:creator>
  <cp:keywords/>
  <dc:description/>
  <cp:lastModifiedBy>Santiago Mourenza</cp:lastModifiedBy>
  <cp:revision>4</cp:revision>
  <dcterms:created xsi:type="dcterms:W3CDTF">2019-11-13T08:19:00Z</dcterms:created>
  <dcterms:modified xsi:type="dcterms:W3CDTF">2019-11-19T18:41:00Z</dcterms:modified>
</cp:coreProperties>
</file>