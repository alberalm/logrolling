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Start w:id="1" w:name="_GoBack"/>
          <w:bookmarkEnd w:id="0"/>
          <w:bookmarkEnd w:id="1"/>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491DF506"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726034FC" w:rsidR="0020018D" w:rsidRPr="0020018D" w:rsidRDefault="006F4513">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w:t>
        </w:r>
        <w:r w:rsidR="0020018D" w:rsidRPr="0020018D">
          <w:rPr>
            <w:rFonts w:cstheme="minorHAnsi"/>
            <w:noProof/>
            <w:webHidden/>
            <w:sz w:val="20"/>
          </w:rPr>
          <w:fldChar w:fldCharType="end"/>
        </w:r>
      </w:hyperlink>
    </w:p>
    <w:p w14:paraId="359E5B5A" w14:textId="223D67BF" w:rsidR="0020018D" w:rsidRPr="0020018D" w:rsidRDefault="006F4513">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4</w:t>
        </w:r>
        <w:r w:rsidR="0020018D" w:rsidRPr="0020018D">
          <w:rPr>
            <w:rFonts w:cstheme="minorHAnsi"/>
            <w:noProof/>
            <w:webHidden/>
            <w:sz w:val="20"/>
          </w:rPr>
          <w:fldChar w:fldCharType="end"/>
        </w:r>
      </w:hyperlink>
    </w:p>
    <w:p w14:paraId="17235594" w14:textId="2C3E91B7" w:rsidR="0020018D" w:rsidRPr="0020018D" w:rsidRDefault="006F4513">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4</w:t>
        </w:r>
        <w:r w:rsidR="0020018D" w:rsidRPr="0020018D">
          <w:rPr>
            <w:rFonts w:cstheme="minorHAnsi"/>
            <w:noProof/>
            <w:webHidden/>
            <w:sz w:val="20"/>
          </w:rPr>
          <w:fldChar w:fldCharType="end"/>
        </w:r>
      </w:hyperlink>
    </w:p>
    <w:p w14:paraId="4196C5FD" w14:textId="10232446" w:rsidR="0020018D" w:rsidRPr="0020018D" w:rsidRDefault="006F4513">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5FBBA95D" w:rsidR="0020018D" w:rsidRPr="0020018D" w:rsidRDefault="006F4513">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5</w:t>
        </w:r>
        <w:r w:rsidR="0020018D" w:rsidRPr="0020018D">
          <w:rPr>
            <w:rFonts w:cstheme="minorHAnsi"/>
            <w:noProof/>
            <w:webHidden/>
            <w:sz w:val="20"/>
          </w:rPr>
          <w:fldChar w:fldCharType="end"/>
        </w:r>
      </w:hyperlink>
    </w:p>
    <w:p w14:paraId="4E9D8416" w14:textId="3A59C73B" w:rsidR="0020018D" w:rsidRPr="0020018D" w:rsidRDefault="006F4513">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w:t>
        </w:r>
        <w:r w:rsidR="0020018D" w:rsidRPr="0020018D">
          <w:rPr>
            <w:rFonts w:cstheme="minorHAnsi"/>
            <w:noProof/>
            <w:webHidden/>
            <w:sz w:val="20"/>
          </w:rPr>
          <w:fldChar w:fldCharType="end"/>
        </w:r>
      </w:hyperlink>
    </w:p>
    <w:p w14:paraId="0BE120F4" w14:textId="38C6FC36" w:rsidR="0020018D" w:rsidRPr="0020018D" w:rsidRDefault="006F4513">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w:t>
        </w:r>
        <w:r w:rsidR="0020018D" w:rsidRPr="0020018D">
          <w:rPr>
            <w:rFonts w:cstheme="minorHAnsi"/>
            <w:noProof/>
            <w:webHidden/>
            <w:sz w:val="20"/>
          </w:rPr>
          <w:fldChar w:fldCharType="end"/>
        </w:r>
      </w:hyperlink>
    </w:p>
    <w:p w14:paraId="56B9E5C4" w14:textId="0AD6A510" w:rsidR="0020018D" w:rsidRPr="0020018D" w:rsidRDefault="006F4513">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7</w:t>
        </w:r>
        <w:r w:rsidR="0020018D" w:rsidRPr="0020018D">
          <w:rPr>
            <w:rFonts w:cstheme="minorHAnsi"/>
            <w:noProof/>
            <w:webHidden/>
            <w:sz w:val="20"/>
          </w:rPr>
          <w:fldChar w:fldCharType="end"/>
        </w:r>
      </w:hyperlink>
    </w:p>
    <w:p w14:paraId="34B061BA" w14:textId="436601C3" w:rsidR="0020018D" w:rsidRPr="0020018D" w:rsidRDefault="006F4513">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6DA1E805" w14:textId="2F1D8CD6" w:rsidR="0020018D" w:rsidRPr="0020018D" w:rsidRDefault="006F4513">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774F04A5" w14:textId="64649926" w:rsidR="0020018D" w:rsidRPr="0020018D" w:rsidRDefault="006F4513">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2D721F76" w14:textId="735ACA3F" w:rsidR="0020018D" w:rsidRPr="0020018D" w:rsidRDefault="006F4513">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0E2DAC8A" w14:textId="123AB225" w:rsidR="0020018D" w:rsidRPr="0020018D" w:rsidRDefault="006F4513">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0940E63B" w14:textId="17E0A3ED" w:rsidR="0020018D" w:rsidRPr="0020018D" w:rsidRDefault="006F4513">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19CD0C79" w14:textId="5C64A296" w:rsidR="0020018D" w:rsidRPr="0020018D" w:rsidRDefault="006F4513">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6A6449C8" w14:textId="6A380238" w:rsidR="0020018D" w:rsidRPr="0020018D" w:rsidRDefault="006F4513">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10</w:t>
        </w:r>
        <w:r w:rsidR="0020018D" w:rsidRPr="0020018D">
          <w:rPr>
            <w:rFonts w:cstheme="minorHAnsi"/>
            <w:noProof/>
            <w:webHidden/>
            <w:sz w:val="20"/>
          </w:rPr>
          <w:fldChar w:fldCharType="end"/>
        </w:r>
      </w:hyperlink>
    </w:p>
    <w:p w14:paraId="246F76F8" w14:textId="5C832EE9" w:rsidR="0020018D" w:rsidRPr="0020018D" w:rsidRDefault="006F4513">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10</w:t>
        </w:r>
        <w:r w:rsidR="0020018D" w:rsidRPr="0020018D">
          <w:rPr>
            <w:rFonts w:cstheme="minorHAnsi"/>
            <w:noProof/>
            <w:webHidden/>
            <w:sz w:val="20"/>
          </w:rPr>
          <w:fldChar w:fldCharType="end"/>
        </w:r>
      </w:hyperlink>
    </w:p>
    <w:p w14:paraId="6333BE7D" w14:textId="606A1103" w:rsidR="0020018D" w:rsidRPr="0020018D" w:rsidRDefault="006F4513">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1DE15A6E" w:rsidR="0020018D" w:rsidRPr="0020018D" w:rsidRDefault="006F4513">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11</w:t>
        </w:r>
        <w:r w:rsidR="0020018D" w:rsidRPr="0020018D">
          <w:rPr>
            <w:rFonts w:cstheme="minorHAnsi"/>
            <w:noProof/>
            <w:webHidden/>
            <w:sz w:val="20"/>
          </w:rPr>
          <w:fldChar w:fldCharType="end"/>
        </w:r>
      </w:hyperlink>
    </w:p>
    <w:p w14:paraId="0395BE3F" w14:textId="483B1305" w:rsidR="0020018D" w:rsidRPr="0020018D" w:rsidRDefault="006F4513">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11</w:t>
        </w:r>
        <w:r w:rsidR="0020018D" w:rsidRPr="0020018D">
          <w:rPr>
            <w:rFonts w:cstheme="minorHAnsi"/>
            <w:noProof/>
            <w:webHidden/>
            <w:sz w:val="20"/>
          </w:rPr>
          <w:fldChar w:fldCharType="end"/>
        </w:r>
      </w:hyperlink>
    </w:p>
    <w:p w14:paraId="22B02D5D" w14:textId="73132BC3" w:rsidR="0020018D" w:rsidRPr="0020018D" w:rsidRDefault="006F4513">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5BC8FE48" w14:textId="52B85A67" w:rsidR="0020018D" w:rsidRPr="0020018D" w:rsidRDefault="006F4513">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48D00485" w14:textId="59D70AFC" w:rsidR="0020018D" w:rsidRPr="0020018D" w:rsidRDefault="006F4513">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6F4A3F86" w14:textId="437859F4" w:rsidR="0020018D" w:rsidRPr="0020018D" w:rsidRDefault="006F4513">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0E73F663" w14:textId="0CC23AB2" w:rsidR="0020018D" w:rsidRPr="0020018D" w:rsidRDefault="006F4513">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11BFED70" w14:textId="7EC0EE74" w:rsidR="0020018D" w:rsidRPr="0020018D" w:rsidRDefault="006F4513">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0B04A161" w14:textId="010860E4" w:rsidR="0020018D" w:rsidRPr="0020018D" w:rsidRDefault="006F4513">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31</w:t>
        </w:r>
        <w:r w:rsidR="0020018D" w:rsidRPr="0020018D">
          <w:rPr>
            <w:rFonts w:cstheme="minorHAnsi"/>
            <w:noProof/>
            <w:webHidden/>
            <w:sz w:val="20"/>
          </w:rPr>
          <w:fldChar w:fldCharType="end"/>
        </w:r>
      </w:hyperlink>
    </w:p>
    <w:p w14:paraId="4BAFC8D9" w14:textId="0BE8C625" w:rsidR="0020018D" w:rsidRPr="0020018D" w:rsidRDefault="006F4513">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32</w:t>
        </w:r>
        <w:r w:rsidR="0020018D" w:rsidRPr="0020018D">
          <w:rPr>
            <w:rFonts w:cstheme="minorHAnsi"/>
            <w:noProof/>
            <w:webHidden/>
            <w:sz w:val="20"/>
          </w:rPr>
          <w:fldChar w:fldCharType="end"/>
        </w:r>
      </w:hyperlink>
    </w:p>
    <w:p w14:paraId="31B91908" w14:textId="15C7B018" w:rsidR="0020018D" w:rsidRPr="0020018D" w:rsidRDefault="006F4513">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33</w:t>
        </w:r>
        <w:r w:rsidR="0020018D" w:rsidRPr="0020018D">
          <w:rPr>
            <w:rFonts w:cstheme="minorHAnsi"/>
            <w:noProof/>
            <w:webHidden/>
            <w:sz w:val="20"/>
          </w:rPr>
          <w:fldChar w:fldCharType="end"/>
        </w:r>
      </w:hyperlink>
    </w:p>
    <w:p w14:paraId="25020679" w14:textId="355F750A" w:rsidR="0020018D" w:rsidRPr="0020018D" w:rsidRDefault="006F4513">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35</w:t>
        </w:r>
        <w:r w:rsidR="0020018D" w:rsidRPr="0020018D">
          <w:rPr>
            <w:rFonts w:cstheme="minorHAnsi"/>
            <w:noProof/>
            <w:webHidden/>
            <w:sz w:val="20"/>
          </w:rPr>
          <w:fldChar w:fldCharType="end"/>
        </w:r>
      </w:hyperlink>
    </w:p>
    <w:p w14:paraId="59BF1D22" w14:textId="3B807568" w:rsidR="0020018D" w:rsidRPr="0020018D" w:rsidRDefault="006F4513">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13CD7EA4" w14:textId="06B9CF3B" w:rsidR="0020018D" w:rsidRPr="0020018D" w:rsidRDefault="006F4513">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4D801286" w14:textId="0A3E3071" w:rsidR="0020018D" w:rsidRPr="0020018D" w:rsidRDefault="006F4513">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45537A51" w14:textId="208207B7" w:rsidR="0020018D" w:rsidRPr="0020018D" w:rsidRDefault="006F4513">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67</w:t>
        </w:r>
        <w:r w:rsidR="0020018D" w:rsidRPr="0020018D">
          <w:rPr>
            <w:rFonts w:cstheme="minorHAnsi"/>
            <w:noProof/>
            <w:webHidden/>
            <w:sz w:val="20"/>
          </w:rPr>
          <w:fldChar w:fldCharType="end"/>
        </w:r>
      </w:hyperlink>
    </w:p>
    <w:p w14:paraId="2E8854E3" w14:textId="2EA967C2" w:rsidR="0020018D" w:rsidRPr="0020018D" w:rsidRDefault="006F4513">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2" w:name="_Toc27331288"/>
      <w:r w:rsidRPr="002F2071">
        <w:rPr>
          <w:rFonts w:ascii="Times New Roman" w:hAnsi="Times New Roman"/>
          <w:color w:val="161718" w:themeColor="text1"/>
          <w:u w:val="single"/>
        </w:rPr>
        <w:lastRenderedPageBreak/>
        <w:t>Introducción</w:t>
      </w:r>
      <w:bookmarkEnd w:id="2"/>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89"/>
      <w:r>
        <w:rPr>
          <w:rFonts w:ascii="Times New Roman" w:hAnsi="Times New Roman"/>
          <w:color w:val="FFFFFF" w:themeColor="background1"/>
          <w:sz w:val="32"/>
        </w:rPr>
        <w:t>Propósito del plan</w:t>
      </w:r>
      <w:bookmarkEnd w:id="3"/>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0"/>
      <w:r>
        <w:rPr>
          <w:rFonts w:ascii="Times New Roman" w:hAnsi="Times New Roman"/>
          <w:color w:val="FFFFFF" w:themeColor="background1"/>
          <w:sz w:val="32"/>
        </w:rPr>
        <w:lastRenderedPageBreak/>
        <w:t>Definiciones</w:t>
      </w:r>
      <w:bookmarkEnd w:id="4"/>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27331291"/>
      <w:r>
        <w:rPr>
          <w:rFonts w:ascii="Times New Roman" w:hAnsi="Times New Roman"/>
          <w:color w:val="FFFFFF" w:themeColor="background1"/>
          <w:sz w:val="32"/>
        </w:rPr>
        <w:t>Organización del documento</w:t>
      </w:r>
      <w:bookmarkEnd w:id="5"/>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bookmarkStart w:id="6" w:name="_Toc27331292"/>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6"/>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bookmarkStart w:id="7" w:name="_Toc27331293"/>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27331294"/>
      <w:r w:rsidRPr="00D577FC">
        <w:rPr>
          <w:rFonts w:ascii="Times New Roman" w:hAnsi="Times New Roman"/>
          <w:color w:val="FFFFFF" w:themeColor="background1"/>
          <w:sz w:val="32"/>
        </w:rPr>
        <w:lastRenderedPageBreak/>
        <w:t>Funciones del producto</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9" w:name="_Toc27331295"/>
      <w:r w:rsidRPr="002B6CF6">
        <w:rPr>
          <w:rFonts w:ascii="Times New Roman" w:hAnsi="Times New Roman"/>
          <w:b/>
          <w:i w:val="0"/>
          <w:sz w:val="32"/>
        </w:rPr>
        <w:t>Usuarios</w:t>
      </w:r>
      <w:bookmarkEnd w:id="9"/>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6"/>
      <w:r w:rsidRPr="002B6CF6">
        <w:rPr>
          <w:rFonts w:ascii="Times New Roman" w:hAnsi="Times New Roman"/>
          <w:b/>
          <w:i w:val="0"/>
          <w:sz w:val="32"/>
        </w:rPr>
        <w:t>Favores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7"/>
      <w:r w:rsidRPr="002B6CF6">
        <w:rPr>
          <w:rFonts w:ascii="Times New Roman" w:hAnsi="Times New Roman"/>
          <w:b/>
          <w:i w:val="0"/>
          <w:sz w:val="32"/>
        </w:rPr>
        <w:lastRenderedPageBreak/>
        <w:t>Premios y compras</w:t>
      </w:r>
      <w:bookmarkEnd w:id="11"/>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2" w:name="_Toc27331298"/>
      <w:r w:rsidRPr="002B6CF6">
        <w:rPr>
          <w:rFonts w:ascii="Times New Roman" w:hAnsi="Times New Roman"/>
          <w:b/>
          <w:i w:val="0"/>
          <w:sz w:val="32"/>
        </w:rPr>
        <w:t>Buscador y geolocalizador</w:t>
      </w:r>
      <w:bookmarkEnd w:id="12"/>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bookmarkStart w:id="13" w:name="_Toc27331299"/>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3"/>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bookmarkStart w:id="14" w:name="_Toc27331300"/>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4"/>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5" w:name="_Toc27331301"/>
      <w:r w:rsidRPr="002B6CF6">
        <w:rPr>
          <w:rFonts w:ascii="Times New Roman" w:hAnsi="Times New Roman"/>
          <w:b/>
          <w:i w:val="0"/>
          <w:sz w:val="32"/>
        </w:rPr>
        <w:t>Restricciones legales</w:t>
      </w:r>
      <w:bookmarkEnd w:id="15"/>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2"/>
      <w:r w:rsidRPr="002B6CF6">
        <w:rPr>
          <w:rFonts w:ascii="Times New Roman" w:hAnsi="Times New Roman"/>
          <w:b/>
          <w:i w:val="0"/>
          <w:sz w:val="32"/>
        </w:rPr>
        <w:t>Restricciones técnicas</w:t>
      </w:r>
      <w:bookmarkEnd w:id="16"/>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7" w:name="_Toc27331303"/>
      <w:r w:rsidRPr="002B6CF6">
        <w:rPr>
          <w:rFonts w:ascii="Times New Roman" w:hAnsi="Times New Roman"/>
          <w:b/>
          <w:i w:val="0"/>
          <w:sz w:val="32"/>
        </w:rPr>
        <w:t>Restricciones de proyecto</w:t>
      </w:r>
      <w:bookmarkEnd w:id="17"/>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bookmarkStart w:id="18" w:name="_Toc27331304"/>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8"/>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bookmarkStart w:id="19" w:name="_Toc27331305"/>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9"/>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27331306"/>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bookmarkStart w:id="21" w:name="_Toc27331307"/>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8"/>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de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“grollies”.</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2DEB2F08" w14:textId="7267665E" w:rsidR="00E47B7F" w:rsidRPr="002D3C54" w:rsidRDefault="0069426D" w:rsidP="00E47B7F">
            <w:pPr>
              <w:jc w:val="both"/>
              <w:rPr>
                <w:rFonts w:cstheme="minorHAnsi"/>
                <w:b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“grollies” pulsando en cualquier parte del recuadro donde aparecen sus “grollies” actuales.</w:t>
            </w:r>
          </w:p>
        </w:tc>
      </w:tr>
    </w:tbl>
    <w:p w14:paraId="253E0085" w14:textId="35FE1B07" w:rsidR="002D3C54" w:rsidRDefault="002D3C54" w:rsidP="002D3C54">
      <w:pPr>
        <w:spacing w:after="200"/>
        <w:rPr>
          <w:rFonts w:ascii="Times New Roman" w:hAnsi="Times New Roman"/>
          <w:bCs/>
          <w:color w:val="161718" w:themeColor="text1"/>
          <w:sz w:val="24"/>
          <w:szCs w:val="24"/>
        </w:rPr>
      </w:pPr>
    </w:p>
    <w:p w14:paraId="68D5D2BF" w14:textId="31CCFF1D" w:rsidR="00E47B7F"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6B7F1918">
            <wp:simplePos x="0" y="0"/>
            <wp:positionH relativeFrom="column">
              <wp:posOffset>571500</wp:posOffset>
            </wp:positionH>
            <wp:positionV relativeFrom="paragraph">
              <wp:posOffset>5080</wp:posOffset>
            </wp:positionV>
            <wp:extent cx="2316480" cy="4119513"/>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5B40D9B">
            <wp:simplePos x="0" y="0"/>
            <wp:positionH relativeFrom="column">
              <wp:posOffset>3314700</wp:posOffset>
            </wp:positionH>
            <wp:positionV relativeFrom="paragraph">
              <wp:posOffset>8255</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375B8BC6" w:rsidR="004D18CA" w:rsidRDefault="004D18CA" w:rsidP="002D3C54">
      <w:pPr>
        <w:spacing w:after="200"/>
        <w:rPr>
          <w:rFonts w:ascii="Times New Roman" w:hAnsi="Times New Roman"/>
          <w:bCs/>
          <w:color w:val="161718" w:themeColor="text1"/>
          <w:sz w:val="24"/>
          <w:szCs w:val="24"/>
        </w:rPr>
      </w:pPr>
    </w:p>
    <w:p w14:paraId="38436340" w14:textId="4EA064B4" w:rsidR="004D18CA" w:rsidRDefault="004D18CA" w:rsidP="002D3C54">
      <w:pPr>
        <w:spacing w:after="200"/>
        <w:rPr>
          <w:rFonts w:ascii="Times New Roman" w:hAnsi="Times New Roman"/>
          <w:bCs/>
          <w:color w:val="161718" w:themeColor="text1"/>
          <w:sz w:val="24"/>
          <w:szCs w:val="24"/>
        </w:rPr>
      </w:pPr>
    </w:p>
    <w:p w14:paraId="0FE64636" w14:textId="7A443517"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25B59C2F">
            <wp:simplePos x="0" y="0"/>
            <wp:positionH relativeFrom="margin">
              <wp:align>center</wp:align>
            </wp:positionH>
            <wp:positionV relativeFrom="paragraph">
              <wp:posOffset>11430</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09"/>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0"/>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331311"/>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6" w:name="_Toc27331312"/>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331313"/>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331314"/>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de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de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01C68669" w14:textId="77777777" w:rsidR="00955896" w:rsidRPr="00955896" w:rsidRDefault="00955896" w:rsidP="003B70F0">
      <w:pPr>
        <w:spacing w:after="200"/>
        <w:rPr>
          <w:rFonts w:cstheme="minorHAnsi"/>
          <w:bCs/>
          <w:color w:val="auto"/>
          <w:sz w:val="24"/>
          <w:szCs w:val="24"/>
        </w:rPr>
      </w:pPr>
    </w:p>
    <w:tbl>
      <w:tblPr>
        <w:tblStyle w:val="Tablade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5"/>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6"/>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331317"/>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331318"/>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331319"/>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0"/>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1"/>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331322"/>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7" w:name="_Toc27331323"/>
      <w:r>
        <w:rPr>
          <w:rFonts w:ascii="Times New Roman" w:hAnsi="Times New Roman"/>
          <w:color w:val="161718" w:themeColor="text1"/>
          <w:u w:val="single"/>
        </w:rPr>
        <w:lastRenderedPageBreak/>
        <w:t>Revisiones</w:t>
      </w:r>
      <w:bookmarkEnd w:id="37"/>
    </w:p>
    <w:p w14:paraId="27932125" w14:textId="526B3DB7" w:rsidR="0020018D" w:rsidRDefault="0020018D" w:rsidP="0020018D"/>
    <w:p w14:paraId="772B74F0" w14:textId="77777777" w:rsidR="0020018D" w:rsidRDefault="0020018D" w:rsidP="0020018D"/>
    <w:tbl>
      <w:tblPr>
        <w:tblStyle w:val="Tabladecuadrcula4-nfasis4"/>
        <w:tblW w:w="0" w:type="auto"/>
        <w:tblLook w:val="04A0" w:firstRow="1" w:lastRow="0" w:firstColumn="1" w:lastColumn="0" w:noHBand="0" w:noVBand="1"/>
      </w:tblPr>
      <w:tblGrid>
        <w:gridCol w:w="4531"/>
        <w:gridCol w:w="5395"/>
      </w:tblGrid>
      <w:tr w:rsidR="0020018D" w:rsidRPr="005A5765" w14:paraId="129A7422" w14:textId="77777777" w:rsidTr="005E3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5E362D">
            <w:pPr>
              <w:rPr>
                <w:color w:val="282660" w:themeColor="text2"/>
              </w:rPr>
            </w:pPr>
            <w:r w:rsidRPr="005A5765">
              <w:t>Sección</w:t>
            </w:r>
          </w:p>
        </w:tc>
        <w:tc>
          <w:tcPr>
            <w:tcW w:w="5395" w:type="dxa"/>
          </w:tcPr>
          <w:p w14:paraId="34BB5AE3" w14:textId="77777777" w:rsidR="0020018D" w:rsidRPr="005A5765" w:rsidRDefault="0020018D" w:rsidP="005E362D">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5E362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5E362D">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5E362D">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5E362D">
            <w:pPr>
              <w:rPr>
                <w:b w:val="0"/>
                <w:color w:val="auto"/>
              </w:rPr>
            </w:pPr>
            <w:r>
              <w:rPr>
                <w:b w:val="0"/>
                <w:color w:val="auto"/>
              </w:rPr>
              <w:t>Descripción general</w:t>
            </w:r>
          </w:p>
        </w:tc>
        <w:tc>
          <w:tcPr>
            <w:tcW w:w="5395" w:type="dxa"/>
            <w:vAlign w:val="center"/>
          </w:tcPr>
          <w:p w14:paraId="253E9065" w14:textId="315CA1AF" w:rsidR="0020018D" w:rsidRPr="005A5765" w:rsidRDefault="0020018D" w:rsidP="005E362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5E362D">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5E362D">
            <w:pPr>
              <w:rPr>
                <w:b w:val="0"/>
                <w:color w:val="auto"/>
              </w:rPr>
            </w:pPr>
            <w:r>
              <w:rPr>
                <w:b w:val="0"/>
                <w:color w:val="auto"/>
              </w:rPr>
              <w:t>Interfaces externas</w:t>
            </w:r>
          </w:p>
        </w:tc>
        <w:tc>
          <w:tcPr>
            <w:tcW w:w="5395" w:type="dxa"/>
            <w:vAlign w:val="center"/>
          </w:tcPr>
          <w:p w14:paraId="5FADD17E" w14:textId="2AA63879"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5E362D">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5E362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5E362D">
            <w:pPr>
              <w:rPr>
                <w:b w:val="0"/>
                <w:color w:val="auto"/>
              </w:rPr>
            </w:pPr>
            <w:r>
              <w:rPr>
                <w:b w:val="0"/>
                <w:color w:val="auto"/>
              </w:rPr>
              <w:t>Casos de uso</w:t>
            </w:r>
          </w:p>
        </w:tc>
        <w:tc>
          <w:tcPr>
            <w:tcW w:w="5395" w:type="dxa"/>
            <w:vAlign w:val="center"/>
          </w:tcPr>
          <w:p w14:paraId="17C91F0F" w14:textId="50AE6346"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E7716" w14:textId="77777777" w:rsidR="006F4513" w:rsidRDefault="006F4513" w:rsidP="004B7E44">
      <w:r>
        <w:separator/>
      </w:r>
    </w:p>
  </w:endnote>
  <w:endnote w:type="continuationSeparator" w:id="0">
    <w:p w14:paraId="3A907E17" w14:textId="77777777" w:rsidR="006F4513" w:rsidRDefault="006F451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87087B" w:rsidRDefault="0087087B" w:rsidP="004B7E44">
        <w:pPr>
          <w:pStyle w:val="Piedepgina"/>
        </w:pPr>
        <w:r>
          <w:fldChar w:fldCharType="begin"/>
        </w:r>
        <w:r>
          <w:instrText xml:space="preserve"> PAGE   \* MERGEFORMAT </w:instrText>
        </w:r>
        <w:r>
          <w:fldChar w:fldCharType="separate"/>
        </w:r>
        <w:r w:rsidR="00115BB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94ED9" w14:textId="77777777" w:rsidR="006F4513" w:rsidRDefault="006F4513" w:rsidP="004B7E44">
      <w:r>
        <w:separator/>
      </w:r>
    </w:p>
  </w:footnote>
  <w:footnote w:type="continuationSeparator" w:id="0">
    <w:p w14:paraId="4480C0F5" w14:textId="77777777" w:rsidR="006F4513" w:rsidRDefault="006F4513"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2FBF811F" w:rsidR="0087087B" w:rsidRDefault="002F50EF"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5114AF">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48"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5114AF">
                            <w:rPr>
                              <w:b/>
                              <w:noProof/>
                            </w:rPr>
                            <w:t>10</w:t>
                          </w:r>
                          <w:r w:rsidRPr="00115BBD">
                            <w:rPr>
                              <w:b/>
                            </w:rPr>
                            <w:fldChar w:fldCharType="end"/>
                          </w:r>
                        </w:p>
                      </w:txbxContent>
                    </v:textbox>
                  </v:rect>
                </w:pict>
              </mc:Fallback>
            </mc:AlternateContent>
          </w:r>
          <w:r w:rsidR="0087087B">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sidR="0087087B">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57E4B"/>
    <w:rsid w:val="002678BC"/>
    <w:rsid w:val="00290C3D"/>
    <w:rsid w:val="00292907"/>
    <w:rsid w:val="00293B83"/>
    <w:rsid w:val="00296960"/>
    <w:rsid w:val="002A6FD1"/>
    <w:rsid w:val="002B6CF6"/>
    <w:rsid w:val="002D3C54"/>
    <w:rsid w:val="002E4027"/>
    <w:rsid w:val="002F2071"/>
    <w:rsid w:val="002F49C0"/>
    <w:rsid w:val="002F50EF"/>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114AF"/>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6F4513"/>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A2606-44A5-4428-8002-765E3DE03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970</TotalTime>
  <Pages>68</Pages>
  <Words>9165</Words>
  <Characters>50410</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79</cp:revision>
  <cp:lastPrinted>2019-12-15T18:59:00Z</cp:lastPrinted>
  <dcterms:created xsi:type="dcterms:W3CDTF">2019-11-30T17:15:00Z</dcterms:created>
  <dcterms:modified xsi:type="dcterms:W3CDTF">2019-12-15T19:44:00Z</dcterms:modified>
</cp:coreProperties>
</file>