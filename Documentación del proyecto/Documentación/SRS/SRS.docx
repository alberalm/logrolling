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50"/>
      </w:tblGrid>
      <w:tr w:rsidR="004B7E44" w:rsidRPr="00F40AB9" w14:paraId="3DD7ABD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bookmarkStart w:id="0" w:name="_top"/>
          <w:bookmarkEnd w:id="0"/>
          <w:p w14:paraId="09723CFE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3B662D1F" wp14:editId="59DDC24C">
                      <wp:extent cx="5138670" cy="1506829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676B7" w14:textId="5D4FA171" w:rsidR="006B3576" w:rsidRPr="00C963DA" w:rsidRDefault="006B3576" w:rsidP="004B7E44">
                                  <w:pPr>
                                    <w:pStyle w:val="Ttulo"/>
                                    <w:rPr>
                                      <w:sz w:val="180"/>
                                    </w:rPr>
                                  </w:pPr>
                                  <w:r w:rsidRPr="00C963DA">
                                    <w:rPr>
                                      <w:sz w:val="180"/>
                                    </w:rPr>
                                    <w:t>SRS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B662D1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" filled="f" stroked="f" strokeweight=".5pt">
                      <v:textbox>
                        <w:txbxContent>
                          <w:p w14:paraId="38E676B7" w14:textId="5D4FA171" w:rsidR="006B3576" w:rsidRPr="00C963DA" w:rsidRDefault="006B3576" w:rsidP="004B7E44">
                            <w:pPr>
                              <w:pStyle w:val="Ttulo"/>
                              <w:rPr>
                                <w:sz w:val="180"/>
                              </w:rPr>
                            </w:pPr>
                            <w:r w:rsidRPr="00C963DA">
                              <w:rPr>
                                <w:sz w:val="180"/>
                              </w:rPr>
                              <w:t>SRS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9A95D1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73B4C1" wp14:editId="14A48322">
                      <wp:extent cx="5961413" cy="0"/>
                      <wp:effectExtent l="0" t="38100" r="39370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61413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5B1E1A4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9.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725FF3" w14:textId="77777777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7E059919" wp14:editId="37CF618C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6E6DE" w14:textId="709AEC48" w:rsidR="006B3576" w:rsidRPr="004B7E44" w:rsidRDefault="006B3576" w:rsidP="004B7E44">
                                  <w:pPr>
                                    <w:pStyle w:val="Subttulo"/>
                                  </w:pPr>
                                  <w:r>
                                    <w:t>LOGROLLING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059919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14:paraId="4D26E6DE" w14:textId="709AEC48" w:rsidR="006B3576" w:rsidRPr="004B7E44" w:rsidRDefault="006B3576" w:rsidP="004B7E44">
                            <w:pPr>
                              <w:pStyle w:val="Subttulo"/>
                            </w:pPr>
                            <w:r>
                              <w:t>LOGROLLING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:rsidRPr="00F40AB9" w14:paraId="742B8560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E84AA6" w14:textId="57213F21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9DE0F4D" wp14:editId="0A460DFC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2B2C5F" w14:textId="36A2253E" w:rsidR="006B3576" w:rsidRPr="0032275C" w:rsidRDefault="006B3576" w:rsidP="0032275C">
                                  <w:pPr>
                                    <w:rPr>
                                      <w:sz w:val="4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DE0F4D" id="Text Box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Ok492I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3B2B2C5F" w14:textId="36A2253E" w:rsidR="006B3576" w:rsidRPr="0032275C" w:rsidRDefault="006B3576" w:rsidP="0032275C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84793B" w14:textId="38520ACE" w:rsidR="004B7E44" w:rsidRPr="00F40AB9" w:rsidRDefault="004B7E44" w:rsidP="00824164">
            <w:pPr>
              <w:jc w:val="both"/>
              <w:rPr>
                <w:rFonts w:ascii="Times New Roman" w:hAnsi="Times New Roman" w:cs="Times New Roman"/>
                <w:noProof/>
              </w:rPr>
            </w:pP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3015CEB" wp14:editId="53947723">
                      <wp:extent cx="2524259" cy="1050201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10502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C52FAB" w14:textId="379A13B4" w:rsidR="006B3576" w:rsidRPr="00C963DA" w:rsidRDefault="006B3576" w:rsidP="004B7E44">
                                  <w:r w:rsidRPr="00C963DA">
                                    <w:t>Alberto Almagro</w:t>
                                  </w:r>
                                </w:p>
                                <w:p w14:paraId="2CF2BA88" w14:textId="134AEACE" w:rsidR="006B3576" w:rsidRPr="00C963DA" w:rsidRDefault="006B3576" w:rsidP="004B7E44">
                                  <w:r w:rsidRPr="00C963DA">
                                    <w:t>Rubén Gómez</w:t>
                                  </w:r>
                                </w:p>
                                <w:p w14:paraId="3C1EA3E6" w14:textId="4FEEE536" w:rsidR="006B3576" w:rsidRDefault="006B3576" w:rsidP="004B7E44">
                                  <w:r w:rsidRPr="00C963DA">
                                    <w:t>Juan Carlos Ll</w:t>
                                  </w:r>
                                  <w:r>
                                    <w:t>a</w:t>
                                  </w:r>
                                  <w:r w:rsidRPr="00C963DA">
                                    <w:t>mas</w:t>
                                  </w:r>
                                </w:p>
                                <w:p w14:paraId="1ADC39C3" w14:textId="09E43DFB" w:rsidR="006B3576" w:rsidRDefault="006B3576" w:rsidP="004B7E44">
                                  <w:r>
                                    <w:t>Jaime Martínez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3015CEB" id="Text Box 7" o:spid="_x0000_s1029" type="#_x0000_t202" style="width:198.75pt;height:8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" filled="f" stroked="f" strokeweight=".5pt">
                      <v:textbox>
                        <w:txbxContent>
                          <w:p w14:paraId="36C52FAB" w14:textId="379A13B4" w:rsidR="006B3576" w:rsidRPr="00C963DA" w:rsidRDefault="006B3576" w:rsidP="004B7E44">
                            <w:r w:rsidRPr="00C963DA">
                              <w:t>Alberto Almagro</w:t>
                            </w:r>
                          </w:p>
                          <w:p w14:paraId="2CF2BA88" w14:textId="134AEACE" w:rsidR="006B3576" w:rsidRPr="00C963DA" w:rsidRDefault="006B3576" w:rsidP="004B7E44">
                            <w:r w:rsidRPr="00C963DA">
                              <w:t>Rubén Gómez</w:t>
                            </w:r>
                          </w:p>
                          <w:p w14:paraId="3C1EA3E6" w14:textId="4FEEE536" w:rsidR="006B3576" w:rsidRDefault="006B3576" w:rsidP="004B7E44">
                            <w:r w:rsidRPr="00C963DA">
                              <w:t>Juan Carlos Ll</w:t>
                            </w:r>
                            <w:r>
                              <w:t>a</w:t>
                            </w:r>
                            <w:r w:rsidRPr="00C963DA">
                              <w:t>mas</w:t>
                            </w:r>
                          </w:p>
                          <w:p w14:paraId="1ADC39C3" w14:textId="09E43DFB" w:rsidR="006B3576" w:rsidRDefault="006B3576" w:rsidP="004B7E44">
                            <w:r>
                              <w:t>Jaime Martínez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F40AB9">
              <w:rPr>
                <w:rFonts w:ascii="Times New Roman" w:hAnsi="Times New Roman" w:cs="Times New Roman"/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2B84DB07" wp14:editId="641BC502">
                      <wp:extent cx="2215166" cy="1051722"/>
                      <wp:effectExtent l="0" t="0" r="0" b="0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10517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CAD522" w14:textId="77777777" w:rsidR="006B3576" w:rsidRPr="00C963DA" w:rsidRDefault="006B3576" w:rsidP="00C963DA">
                                  <w:r>
                                    <w:t>Santiago Mourenza</w:t>
                                  </w:r>
                                </w:p>
                                <w:p w14:paraId="51ADF872" w14:textId="1B3D6D1B" w:rsidR="006B3576" w:rsidRDefault="006B3576" w:rsidP="004B7E44">
                                  <w:r>
                                    <w:t>Pedro Palacios</w:t>
                                  </w:r>
                                </w:p>
                                <w:p w14:paraId="3730D806" w14:textId="1FE28FA9" w:rsidR="006B3576" w:rsidRDefault="006B3576" w:rsidP="004B7E44">
                                  <w:r>
                                    <w:t>Adrián Sanjuán</w:t>
                                  </w:r>
                                </w:p>
                                <w:p w14:paraId="33649DA4" w14:textId="05614911" w:rsidR="006B3576" w:rsidRPr="004B7E44" w:rsidRDefault="006B3576" w:rsidP="004B7E44">
                                  <w:r>
                                    <w:t>Pablo Torre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B84DB07" id="Text Box 10" o:spid="_x0000_s1030" type="#_x0000_t202" style="width:174.4pt;height:8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" filled="f" stroked="f" strokeweight=".5pt">
                      <v:textbox>
                        <w:txbxContent>
                          <w:p w14:paraId="1BCAD522" w14:textId="77777777" w:rsidR="006B3576" w:rsidRPr="00C963DA" w:rsidRDefault="006B3576" w:rsidP="00C963DA">
                            <w:r>
                              <w:t>Santiago Mourenza</w:t>
                            </w:r>
                          </w:p>
                          <w:p w14:paraId="51ADF872" w14:textId="1B3D6D1B" w:rsidR="006B3576" w:rsidRDefault="006B3576" w:rsidP="004B7E44">
                            <w:r>
                              <w:t>Pedro Palacios</w:t>
                            </w:r>
                          </w:p>
                          <w:p w14:paraId="3730D806" w14:textId="1FE28FA9" w:rsidR="006B3576" w:rsidRDefault="006B3576" w:rsidP="004B7E44">
                            <w:r>
                              <w:t>Adrián Sanjuán</w:t>
                            </w:r>
                          </w:p>
                          <w:p w14:paraId="33649DA4" w14:textId="05614911" w:rsidR="006B3576" w:rsidRPr="004B7E44" w:rsidRDefault="006B3576" w:rsidP="004B7E44">
                            <w:r>
                              <w:t>Pablo Torre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44A8B5E0" w14:textId="65E816FE" w:rsidR="004B7E44" w:rsidRPr="00F40AB9" w:rsidRDefault="004B7E44" w:rsidP="00824164">
      <w:pPr>
        <w:jc w:val="both"/>
        <w:rPr>
          <w:rFonts w:ascii="Times New Roman" w:hAnsi="Times New Roman" w:cs="Times New Roman"/>
        </w:rPr>
      </w:pPr>
      <w:r w:rsidRPr="00F40AB9"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244B2DC9" wp14:editId="2F8C42E0">
            <wp:simplePos x="0" y="0"/>
            <wp:positionH relativeFrom="column">
              <wp:posOffset>-731521</wp:posOffset>
            </wp:positionH>
            <wp:positionV relativeFrom="page">
              <wp:posOffset>0</wp:posOffset>
            </wp:positionV>
            <wp:extent cx="7757803" cy="10052685"/>
            <wp:effectExtent l="0" t="0" r="0" b="5715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904" cy="1005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AB9">
        <w:rPr>
          <w:rFonts w:ascii="Times New Roman" w:hAnsi="Times New Roman" w:cs="Times New Roman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A413477" wp14:editId="6286B1F0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ED23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" fillcolor="#a4063e [3204]" stroked="f" strokeweight="2pt">
                <w10:wrap anchory="page"/>
              </v:rect>
            </w:pict>
          </mc:Fallback>
        </mc:AlternateContent>
      </w:r>
    </w:p>
    <w:p w14:paraId="21178DB4" w14:textId="3E754BEA" w:rsidR="00BD031A" w:rsidRPr="00F40AB9" w:rsidRDefault="00C963DA" w:rsidP="00824164">
      <w:pPr>
        <w:spacing w:after="2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anchor distT="0" distB="0" distL="114300" distR="114300" simplePos="0" relativeHeight="251715584" behindDoc="0" locked="0" layoutInCell="1" allowOverlap="1" wp14:anchorId="63A0664B" wp14:editId="4B157BB8">
            <wp:simplePos x="0" y="0"/>
            <wp:positionH relativeFrom="column">
              <wp:posOffset>-103505</wp:posOffset>
            </wp:positionH>
            <wp:positionV relativeFrom="paragraph">
              <wp:posOffset>7301469</wp:posOffset>
            </wp:positionV>
            <wp:extent cx="1467293" cy="1467293"/>
            <wp:effectExtent l="0" t="0" r="0" b="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ogrolling (logo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293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40AB9">
        <w:rPr>
          <w:rFonts w:ascii="Times New Roman" w:hAnsi="Times New Roman" w:cs="Times New Roman"/>
        </w:rPr>
        <w:br w:type="page"/>
      </w:r>
    </w:p>
    <w:p w14:paraId="038FD21A" w14:textId="683C2678" w:rsidR="005E7B58" w:rsidRPr="00AA7898" w:rsidRDefault="003B70F0" w:rsidP="00AA7898">
      <w:pPr>
        <w:pStyle w:val="Ttulo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4063E" w:themeFill="accent6"/>
        <w:jc w:val="both"/>
        <w:rPr>
          <w:rFonts w:asciiTheme="minorHAnsi" w:hAnsiTheme="minorHAnsi" w:cstheme="minorHAnsi"/>
          <w:sz w:val="36"/>
          <w:szCs w:val="28"/>
        </w:rPr>
      </w:pPr>
      <w:r w:rsidRPr="00AA7898">
        <w:rPr>
          <w:rFonts w:asciiTheme="minorHAnsi" w:hAnsiTheme="minorHAnsi" w:cstheme="minorHAnsi"/>
          <w:caps w:val="0"/>
          <w:sz w:val="36"/>
          <w:szCs w:val="28"/>
        </w:rPr>
        <w:lastRenderedPageBreak/>
        <w:t>Í</w:t>
      </w:r>
      <w:r w:rsidR="00E323F0" w:rsidRPr="00AA7898">
        <w:rPr>
          <w:rFonts w:asciiTheme="minorHAnsi" w:hAnsiTheme="minorHAnsi" w:cstheme="minorHAnsi"/>
          <w:caps w:val="0"/>
          <w:sz w:val="36"/>
          <w:szCs w:val="28"/>
        </w:rPr>
        <w:t>ndice</w:t>
      </w:r>
    </w:p>
    <w:p w14:paraId="3D301008" w14:textId="6B02C7CA" w:rsidR="007A128D" w:rsidRDefault="00315AEC">
      <w:pPr>
        <w:pStyle w:val="TDC1"/>
        <w:rPr>
          <w:rFonts w:cstheme="minorBidi"/>
          <w:sz w:val="22"/>
          <w:szCs w:val="22"/>
        </w:rPr>
      </w:pPr>
      <w:r w:rsidRPr="0093456A">
        <w:rPr>
          <w:sz w:val="22"/>
        </w:rPr>
        <w:fldChar w:fldCharType="begin"/>
      </w:r>
      <w:r w:rsidRPr="0093456A">
        <w:rPr>
          <w:sz w:val="22"/>
        </w:rPr>
        <w:instrText xml:space="preserve"> TOC \o "1-5" \h \z \u </w:instrText>
      </w:r>
      <w:r w:rsidRPr="0093456A">
        <w:rPr>
          <w:sz w:val="22"/>
        </w:rPr>
        <w:fldChar w:fldCharType="separate"/>
      </w:r>
      <w:hyperlink w:anchor="_Toc41652505" w:history="1">
        <w:r w:rsidR="007A128D" w:rsidRPr="00CC667C">
          <w:rPr>
            <w:rStyle w:val="Hipervnculo"/>
            <w:rFonts w:ascii="Times New Roman" w:hAnsi="Times New Roman"/>
          </w:rPr>
          <w:t>1.</w:t>
        </w:r>
        <w:r w:rsidR="007A128D">
          <w:rPr>
            <w:rFonts w:cstheme="minorBidi"/>
            <w:sz w:val="22"/>
            <w:szCs w:val="22"/>
          </w:rPr>
          <w:tab/>
        </w:r>
        <w:r w:rsidR="007A128D" w:rsidRPr="00CC667C">
          <w:rPr>
            <w:rStyle w:val="Hipervnculo"/>
            <w:rFonts w:ascii="Times New Roman" w:hAnsi="Times New Roman"/>
          </w:rPr>
          <w:t>Introducción</w:t>
        </w:r>
        <w:r w:rsidR="007A128D">
          <w:rPr>
            <w:webHidden/>
          </w:rPr>
          <w:tab/>
        </w:r>
        <w:r w:rsidR="007A128D">
          <w:rPr>
            <w:webHidden/>
          </w:rPr>
          <w:fldChar w:fldCharType="begin"/>
        </w:r>
        <w:r w:rsidR="007A128D">
          <w:rPr>
            <w:webHidden/>
          </w:rPr>
          <w:instrText xml:space="preserve"> PAGEREF _Toc41652505 \h </w:instrText>
        </w:r>
        <w:r w:rsidR="007A128D">
          <w:rPr>
            <w:webHidden/>
          </w:rPr>
        </w:r>
        <w:r w:rsidR="007A128D">
          <w:rPr>
            <w:webHidden/>
          </w:rPr>
          <w:fldChar w:fldCharType="separate"/>
        </w:r>
        <w:r w:rsidR="006613DD">
          <w:rPr>
            <w:webHidden/>
          </w:rPr>
          <w:t>3</w:t>
        </w:r>
        <w:r w:rsidR="007A128D">
          <w:rPr>
            <w:webHidden/>
          </w:rPr>
          <w:fldChar w:fldCharType="end"/>
        </w:r>
      </w:hyperlink>
    </w:p>
    <w:p w14:paraId="77E3CEE1" w14:textId="6D75BD54" w:rsidR="007A128D" w:rsidRDefault="00A72E9C">
      <w:pPr>
        <w:pStyle w:val="TDC2"/>
        <w:rPr>
          <w:rFonts w:cstheme="minorBidi"/>
          <w:noProof/>
        </w:rPr>
      </w:pPr>
      <w:hyperlink w:anchor="_Toc41652506" w:history="1">
        <w:r w:rsidR="007A128D" w:rsidRPr="00CC667C">
          <w:rPr>
            <w:rStyle w:val="Hipervnculo"/>
            <w:rFonts w:ascii="Times New Roman" w:hAnsi="Times New Roman"/>
            <w:noProof/>
          </w:rPr>
          <w:t>1.1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Propósito del plan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_Toc41652506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3</w:t>
        </w:r>
        <w:r w:rsidR="007A128D">
          <w:rPr>
            <w:noProof/>
            <w:webHidden/>
          </w:rPr>
          <w:fldChar w:fldCharType="end"/>
        </w:r>
      </w:hyperlink>
    </w:p>
    <w:p w14:paraId="798494FB" w14:textId="1D5C8E14" w:rsidR="007A128D" w:rsidRDefault="00A72E9C">
      <w:pPr>
        <w:pStyle w:val="TDC2"/>
        <w:rPr>
          <w:rFonts w:cstheme="minorBidi"/>
          <w:noProof/>
        </w:rPr>
      </w:pPr>
      <w:hyperlink w:anchor="_Toc41652507" w:history="1">
        <w:r w:rsidR="007A128D" w:rsidRPr="00CC667C">
          <w:rPr>
            <w:rStyle w:val="Hipervnculo"/>
            <w:rFonts w:ascii="Times New Roman" w:hAnsi="Times New Roman"/>
            <w:noProof/>
          </w:rPr>
          <w:t>1.2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Definiciones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_Toc41652507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4</w:t>
        </w:r>
        <w:r w:rsidR="007A128D">
          <w:rPr>
            <w:noProof/>
            <w:webHidden/>
          </w:rPr>
          <w:fldChar w:fldCharType="end"/>
        </w:r>
      </w:hyperlink>
    </w:p>
    <w:p w14:paraId="6E545C23" w14:textId="1A4301C2" w:rsidR="007A128D" w:rsidRDefault="00A72E9C">
      <w:pPr>
        <w:pStyle w:val="TDC2"/>
        <w:rPr>
          <w:rFonts w:cstheme="minorBidi"/>
          <w:noProof/>
        </w:rPr>
      </w:pPr>
      <w:hyperlink w:anchor="_Toc41652508" w:history="1">
        <w:r w:rsidR="007A128D" w:rsidRPr="00CC667C">
          <w:rPr>
            <w:rStyle w:val="Hipervnculo"/>
            <w:rFonts w:ascii="Times New Roman" w:hAnsi="Times New Roman"/>
            <w:noProof/>
          </w:rPr>
          <w:t>1.3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Organización del documento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_Toc41652508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4</w:t>
        </w:r>
        <w:r w:rsidR="007A128D">
          <w:rPr>
            <w:noProof/>
            <w:webHidden/>
          </w:rPr>
          <w:fldChar w:fldCharType="end"/>
        </w:r>
      </w:hyperlink>
    </w:p>
    <w:p w14:paraId="355FADC4" w14:textId="017938E1" w:rsidR="007A128D" w:rsidRDefault="00A72E9C">
      <w:pPr>
        <w:pStyle w:val="TDC1"/>
        <w:rPr>
          <w:rFonts w:cstheme="minorBidi"/>
          <w:sz w:val="22"/>
          <w:szCs w:val="22"/>
        </w:rPr>
      </w:pPr>
      <w:hyperlink w:anchor="_Toc41652509" w:history="1">
        <w:r w:rsidR="007A128D" w:rsidRPr="00CC667C">
          <w:rPr>
            <w:rStyle w:val="Hipervnculo"/>
            <w:rFonts w:ascii="Times New Roman" w:hAnsi="Times New Roman"/>
          </w:rPr>
          <w:t>2.</w:t>
        </w:r>
        <w:r w:rsidR="007A128D">
          <w:rPr>
            <w:rFonts w:cstheme="minorBidi"/>
            <w:sz w:val="22"/>
            <w:szCs w:val="22"/>
          </w:rPr>
          <w:tab/>
        </w:r>
        <w:r w:rsidR="007A128D" w:rsidRPr="00CC667C">
          <w:rPr>
            <w:rStyle w:val="Hipervnculo"/>
            <w:rFonts w:ascii="Times New Roman" w:hAnsi="Times New Roman"/>
          </w:rPr>
          <w:t>Descripción general</w:t>
        </w:r>
        <w:r w:rsidR="007A128D">
          <w:rPr>
            <w:webHidden/>
          </w:rPr>
          <w:tab/>
        </w:r>
        <w:r w:rsidR="007A128D">
          <w:rPr>
            <w:webHidden/>
          </w:rPr>
          <w:fldChar w:fldCharType="begin"/>
        </w:r>
        <w:r w:rsidR="007A128D">
          <w:rPr>
            <w:webHidden/>
          </w:rPr>
          <w:instrText xml:space="preserve"> PAGEREF _Toc41652509 \h </w:instrText>
        </w:r>
        <w:r w:rsidR="007A128D">
          <w:rPr>
            <w:webHidden/>
          </w:rPr>
        </w:r>
        <w:r w:rsidR="007A128D">
          <w:rPr>
            <w:webHidden/>
          </w:rPr>
          <w:fldChar w:fldCharType="separate"/>
        </w:r>
        <w:r w:rsidR="006613DD">
          <w:rPr>
            <w:webHidden/>
          </w:rPr>
          <w:t>5</w:t>
        </w:r>
        <w:r w:rsidR="007A128D">
          <w:rPr>
            <w:webHidden/>
          </w:rPr>
          <w:fldChar w:fldCharType="end"/>
        </w:r>
      </w:hyperlink>
    </w:p>
    <w:p w14:paraId="329A0634" w14:textId="4F7B0E15" w:rsidR="007A128D" w:rsidRDefault="00A72E9C">
      <w:pPr>
        <w:pStyle w:val="TDC2"/>
        <w:rPr>
          <w:rFonts w:cstheme="minorBidi"/>
          <w:noProof/>
        </w:rPr>
      </w:pPr>
      <w:hyperlink w:anchor="_Toc41652510" w:history="1">
        <w:r w:rsidR="007A128D" w:rsidRPr="00CC667C">
          <w:rPr>
            <w:rStyle w:val="Hipervnculo"/>
            <w:rFonts w:ascii="Times New Roman" w:hAnsi="Times New Roman"/>
            <w:noProof/>
          </w:rPr>
          <w:t>2.1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Perspectiva del producto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_Toc41652510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5</w:t>
        </w:r>
        <w:r w:rsidR="007A128D">
          <w:rPr>
            <w:noProof/>
            <w:webHidden/>
          </w:rPr>
          <w:fldChar w:fldCharType="end"/>
        </w:r>
      </w:hyperlink>
    </w:p>
    <w:p w14:paraId="59ECD61A" w14:textId="0208C664" w:rsidR="007A128D" w:rsidRDefault="00A72E9C">
      <w:pPr>
        <w:pStyle w:val="TDC2"/>
        <w:rPr>
          <w:rFonts w:cstheme="minorBidi"/>
          <w:noProof/>
        </w:rPr>
      </w:pPr>
      <w:hyperlink w:anchor="_Toc41652511" w:history="1">
        <w:r w:rsidR="007A128D" w:rsidRPr="00CC667C">
          <w:rPr>
            <w:rStyle w:val="Hipervnculo"/>
            <w:rFonts w:ascii="Times New Roman" w:hAnsi="Times New Roman"/>
            <w:noProof/>
          </w:rPr>
          <w:t>2.2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Funciones del producto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_Toc41652511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6</w:t>
        </w:r>
        <w:r w:rsidR="007A128D">
          <w:rPr>
            <w:noProof/>
            <w:webHidden/>
          </w:rPr>
          <w:fldChar w:fldCharType="end"/>
        </w:r>
      </w:hyperlink>
    </w:p>
    <w:p w14:paraId="6DDE7BC9" w14:textId="5C150738" w:rsidR="007A128D" w:rsidRDefault="00A72E9C">
      <w:pPr>
        <w:pStyle w:val="TDC3"/>
        <w:rPr>
          <w:rFonts w:cstheme="minorBidi"/>
          <w:noProof/>
        </w:rPr>
      </w:pPr>
      <w:hyperlink w:anchor="_Toc41652512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2.1.1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Usuarios y autenticación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_Toc41652512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6</w:t>
        </w:r>
        <w:r w:rsidR="007A128D">
          <w:rPr>
            <w:noProof/>
            <w:webHidden/>
          </w:rPr>
          <w:fldChar w:fldCharType="end"/>
        </w:r>
      </w:hyperlink>
    </w:p>
    <w:p w14:paraId="0B3FADC8" w14:textId="2487836E" w:rsidR="007A128D" w:rsidRDefault="00A72E9C">
      <w:pPr>
        <w:pStyle w:val="TDC3"/>
        <w:rPr>
          <w:rFonts w:cstheme="minorBidi"/>
          <w:noProof/>
        </w:rPr>
      </w:pPr>
      <w:hyperlink w:anchor="_Toc41652513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2.1.2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Favores y chat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_Toc41652513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7</w:t>
        </w:r>
        <w:r w:rsidR="007A128D">
          <w:rPr>
            <w:noProof/>
            <w:webHidden/>
          </w:rPr>
          <w:fldChar w:fldCharType="end"/>
        </w:r>
      </w:hyperlink>
    </w:p>
    <w:p w14:paraId="24FA8A87" w14:textId="4304CEE2" w:rsidR="007A128D" w:rsidRDefault="00A72E9C">
      <w:pPr>
        <w:pStyle w:val="TDC3"/>
        <w:rPr>
          <w:rFonts w:cstheme="minorBidi"/>
          <w:noProof/>
        </w:rPr>
      </w:pPr>
      <w:hyperlink w:anchor="_Toc41652514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2.1.3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Regalos, pagos y anuncios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_Toc41652514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8</w:t>
        </w:r>
        <w:r w:rsidR="007A128D">
          <w:rPr>
            <w:noProof/>
            <w:webHidden/>
          </w:rPr>
          <w:fldChar w:fldCharType="end"/>
        </w:r>
      </w:hyperlink>
    </w:p>
    <w:p w14:paraId="3AA131B6" w14:textId="4632339A" w:rsidR="007A128D" w:rsidRDefault="00A72E9C">
      <w:pPr>
        <w:pStyle w:val="TDC2"/>
        <w:rPr>
          <w:rFonts w:cstheme="minorBidi"/>
          <w:noProof/>
        </w:rPr>
      </w:pPr>
      <w:hyperlink w:anchor="_Toc41652515" w:history="1">
        <w:r w:rsidR="007A128D" w:rsidRPr="00CC667C">
          <w:rPr>
            <w:rStyle w:val="Hipervnculo"/>
            <w:rFonts w:ascii="Times New Roman" w:hAnsi="Times New Roman"/>
            <w:noProof/>
          </w:rPr>
          <w:t>2.2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Características del usuario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_Toc41652515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8</w:t>
        </w:r>
        <w:r w:rsidR="007A128D">
          <w:rPr>
            <w:noProof/>
            <w:webHidden/>
          </w:rPr>
          <w:fldChar w:fldCharType="end"/>
        </w:r>
      </w:hyperlink>
    </w:p>
    <w:p w14:paraId="54FCF6B2" w14:textId="0900B778" w:rsidR="007A128D" w:rsidRDefault="00A72E9C">
      <w:pPr>
        <w:pStyle w:val="TDC2"/>
        <w:rPr>
          <w:rFonts w:cstheme="minorBidi"/>
          <w:noProof/>
        </w:rPr>
      </w:pPr>
      <w:hyperlink w:anchor="_Toc41652516" w:history="1">
        <w:r w:rsidR="007A128D" w:rsidRPr="00CC667C">
          <w:rPr>
            <w:rStyle w:val="Hipervnculo"/>
            <w:rFonts w:ascii="Times New Roman" w:hAnsi="Times New Roman"/>
            <w:noProof/>
          </w:rPr>
          <w:t>2.3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Restricciones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_Toc41652516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9</w:t>
        </w:r>
        <w:r w:rsidR="007A128D">
          <w:rPr>
            <w:noProof/>
            <w:webHidden/>
          </w:rPr>
          <w:fldChar w:fldCharType="end"/>
        </w:r>
      </w:hyperlink>
    </w:p>
    <w:p w14:paraId="0790F3DE" w14:textId="2330595A" w:rsidR="007A128D" w:rsidRDefault="00A72E9C">
      <w:pPr>
        <w:pStyle w:val="TDC3"/>
        <w:rPr>
          <w:rFonts w:cstheme="minorBidi"/>
          <w:noProof/>
        </w:rPr>
      </w:pPr>
      <w:hyperlink w:anchor="_Toc41652517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2.3.1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Restricciones legales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_Toc41652517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9</w:t>
        </w:r>
        <w:r w:rsidR="007A128D">
          <w:rPr>
            <w:noProof/>
            <w:webHidden/>
          </w:rPr>
          <w:fldChar w:fldCharType="end"/>
        </w:r>
      </w:hyperlink>
    </w:p>
    <w:p w14:paraId="5EE84006" w14:textId="15807FB0" w:rsidR="007A128D" w:rsidRDefault="00A72E9C">
      <w:pPr>
        <w:pStyle w:val="TDC3"/>
        <w:rPr>
          <w:rFonts w:cstheme="minorBidi"/>
          <w:noProof/>
        </w:rPr>
      </w:pPr>
      <w:hyperlink w:anchor="_Toc41652518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2.3.2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Restricciones técnicas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_Toc41652518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9</w:t>
        </w:r>
        <w:r w:rsidR="007A128D">
          <w:rPr>
            <w:noProof/>
            <w:webHidden/>
          </w:rPr>
          <w:fldChar w:fldCharType="end"/>
        </w:r>
      </w:hyperlink>
    </w:p>
    <w:p w14:paraId="0EECFEC0" w14:textId="45CD11EC" w:rsidR="007A128D" w:rsidRDefault="00A72E9C">
      <w:pPr>
        <w:pStyle w:val="TDC3"/>
        <w:rPr>
          <w:rFonts w:cstheme="minorBidi"/>
          <w:noProof/>
        </w:rPr>
      </w:pPr>
      <w:hyperlink w:anchor="_Toc41652519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2.3.3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Restricciones de proyecto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_Toc41652519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9</w:t>
        </w:r>
        <w:r w:rsidR="007A128D">
          <w:rPr>
            <w:noProof/>
            <w:webHidden/>
          </w:rPr>
          <w:fldChar w:fldCharType="end"/>
        </w:r>
      </w:hyperlink>
    </w:p>
    <w:p w14:paraId="34F5B3B0" w14:textId="0512BC14" w:rsidR="007A128D" w:rsidRDefault="00A72E9C">
      <w:pPr>
        <w:pStyle w:val="TDC2"/>
        <w:rPr>
          <w:rFonts w:cstheme="minorBidi"/>
          <w:noProof/>
        </w:rPr>
      </w:pPr>
      <w:hyperlink w:anchor="_Toc41652520" w:history="1">
        <w:r w:rsidR="007A128D" w:rsidRPr="00CC667C">
          <w:rPr>
            <w:rStyle w:val="Hipervnculo"/>
            <w:rFonts w:ascii="Times New Roman" w:hAnsi="Times New Roman"/>
            <w:noProof/>
          </w:rPr>
          <w:t>2.4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Supuestos y dependencias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_Toc41652520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10</w:t>
        </w:r>
        <w:r w:rsidR="007A128D">
          <w:rPr>
            <w:noProof/>
            <w:webHidden/>
          </w:rPr>
          <w:fldChar w:fldCharType="end"/>
        </w:r>
      </w:hyperlink>
    </w:p>
    <w:p w14:paraId="50FB39A8" w14:textId="5B5FB2F3" w:rsidR="007A128D" w:rsidRDefault="00A72E9C">
      <w:pPr>
        <w:pStyle w:val="TDC2"/>
        <w:rPr>
          <w:rFonts w:cstheme="minorBidi"/>
          <w:noProof/>
        </w:rPr>
      </w:pPr>
      <w:hyperlink w:anchor="_Toc41652521" w:history="1">
        <w:r w:rsidR="007A128D" w:rsidRPr="00CC667C">
          <w:rPr>
            <w:rStyle w:val="Hipervnculo"/>
            <w:rFonts w:ascii="Times New Roman" w:hAnsi="Times New Roman"/>
            <w:noProof/>
          </w:rPr>
          <w:t>2.5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Requisitos futuros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_Toc41652521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10</w:t>
        </w:r>
        <w:r w:rsidR="007A128D">
          <w:rPr>
            <w:noProof/>
            <w:webHidden/>
          </w:rPr>
          <w:fldChar w:fldCharType="end"/>
        </w:r>
      </w:hyperlink>
    </w:p>
    <w:p w14:paraId="50DFD040" w14:textId="0039B3F4" w:rsidR="007A128D" w:rsidRDefault="00A72E9C">
      <w:pPr>
        <w:pStyle w:val="TDC2"/>
        <w:rPr>
          <w:rFonts w:cstheme="minorBidi"/>
          <w:noProof/>
        </w:rPr>
      </w:pPr>
      <w:hyperlink w:anchor="_Toc41652522" w:history="1">
        <w:r w:rsidR="007A128D" w:rsidRPr="00CC667C">
          <w:rPr>
            <w:rStyle w:val="Hipervnculo"/>
            <w:rFonts w:ascii="Times New Roman" w:hAnsi="Times New Roman"/>
            <w:noProof/>
          </w:rPr>
          <w:t>2.6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Lista de cambios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_Toc41652522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10</w:t>
        </w:r>
        <w:r w:rsidR="007A128D">
          <w:rPr>
            <w:noProof/>
            <w:webHidden/>
          </w:rPr>
          <w:fldChar w:fldCharType="end"/>
        </w:r>
      </w:hyperlink>
    </w:p>
    <w:p w14:paraId="35450882" w14:textId="1CC07AE3" w:rsidR="007A128D" w:rsidRDefault="00A72E9C">
      <w:pPr>
        <w:pStyle w:val="TDC1"/>
        <w:rPr>
          <w:rFonts w:cstheme="minorBidi"/>
          <w:sz w:val="22"/>
          <w:szCs w:val="22"/>
        </w:rPr>
      </w:pPr>
      <w:hyperlink w:anchor="_Toc41652523" w:history="1">
        <w:r w:rsidR="007A128D" w:rsidRPr="00CC667C">
          <w:rPr>
            <w:rStyle w:val="Hipervnculo"/>
            <w:rFonts w:ascii="Times New Roman" w:hAnsi="Times New Roman"/>
          </w:rPr>
          <w:t>3.</w:t>
        </w:r>
        <w:r w:rsidR="007A128D">
          <w:rPr>
            <w:rFonts w:cstheme="minorBidi"/>
            <w:sz w:val="22"/>
            <w:szCs w:val="22"/>
          </w:rPr>
          <w:tab/>
        </w:r>
        <w:r w:rsidR="007A128D" w:rsidRPr="00CC667C">
          <w:rPr>
            <w:rStyle w:val="Hipervnculo"/>
            <w:rFonts w:ascii="Times New Roman" w:hAnsi="Times New Roman"/>
          </w:rPr>
          <w:t>Requisitos específicos</w:t>
        </w:r>
        <w:r w:rsidR="007A128D">
          <w:rPr>
            <w:webHidden/>
          </w:rPr>
          <w:tab/>
        </w:r>
        <w:r w:rsidR="007A128D">
          <w:rPr>
            <w:webHidden/>
          </w:rPr>
          <w:fldChar w:fldCharType="begin"/>
        </w:r>
        <w:r w:rsidR="007A128D">
          <w:rPr>
            <w:webHidden/>
          </w:rPr>
          <w:instrText xml:space="preserve"> PAGEREF _Toc41652523 \h </w:instrText>
        </w:r>
        <w:r w:rsidR="007A128D">
          <w:rPr>
            <w:webHidden/>
          </w:rPr>
        </w:r>
        <w:r w:rsidR="007A128D">
          <w:rPr>
            <w:webHidden/>
          </w:rPr>
          <w:fldChar w:fldCharType="separate"/>
        </w:r>
        <w:r w:rsidR="006613DD">
          <w:rPr>
            <w:webHidden/>
          </w:rPr>
          <w:t>12</w:t>
        </w:r>
        <w:r w:rsidR="007A128D">
          <w:rPr>
            <w:webHidden/>
          </w:rPr>
          <w:fldChar w:fldCharType="end"/>
        </w:r>
      </w:hyperlink>
    </w:p>
    <w:p w14:paraId="3464343A" w14:textId="1F14C240" w:rsidR="007A128D" w:rsidRDefault="00A72E9C">
      <w:pPr>
        <w:pStyle w:val="TDC2"/>
        <w:rPr>
          <w:rFonts w:cstheme="minorBidi"/>
          <w:noProof/>
        </w:rPr>
      </w:pPr>
      <w:hyperlink w:anchor="_Toc41652524" w:history="1">
        <w:r w:rsidR="007A128D" w:rsidRPr="00CC667C">
          <w:rPr>
            <w:rStyle w:val="Hipervnculo"/>
            <w:rFonts w:ascii="Times New Roman" w:hAnsi="Times New Roman"/>
            <w:noProof/>
          </w:rPr>
          <w:t>3.1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Interfaces externas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_Toc41652524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12</w:t>
        </w:r>
        <w:r w:rsidR="007A128D">
          <w:rPr>
            <w:noProof/>
            <w:webHidden/>
          </w:rPr>
          <w:fldChar w:fldCharType="end"/>
        </w:r>
      </w:hyperlink>
    </w:p>
    <w:p w14:paraId="0334561D" w14:textId="3A17417E" w:rsidR="007A128D" w:rsidRDefault="00A72E9C">
      <w:pPr>
        <w:pStyle w:val="TDC3"/>
        <w:rPr>
          <w:rFonts w:cstheme="minorBidi"/>
          <w:noProof/>
        </w:rPr>
      </w:pPr>
      <w:hyperlink w:anchor="_Toc41652525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3.1.1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Interfaces de usuario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_Toc41652525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12</w:t>
        </w:r>
        <w:r w:rsidR="007A128D">
          <w:rPr>
            <w:noProof/>
            <w:webHidden/>
          </w:rPr>
          <w:fldChar w:fldCharType="end"/>
        </w:r>
      </w:hyperlink>
    </w:p>
    <w:p w14:paraId="09D83D20" w14:textId="70F458FB" w:rsidR="007A128D" w:rsidRDefault="00A72E9C">
      <w:pPr>
        <w:pStyle w:val="TDC3"/>
        <w:rPr>
          <w:rFonts w:cstheme="minorBidi"/>
          <w:noProof/>
        </w:rPr>
      </w:pPr>
      <w:hyperlink w:anchor="_Toc41652526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3.1.2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Interfaces de hardware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_Toc41652526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25</w:t>
        </w:r>
        <w:r w:rsidR="007A128D">
          <w:rPr>
            <w:noProof/>
            <w:webHidden/>
          </w:rPr>
          <w:fldChar w:fldCharType="end"/>
        </w:r>
      </w:hyperlink>
    </w:p>
    <w:p w14:paraId="47ADBD02" w14:textId="3BD491C4" w:rsidR="007A128D" w:rsidRDefault="00A72E9C">
      <w:pPr>
        <w:pStyle w:val="TDC3"/>
        <w:rPr>
          <w:rFonts w:cstheme="minorBidi"/>
          <w:noProof/>
        </w:rPr>
      </w:pPr>
      <w:hyperlink w:anchor="_Toc41652527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3.1.3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Interfaces de software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_Toc41652527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25</w:t>
        </w:r>
        <w:r w:rsidR="007A128D">
          <w:rPr>
            <w:noProof/>
            <w:webHidden/>
          </w:rPr>
          <w:fldChar w:fldCharType="end"/>
        </w:r>
      </w:hyperlink>
    </w:p>
    <w:p w14:paraId="6F38D207" w14:textId="5404FA3B" w:rsidR="007A128D" w:rsidRDefault="00A72E9C">
      <w:pPr>
        <w:pStyle w:val="TDC3"/>
        <w:rPr>
          <w:rFonts w:cstheme="minorBidi"/>
          <w:noProof/>
        </w:rPr>
      </w:pPr>
      <w:hyperlink w:anchor="_Toc41652528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3.1.4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Interfaces de comunicación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_Toc41652528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26</w:t>
        </w:r>
        <w:r w:rsidR="007A128D">
          <w:rPr>
            <w:noProof/>
            <w:webHidden/>
          </w:rPr>
          <w:fldChar w:fldCharType="end"/>
        </w:r>
      </w:hyperlink>
    </w:p>
    <w:p w14:paraId="71DE3F11" w14:textId="551D8193" w:rsidR="007A128D" w:rsidRDefault="00A72E9C">
      <w:pPr>
        <w:pStyle w:val="TDC2"/>
        <w:rPr>
          <w:rFonts w:cstheme="minorBidi"/>
          <w:noProof/>
        </w:rPr>
      </w:pPr>
      <w:hyperlink w:anchor="_Toc41652529" w:history="1">
        <w:r w:rsidR="007A128D" w:rsidRPr="00CC667C">
          <w:rPr>
            <w:rStyle w:val="Hipervnculo"/>
            <w:rFonts w:ascii="Times New Roman" w:hAnsi="Times New Roman"/>
            <w:noProof/>
          </w:rPr>
          <w:t>3.2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Requisitos funcionales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_Toc41652529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26</w:t>
        </w:r>
        <w:r w:rsidR="007A128D">
          <w:rPr>
            <w:noProof/>
            <w:webHidden/>
          </w:rPr>
          <w:fldChar w:fldCharType="end"/>
        </w:r>
      </w:hyperlink>
    </w:p>
    <w:p w14:paraId="762657FF" w14:textId="00DF7311" w:rsidR="007A128D" w:rsidRDefault="00A72E9C">
      <w:pPr>
        <w:pStyle w:val="TDC3"/>
        <w:rPr>
          <w:rFonts w:cstheme="minorBidi"/>
          <w:noProof/>
        </w:rPr>
      </w:pPr>
      <w:hyperlink w:anchor="_Toc41652530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3.2.1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Clases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_Toc41652530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26</w:t>
        </w:r>
        <w:r w:rsidR="007A128D">
          <w:rPr>
            <w:noProof/>
            <w:webHidden/>
          </w:rPr>
          <w:fldChar w:fldCharType="end"/>
        </w:r>
      </w:hyperlink>
    </w:p>
    <w:p w14:paraId="380AD656" w14:textId="29CC0A8A" w:rsidR="007A128D" w:rsidRDefault="00A72E9C">
      <w:pPr>
        <w:pStyle w:val="TDC3"/>
        <w:rPr>
          <w:rFonts w:cstheme="minorBidi"/>
          <w:noProof/>
        </w:rPr>
      </w:pPr>
      <w:hyperlink w:anchor="_Toc41652531" w:history="1">
        <w:r w:rsidR="007A128D" w:rsidRPr="00CC667C">
          <w:rPr>
            <w:rStyle w:val="Hipervnculo"/>
            <w:rFonts w:ascii="Times New Roman" w:hAnsi="Times New Roman"/>
            <w:b/>
            <w:noProof/>
          </w:rPr>
          <w:t>3.2.2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b/>
            <w:noProof/>
          </w:rPr>
          <w:t>Casos de uso y diagramas de actividad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_Toc41652531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27</w:t>
        </w:r>
        <w:r w:rsidR="007A128D">
          <w:rPr>
            <w:noProof/>
            <w:webHidden/>
          </w:rPr>
          <w:fldChar w:fldCharType="end"/>
        </w:r>
      </w:hyperlink>
    </w:p>
    <w:p w14:paraId="12CD6F19" w14:textId="565B6C9B" w:rsidR="007A128D" w:rsidRDefault="00A72E9C">
      <w:pPr>
        <w:pStyle w:val="TDC2"/>
        <w:rPr>
          <w:rFonts w:cstheme="minorBidi"/>
          <w:noProof/>
        </w:rPr>
      </w:pPr>
      <w:hyperlink w:anchor="_Toc41652532" w:history="1">
        <w:r w:rsidR="007A128D" w:rsidRPr="00CC667C">
          <w:rPr>
            <w:rStyle w:val="Hipervnculo"/>
            <w:rFonts w:ascii="Times New Roman" w:hAnsi="Times New Roman"/>
            <w:noProof/>
          </w:rPr>
          <w:t>3.3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Requisitos de rendimiento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_Toc41652532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32</w:t>
        </w:r>
        <w:r w:rsidR="007A128D">
          <w:rPr>
            <w:noProof/>
            <w:webHidden/>
          </w:rPr>
          <w:fldChar w:fldCharType="end"/>
        </w:r>
      </w:hyperlink>
    </w:p>
    <w:p w14:paraId="6E2BBAFE" w14:textId="32210995" w:rsidR="007A128D" w:rsidRDefault="00A72E9C">
      <w:pPr>
        <w:pStyle w:val="TDC2"/>
        <w:rPr>
          <w:rFonts w:cstheme="minorBidi"/>
          <w:noProof/>
        </w:rPr>
      </w:pPr>
      <w:hyperlink w:anchor="_Toc41652533" w:history="1">
        <w:r w:rsidR="007A128D" w:rsidRPr="00CC667C">
          <w:rPr>
            <w:rStyle w:val="Hipervnculo"/>
            <w:rFonts w:ascii="Times New Roman" w:hAnsi="Times New Roman"/>
            <w:noProof/>
          </w:rPr>
          <w:t>3.4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Requisitos lógicos de la base de datos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_Toc41652533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32</w:t>
        </w:r>
        <w:r w:rsidR="007A128D">
          <w:rPr>
            <w:noProof/>
            <w:webHidden/>
          </w:rPr>
          <w:fldChar w:fldCharType="end"/>
        </w:r>
      </w:hyperlink>
    </w:p>
    <w:p w14:paraId="1EB182DC" w14:textId="263C65C4" w:rsidR="007A128D" w:rsidRDefault="00A72E9C">
      <w:pPr>
        <w:pStyle w:val="TDC2"/>
        <w:rPr>
          <w:rFonts w:cstheme="minorBidi"/>
          <w:noProof/>
        </w:rPr>
      </w:pPr>
      <w:hyperlink w:anchor="_Toc41652534" w:history="1">
        <w:r w:rsidR="007A128D" w:rsidRPr="00CC667C">
          <w:rPr>
            <w:rStyle w:val="Hipervnculo"/>
            <w:rFonts w:ascii="Times New Roman" w:hAnsi="Times New Roman"/>
            <w:noProof/>
          </w:rPr>
          <w:t>3.5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Restricciones de diseño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_Toc41652534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33</w:t>
        </w:r>
        <w:r w:rsidR="007A128D">
          <w:rPr>
            <w:noProof/>
            <w:webHidden/>
          </w:rPr>
          <w:fldChar w:fldCharType="end"/>
        </w:r>
      </w:hyperlink>
    </w:p>
    <w:p w14:paraId="1AF5EAA5" w14:textId="34C63A72" w:rsidR="007A128D" w:rsidRDefault="00A72E9C">
      <w:pPr>
        <w:pStyle w:val="TDC2"/>
        <w:rPr>
          <w:rFonts w:cstheme="minorBidi"/>
          <w:noProof/>
        </w:rPr>
      </w:pPr>
      <w:hyperlink w:anchor="_Toc41652535" w:history="1">
        <w:r w:rsidR="007A128D" w:rsidRPr="00CC667C">
          <w:rPr>
            <w:rStyle w:val="Hipervnculo"/>
            <w:rFonts w:ascii="Times New Roman" w:hAnsi="Times New Roman"/>
            <w:noProof/>
          </w:rPr>
          <w:t>3.6</w:t>
        </w:r>
        <w:r w:rsidR="007A128D">
          <w:rPr>
            <w:rFonts w:cstheme="minorBidi"/>
            <w:noProof/>
          </w:rPr>
          <w:tab/>
        </w:r>
        <w:r w:rsidR="007A128D" w:rsidRPr="00CC667C">
          <w:rPr>
            <w:rStyle w:val="Hipervnculo"/>
            <w:rFonts w:ascii="Times New Roman" w:hAnsi="Times New Roman"/>
            <w:noProof/>
          </w:rPr>
          <w:t>Atributos del sistema software</w:t>
        </w:r>
        <w:r w:rsidR="007A128D">
          <w:rPr>
            <w:noProof/>
            <w:webHidden/>
          </w:rPr>
          <w:tab/>
        </w:r>
        <w:r w:rsidR="007A128D">
          <w:rPr>
            <w:noProof/>
            <w:webHidden/>
          </w:rPr>
          <w:fldChar w:fldCharType="begin"/>
        </w:r>
        <w:r w:rsidR="007A128D">
          <w:rPr>
            <w:noProof/>
            <w:webHidden/>
          </w:rPr>
          <w:instrText xml:space="preserve"> PAGEREF _Toc41652535 \h </w:instrText>
        </w:r>
        <w:r w:rsidR="007A128D">
          <w:rPr>
            <w:noProof/>
            <w:webHidden/>
          </w:rPr>
        </w:r>
        <w:r w:rsidR="007A128D">
          <w:rPr>
            <w:noProof/>
            <w:webHidden/>
          </w:rPr>
          <w:fldChar w:fldCharType="separate"/>
        </w:r>
        <w:r w:rsidR="006613DD">
          <w:rPr>
            <w:noProof/>
            <w:webHidden/>
          </w:rPr>
          <w:t>33</w:t>
        </w:r>
        <w:r w:rsidR="007A128D">
          <w:rPr>
            <w:noProof/>
            <w:webHidden/>
          </w:rPr>
          <w:fldChar w:fldCharType="end"/>
        </w:r>
      </w:hyperlink>
    </w:p>
    <w:p w14:paraId="68924587" w14:textId="6C57C899" w:rsidR="00BD031A" w:rsidRPr="003B70F0" w:rsidRDefault="00315AEC" w:rsidP="0020018D">
      <w:r w:rsidRPr="0093456A">
        <w:rPr>
          <w:rFonts w:cstheme="minorHAnsi"/>
          <w:sz w:val="24"/>
        </w:rPr>
        <w:fldChar w:fldCharType="end"/>
      </w:r>
    </w:p>
    <w:p w14:paraId="08372F1A" w14:textId="5CB71C4E" w:rsidR="005D09D1" w:rsidRPr="00DA6778" w:rsidRDefault="005D09D1" w:rsidP="002B6CF6">
      <w:pPr>
        <w:pStyle w:val="Ttulo1"/>
        <w:numPr>
          <w:ilvl w:val="0"/>
          <w:numId w:val="4"/>
        </w:numPr>
        <w:ind w:left="426" w:hanging="568"/>
        <w:rPr>
          <w:rFonts w:ascii="Times New Roman" w:hAnsi="Times New Roman"/>
        </w:rPr>
      </w:pPr>
      <w:bookmarkStart w:id="1" w:name="_Toc41652505"/>
      <w:r w:rsidRPr="002F2071">
        <w:rPr>
          <w:rFonts w:ascii="Times New Roman" w:hAnsi="Times New Roman"/>
          <w:color w:val="161718" w:themeColor="text1"/>
          <w:u w:val="single"/>
        </w:rPr>
        <w:lastRenderedPageBreak/>
        <w:t>Introducción</w:t>
      </w:r>
      <w:bookmarkEnd w:id="1"/>
    </w:p>
    <w:p w14:paraId="66F1EF60" w14:textId="4AB3D572" w:rsidR="00DA6778" w:rsidRDefault="00DA6778" w:rsidP="0020018D">
      <w:r w:rsidRPr="005D09D1">
        <w:rPr>
          <w:noProof/>
          <w:lang w:eastAsia="es-ES"/>
        </w:rPr>
        <mc:AlternateContent>
          <mc:Choice Requires="wps">
            <w:drawing>
              <wp:anchor distT="91440" distB="91440" distL="114300" distR="114300" simplePos="0" relativeHeight="251769856" behindDoc="0" locked="0" layoutInCell="1" allowOverlap="1" wp14:anchorId="06BBBF64" wp14:editId="4726DA3D">
                <wp:simplePos x="0" y="0"/>
                <wp:positionH relativeFrom="margin">
                  <wp:align>left</wp:align>
                </wp:positionH>
                <wp:positionV relativeFrom="paragraph">
                  <wp:posOffset>182245</wp:posOffset>
                </wp:positionV>
                <wp:extent cx="5890260" cy="1241425"/>
                <wp:effectExtent l="0" t="0" r="0" b="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33587" w14:textId="4C4544B5" w:rsidR="006B3576" w:rsidRDefault="006B3576" w:rsidP="00DA6778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BF64" id="Cuadro de texto 2" o:spid="_x0000_s1031" type="#_x0000_t202" style="position:absolute;margin-left:0;margin-top:14.35pt;width:463.8pt;height:97.75pt;z-index:251769856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" filled="f" stroked="f">
                <v:textbox>
                  <w:txbxContent>
                    <w:p w14:paraId="2BB33587" w14:textId="4C4544B5" w:rsidR="006B3576" w:rsidRDefault="006B3576" w:rsidP="00DA6778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pretende darle al tiempo el valor que se merece. Haremos esto a través de los grollies, término importantísimo a lo largo del proyecto que hace referencia a la moneda virtual que hemos creado. Este documento está enfocado a los aspectos más técnicos del proyecto.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43051C" w14:textId="66F7C7AB" w:rsidR="00DA6778" w:rsidRPr="002F2071" w:rsidRDefault="00DA6778" w:rsidP="00DA6778">
      <w:pPr>
        <w:pStyle w:val="Ttulo1"/>
        <w:ind w:left="426"/>
        <w:rPr>
          <w:rFonts w:ascii="Times New Roman" w:hAnsi="Times New Roman"/>
        </w:rPr>
      </w:pPr>
    </w:p>
    <w:p w14:paraId="2564EBB5" w14:textId="46D82809" w:rsidR="00DA6778" w:rsidRDefault="00DA6778" w:rsidP="005D09D1">
      <w:pPr>
        <w:pStyle w:val="Ttulo1"/>
        <w:ind w:left="-142"/>
      </w:pPr>
    </w:p>
    <w:p w14:paraId="523240DC" w14:textId="77777777" w:rsidR="0020018D" w:rsidRDefault="0020018D" w:rsidP="005D09D1">
      <w:pPr>
        <w:pStyle w:val="Ttulo1"/>
        <w:ind w:left="-142"/>
      </w:pPr>
    </w:p>
    <w:p w14:paraId="6B360C5B" w14:textId="0AE1F603" w:rsidR="003B70F0" w:rsidRPr="005D09D1" w:rsidRDefault="005C1FA3" w:rsidP="005D09D1">
      <w:pPr>
        <w:pStyle w:val="Ttulo1"/>
        <w:ind w:left="-142"/>
      </w:pPr>
      <w:r>
        <w:fldChar w:fldCharType="begin"/>
      </w:r>
      <w:r>
        <w:instrText xml:space="preserve"> XE "</w:instrText>
      </w:r>
      <w:r w:rsidRPr="00430B46">
        <w:instrText>Introducción\:</w:instrText>
      </w:r>
      <w:r>
        <w:instrText xml:space="preserve">" </w:instrText>
      </w:r>
      <w:r>
        <w:fldChar w:fldCharType="end"/>
      </w:r>
    </w:p>
    <w:p w14:paraId="6DCEDB47" w14:textId="433DB3AD" w:rsidR="003B70F0" w:rsidRPr="002F2071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" w:name="_Toc41652506"/>
      <w:r>
        <w:rPr>
          <w:rFonts w:ascii="Times New Roman" w:hAnsi="Times New Roman"/>
          <w:color w:val="FFFFFF" w:themeColor="background1"/>
          <w:sz w:val="32"/>
        </w:rPr>
        <w:t>Propósito del plan</w:t>
      </w:r>
      <w:bookmarkEnd w:id="2"/>
    </w:p>
    <w:p w14:paraId="33BF2330" w14:textId="77777777" w:rsidR="003B70F0" w:rsidRPr="00060D6A" w:rsidRDefault="003B70F0" w:rsidP="003861C7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principal objetivo de nuestra aplicación es que nuestros usuarios decidan en qué quieren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gastar su tiempo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ya que, como bien es sabido,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“el tiempo es oro”.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Logrolling es una aplicación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en la que un usuario puede pedir y realizar favores.</w:t>
      </w:r>
    </w:p>
    <w:p w14:paraId="46B5AD99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42D19329" w14:textId="4ADE5621" w:rsidR="003B70F0" w:rsidRPr="00060D6A" w:rsidRDefault="003B70F0" w:rsidP="003861C7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Si el usuario quiere realizar un favor, la aplicación le proporcionará una lista ordenada por filtros a elección del usuario. Si lo que quiere el usuario es pedir un favor, este podrá subirlo</w:t>
      </w:r>
      <w:r w:rsidR="005C1FA3" w:rsidRPr="00060D6A">
        <w:rPr>
          <w:rFonts w:cstheme="minorHAnsi"/>
          <w:color w:val="auto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>podrá subirlo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uto"/>
          <w:sz w:val="25"/>
          <w:szCs w:val="25"/>
        </w:rPr>
        <w:fldChar w:fldCharType="end"/>
      </w:r>
      <w:r w:rsidRPr="00060D6A">
        <w:rPr>
          <w:rFonts w:cstheme="minorHAnsi"/>
          <w:color w:val="auto"/>
          <w:sz w:val="25"/>
          <w:szCs w:val="25"/>
        </w:rPr>
        <w:t xml:space="preserve"> a la lista de favores. De esa manera, las personas podrán ayudarse mutuamente en la medida del tiempo que tenga cada uno. La aplicación también incluye un sistema de geolocalización para </w:t>
      </w:r>
      <w:r w:rsidR="0021598D">
        <w:rPr>
          <w:rFonts w:cstheme="minorHAnsi"/>
          <w:color w:val="auto"/>
          <w:sz w:val="25"/>
          <w:szCs w:val="25"/>
        </w:rPr>
        <w:t>buscar favores cercanos a la posición del usuario.</w:t>
      </w:r>
    </w:p>
    <w:p w14:paraId="7D0757CB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1DC00707" w14:textId="12B2451D" w:rsidR="003B70F0" w:rsidRPr="00060D6A" w:rsidRDefault="003B70F0" w:rsidP="003861C7">
      <w:pPr>
        <w:ind w:firstLine="720"/>
        <w:jc w:val="both"/>
        <w:rPr>
          <w:rFonts w:ascii="Times New Roman" w:hAnsi="Times New Roman" w:cs="Times New Roman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La aplicación utilizará una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moneda virtual</w:t>
      </w:r>
      <w:r w:rsidRPr="00060D6A">
        <w:rPr>
          <w:rFonts w:cstheme="minorHAnsi"/>
          <w:color w:val="auto"/>
          <w:sz w:val="25"/>
          <w:szCs w:val="25"/>
        </w:rPr>
        <w:t xml:space="preserve">, denominada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</w:t>
      </w:r>
      <w:r w:rsidRPr="00060D6A">
        <w:rPr>
          <w:rFonts w:cstheme="minorHAnsi"/>
          <w:color w:val="auto"/>
          <w:sz w:val="25"/>
          <w:szCs w:val="25"/>
        </w:rPr>
        <w:t xml:space="preserve">, que irán aumentando y disminuyendo a través de varios factores. Para pedir un favor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reducirá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el número de grollies del usuario y cuando se realiza un favor satisfactoriamente se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aumentará</w: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begin"/>
      </w:r>
      <w:r w:rsidR="005C1FA3" w:rsidRPr="00060D6A">
        <w:rPr>
          <w:rFonts w:cstheme="minorHAnsi"/>
          <w:sz w:val="25"/>
          <w:szCs w:val="25"/>
        </w:rPr>
        <w:instrText xml:space="preserve"> XE "</w:instrText>
      </w:r>
      <w:r w:rsidR="005C1FA3" w:rsidRPr="00060D6A">
        <w:rPr>
          <w:rFonts w:cstheme="minorHAnsi"/>
          <w:color w:val="auto"/>
          <w:sz w:val="25"/>
          <w:szCs w:val="25"/>
        </w:rPr>
        <w:instrText xml:space="preserve">satisfactoriamente se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instrText>aumentará</w:instrText>
      </w:r>
      <w:r w:rsidR="005C1FA3" w:rsidRPr="00060D6A">
        <w:rPr>
          <w:rFonts w:cstheme="minorHAnsi"/>
          <w:sz w:val="25"/>
          <w:szCs w:val="25"/>
        </w:rPr>
        <w:instrText xml:space="preserve">" </w:instrText>
      </w:r>
      <w:r w:rsidR="005C1FA3" w:rsidRPr="00060D6A">
        <w:rPr>
          <w:rFonts w:cstheme="minorHAnsi"/>
          <w:color w:val="A4063E" w:themeColor="accent6"/>
          <w:sz w:val="25"/>
          <w:szCs w:val="25"/>
        </w:rPr>
        <w:fldChar w:fldCharType="end"/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>en función de la recompensa ofrecida por el que pidió el favor. Además, estos grollies se podrán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intercambiar</w:t>
      </w:r>
      <w:r w:rsidRPr="00060D6A">
        <w:rPr>
          <w:rFonts w:cstheme="minorHAnsi"/>
          <w:color w:val="A4063E" w:themeColor="accent6"/>
          <w:sz w:val="25"/>
          <w:szCs w:val="25"/>
        </w:rPr>
        <w:t xml:space="preserve"> </w:t>
      </w:r>
      <w:r w:rsidRPr="00060D6A">
        <w:rPr>
          <w:rFonts w:cstheme="minorHAnsi"/>
          <w:color w:val="auto"/>
          <w:sz w:val="25"/>
          <w:szCs w:val="25"/>
        </w:rPr>
        <w:t xml:space="preserve">por distintos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premios </w:t>
      </w:r>
      <w:r w:rsidRPr="00060D6A">
        <w:rPr>
          <w:rFonts w:cstheme="minorHAnsi"/>
          <w:color w:val="auto"/>
          <w:sz w:val="25"/>
          <w:szCs w:val="25"/>
        </w:rPr>
        <w:t>dentro de la aplicación.</w:t>
      </w:r>
    </w:p>
    <w:p w14:paraId="534ED28E" w14:textId="7A08D16B" w:rsidR="003B70F0" w:rsidRDefault="003B70F0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F56F300" w14:textId="660E990B" w:rsidR="005D09D1" w:rsidRDefault="005D09D1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9122638" w14:textId="2851096A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47E2DD88" w14:textId="655982D2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35FC9904" w14:textId="3687096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58114FA" w14:textId="740EA31E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7094B01B" w14:textId="1334DF8B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6E7081FA" w14:textId="77777777" w:rsidR="0020018D" w:rsidRDefault="0020018D" w:rsidP="003B70F0">
      <w:pPr>
        <w:rPr>
          <w:rFonts w:ascii="Times New Roman" w:hAnsi="Times New Roman" w:cs="Times New Roman"/>
          <w:color w:val="auto"/>
          <w:sz w:val="26"/>
          <w:szCs w:val="26"/>
        </w:rPr>
      </w:pPr>
    </w:p>
    <w:p w14:paraId="536C5732" w14:textId="1C35C13D" w:rsidR="003B70F0" w:rsidRPr="00541C45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" w:name="_Toc41652507"/>
      <w:r>
        <w:rPr>
          <w:rFonts w:ascii="Times New Roman" w:hAnsi="Times New Roman"/>
          <w:color w:val="FFFFFF" w:themeColor="background1"/>
          <w:sz w:val="32"/>
        </w:rPr>
        <w:lastRenderedPageBreak/>
        <w:t>Definiciones</w:t>
      </w:r>
      <w:bookmarkEnd w:id="3"/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2567"/>
        <w:gridCol w:w="7359"/>
      </w:tblGrid>
      <w:tr w:rsidR="003B70F0" w14:paraId="49A71800" w14:textId="77777777" w:rsidTr="000A1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7E59EEA7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USUARIO</w:t>
            </w:r>
          </w:p>
        </w:tc>
        <w:tc>
          <w:tcPr>
            <w:tcW w:w="7359" w:type="dxa"/>
            <w:vAlign w:val="center"/>
          </w:tcPr>
          <w:p w14:paraId="5B258689" w14:textId="605CC72D" w:rsidR="003B70F0" w:rsidRPr="002F2071" w:rsidRDefault="003B70F0" w:rsidP="0021598D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Cualquier individuo que utilice la aplicación.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Existe </w:t>
            </w:r>
            <w:r w:rsidR="0021598D">
              <w:rPr>
                <w:rFonts w:cstheme="minorHAnsi"/>
                <w:b w:val="0"/>
                <w:color w:val="auto"/>
                <w:sz w:val="24"/>
                <w:szCs w:val="26"/>
              </w:rPr>
              <w:t>u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n único tipo de usuario, 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común. </w:t>
            </w:r>
            <w:r w:rsidR="003861C7">
              <w:rPr>
                <w:rFonts w:cstheme="minorHAnsi"/>
                <w:b w:val="0"/>
                <w:color w:val="auto"/>
                <w:sz w:val="24"/>
                <w:szCs w:val="26"/>
              </w:rPr>
              <w:t>El</w:t>
            </w:r>
            <w:r w:rsidRPr="002F2071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usuario común puede ser demandante o </w:t>
            </w:r>
            <w:r w:rsidR="004506E6">
              <w:rPr>
                <w:rFonts w:cstheme="minorHAnsi"/>
                <w:b w:val="0"/>
                <w:color w:val="auto"/>
                <w:sz w:val="24"/>
                <w:szCs w:val="26"/>
              </w:rPr>
              <w:t>realizador.</w:t>
            </w:r>
          </w:p>
        </w:tc>
      </w:tr>
      <w:tr w:rsidR="003B70F0" w14:paraId="5EF25FC7" w14:textId="77777777" w:rsidTr="000A1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7" w:type="dxa"/>
            <w:vAlign w:val="center"/>
          </w:tcPr>
          <w:p w14:paraId="40DE0A63" w14:textId="77777777" w:rsidR="003B70F0" w:rsidRPr="00D960F3" w:rsidRDefault="003B70F0" w:rsidP="00D960F3">
            <w:pPr>
              <w:pStyle w:val="Prrafodelista"/>
              <w:ind w:left="0"/>
              <w:jc w:val="center"/>
              <w:rPr>
                <w:rFonts w:cstheme="minorHAnsi"/>
                <w:color w:val="auto"/>
                <w:sz w:val="36"/>
                <w:szCs w:val="26"/>
              </w:rPr>
            </w:pPr>
            <w:r w:rsidRPr="00D960F3">
              <w:rPr>
                <w:rFonts w:cstheme="minorHAnsi"/>
                <w:color w:val="auto"/>
                <w:szCs w:val="26"/>
              </w:rPr>
              <w:t>GROLLIES</w:t>
            </w:r>
          </w:p>
        </w:tc>
        <w:tc>
          <w:tcPr>
            <w:tcW w:w="7359" w:type="dxa"/>
            <w:vAlign w:val="center"/>
          </w:tcPr>
          <w:p w14:paraId="21413DF3" w14:textId="77777777" w:rsidR="003B70F0" w:rsidRPr="002F2071" w:rsidRDefault="003B70F0" w:rsidP="00D960F3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Es la moneda virtual que utiliza la aplicación. Se ganarán realizando favores y se podrán cambiar por regalos.</w:t>
            </w:r>
          </w:p>
        </w:tc>
      </w:tr>
    </w:tbl>
    <w:p w14:paraId="13514098" w14:textId="7E90DCA5" w:rsidR="003B70F0" w:rsidRDefault="003B70F0" w:rsidP="003B70F0">
      <w:pPr>
        <w:rPr>
          <w:color w:val="auto"/>
        </w:rPr>
      </w:pPr>
    </w:p>
    <w:p w14:paraId="166DA1F3" w14:textId="696521E5" w:rsidR="0020018D" w:rsidRDefault="0020018D" w:rsidP="003B70F0">
      <w:pPr>
        <w:rPr>
          <w:color w:val="auto"/>
        </w:rPr>
      </w:pPr>
    </w:p>
    <w:p w14:paraId="67D243E7" w14:textId="77777777" w:rsidR="00D74AE8" w:rsidRDefault="00D74AE8" w:rsidP="003B70F0">
      <w:pPr>
        <w:rPr>
          <w:color w:val="auto"/>
        </w:rPr>
      </w:pPr>
    </w:p>
    <w:p w14:paraId="72887EF8" w14:textId="7255BDAF" w:rsidR="00541C45" w:rsidRPr="00D577FC" w:rsidRDefault="00541C45" w:rsidP="00A44210">
      <w:pPr>
        <w:pStyle w:val="Ttulo2"/>
        <w:numPr>
          <w:ilvl w:val="1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4" w:name="_Toc41652508"/>
      <w:r>
        <w:rPr>
          <w:rFonts w:ascii="Times New Roman" w:hAnsi="Times New Roman"/>
          <w:color w:val="FFFFFF" w:themeColor="background1"/>
          <w:sz w:val="32"/>
        </w:rPr>
        <w:t>Organización del documento</w:t>
      </w:r>
      <w:bookmarkEnd w:id="4"/>
    </w:p>
    <w:p w14:paraId="22D30919" w14:textId="77777777" w:rsidR="003B70F0" w:rsidRDefault="003B70F0" w:rsidP="003861C7">
      <w:pPr>
        <w:pStyle w:val="Prrafodelista"/>
        <w:ind w:left="792"/>
        <w:jc w:val="both"/>
        <w:rPr>
          <w:rFonts w:ascii="Times New Roman" w:hAnsi="Times New Roman" w:cs="Times New Roman"/>
          <w:b/>
          <w:color w:val="auto"/>
          <w:sz w:val="32"/>
        </w:rPr>
      </w:pPr>
    </w:p>
    <w:p w14:paraId="1510B683" w14:textId="62BFEE54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documento ofrece en primer lugar una breve introducción a Logrolling, sus objetivos y a qué público está destinada. También explicamos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restricciones del desarrollo</w:t>
      </w:r>
      <w:r w:rsidRPr="00060D6A">
        <w:rPr>
          <w:rFonts w:cstheme="minorHAnsi"/>
          <w:color w:val="auto"/>
          <w:sz w:val="25"/>
          <w:szCs w:val="25"/>
        </w:rPr>
        <w:t xml:space="preserve"> de la aplicación y los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requisitos del futuro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D367C6F" w14:textId="77777777" w:rsidR="003B70F0" w:rsidRPr="00060D6A" w:rsidRDefault="003B70F0" w:rsidP="003861C7">
      <w:pPr>
        <w:pStyle w:val="Prrafodelista"/>
        <w:ind w:left="1440"/>
        <w:jc w:val="both"/>
        <w:rPr>
          <w:rFonts w:cstheme="minorHAnsi"/>
          <w:color w:val="auto"/>
          <w:sz w:val="25"/>
          <w:szCs w:val="25"/>
        </w:rPr>
      </w:pPr>
    </w:p>
    <w:p w14:paraId="6E5074AE" w14:textId="77777777" w:rsidR="003B70F0" w:rsidRPr="00060D6A" w:rsidRDefault="003B70F0" w:rsidP="003861C7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Después de esta breve introducción, se desarrollan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requerimientos técnicos</w:t>
      </w:r>
      <w:r w:rsidRPr="00060D6A">
        <w:rPr>
          <w:rFonts w:cstheme="minorHAnsi"/>
          <w:color w:val="auto"/>
          <w:sz w:val="25"/>
          <w:szCs w:val="25"/>
        </w:rPr>
        <w:t xml:space="preserve"> del software de la aplicación. Aquí se concreta el diseño y la funcionalidad de las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interfaces</w:t>
      </w:r>
      <w:r w:rsidRPr="00060D6A">
        <w:rPr>
          <w:rFonts w:cstheme="minorHAnsi"/>
          <w:color w:val="auto"/>
          <w:sz w:val="25"/>
          <w:szCs w:val="25"/>
        </w:rPr>
        <w:t xml:space="preserve"> de usuario y se aclara la necesidad de software externo.</w:t>
      </w:r>
    </w:p>
    <w:p w14:paraId="55E4AF77" w14:textId="5C000241" w:rsidR="005D09D1" w:rsidRDefault="005D09D1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1C0667EA" w14:textId="434D2948" w:rsidR="000A1B6F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Por último, definimos la funcionalidad del software a través de </w:t>
      </w:r>
      <w:r w:rsidR="0002455F">
        <w:rPr>
          <w:rFonts w:cstheme="minorHAnsi"/>
          <w:b/>
          <w:color w:val="A4063E" w:themeColor="accent6"/>
          <w:sz w:val="25"/>
          <w:szCs w:val="25"/>
        </w:rPr>
        <w:t>casos de uso</w:t>
      </w:r>
      <w:r w:rsidR="0002455F" w:rsidRPr="0002455F">
        <w:rPr>
          <w:rFonts w:cstheme="minorHAnsi"/>
          <w:color w:val="auto"/>
          <w:sz w:val="25"/>
          <w:szCs w:val="25"/>
        </w:rPr>
        <w:t xml:space="preserve">. </w:t>
      </w:r>
      <w:r w:rsidRPr="00060D6A">
        <w:rPr>
          <w:rFonts w:cstheme="minorHAnsi"/>
          <w:color w:val="auto"/>
          <w:sz w:val="25"/>
          <w:szCs w:val="25"/>
        </w:rPr>
        <w:t xml:space="preserve">En esta sección podremos ver el diagrama de casos de uso de la aplicación y la especificación de cada caso en particular. Además, incluimos también unos cuantos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diagramas de actividad</w:t>
      </w:r>
      <w:r w:rsidRPr="00060D6A">
        <w:rPr>
          <w:rFonts w:cstheme="minorHAnsi"/>
          <w:color w:val="auto"/>
          <w:sz w:val="25"/>
          <w:szCs w:val="25"/>
        </w:rPr>
        <w:t xml:space="preserve"> de los casos de uso más importantes</w:t>
      </w:r>
      <w:r w:rsidR="000A1B6F" w:rsidRPr="00060D6A">
        <w:rPr>
          <w:rFonts w:cstheme="minorHAnsi"/>
          <w:color w:val="auto"/>
          <w:sz w:val="25"/>
          <w:szCs w:val="25"/>
        </w:rPr>
        <w:t>.</w:t>
      </w:r>
      <w:r w:rsidR="000A1B6F">
        <w:rPr>
          <w:rFonts w:cstheme="minorHAnsi"/>
          <w:color w:val="auto"/>
          <w:sz w:val="25"/>
          <w:szCs w:val="25"/>
        </w:rPr>
        <w:t xml:space="preserve"> </w:t>
      </w:r>
    </w:p>
    <w:p w14:paraId="5168EC6D" w14:textId="3CCD3E18" w:rsidR="003B70F0" w:rsidRPr="00060D6A" w:rsidRDefault="003B70F0" w:rsidP="003861C7">
      <w:pPr>
        <w:jc w:val="both"/>
        <w:rPr>
          <w:rFonts w:cstheme="minorHAnsi"/>
          <w:color w:val="auto"/>
          <w:sz w:val="25"/>
          <w:szCs w:val="25"/>
        </w:rPr>
      </w:pPr>
    </w:p>
    <w:p w14:paraId="2252FAEE" w14:textId="7A4F42CB" w:rsidR="003B70F0" w:rsidRDefault="003B70F0" w:rsidP="003861C7">
      <w:pPr>
        <w:rPr>
          <w:rFonts w:eastAsia="Times New Roman"/>
        </w:rPr>
      </w:pPr>
    </w:p>
    <w:p w14:paraId="647134A8" w14:textId="77777777" w:rsidR="003B70F0" w:rsidRDefault="003B70F0" w:rsidP="003B70F0">
      <w:pPr>
        <w:rPr>
          <w:rFonts w:eastAsia="Times New Roman"/>
        </w:rPr>
      </w:pPr>
    </w:p>
    <w:p w14:paraId="65FDF3B6" w14:textId="77777777" w:rsidR="003B70F0" w:rsidRDefault="003B70F0" w:rsidP="003B70F0">
      <w:pPr>
        <w:rPr>
          <w:rFonts w:eastAsia="Times New Roman"/>
        </w:rPr>
      </w:pPr>
    </w:p>
    <w:p w14:paraId="5A7B6F6C" w14:textId="77777777" w:rsidR="003B70F0" w:rsidRDefault="003B70F0" w:rsidP="003B70F0">
      <w:pPr>
        <w:rPr>
          <w:rFonts w:eastAsia="Times New Roman"/>
        </w:rPr>
      </w:pPr>
    </w:p>
    <w:p w14:paraId="4C6E6810" w14:textId="77777777" w:rsidR="003B70F0" w:rsidRDefault="003B70F0" w:rsidP="003B70F0">
      <w:pPr>
        <w:rPr>
          <w:rFonts w:eastAsia="Times New Roman"/>
        </w:rPr>
      </w:pPr>
    </w:p>
    <w:p w14:paraId="34408ED1" w14:textId="681DD8CB" w:rsidR="003B70F0" w:rsidRDefault="003B70F0" w:rsidP="003B70F0">
      <w:pPr>
        <w:rPr>
          <w:rFonts w:eastAsia="Times New Roman"/>
        </w:rPr>
      </w:pPr>
    </w:p>
    <w:p w14:paraId="5C12C2D4" w14:textId="1B492975" w:rsidR="005D09D1" w:rsidRDefault="005D09D1" w:rsidP="003B70F0">
      <w:pPr>
        <w:rPr>
          <w:rFonts w:eastAsia="Times New Roman"/>
        </w:rPr>
      </w:pPr>
    </w:p>
    <w:p w14:paraId="60C82CF7" w14:textId="77777777" w:rsidR="005D09D1" w:rsidRDefault="005D09D1" w:rsidP="003B70F0">
      <w:pPr>
        <w:rPr>
          <w:rFonts w:eastAsia="Times New Roman"/>
        </w:rPr>
      </w:pPr>
    </w:p>
    <w:p w14:paraId="25A3410A" w14:textId="06EAB26F" w:rsidR="003B70F0" w:rsidRPr="00B619CB" w:rsidRDefault="003B70F0" w:rsidP="002F2071"/>
    <w:bookmarkStart w:id="5" w:name="_Toc41652509"/>
    <w:p w14:paraId="0C1747A8" w14:textId="49681C9B" w:rsidR="007C2D35" w:rsidRPr="00B5361C" w:rsidRDefault="003B70F0" w:rsidP="007C2D35">
      <w:pPr>
        <w:pStyle w:val="Ttulo1"/>
        <w:numPr>
          <w:ilvl w:val="0"/>
          <w:numId w:val="1"/>
        </w:numPr>
        <w:ind w:left="709"/>
        <w:rPr>
          <w:rFonts w:ascii="Times New Roman" w:hAnsi="Times New Roman"/>
          <w:color w:val="161718" w:themeColor="text1"/>
          <w:u w:val="single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07392" behindDoc="0" locked="0" layoutInCell="1" allowOverlap="1" wp14:anchorId="61F2412E" wp14:editId="6C575AC8">
                <wp:simplePos x="0" y="0"/>
                <wp:positionH relativeFrom="margin">
                  <wp:posOffset>257810</wp:posOffset>
                </wp:positionH>
                <wp:positionV relativeFrom="paragraph">
                  <wp:posOffset>617220</wp:posOffset>
                </wp:positionV>
                <wp:extent cx="5890260" cy="1052195"/>
                <wp:effectExtent l="0" t="0" r="0" b="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52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AFD38" w14:textId="77777777" w:rsidR="006B3576" w:rsidRDefault="006B3576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2412E" id="_x0000_s1032" type="#_x0000_t202" style="position:absolute;left:0;text-align:left;margin-left:20.3pt;margin-top:48.6pt;width:463.8pt;height:82.85pt;z-index:25170739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" filled="f" stroked="f">
                <v:textbox>
                  <w:txbxContent>
                    <w:p w14:paraId="21EAFD38" w14:textId="77777777" w:rsidR="006B3576" w:rsidRDefault="006B3576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Nuestra aplicación permite intercambiar favores entre los distintos usuarios a través de nuestra moneda virtual, los grollies. Además, tiene todas las funcionalidades que se pueden esperar de una aplicación moderna y actual.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D09D1">
        <w:rPr>
          <w:rFonts w:ascii="Times New Roman" w:hAnsi="Times New Roman"/>
          <w:color w:val="161718" w:themeColor="text1"/>
          <w:u w:val="single"/>
        </w:rPr>
        <w:t>Descripción general</w:t>
      </w:r>
      <w:bookmarkEnd w:id="5"/>
    </w:p>
    <w:p w14:paraId="1F7202C6" w14:textId="2CFDA31B" w:rsidR="003B70F0" w:rsidRPr="007C2D35" w:rsidRDefault="005C1FA3" w:rsidP="007C2D35">
      <w:pPr>
        <w:rPr>
          <w:rFonts w:eastAsia="Times New Roman" w:cs="Times New Roman"/>
          <w:sz w:val="48"/>
          <w:szCs w:val="24"/>
        </w:rPr>
      </w:pPr>
      <w:r w:rsidRPr="005D09D1">
        <w:fldChar w:fldCharType="begin"/>
      </w:r>
      <w:r w:rsidRPr="005D09D1">
        <w:instrText xml:space="preserve"> XE "Descripción general" </w:instrText>
      </w:r>
      <w:r w:rsidRPr="005D09D1">
        <w:fldChar w:fldCharType="end"/>
      </w:r>
    </w:p>
    <w:bookmarkStart w:id="6" w:name="_Toc41652510"/>
    <w:p w14:paraId="73E1386D" w14:textId="2800C634" w:rsidR="003B70F0" w:rsidRPr="00D577FC" w:rsidRDefault="00B5361C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7568" behindDoc="0" locked="0" layoutInCell="1" allowOverlap="1" wp14:anchorId="77BAD204" wp14:editId="0EC314EF">
                <wp:simplePos x="0" y="0"/>
                <wp:positionH relativeFrom="margin">
                  <wp:posOffset>331470</wp:posOffset>
                </wp:positionH>
                <wp:positionV relativeFrom="paragraph">
                  <wp:posOffset>471170</wp:posOffset>
                </wp:positionV>
                <wp:extent cx="5890260" cy="1073785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67B97" w14:textId="4241E36A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 esta aplicación solucionaremos el problema de la falta de tiempo mediante un sistema de intercambio de favores a través de nuestra moneda, los grollies.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AD204" id="_x0000_s1033" type="#_x0000_t202" style="position:absolute;left:0;text-align:left;margin-left:26.1pt;margin-top:37.1pt;width:463.8pt;height:84.5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pqFAIAAAIEAAAOAAAAZHJzL2Uyb0RvYy54bWysU9uO2yAQfa/Uf0C8N3bcZJN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" filled="f" stroked="f">
                <v:textbox>
                  <w:txbxContent>
                    <w:p w14:paraId="0A167B97" w14:textId="4241E36A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 esta aplicación solucionaremos el problema de la falta de tiempo mediante un sistema de intercambio de favores a través de nuestra moneda, los grollies.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Perspectiva del producto</w:t>
      </w:r>
      <w:bookmarkEnd w:id="6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Perspectiva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36A4834A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23E9DEB" w14:textId="40C091C1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Logrolling pretende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solucionar</w:t>
      </w:r>
      <w:r w:rsidRPr="00060D6A">
        <w:rPr>
          <w:rFonts w:cstheme="minorHAnsi"/>
          <w:color w:val="auto"/>
          <w:sz w:val="25"/>
          <w:szCs w:val="25"/>
        </w:rPr>
        <w:t xml:space="preserve"> una buena parte de los problemas cotidianos de la gran mayoría de la gente, en especial, aquellos relativos a 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falta de tiempo</w:t>
      </w:r>
      <w:r w:rsidRPr="00060D6A">
        <w:rPr>
          <w:rFonts w:cstheme="minorHAnsi"/>
          <w:color w:val="auto"/>
          <w:sz w:val="25"/>
          <w:szCs w:val="25"/>
        </w:rPr>
        <w:t xml:space="preserve"> para realizar determinadas tareas. </w:t>
      </w:r>
    </w:p>
    <w:p w14:paraId="573CFEA3" w14:textId="637B6F18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5A018AE1" w14:textId="25DD3B36" w:rsidR="003B70F0" w:rsidRPr="00060D6A" w:rsidRDefault="003B70F0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Mediante un sistema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intercambio de favores </w:t>
      </w:r>
      <w:r w:rsidRPr="00060D6A">
        <w:rPr>
          <w:rFonts w:cstheme="minorHAnsi"/>
          <w:color w:val="auto"/>
          <w:sz w:val="25"/>
          <w:szCs w:val="25"/>
        </w:rPr>
        <w:t>pretendemos estrechar lazos entre los miembros de una comunidad y recompensar a aquellas personas que se presten a ayudar a los demás. Nuestros usuarios podrán demandar o realizar favores a</w:t>
      </w:r>
      <w:r w:rsidR="002F2071" w:rsidRPr="00060D6A">
        <w:rPr>
          <w:rFonts w:cstheme="minorHAnsi"/>
          <w:color w:val="auto"/>
          <w:sz w:val="25"/>
          <w:szCs w:val="25"/>
        </w:rPr>
        <w:t xml:space="preserve"> cambio de nuestra moneda de pag</w:t>
      </w:r>
      <w:r w:rsidRPr="00060D6A">
        <w:rPr>
          <w:rFonts w:cstheme="minorHAnsi"/>
          <w:color w:val="auto"/>
          <w:sz w:val="25"/>
          <w:szCs w:val="25"/>
        </w:rPr>
        <w:t xml:space="preserve">o,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grollies,</w:t>
      </w:r>
      <w:r w:rsidRPr="00060D6A">
        <w:rPr>
          <w:rFonts w:cstheme="minorHAnsi"/>
          <w:color w:val="auto"/>
          <w:sz w:val="25"/>
          <w:szCs w:val="25"/>
        </w:rPr>
        <w:t xml:space="preserve"> y obtener recompensas en forma de premios una vez alcanzada una determinada cantidad de los mismos.</w:t>
      </w:r>
    </w:p>
    <w:p w14:paraId="0839C783" w14:textId="77777777" w:rsidR="003B70F0" w:rsidRPr="00060D6A" w:rsidRDefault="003B70F0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73E0B36C" w14:textId="499D2090" w:rsidR="003B70F0" w:rsidRDefault="003B70F0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BF703E3" w14:textId="3E5CF18F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ABC97A" w14:textId="6F5D0E95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0054BFC" w14:textId="77777777" w:rsidR="000A1B6F" w:rsidRDefault="000A1B6F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8B0BF3B" w14:textId="63ECCA7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1F5CB8" w14:textId="56E45D4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1DA9A00" w14:textId="0048F122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9574713" w14:textId="1800ECA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4E691AE" w14:textId="74F28A7F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9BDDD2A" w14:textId="77777777" w:rsidR="007C2D35" w:rsidRDefault="007C2D35" w:rsidP="002F2071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0E503EAF" w14:textId="46E9EFAD" w:rsidR="003B70F0" w:rsidRPr="00D577FC" w:rsidRDefault="003B70F0" w:rsidP="00A44210">
      <w:pPr>
        <w:pStyle w:val="Ttulo2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7" w:name="_Toc41652511"/>
      <w:r w:rsidRPr="00D577FC">
        <w:rPr>
          <w:rFonts w:ascii="Times New Roman" w:hAnsi="Times New Roman"/>
          <w:color w:val="FFFFFF" w:themeColor="background1"/>
          <w:sz w:val="32"/>
        </w:rPr>
        <w:lastRenderedPageBreak/>
        <w:t>Funciones del producto</w:t>
      </w:r>
      <w:bookmarkEnd w:id="7"/>
      <w:r w:rsidR="005C1FA3">
        <w:rPr>
          <w:rFonts w:ascii="Times New Roman" w:hAnsi="Times New Roman"/>
          <w:color w:val="FFFFFF" w:themeColor="background1"/>
          <w:sz w:val="32"/>
        </w:rPr>
        <w:fldChar w:fldCharType="begin"/>
      </w:r>
      <w:r w:rsidR="005C1FA3">
        <w:instrText xml:space="preserve"> XE "</w:instrText>
      </w:r>
      <w:r w:rsidR="005C1FA3" w:rsidRPr="00430B46">
        <w:rPr>
          <w:rFonts w:ascii="Times New Roman" w:hAnsi="Times New Roman"/>
          <w:color w:val="FFFFFF" w:themeColor="background1"/>
          <w:sz w:val="32"/>
        </w:rPr>
        <w:instrText>Funciones del producto</w:instrText>
      </w:r>
      <w:r w:rsidR="005C1FA3">
        <w:instrText xml:space="preserve">" </w:instrText>
      </w:r>
      <w:r w:rsidR="005C1FA3">
        <w:rPr>
          <w:rFonts w:ascii="Times New Roman" w:hAnsi="Times New Roman"/>
          <w:color w:val="FFFFFF" w:themeColor="background1"/>
          <w:sz w:val="32"/>
        </w:rPr>
        <w:fldChar w:fldCharType="end"/>
      </w:r>
    </w:p>
    <w:p w14:paraId="0F8D0C48" w14:textId="44BDACC4" w:rsidR="007C2D35" w:rsidRDefault="003B70F0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Nuestra aplicación se divide en </w:t>
      </w:r>
      <w:r w:rsidR="006B3576">
        <w:rPr>
          <w:rFonts w:cstheme="minorHAnsi"/>
          <w:b/>
          <w:color w:val="A4063E" w:themeColor="accent6"/>
          <w:sz w:val="25"/>
          <w:szCs w:val="25"/>
        </w:rPr>
        <w:t>8 servicios</w:t>
      </w:r>
      <w:r w:rsidRPr="00060D6A">
        <w:rPr>
          <w:rFonts w:cstheme="minorHAnsi"/>
          <w:color w:val="auto"/>
          <w:sz w:val="25"/>
          <w:szCs w:val="25"/>
        </w:rPr>
        <w:t xml:space="preserve"> principales, a saber, Usuario, Favores, </w:t>
      </w:r>
      <w:r w:rsidR="007A128D">
        <w:rPr>
          <w:rFonts w:cstheme="minorHAnsi"/>
          <w:color w:val="auto"/>
          <w:sz w:val="25"/>
          <w:szCs w:val="25"/>
        </w:rPr>
        <w:t>Pagos</w:t>
      </w:r>
      <w:r w:rsidRPr="00060D6A">
        <w:rPr>
          <w:rFonts w:cstheme="minorHAnsi"/>
          <w:color w:val="auto"/>
          <w:sz w:val="25"/>
          <w:szCs w:val="25"/>
        </w:rPr>
        <w:t xml:space="preserve">, </w:t>
      </w:r>
      <w:r w:rsidR="007A128D">
        <w:rPr>
          <w:rFonts w:cstheme="minorHAnsi"/>
          <w:color w:val="auto"/>
          <w:sz w:val="25"/>
          <w:szCs w:val="25"/>
        </w:rPr>
        <w:t>Autenticación, Anuncios, Regalos, Imágenes y Chats</w:t>
      </w:r>
      <w:r w:rsidRPr="00060D6A">
        <w:rPr>
          <w:rFonts w:cstheme="minorHAnsi"/>
          <w:color w:val="auto"/>
          <w:sz w:val="25"/>
          <w:szCs w:val="25"/>
        </w:rPr>
        <w:t>.</w:t>
      </w:r>
    </w:p>
    <w:p w14:paraId="3B99B39E" w14:textId="77777777" w:rsidR="00D74AE8" w:rsidRDefault="00D74AE8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2C7DB06D" w14:textId="77777777" w:rsidR="006B3576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6C89BBC4" w14:textId="3012D4CF" w:rsidR="006B3576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7E38D7" wp14:editId="04F5EFCA">
                <wp:simplePos x="0" y="0"/>
                <wp:positionH relativeFrom="column">
                  <wp:posOffset>1685179</wp:posOffset>
                </wp:positionH>
                <wp:positionV relativeFrom="paragraph">
                  <wp:posOffset>77718</wp:posOffset>
                </wp:positionV>
                <wp:extent cx="1359673" cy="643172"/>
                <wp:effectExtent l="0" t="0" r="12065" b="24130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6431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D8A4E" w14:textId="6423B4F3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Servicio Autenticación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E38D7" id="Rectángulo redondeado 21" o:spid="_x0000_s1034" style="position:absolute;left:0;text-align:left;margin-left:132.7pt;margin-top:6.1pt;width:107.05pt;height:50.6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" fillcolor="white [3201]" strokecolor="#b50745 [3207]" strokeweight="2pt">
                <v:textbox>
                  <w:txbxContent>
                    <w:p w14:paraId="1C9D8A4E" w14:textId="6423B4F3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Servicio Autenticación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1A4100" wp14:editId="63AD9FD1">
                <wp:simplePos x="0" y="0"/>
                <wp:positionH relativeFrom="column">
                  <wp:posOffset>3358349</wp:posOffset>
                </wp:positionH>
                <wp:positionV relativeFrom="paragraph">
                  <wp:posOffset>100938</wp:posOffset>
                </wp:positionV>
                <wp:extent cx="1348740" cy="690880"/>
                <wp:effectExtent l="0" t="0" r="22860" b="13970"/>
                <wp:wrapNone/>
                <wp:docPr id="23" name="Rectángulo redonde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E4C49" w14:textId="24F80D0E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ervicio Anuncios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A4100" id="Rectángulo redondeado 23" o:spid="_x0000_s1035" style="position:absolute;left:0;text-align:left;margin-left:264.45pt;margin-top:7.95pt;width:106.2pt;height:54.4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" fillcolor="white [3201]" strokecolor="#b50745 [3207]" strokeweight="2pt">
                <v:textbox>
                  <w:txbxContent>
                    <w:p w14:paraId="482E4C49" w14:textId="24F80D0E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ervicio Anuncios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ED181C" w14:textId="2C322925" w:rsidR="006B3576" w:rsidRPr="00B5361C" w:rsidRDefault="006B3576" w:rsidP="00B5361C">
      <w:pPr>
        <w:pStyle w:val="Prrafodelista"/>
        <w:ind w:left="0" w:firstLine="720"/>
        <w:jc w:val="both"/>
        <w:rPr>
          <w:rFonts w:cstheme="minorHAnsi"/>
          <w:color w:val="auto"/>
          <w:sz w:val="26"/>
          <w:szCs w:val="26"/>
        </w:rPr>
      </w:pPr>
    </w:p>
    <w:p w14:paraId="02C4889E" w14:textId="0BEBAA7B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AD45AA7" w14:textId="60A184C1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0007AB3" wp14:editId="0E3E6B99">
                <wp:simplePos x="0" y="0"/>
                <wp:positionH relativeFrom="column">
                  <wp:posOffset>2417197</wp:posOffset>
                </wp:positionH>
                <wp:positionV relativeFrom="paragraph">
                  <wp:posOffset>123824</wp:posOffset>
                </wp:positionV>
                <wp:extent cx="159026" cy="421419"/>
                <wp:effectExtent l="76200" t="38100" r="69850" b="74295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026" cy="4214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0A5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6" o:spid="_x0000_s1026" type="#_x0000_t32" style="position:absolute;margin-left:190.35pt;margin-top:9.75pt;width:12.5pt;height:33.2pt;flip:x y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01BF46" wp14:editId="475BD9BB">
                <wp:simplePos x="0" y="0"/>
                <wp:positionH relativeFrom="column">
                  <wp:posOffset>515179</wp:posOffset>
                </wp:positionH>
                <wp:positionV relativeFrom="paragraph">
                  <wp:posOffset>82743</wp:posOffset>
                </wp:positionV>
                <wp:extent cx="1022350" cy="643172"/>
                <wp:effectExtent l="0" t="0" r="25400" b="24130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4317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2A" w14:textId="1FF6FDA3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</w:t>
                            </w: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1BF46" id="Rectángulo redondeado 33" o:spid="_x0000_s1036" style="position:absolute;left:0;text-align:left;margin-left:40.55pt;margin-top:6.5pt;width:80.5pt;height:50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" fillcolor="white [3201]" strokecolor="#b50745 [3207]" strokeweight="2pt">
                <v:textbox>
                  <w:txbxContent>
                    <w:p w14:paraId="3625282A" w14:textId="1FF6FDA3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</w:t>
                      </w: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Usuarios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A6ABFC" w14:textId="1256F45F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42D8BE" wp14:editId="59F83681">
                <wp:simplePos x="0" y="0"/>
                <wp:positionH relativeFrom="column">
                  <wp:posOffset>3729163</wp:posOffset>
                </wp:positionH>
                <wp:positionV relativeFrom="paragraph">
                  <wp:posOffset>20127</wp:posOffset>
                </wp:positionV>
                <wp:extent cx="283624" cy="389614"/>
                <wp:effectExtent l="38100" t="38100" r="40640" b="8699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624" cy="3896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171B" id="Conector recto de flecha 34" o:spid="_x0000_s1026" type="#_x0000_t32" style="position:absolute;margin-left:293.65pt;margin-top:1.6pt;width:22.35pt;height:30.7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3D4DA6" wp14:editId="19832758">
                <wp:simplePos x="0" y="0"/>
                <wp:positionH relativeFrom="column">
                  <wp:posOffset>4833123</wp:posOffset>
                </wp:positionH>
                <wp:positionV relativeFrom="paragraph">
                  <wp:posOffset>74875</wp:posOffset>
                </wp:positionV>
                <wp:extent cx="1348740" cy="690880"/>
                <wp:effectExtent l="0" t="0" r="22860" b="1397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F24A8" w14:textId="3DECDEDF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332C2"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ervicio Favores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D4DA6" id="Rectángulo redondeado 32" o:spid="_x0000_s1037" style="position:absolute;left:0;text-align:left;margin-left:380.55pt;margin-top:5.9pt;width:106.2pt;height:54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" fillcolor="white [3201]" strokecolor="#b50745 [3207]" strokeweight="2pt">
                <v:textbox>
                  <w:txbxContent>
                    <w:p w14:paraId="74FF24A8" w14:textId="3DECDEDF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332C2"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ervicio Favores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820AB00" w14:textId="5DC5A9FE" w:rsidR="003B70F0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CC17E9" wp14:editId="3A2BEED4">
                <wp:simplePos x="0" y="0"/>
                <wp:positionH relativeFrom="column">
                  <wp:posOffset>1902652</wp:posOffset>
                </wp:positionH>
                <wp:positionV relativeFrom="paragraph">
                  <wp:posOffset>139670</wp:posOffset>
                </wp:positionV>
                <wp:extent cx="2296632" cy="1350291"/>
                <wp:effectExtent l="0" t="0" r="27940" b="2159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632" cy="13502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05A3D" w14:textId="77777777" w:rsidR="006B3576" w:rsidRPr="00E332C2" w:rsidRDefault="006B3576" w:rsidP="003B70F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E332C2">
                              <w:rPr>
                                <w:b/>
                                <w:sz w:val="32"/>
                              </w:rPr>
                              <w:t>LOGROLLING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C17E9" id="Elipse 35" o:spid="_x0000_s1038" style="position:absolute;left:0;text-align:left;margin-left:149.8pt;margin-top:11pt;width:180.85pt;height:10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" fillcolor="#a4063e [3204]" strokecolor="#51031e [1604]" strokeweight="2pt">
                <v:textbox>
                  <w:txbxContent>
                    <w:p w14:paraId="13905A3D" w14:textId="77777777" w:rsidR="006B3576" w:rsidRPr="00E332C2" w:rsidRDefault="006B3576" w:rsidP="003B70F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E332C2">
                        <w:rPr>
                          <w:b/>
                          <w:sz w:val="32"/>
                        </w:rPr>
                        <w:t>LOGROLLING</w:t>
                      </w:r>
                    </w:p>
                  </w:txbxContent>
                </v:textbox>
              </v:oval>
            </w:pict>
          </mc:Fallback>
        </mc:AlternateContent>
      </w:r>
    </w:p>
    <w:p w14:paraId="184D11A5" w14:textId="03E3DA04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C47E199" wp14:editId="198E1EF7">
                <wp:simplePos x="0" y="0"/>
                <wp:positionH relativeFrom="column">
                  <wp:posOffset>4118776</wp:posOffset>
                </wp:positionH>
                <wp:positionV relativeFrom="paragraph">
                  <wp:posOffset>114879</wp:posOffset>
                </wp:positionV>
                <wp:extent cx="715617" cy="307975"/>
                <wp:effectExtent l="57150" t="57150" r="0" b="9207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617" cy="307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CF530" id="Conector recto de flecha 57" o:spid="_x0000_s1026" type="#_x0000_t32" style="position:absolute;margin-left:324.3pt;margin-top:9.05pt;width:56.35pt;height:24.2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2F207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A37096" wp14:editId="1165D7F3">
                <wp:simplePos x="0" y="0"/>
                <wp:positionH relativeFrom="column">
                  <wp:posOffset>1532004</wp:posOffset>
                </wp:positionH>
                <wp:positionV relativeFrom="paragraph">
                  <wp:posOffset>57460</wp:posOffset>
                </wp:positionV>
                <wp:extent cx="531628" cy="265814"/>
                <wp:effectExtent l="38100" t="38100" r="20955" b="2032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1628" cy="26581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8F322" id="Conector recto de flecha 36" o:spid="_x0000_s1026" type="#_x0000_t32" style="position:absolute;margin-left:120.65pt;margin-top:4.5pt;width:41.85pt;height:20.9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5FAA971E" w14:textId="683F6B1F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E74523C" w14:textId="790FD75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F8396B2" w14:textId="472A4221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6390EC5" w14:textId="3B37CCB9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2B415" wp14:editId="49BD9EC9">
                <wp:simplePos x="0" y="0"/>
                <wp:positionH relativeFrom="column">
                  <wp:posOffset>4782599</wp:posOffset>
                </wp:positionH>
                <wp:positionV relativeFrom="paragraph">
                  <wp:posOffset>42793</wp:posOffset>
                </wp:positionV>
                <wp:extent cx="946206" cy="690880"/>
                <wp:effectExtent l="0" t="0" r="25400" b="13970"/>
                <wp:wrapNone/>
                <wp:docPr id="39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1EDEC" w14:textId="6F2250ED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Pagos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52B415" id="Rectángulo redondeado 39" o:spid="_x0000_s1039" style="position:absolute;left:0;text-align:left;margin-left:376.6pt;margin-top:3.35pt;width:74.5pt;height:5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" fillcolor="white [3201]" strokecolor="#b50745 [3207]" strokeweight="2pt">
                <v:textbox>
                  <w:txbxContent>
                    <w:p w14:paraId="3F61EDEC" w14:textId="6F2250ED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Pagos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255BF6" wp14:editId="17F8B30D">
                <wp:simplePos x="0" y="0"/>
                <wp:positionH relativeFrom="column">
                  <wp:posOffset>381359</wp:posOffset>
                </wp:positionH>
                <wp:positionV relativeFrom="paragraph">
                  <wp:posOffset>159689</wp:posOffset>
                </wp:positionV>
                <wp:extent cx="938254" cy="691116"/>
                <wp:effectExtent l="0" t="0" r="14605" b="1397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6911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6BD6C" w14:textId="11F4ADD0" w:rsidR="006B3576" w:rsidRPr="00E332C2" w:rsidRDefault="006B3576" w:rsidP="003B70F0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Regalos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55BF6" id="Rectángulo redondeado 38" o:spid="_x0000_s1040" style="position:absolute;left:0;text-align:left;margin-left:30.05pt;margin-top:12.55pt;width:73.9pt;height:54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" fillcolor="white [3201]" strokecolor="#b50745 [3207]" strokeweight="2pt">
                <v:textbox>
                  <w:txbxContent>
                    <w:p w14:paraId="4556BD6C" w14:textId="11F4ADD0" w:rsidR="006B3576" w:rsidRPr="00E332C2" w:rsidRDefault="006B3576" w:rsidP="003B70F0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Regalos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2990131" wp14:editId="1012B836">
                <wp:simplePos x="0" y="0"/>
                <wp:positionH relativeFrom="column">
                  <wp:posOffset>4118776</wp:posOffset>
                </wp:positionH>
                <wp:positionV relativeFrom="paragraph">
                  <wp:posOffset>112063</wp:posOffset>
                </wp:positionV>
                <wp:extent cx="652007" cy="165956"/>
                <wp:effectExtent l="57150" t="38100" r="34290" b="1200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1659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2B2A9" id="Conector recto de flecha 58" o:spid="_x0000_s1026" type="#_x0000_t32" style="position:absolute;margin-left:324.3pt;margin-top:8.8pt;width:51.35pt;height:13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4E7F759" wp14:editId="119A49D7">
                <wp:simplePos x="0" y="0"/>
                <wp:positionH relativeFrom="column">
                  <wp:posOffset>1319558</wp:posOffset>
                </wp:positionH>
                <wp:positionV relativeFrom="paragraph">
                  <wp:posOffset>109274</wp:posOffset>
                </wp:positionV>
                <wp:extent cx="635220" cy="163941"/>
                <wp:effectExtent l="57150" t="38100" r="50800" b="12192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220" cy="16394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8008E" id="Conector recto de flecha 54" o:spid="_x0000_s1026" type="#_x0000_t32" style="position:absolute;margin-left:103.9pt;margin-top:8.6pt;width:50pt;height:12.9pt;flip:x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45F868D1" w14:textId="22E48BBA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65D9FE2E" w14:textId="4D22EF11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8C5FD9" wp14:editId="6D4F8E83">
                <wp:simplePos x="0" y="0"/>
                <wp:positionH relativeFrom="column">
                  <wp:posOffset>3745064</wp:posOffset>
                </wp:positionH>
                <wp:positionV relativeFrom="paragraph">
                  <wp:posOffset>113251</wp:posOffset>
                </wp:positionV>
                <wp:extent cx="268578" cy="389034"/>
                <wp:effectExtent l="57150" t="38100" r="55880" b="8763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578" cy="3890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215CC" id="Conector recto de flecha 40" o:spid="_x0000_s1026" type="#_x0000_t32" style="position:absolute;margin-left:294.9pt;margin-top:8.9pt;width:21.15pt;height:30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5509FC" wp14:editId="06FAE6CF">
                <wp:simplePos x="0" y="0"/>
                <wp:positionH relativeFrom="column">
                  <wp:posOffset>2289975</wp:posOffset>
                </wp:positionH>
                <wp:positionV relativeFrom="paragraph">
                  <wp:posOffset>168910</wp:posOffset>
                </wp:positionV>
                <wp:extent cx="138043" cy="333955"/>
                <wp:effectExtent l="76200" t="38100" r="33655" b="857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43" cy="3339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593B8" id="Conector recto de flecha 37" o:spid="_x0000_s1026" type="#_x0000_t32" style="position:absolute;margin-left:180.3pt;margin-top:13.3pt;width:10.85pt;height:26.3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" strokecolor="#7a042e [2409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14:paraId="76F905E5" w14:textId="23CCDC9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A642491" w14:textId="213C2215" w:rsidR="003B70F0" w:rsidRDefault="006B3576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BF50A0" wp14:editId="46151CD9">
                <wp:simplePos x="0" y="0"/>
                <wp:positionH relativeFrom="column">
                  <wp:posOffset>3728720</wp:posOffset>
                </wp:positionH>
                <wp:positionV relativeFrom="paragraph">
                  <wp:posOffset>151765</wp:posOffset>
                </wp:positionV>
                <wp:extent cx="1057275" cy="690880"/>
                <wp:effectExtent l="0" t="0" r="28575" b="13970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6806F" w14:textId="268E2578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Imágenes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F50A0" id="Rectángulo redondeado 50" o:spid="_x0000_s1041" style="position:absolute;left:0;text-align:left;margin-left:293.6pt;margin-top:11.95pt;width:83.25pt;height:54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" fillcolor="white [3201]" strokecolor="#b50745 [3207]" strokeweight="2pt">
                <v:textbox>
                  <w:txbxContent>
                    <w:p w14:paraId="0DB6806F" w14:textId="268E2578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Imágenes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9AF6F1" wp14:editId="3EF16CA4">
                <wp:simplePos x="0" y="0"/>
                <wp:positionH relativeFrom="column">
                  <wp:posOffset>1796746</wp:posOffset>
                </wp:positionH>
                <wp:positionV relativeFrom="paragraph">
                  <wp:posOffset>151323</wp:posOffset>
                </wp:positionV>
                <wp:extent cx="946206" cy="690880"/>
                <wp:effectExtent l="0" t="0" r="25400" b="13970"/>
                <wp:wrapNone/>
                <wp:docPr id="49" name="Rectángulo redondead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6908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5A8A8A" w14:textId="31B9AEF9" w:rsidR="006B3576" w:rsidRPr="00E332C2" w:rsidRDefault="006B3576" w:rsidP="006B3576">
                            <w:pPr>
                              <w:jc w:val="center"/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A4063E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Servicio Chats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AF6F1" id="Rectángulo redondeado 49" o:spid="_x0000_s1042" style="position:absolute;left:0;text-align:left;margin-left:141.5pt;margin-top:11.9pt;width:74.5pt;height:54.4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" fillcolor="white [3201]" strokecolor="#b50745 [3207]" strokeweight="2pt">
                <v:textbox>
                  <w:txbxContent>
                    <w:p w14:paraId="625A8A8A" w14:textId="31B9AEF9" w:rsidR="006B3576" w:rsidRPr="00E332C2" w:rsidRDefault="006B3576" w:rsidP="006B3576">
                      <w:pPr>
                        <w:jc w:val="center"/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A4063E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Servicio Chats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212FBD" w14:textId="26079A27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4D7B4B5" w14:textId="1EDF22E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714AFD36" w14:textId="77777777" w:rsidR="00B5361C" w:rsidRDefault="00B5361C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3CE8386" w14:textId="3065B999" w:rsidR="007C2D35" w:rsidRDefault="007C2D35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498DDE73" w14:textId="347DC445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7DF68E0" w14:textId="429F6173" w:rsidR="006B3576" w:rsidRPr="006B3576" w:rsidRDefault="006B3576" w:rsidP="007A128D">
      <w:pPr>
        <w:pStyle w:val="Prrafodelista"/>
        <w:jc w:val="both"/>
        <w:rPr>
          <w:rFonts w:cstheme="minorHAnsi"/>
          <w:color w:val="auto"/>
          <w:sz w:val="25"/>
          <w:szCs w:val="25"/>
        </w:rPr>
      </w:pPr>
      <w:r w:rsidRPr="006B3576">
        <w:rPr>
          <w:rFonts w:cstheme="minorHAnsi"/>
          <w:color w:val="auto"/>
          <w:sz w:val="25"/>
          <w:szCs w:val="25"/>
        </w:rPr>
        <w:t xml:space="preserve">Nótese que la mayor </w:t>
      </w:r>
      <w:r>
        <w:rPr>
          <w:rFonts w:cstheme="minorHAnsi"/>
          <w:color w:val="auto"/>
          <w:sz w:val="25"/>
          <w:szCs w:val="25"/>
        </w:rPr>
        <w:t>parte de los servicios necesitan de otros como usuario</w:t>
      </w:r>
      <w:r w:rsidR="007A128D">
        <w:rPr>
          <w:rFonts w:cstheme="minorHAnsi"/>
          <w:color w:val="auto"/>
          <w:sz w:val="25"/>
          <w:szCs w:val="25"/>
        </w:rPr>
        <w:t xml:space="preserve"> o imágenes</w:t>
      </w:r>
      <w:r>
        <w:rPr>
          <w:rFonts w:cstheme="minorHAnsi"/>
          <w:color w:val="auto"/>
          <w:sz w:val="25"/>
          <w:szCs w:val="25"/>
        </w:rPr>
        <w:t xml:space="preserve"> para realizar sus funciones.</w:t>
      </w:r>
    </w:p>
    <w:p w14:paraId="43ACF66D" w14:textId="57C47FC4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8666D34" w14:textId="6ECFE6B4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94B7102" w14:textId="4EB0E745" w:rsidR="006B3576" w:rsidRDefault="006B3576" w:rsidP="003B70F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D492B98" w14:textId="580F11F5" w:rsidR="003B70F0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Theme="minorHAnsi" w:eastAsiaTheme="minorEastAsia" w:hAnsiTheme="minorHAnsi" w:cstheme="minorHAnsi"/>
          <w:i w:val="0"/>
          <w:sz w:val="25"/>
          <w:szCs w:val="25"/>
        </w:rPr>
      </w:pPr>
      <w:bookmarkStart w:id="8" w:name="_Toc41652512"/>
      <w:r w:rsidRPr="002B6CF6">
        <w:rPr>
          <w:rFonts w:ascii="Times New Roman" w:hAnsi="Times New Roman"/>
          <w:b/>
          <w:i w:val="0"/>
          <w:sz w:val="32"/>
        </w:rPr>
        <w:t>Usuarios</w:t>
      </w:r>
      <w:r w:rsidR="006B3576">
        <w:rPr>
          <w:rFonts w:ascii="Times New Roman" w:hAnsi="Times New Roman"/>
          <w:b/>
          <w:i w:val="0"/>
          <w:sz w:val="32"/>
        </w:rPr>
        <w:t xml:space="preserve"> y autenticación</w:t>
      </w:r>
      <w:bookmarkEnd w:id="8"/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begin"/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instrText xml:space="preserve"> XE "Usuarios" </w:instrText>
      </w:r>
      <w:r w:rsidR="005C1FA3" w:rsidRPr="002B6CF6">
        <w:rPr>
          <w:rFonts w:asciiTheme="minorHAnsi" w:eastAsiaTheme="minorEastAsia" w:hAnsiTheme="minorHAnsi" w:cstheme="minorHAnsi"/>
          <w:i w:val="0"/>
          <w:sz w:val="25"/>
          <w:szCs w:val="25"/>
        </w:rPr>
        <w:fldChar w:fldCharType="end"/>
      </w:r>
    </w:p>
    <w:p w14:paraId="723E7B54" w14:textId="503197B6" w:rsidR="002B6CF6" w:rsidRDefault="002B6CF6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</w:p>
    <w:p w14:paraId="0D9B704E" w14:textId="19960766" w:rsidR="002B6CF6" w:rsidRDefault="00B5361C" w:rsidP="002F2071">
      <w:pPr>
        <w:pStyle w:val="Prrafodelista"/>
        <w:ind w:left="0"/>
        <w:jc w:val="both"/>
        <w:rPr>
          <w:rFonts w:cstheme="minorHAnsi"/>
          <w:color w:val="auto"/>
          <w:sz w:val="25"/>
          <w:szCs w:val="25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9616" behindDoc="0" locked="0" layoutInCell="1" allowOverlap="1" wp14:anchorId="02736FD3" wp14:editId="6EDEB1AF">
                <wp:simplePos x="0" y="0"/>
                <wp:positionH relativeFrom="margin">
                  <wp:posOffset>563880</wp:posOffset>
                </wp:positionH>
                <wp:positionV relativeFrom="paragraph">
                  <wp:posOffset>44450</wp:posOffset>
                </wp:positionV>
                <wp:extent cx="5890260" cy="80010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0055B" w14:textId="2E99C604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Los usuarios son personas registradas en el sistema que intercambian favores a través de la app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6FD3" id="_x0000_s1043" type="#_x0000_t202" style="position:absolute;left:0;text-align:left;margin-left:44.4pt;margin-top:3.5pt;width:463.8pt;height:63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" filled="f" stroked="f">
                <v:textbox>
                  <w:txbxContent>
                    <w:p w14:paraId="7990055B" w14:textId="2E99C604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Los usuarios son personas registradas en el sistema que intercambian favores a través de la app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560EE" w14:textId="77777777" w:rsidR="00B5361C" w:rsidRDefault="00B5361C" w:rsidP="004506E6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</w:p>
    <w:p w14:paraId="4AAF085B" w14:textId="545A020C" w:rsidR="000A1B6F" w:rsidRPr="00060D6A" w:rsidRDefault="000A1B6F" w:rsidP="000A1B6F">
      <w:pPr>
        <w:pStyle w:val="Prrafodelista"/>
        <w:ind w:left="0" w:firstLine="72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</w:t>
      </w:r>
      <w:r>
        <w:rPr>
          <w:rFonts w:cstheme="minorHAnsi"/>
          <w:color w:val="auto"/>
          <w:sz w:val="25"/>
          <w:szCs w:val="25"/>
        </w:rPr>
        <w:t xml:space="preserve">s </w:t>
      </w:r>
      <w:r>
        <w:rPr>
          <w:rFonts w:cstheme="minorHAnsi"/>
          <w:b/>
          <w:color w:val="A4063E" w:themeColor="accent6"/>
          <w:sz w:val="25"/>
          <w:szCs w:val="25"/>
        </w:rPr>
        <w:t xml:space="preserve">usuarios </w:t>
      </w:r>
      <w:r w:rsidRPr="000C4CA5">
        <w:rPr>
          <w:rFonts w:cstheme="minorHAnsi"/>
          <w:color w:val="auto"/>
          <w:sz w:val="25"/>
          <w:szCs w:val="25"/>
        </w:rPr>
        <w:t>pueden realizar un abanico de acciones que facilitar la tarea de intercambio de favores, el principal objetivo de la aplicación</w:t>
      </w:r>
      <w:r w:rsidR="006B3576">
        <w:rPr>
          <w:rFonts w:cstheme="minorHAnsi"/>
          <w:color w:val="auto"/>
          <w:sz w:val="25"/>
          <w:szCs w:val="25"/>
        </w:rPr>
        <w:t>.</w:t>
      </w:r>
    </w:p>
    <w:p w14:paraId="1DFD98BD" w14:textId="59C3E81C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24D943FB" w14:textId="2772BA75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3E11CC4D" w14:textId="09F3A5D2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9E2AA26" w14:textId="1D695704" w:rsidR="00AA3D76" w:rsidRDefault="00AA3D76" w:rsidP="006B3576">
      <w:pPr>
        <w:jc w:val="both"/>
        <w:rPr>
          <w:rFonts w:cstheme="minorHAnsi"/>
          <w:color w:val="auto"/>
          <w:sz w:val="25"/>
          <w:szCs w:val="25"/>
        </w:rPr>
      </w:pPr>
    </w:p>
    <w:p w14:paraId="6304E2DC" w14:textId="748E8073" w:rsidR="000A1B6F" w:rsidRPr="000C4CA5" w:rsidRDefault="000A1B6F" w:rsidP="000A1B6F">
      <w:pPr>
        <w:ind w:firstLine="720"/>
        <w:jc w:val="both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lastRenderedPageBreak/>
        <w:t>Las principales acciones a realizar por el usuario son:</w:t>
      </w:r>
    </w:p>
    <w:p w14:paraId="6F5100CC" w14:textId="77777777" w:rsidR="002F2071" w:rsidRDefault="002F2071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concuadrcula4-nfasis6"/>
        <w:tblW w:w="10060" w:type="dxa"/>
        <w:tblLook w:val="04A0" w:firstRow="1" w:lastRow="0" w:firstColumn="1" w:lastColumn="0" w:noHBand="0" w:noVBand="1"/>
      </w:tblPr>
      <w:tblGrid>
        <w:gridCol w:w="3443"/>
        <w:gridCol w:w="6617"/>
      </w:tblGrid>
      <w:tr w:rsidR="003B70F0" w14:paraId="499C4443" w14:textId="77777777" w:rsidTr="002159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</w:tcPr>
          <w:p w14:paraId="4448C43D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617" w:type="dxa"/>
          </w:tcPr>
          <w:p w14:paraId="369D3F90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09E88D13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4143EA4D" w14:textId="60368484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Registro</w:t>
            </w:r>
          </w:p>
        </w:tc>
        <w:tc>
          <w:tcPr>
            <w:tcW w:w="6617" w:type="dxa"/>
            <w:vAlign w:val="center"/>
          </w:tcPr>
          <w:p w14:paraId="6580667C" w14:textId="77777777" w:rsidR="003B70F0" w:rsidRPr="002F2071" w:rsidRDefault="003B70F0" w:rsidP="002159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En un primer instante se le dará la opción al usuario de registrarse en la aplicación.</w:t>
            </w:r>
          </w:p>
        </w:tc>
      </w:tr>
      <w:tr w:rsidR="003B70F0" w14:paraId="2EF750BA" w14:textId="77777777" w:rsidTr="0021598D">
        <w:trPr>
          <w:trHeight w:val="8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3978C634" w14:textId="77777777" w:rsidR="003B70F0" w:rsidRPr="00566AA0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  <w:lang w:val="en-US"/>
              </w:rPr>
            </w:pPr>
            <w:r w:rsidRPr="00566AA0">
              <w:rPr>
                <w:rFonts w:cstheme="minorHAnsi"/>
                <w:color w:val="auto"/>
                <w:sz w:val="24"/>
                <w:szCs w:val="26"/>
                <w:lang w:val="en-US"/>
              </w:rPr>
              <w:t>Log-in y log-out</w:t>
            </w:r>
          </w:p>
        </w:tc>
        <w:tc>
          <w:tcPr>
            <w:tcW w:w="6617" w:type="dxa"/>
            <w:vAlign w:val="center"/>
          </w:tcPr>
          <w:p w14:paraId="04C5AFD6" w14:textId="4D8B86C8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iniciar y cerrar sesión cuando quiera (aunque esta se mantendrá abierta por defecto)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A46606C" w14:textId="77777777" w:rsidTr="002159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60E0BAF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Foto de perfil</w:t>
            </w:r>
          </w:p>
        </w:tc>
        <w:tc>
          <w:tcPr>
            <w:tcW w:w="6617" w:type="dxa"/>
            <w:vAlign w:val="center"/>
          </w:tcPr>
          <w:p w14:paraId="2870CBC7" w14:textId="421516E2" w:rsidR="003B70F0" w:rsidRPr="002F2071" w:rsidRDefault="003B70F0" w:rsidP="002159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pude modificar su foto de perfil</w:t>
            </w:r>
            <w:r w:rsidR="004506E6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3B70F0" w14:paraId="004B9C4D" w14:textId="77777777" w:rsidTr="0021598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3" w:type="dxa"/>
            <w:vAlign w:val="center"/>
          </w:tcPr>
          <w:p w14:paraId="0204DD32" w14:textId="77777777" w:rsidR="003B70F0" w:rsidRPr="002F2071" w:rsidRDefault="003B70F0" w:rsidP="002159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Cambiar contraseña</w:t>
            </w:r>
          </w:p>
        </w:tc>
        <w:tc>
          <w:tcPr>
            <w:tcW w:w="6617" w:type="dxa"/>
            <w:vAlign w:val="center"/>
          </w:tcPr>
          <w:p w14:paraId="0FA677B9" w14:textId="1FA24EBF" w:rsidR="003B70F0" w:rsidRPr="002F2071" w:rsidRDefault="003B70F0" w:rsidP="002159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El usuario podrá cambiar su contraseña</w:t>
            </w:r>
          </w:p>
        </w:tc>
      </w:tr>
    </w:tbl>
    <w:p w14:paraId="1BE589EC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148DC47A" w14:textId="63AB2EC7" w:rsidR="00AA3D76" w:rsidRDefault="00AA3D76" w:rsidP="003B70F0">
      <w:pPr>
        <w:jc w:val="both"/>
      </w:pPr>
    </w:p>
    <w:p w14:paraId="432274F9" w14:textId="77777777" w:rsidR="00AA3D76" w:rsidRDefault="00AA3D76" w:rsidP="003B70F0">
      <w:pPr>
        <w:jc w:val="both"/>
      </w:pPr>
    </w:p>
    <w:p w14:paraId="36DD6B4D" w14:textId="12DD9613" w:rsidR="002F2071" w:rsidRPr="002B6CF6" w:rsidRDefault="003B70F0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9" w:name="_Toc41652513"/>
      <w:r w:rsidRPr="002B6CF6">
        <w:rPr>
          <w:rFonts w:ascii="Times New Roman" w:hAnsi="Times New Roman"/>
          <w:b/>
          <w:i w:val="0"/>
          <w:sz w:val="32"/>
        </w:rPr>
        <w:t>Favores</w:t>
      </w:r>
      <w:r w:rsidR="006B3576">
        <w:rPr>
          <w:rFonts w:ascii="Times New Roman" w:hAnsi="Times New Roman"/>
          <w:b/>
          <w:i w:val="0"/>
          <w:sz w:val="32"/>
        </w:rPr>
        <w:t xml:space="preserve"> y chat</w:t>
      </w:r>
      <w:bookmarkEnd w:id="9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".1 Favores"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4B3A88B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1930362" w14:textId="4883B05E" w:rsidR="002B6CF6" w:rsidRPr="007C2D35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demandar o realizar favores según sus necesidades o disponibilidad. Sus funcion</w:t>
      </w:r>
      <w:r w:rsidR="007C2D35">
        <w:rPr>
          <w:rFonts w:cstheme="minorHAnsi"/>
          <w:color w:val="auto"/>
          <w:sz w:val="25"/>
          <w:szCs w:val="25"/>
        </w:rPr>
        <w:t>es son:</w:t>
      </w:r>
    </w:p>
    <w:p w14:paraId="021D63A9" w14:textId="77777777" w:rsidR="007C2D35" w:rsidRDefault="007C2D35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concuadrcula4-nfasis6"/>
        <w:tblW w:w="10060" w:type="dxa"/>
        <w:tblLook w:val="04A0" w:firstRow="1" w:lastRow="0" w:firstColumn="1" w:lastColumn="0" w:noHBand="0" w:noVBand="1"/>
      </w:tblPr>
      <w:tblGrid>
        <w:gridCol w:w="3731"/>
        <w:gridCol w:w="6329"/>
      </w:tblGrid>
      <w:tr w:rsidR="003B70F0" w14:paraId="52299B11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</w:tcPr>
          <w:p w14:paraId="1D89BE7F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6329" w:type="dxa"/>
          </w:tcPr>
          <w:p w14:paraId="485DD10C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AA3D76" w14:paraId="12A5D245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1859DA" w14:textId="70CE02B1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Pedir favor</w:t>
            </w:r>
          </w:p>
        </w:tc>
        <w:tc>
          <w:tcPr>
            <w:tcW w:w="6329" w:type="dxa"/>
            <w:vAlign w:val="center"/>
          </w:tcPr>
          <w:p w14:paraId="4D3C0558" w14:textId="2A4A460D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puede pedir un favor que no será editable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5B7D79B4" w14:textId="77777777" w:rsidTr="00AA3D76">
        <w:trPr>
          <w:trHeight w:val="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D55567E" w14:textId="7E6E1D09" w:rsidR="00AA3D76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Borrar favor</w:t>
            </w:r>
          </w:p>
        </w:tc>
        <w:tc>
          <w:tcPr>
            <w:tcW w:w="6329" w:type="dxa"/>
            <w:vAlign w:val="center"/>
          </w:tcPr>
          <w:p w14:paraId="6DE3E963" w14:textId="615CEAF0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que anteriormente ha publicado un favor puede borrarlo si nadie se lo ha adjudicado todavía</w:t>
            </w:r>
          </w:p>
        </w:tc>
      </w:tr>
      <w:tr w:rsidR="00AA3D76" w14:paraId="1A78A456" w14:textId="77777777" w:rsidTr="007A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C654CB6" w14:textId="3B1CE275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Atribuirse</w:t>
            </w:r>
            <w:r>
              <w:rPr>
                <w:rFonts w:cstheme="minorHAnsi"/>
                <w:color w:val="auto"/>
                <w:sz w:val="24"/>
                <w:szCs w:val="26"/>
              </w:rPr>
              <w:t>/Realizar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</w:t>
            </w:r>
          </w:p>
        </w:tc>
        <w:tc>
          <w:tcPr>
            <w:tcW w:w="6329" w:type="dxa"/>
            <w:vAlign w:val="center"/>
          </w:tcPr>
          <w:p w14:paraId="553CD9B4" w14:textId="1A50B1F9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que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quiera realizar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ya ofrecido podrá reservarlo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para llevarlo a cabo.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Una vez lo haga se habrá comprometido a realizarlo</w:t>
            </w:r>
          </w:p>
        </w:tc>
      </w:tr>
      <w:tr w:rsidR="00AA3D76" w14:paraId="1CB9A4AE" w14:textId="77777777" w:rsidTr="00AA3D76">
        <w:trPr>
          <w:trHeight w:val="7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77BAFE1" w14:textId="797153FB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Completar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favor </w:t>
            </w:r>
          </w:p>
        </w:tc>
        <w:tc>
          <w:tcPr>
            <w:tcW w:w="6329" w:type="dxa"/>
            <w:vAlign w:val="center"/>
          </w:tcPr>
          <w:p w14:paraId="5F175235" w14:textId="0BAFBF98" w:rsidR="00AA3D76" w:rsidRPr="002F2071" w:rsidRDefault="00AA3D76" w:rsidP="00AA3D76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marcar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un favor co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mo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realizado para que el realizador obtenga su recompensa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en grollies.</w:t>
            </w:r>
          </w:p>
        </w:tc>
      </w:tr>
      <w:tr w:rsidR="00AA3D76" w14:paraId="09EEC4E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543CCA9A" w14:textId="5FAC0CC8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Chat</w:t>
            </w:r>
          </w:p>
        </w:tc>
        <w:tc>
          <w:tcPr>
            <w:tcW w:w="6329" w:type="dxa"/>
            <w:vAlign w:val="center"/>
          </w:tcPr>
          <w:p w14:paraId="3B35619E" w14:textId="667333E3" w:rsidR="00AA3D76" w:rsidRPr="002F2071" w:rsidRDefault="00AA3D76" w:rsidP="00AA3D76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se podrán comunicar a través de un chat privado para concretar detalles del favor a realizar y la forma.</w:t>
            </w:r>
          </w:p>
        </w:tc>
      </w:tr>
      <w:tr w:rsidR="007A128D" w14:paraId="1C705440" w14:textId="77777777" w:rsidTr="007A128D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1BF5B249" w14:textId="2B855807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 xml:space="preserve">Buscar favores </w:t>
            </w:r>
            <w:r>
              <w:rPr>
                <w:rFonts w:cstheme="minorHAnsi"/>
                <w:color w:val="auto"/>
                <w:sz w:val="24"/>
                <w:szCs w:val="26"/>
              </w:rPr>
              <w:t>por recompensa</w:t>
            </w:r>
          </w:p>
        </w:tc>
        <w:tc>
          <w:tcPr>
            <w:tcW w:w="6329" w:type="dxa"/>
            <w:vAlign w:val="center"/>
          </w:tcPr>
          <w:p w14:paraId="3BC55590" w14:textId="358ED937" w:rsidR="007A128D" w:rsidRPr="002F2071" w:rsidRDefault="007A128D" w:rsidP="007A12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Un usuario puede buscar favores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una recompensa mínima.</w:t>
            </w:r>
          </w:p>
        </w:tc>
      </w:tr>
      <w:tr w:rsidR="007A128D" w14:paraId="27D83312" w14:textId="77777777" w:rsidTr="007A1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7B121E98" w14:textId="442FD032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7C2D35">
              <w:rPr>
                <w:rFonts w:cstheme="minorHAnsi"/>
                <w:color w:val="auto"/>
                <w:sz w:val="24"/>
                <w:szCs w:val="26"/>
              </w:rPr>
              <w:t>Buscar favores cerca</w:t>
            </w:r>
          </w:p>
        </w:tc>
        <w:tc>
          <w:tcPr>
            <w:tcW w:w="6329" w:type="dxa"/>
            <w:vAlign w:val="center"/>
          </w:tcPr>
          <w:p w14:paraId="012C9EE4" w14:textId="7952F75C" w:rsidR="007A128D" w:rsidRPr="002F2071" w:rsidRDefault="007A128D" w:rsidP="007A128D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Un usuario puede buscar favores filtrando según la distancia a su localización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7A128D" w14:paraId="598F96DC" w14:textId="77777777" w:rsidTr="007A128D">
        <w:trPr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1" w:type="dxa"/>
            <w:vAlign w:val="center"/>
          </w:tcPr>
          <w:p w14:paraId="0F410A03" w14:textId="7EE88585" w:rsidR="007A128D" w:rsidRPr="002F2071" w:rsidRDefault="007A128D" w:rsidP="007A128D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Buscar favores por fecha límite</w:t>
            </w:r>
          </w:p>
        </w:tc>
        <w:tc>
          <w:tcPr>
            <w:tcW w:w="6329" w:type="dxa"/>
            <w:vAlign w:val="center"/>
          </w:tcPr>
          <w:p w14:paraId="4D29D9A6" w14:textId="39573E52" w:rsidR="007A128D" w:rsidRPr="002F2071" w:rsidRDefault="007A128D" w:rsidP="007A128D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Un usuario puede filtrar favores según la fecha límite que el demandante haya seleccionado.</w:t>
            </w:r>
          </w:p>
        </w:tc>
      </w:tr>
    </w:tbl>
    <w:p w14:paraId="35F4C9BD" w14:textId="766BD887" w:rsidR="00AA3D76" w:rsidRDefault="00AA3D76" w:rsidP="002F2071"/>
    <w:p w14:paraId="32D0665D" w14:textId="2B4D0AAE" w:rsidR="003B70F0" w:rsidRPr="002B6CF6" w:rsidRDefault="006B3576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0" w:name="_Toc41652514"/>
      <w:r>
        <w:rPr>
          <w:rFonts w:ascii="Times New Roman" w:hAnsi="Times New Roman"/>
          <w:b/>
          <w:i w:val="0"/>
          <w:sz w:val="32"/>
        </w:rPr>
        <w:lastRenderedPageBreak/>
        <w:t>Regalos</w:t>
      </w:r>
      <w:r w:rsidR="007A128D">
        <w:rPr>
          <w:rFonts w:ascii="Times New Roman" w:hAnsi="Times New Roman"/>
          <w:b/>
          <w:i w:val="0"/>
          <w:sz w:val="32"/>
        </w:rPr>
        <w:t>,</w:t>
      </w:r>
      <w:r w:rsidR="003B70F0" w:rsidRPr="002B6CF6">
        <w:rPr>
          <w:rFonts w:ascii="Times New Roman" w:hAnsi="Times New Roman"/>
          <w:b/>
          <w:i w:val="0"/>
          <w:sz w:val="32"/>
        </w:rPr>
        <w:t xml:space="preserve"> </w:t>
      </w:r>
      <w:r w:rsidR="007A128D">
        <w:rPr>
          <w:rFonts w:ascii="Times New Roman" w:hAnsi="Times New Roman"/>
          <w:b/>
          <w:i w:val="0"/>
          <w:sz w:val="32"/>
        </w:rPr>
        <w:t>pagos y anuncios</w:t>
      </w:r>
      <w:bookmarkEnd w:id="10"/>
      <w:r w:rsidR="005C1FA3" w:rsidRPr="002B6CF6">
        <w:rPr>
          <w:rFonts w:ascii="Times New Roman" w:hAnsi="Times New Roman"/>
          <w:b/>
          <w:i w:val="0"/>
          <w:sz w:val="32"/>
        </w:rPr>
        <w:fldChar w:fldCharType="begin"/>
      </w:r>
      <w:r w:rsidR="005C1FA3" w:rsidRPr="002B6CF6">
        <w:rPr>
          <w:rFonts w:ascii="Times New Roman" w:hAnsi="Times New Roman"/>
          <w:b/>
          <w:i w:val="0"/>
          <w:sz w:val="32"/>
        </w:rPr>
        <w:instrText xml:space="preserve"> XE "Premios y compras" </w:instrText>
      </w:r>
      <w:r w:rsidR="005C1FA3" w:rsidRPr="002B6CF6">
        <w:rPr>
          <w:rFonts w:ascii="Times New Roman" w:hAnsi="Times New Roman"/>
          <w:b/>
          <w:i w:val="0"/>
          <w:sz w:val="32"/>
        </w:rPr>
        <w:fldChar w:fldCharType="end"/>
      </w:r>
    </w:p>
    <w:p w14:paraId="36C4539D" w14:textId="77777777" w:rsidR="003861C7" w:rsidRDefault="003861C7" w:rsidP="003861C7">
      <w:pPr>
        <w:spacing w:line="240" w:lineRule="auto"/>
        <w:jc w:val="both"/>
        <w:rPr>
          <w:rFonts w:cstheme="minorHAnsi"/>
          <w:color w:val="auto"/>
          <w:sz w:val="25"/>
          <w:szCs w:val="25"/>
        </w:rPr>
      </w:pPr>
    </w:p>
    <w:p w14:paraId="245F244E" w14:textId="77777777" w:rsidR="002B6CF6" w:rsidRDefault="002B6CF6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FF3D479" w14:textId="413270A8" w:rsidR="003B70F0" w:rsidRDefault="003B70F0" w:rsidP="003861C7">
      <w:pPr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>Los usuarios pueden adquirir paquetes de moneda virtual o intercambiarlos por premios según las siguientes funciones:</w:t>
      </w:r>
    </w:p>
    <w:p w14:paraId="37F0A682" w14:textId="77777777" w:rsidR="007C2D35" w:rsidRPr="00060D6A" w:rsidRDefault="007C2D35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82B2C3A" w14:textId="77777777" w:rsidR="003B70F0" w:rsidRDefault="003B70F0" w:rsidP="003B70F0">
      <w:pPr>
        <w:spacing w:line="240" w:lineRule="auto"/>
        <w:ind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tbl>
      <w:tblPr>
        <w:tblStyle w:val="Tablaconcuadrcula4-nfasis6"/>
        <w:tblW w:w="9985" w:type="dxa"/>
        <w:tblLook w:val="04A0" w:firstRow="1" w:lastRow="0" w:firstColumn="1" w:lastColumn="0" w:noHBand="0" w:noVBand="1"/>
      </w:tblPr>
      <w:tblGrid>
        <w:gridCol w:w="4130"/>
        <w:gridCol w:w="5855"/>
      </w:tblGrid>
      <w:tr w:rsidR="003B70F0" w14:paraId="5FC562D3" w14:textId="77777777" w:rsidTr="00AA3D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</w:tcPr>
          <w:p w14:paraId="3B4C9A17" w14:textId="77777777" w:rsidR="003B70F0" w:rsidRPr="002F2071" w:rsidRDefault="003B70F0" w:rsidP="003B70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Función</w:t>
            </w:r>
          </w:p>
        </w:tc>
        <w:tc>
          <w:tcPr>
            <w:tcW w:w="5855" w:type="dxa"/>
          </w:tcPr>
          <w:p w14:paraId="04C04936" w14:textId="77777777" w:rsidR="003B70F0" w:rsidRPr="002F2071" w:rsidRDefault="003B70F0" w:rsidP="003B70F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color w:val="auto"/>
                <w:sz w:val="24"/>
                <w:szCs w:val="26"/>
              </w:rPr>
              <w:t>Descripción</w:t>
            </w:r>
          </w:p>
        </w:tc>
      </w:tr>
      <w:tr w:rsidR="003B70F0" w14:paraId="7BB6AC8A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1E8D9063" w14:textId="38217239" w:rsidR="003B70F0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 de grollies</w:t>
            </w:r>
          </w:p>
        </w:tc>
        <w:tc>
          <w:tcPr>
            <w:tcW w:w="5855" w:type="dxa"/>
            <w:vAlign w:val="center"/>
          </w:tcPr>
          <w:p w14:paraId="37E8DEC3" w14:textId="77777777" w:rsidR="003B70F0" w:rsidRPr="002F2071" w:rsidRDefault="003B70F0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Los usuarios podrán ingresar dinero en la aplicación para recibir grollies a cambio.</w:t>
            </w:r>
          </w:p>
        </w:tc>
      </w:tr>
      <w:tr w:rsidR="00AA3D76" w14:paraId="0CEA88D9" w14:textId="77777777" w:rsidTr="00AA3D76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7D964DE6" w14:textId="2734C47F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Ver anuncio</w:t>
            </w:r>
          </w:p>
        </w:tc>
        <w:tc>
          <w:tcPr>
            <w:tcW w:w="5855" w:type="dxa"/>
            <w:vAlign w:val="center"/>
          </w:tcPr>
          <w:p w14:paraId="0A37775B" w14:textId="3ADCE32E" w:rsidR="00AA3D76" w:rsidRPr="002F2071" w:rsidRDefault="00AA3D76" w:rsidP="00AA3D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Los usuarios podrán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ver un anuncio para ganar una pequeña cantidad de grollies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.</w:t>
            </w:r>
          </w:p>
        </w:tc>
      </w:tr>
      <w:tr w:rsidR="00AA3D76" w14:paraId="4A260626" w14:textId="77777777" w:rsidTr="00AA3D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0" w:type="dxa"/>
            <w:vAlign w:val="center"/>
          </w:tcPr>
          <w:p w14:paraId="2A0611D6" w14:textId="3C47D739" w:rsidR="00AA3D76" w:rsidRPr="002F2071" w:rsidRDefault="00AA3D76" w:rsidP="00AA3D76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Canjear</w:t>
            </w:r>
            <w:r w:rsidRPr="002F2071">
              <w:rPr>
                <w:rFonts w:cstheme="minorHAnsi"/>
                <w:color w:val="auto"/>
                <w:sz w:val="24"/>
                <w:szCs w:val="26"/>
              </w:rPr>
              <w:t xml:space="preserve"> grollies por premios</w:t>
            </w:r>
          </w:p>
        </w:tc>
        <w:tc>
          <w:tcPr>
            <w:tcW w:w="5855" w:type="dxa"/>
            <w:vAlign w:val="center"/>
          </w:tcPr>
          <w:p w14:paraId="45E70134" w14:textId="7B9790D6" w:rsidR="00AA3D76" w:rsidRPr="002F2071" w:rsidRDefault="00AA3D76" w:rsidP="00AA3D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 xml:space="preserve">Si el usuario tiene suficientes grollies podrá intercambiarlos por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selectos </w:t>
            </w:r>
            <w:r w:rsidRPr="002F2071">
              <w:rPr>
                <w:rFonts w:cstheme="minorHAnsi"/>
                <w:bCs/>
                <w:color w:val="auto"/>
                <w:sz w:val="24"/>
                <w:szCs w:val="26"/>
              </w:rPr>
              <w:t>premios.</w:t>
            </w:r>
          </w:p>
        </w:tc>
      </w:tr>
    </w:tbl>
    <w:p w14:paraId="2B42990C" w14:textId="45851097" w:rsidR="007C2D35" w:rsidRDefault="007C2D35" w:rsidP="00060D6A"/>
    <w:p w14:paraId="1CDA5124" w14:textId="77777777" w:rsidR="003861C7" w:rsidRDefault="003861C7" w:rsidP="00060D6A"/>
    <w:p w14:paraId="55D17973" w14:textId="77777777" w:rsidR="003861C7" w:rsidRDefault="003861C7" w:rsidP="002B6CF6"/>
    <w:bookmarkStart w:id="11" w:name="_Toc41652515"/>
    <w:p w14:paraId="5C1D37B0" w14:textId="30EFDFF4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1664" behindDoc="0" locked="0" layoutInCell="1" allowOverlap="1" wp14:anchorId="45693DFB" wp14:editId="0F1590E9">
                <wp:simplePos x="0" y="0"/>
                <wp:positionH relativeFrom="margin">
                  <wp:posOffset>384810</wp:posOffset>
                </wp:positionH>
                <wp:positionV relativeFrom="paragraph">
                  <wp:posOffset>539115</wp:posOffset>
                </wp:positionV>
                <wp:extent cx="5890260" cy="850265"/>
                <wp:effectExtent l="0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50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B145C" w14:textId="7E1EE688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La aplicación está orientada a un público general y tendrá una interfaz intuitiva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3DFB" id="_x0000_s1044" type="#_x0000_t202" style="position:absolute;left:0;text-align:left;margin-left:30.3pt;margin-top:42.45pt;width:463.8pt;height:66.95pt;z-index:2517616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" filled="f" stroked="f">
                <v:textbox>
                  <w:txbxContent>
                    <w:p w14:paraId="1C4B145C" w14:textId="7E1EE688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La aplicación está orientada a un público general y tendrá una interfaz intuitiva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Características del usuario</w:t>
      </w:r>
      <w:bookmarkEnd w:id="11"/>
    </w:p>
    <w:p w14:paraId="42A50F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4D4B28D7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329D4830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7B48A34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2D7B73B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2C093B2" w14:textId="77777777" w:rsidR="00B5361C" w:rsidRDefault="00B5361C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67EE4C44" w14:textId="089D39D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Nuestro proyecto está orientado a la obtención de diferentes recompensas por la realización de distintos favores publicados por otros usuarios. Por ello la aplicación está destinada a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público general</w:t>
      </w:r>
      <w:r w:rsidRPr="00060D6A">
        <w:rPr>
          <w:rFonts w:cstheme="minorHAnsi"/>
          <w:color w:val="auto"/>
          <w:sz w:val="25"/>
          <w:szCs w:val="25"/>
        </w:rPr>
        <w:t>, en especial aquellas personas que puedan ofrecer parte de su tiempo para ayudar a otras personas, y a aquellas que necesitadas de tiempo por el exceso de actividades en su día a día.</w:t>
      </w:r>
    </w:p>
    <w:p w14:paraId="3BF0AF76" w14:textId="77777777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</w:p>
    <w:p w14:paraId="1B8804C8" w14:textId="1D09ADDA" w:rsidR="003B70F0" w:rsidRPr="00060D6A" w:rsidRDefault="003B70F0" w:rsidP="003B70F0">
      <w:pPr>
        <w:spacing w:line="240" w:lineRule="auto"/>
        <w:ind w:firstLine="360"/>
        <w:jc w:val="both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En un primer momento pude ser muy beneficioso desarrollarla en un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ámbito universitario </w:t>
      </w:r>
      <w:r w:rsidRPr="00060D6A">
        <w:rPr>
          <w:rFonts w:cstheme="minorHAnsi"/>
          <w:color w:val="auto"/>
          <w:sz w:val="25"/>
          <w:szCs w:val="25"/>
        </w:rPr>
        <w:t>donde abundan ambos tipos de usuarios prototípicos.</w:t>
      </w:r>
    </w:p>
    <w:p w14:paraId="4C2C2800" w14:textId="32157576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5075C71" w14:textId="7C4B0462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060D6A">
        <w:rPr>
          <w:rFonts w:cstheme="minorHAnsi"/>
          <w:color w:val="auto"/>
          <w:sz w:val="25"/>
          <w:szCs w:val="25"/>
        </w:rPr>
        <w:t xml:space="preserve">El manejo de la aplicación requerirá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nociones básicas</w:t>
      </w:r>
      <w:r w:rsidRPr="00060D6A">
        <w:rPr>
          <w:rFonts w:cstheme="minorHAnsi"/>
          <w:color w:val="auto"/>
          <w:sz w:val="25"/>
          <w:szCs w:val="25"/>
        </w:rPr>
        <w:t xml:space="preserve"> de uso de dispositivos electrónicos, pero, además, se desarrollará usando interfaces sencillas que no sean ningún obstáculo para cualquier tipo de colectivo no acostumbrado al uso de la tecnología.</w:t>
      </w:r>
    </w:p>
    <w:p w14:paraId="16725017" w14:textId="423B974A" w:rsidR="003B70F0" w:rsidRPr="00060D6A" w:rsidRDefault="003B70F0" w:rsidP="003B70F0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1BE421A0" w14:textId="267A6380" w:rsidR="003861C7" w:rsidRDefault="003861C7" w:rsidP="00AA3D76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14:paraId="52619D5E" w14:textId="77777777" w:rsidR="003861C7" w:rsidRDefault="003861C7" w:rsidP="003B70F0">
      <w:pPr>
        <w:spacing w:line="240" w:lineRule="auto"/>
        <w:ind w:firstLine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bookmarkStart w:id="12" w:name="_Toc41652516"/>
    <w:p w14:paraId="230BD27E" w14:textId="1C4DEAA2" w:rsidR="00AA3D76" w:rsidRDefault="00B5361C" w:rsidP="00AA3D7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3712" behindDoc="0" locked="0" layoutInCell="1" allowOverlap="1" wp14:anchorId="744E7E8C" wp14:editId="0ADF09BC">
                <wp:simplePos x="0" y="0"/>
                <wp:positionH relativeFrom="margin">
                  <wp:posOffset>490633</wp:posOffset>
                </wp:positionH>
                <wp:positionV relativeFrom="paragraph">
                  <wp:posOffset>446744</wp:posOffset>
                </wp:positionV>
                <wp:extent cx="5890260" cy="626745"/>
                <wp:effectExtent l="0" t="0" r="0" b="1905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626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0CC5D" w14:textId="383D67F5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Contamos con restricciones de tipo legal, técnicas y de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7E8C" id="_x0000_s1045" type="#_x0000_t202" style="position:absolute;left:0;text-align:left;margin-left:38.65pt;margin-top:35.2pt;width:463.8pt;height:49.35pt;z-index:2517637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" filled="f" stroked="f">
                <v:textbox>
                  <w:txbxContent>
                    <w:p w14:paraId="3730CC5D" w14:textId="383D67F5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Contamos con restricciones de tipo legal, técnicas y de proyecto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Restricciones</w:t>
      </w:r>
      <w:bookmarkEnd w:id="12"/>
    </w:p>
    <w:p w14:paraId="742F00F8" w14:textId="47AE2739" w:rsidR="00AA3D76" w:rsidRDefault="00AA3D76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7F238CFF" w14:textId="7FAD7D28" w:rsidR="003B0C98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3DA76E41" w14:textId="77777777" w:rsidR="003B0C98" w:rsidRPr="00AA3D76" w:rsidRDefault="003B0C98" w:rsidP="00AA3D76">
      <w:pPr>
        <w:spacing w:line="240" w:lineRule="auto"/>
        <w:ind w:firstLine="360"/>
        <w:jc w:val="both"/>
        <w:textAlignment w:val="baseline"/>
        <w:rPr>
          <w:rFonts w:ascii="Times New Roman" w:hAnsi="Times New Roman"/>
          <w:sz w:val="32"/>
        </w:rPr>
      </w:pPr>
    </w:p>
    <w:p w14:paraId="57DA82D4" w14:textId="5EDE43C8" w:rsidR="00060D6A" w:rsidRPr="002B6CF6" w:rsidRDefault="00060D6A" w:rsidP="002B6CF6"/>
    <w:p w14:paraId="66B6A8EF" w14:textId="03A569BB" w:rsidR="00060D6A" w:rsidRPr="002B6CF6" w:rsidRDefault="00060D6A" w:rsidP="00ED5A6D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ind w:left="1843" w:hanging="425"/>
        <w:rPr>
          <w:rFonts w:ascii="Times New Roman" w:hAnsi="Times New Roman"/>
          <w:b/>
          <w:i w:val="0"/>
          <w:sz w:val="32"/>
        </w:rPr>
      </w:pPr>
      <w:bookmarkStart w:id="13" w:name="_Toc41652517"/>
      <w:r w:rsidRPr="002B6CF6">
        <w:rPr>
          <w:rFonts w:ascii="Times New Roman" w:hAnsi="Times New Roman"/>
          <w:b/>
          <w:i w:val="0"/>
          <w:sz w:val="32"/>
        </w:rPr>
        <w:t>Restricciones legales</w:t>
      </w:r>
      <w:bookmarkEnd w:id="13"/>
    </w:p>
    <w:p w14:paraId="19C572C5" w14:textId="7E7C0262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5C647A8" w14:textId="61C5EB3C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8FA7F2F" w14:textId="6E97DC0F" w:rsidR="003861C7" w:rsidRDefault="003B70F0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Tras una consulta de carácter jurídico, supimos que es ilegal desarrollar una aplicación que acepte pagos a cambio de una moneda virtual con la intención de posteriormente retirar esta moneda virtual como dinero real. Es por ello por lo que ofrecemos la posibilidad de </w:t>
      </w:r>
      <w:r w:rsidR="003B0C98">
        <w:rPr>
          <w:rFonts w:cstheme="minorHAnsi"/>
          <w:color w:val="auto"/>
          <w:sz w:val="25"/>
          <w:szCs w:val="25"/>
        </w:rPr>
        <w:t>canjear</w:t>
      </w:r>
      <w:r w:rsidRPr="007C2D35">
        <w:rPr>
          <w:rFonts w:cstheme="minorHAnsi"/>
          <w:color w:val="auto"/>
          <w:sz w:val="25"/>
          <w:szCs w:val="25"/>
        </w:rPr>
        <w:t xml:space="preserve"> el dinero invertido mediante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premios y regalos</w:t>
      </w:r>
      <w:r w:rsidRPr="007C2D35">
        <w:rPr>
          <w:rFonts w:cstheme="minorHAnsi"/>
          <w:color w:val="auto"/>
          <w:sz w:val="25"/>
          <w:szCs w:val="25"/>
        </w:rPr>
        <w:t>.</w:t>
      </w:r>
      <w:r w:rsidR="003B0C98">
        <w:rPr>
          <w:rFonts w:cstheme="minorHAnsi"/>
          <w:color w:val="auto"/>
          <w:sz w:val="25"/>
          <w:szCs w:val="25"/>
        </w:rPr>
        <w:t xml:space="preserve"> Además, contamos con dos documentos que hemos elaborado y se encuentran en la carpeta de </w:t>
      </w:r>
      <w:hyperlink r:id="rId10" w:history="1">
        <w:r w:rsidR="003B0C98" w:rsidRPr="00E15129">
          <w:rPr>
            <w:rStyle w:val="Hipervnculo"/>
            <w:rFonts w:cstheme="minorHAnsi"/>
            <w:sz w:val="25"/>
            <w:szCs w:val="25"/>
          </w:rPr>
          <w:t>Documentos legales</w:t>
        </w:r>
      </w:hyperlink>
      <w:r w:rsidR="003B0C98">
        <w:rPr>
          <w:rFonts w:cstheme="minorHAnsi"/>
          <w:color w:val="auto"/>
          <w:sz w:val="25"/>
          <w:szCs w:val="25"/>
        </w:rPr>
        <w:t>.</w:t>
      </w:r>
    </w:p>
    <w:p w14:paraId="47C98C71" w14:textId="41A939BB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41894A0" w14:textId="59B24054" w:rsidR="003B0C98" w:rsidRDefault="003B0C98" w:rsidP="003B0C98">
      <w:pPr>
        <w:spacing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Los dos archivos son la </w:t>
      </w:r>
      <w:hyperlink r:id="rId11" w:history="1">
        <w:r w:rsidRPr="003B0C98">
          <w:rPr>
            <w:rStyle w:val="Hipervnculo"/>
            <w:rFonts w:cstheme="minorHAnsi"/>
            <w:sz w:val="25"/>
            <w:szCs w:val="25"/>
          </w:rPr>
          <w:t>Política de Privacidad</w:t>
        </w:r>
      </w:hyperlink>
      <w:r>
        <w:rPr>
          <w:rFonts w:cstheme="minorHAnsi"/>
          <w:color w:val="auto"/>
          <w:sz w:val="25"/>
          <w:szCs w:val="25"/>
        </w:rPr>
        <w:t xml:space="preserve"> y los </w:t>
      </w:r>
      <w:hyperlink r:id="rId12" w:history="1">
        <w:r w:rsidRPr="003B0C98">
          <w:rPr>
            <w:rStyle w:val="Hipervnculo"/>
            <w:rFonts w:cstheme="minorHAnsi"/>
            <w:sz w:val="25"/>
            <w:szCs w:val="25"/>
          </w:rPr>
          <w:t>Términos y Condiciones</w:t>
        </w:r>
      </w:hyperlink>
      <w:r>
        <w:rPr>
          <w:rFonts w:cstheme="minorHAnsi"/>
          <w:color w:val="auto"/>
          <w:sz w:val="25"/>
          <w:szCs w:val="25"/>
        </w:rPr>
        <w:t>.</w:t>
      </w:r>
    </w:p>
    <w:p w14:paraId="38DFABD5" w14:textId="068D9251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32CED9" w14:textId="4A1D0F57" w:rsidR="003B0C98" w:rsidRDefault="003B0C98" w:rsidP="003861C7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7C92A7" w14:textId="0C538017" w:rsidR="003B70F0" w:rsidRPr="00060D6A" w:rsidRDefault="003B70F0" w:rsidP="003B70F0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06DC815" w14:textId="5F7E9980" w:rsidR="00060D6A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4" w:name="_Toc41652518"/>
      <w:r w:rsidRPr="002B6CF6">
        <w:rPr>
          <w:rFonts w:ascii="Times New Roman" w:hAnsi="Times New Roman"/>
          <w:b/>
          <w:i w:val="0"/>
          <w:sz w:val="32"/>
        </w:rPr>
        <w:t>Restricciones técnicas</w:t>
      </w:r>
      <w:bookmarkEnd w:id="14"/>
    </w:p>
    <w:p w14:paraId="3029D0A6" w14:textId="2AA5182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FB76E4" w14:textId="17B1C6DA" w:rsidR="002B6CF6" w:rsidRDefault="002B6CF6" w:rsidP="002B6CF6">
      <w:pPr>
        <w:pStyle w:val="Prrafodelista"/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A7C3BFB" w14:textId="581E804C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Nuestra aplicación está destinada a usuarios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Android</w:t>
      </w:r>
      <w:r w:rsidRPr="007C2D35">
        <w:rPr>
          <w:rFonts w:cstheme="minorHAnsi"/>
          <w:color w:val="auto"/>
          <w:sz w:val="25"/>
          <w:szCs w:val="25"/>
        </w:rPr>
        <w:t>, aunque no descartamos una versión iOS y otra de escritorio para el futuro.</w:t>
      </w:r>
    </w:p>
    <w:p w14:paraId="21DB8937" w14:textId="097AEA10" w:rsidR="003B70F0" w:rsidRPr="007C2D35" w:rsidRDefault="003B70F0" w:rsidP="00A44210">
      <w:pPr>
        <w:pStyle w:val="Prrafodelista"/>
        <w:numPr>
          <w:ilvl w:val="0"/>
          <w:numId w:val="6"/>
        </w:numPr>
        <w:spacing w:line="240" w:lineRule="auto"/>
        <w:ind w:left="709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La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7C2D35">
        <w:rPr>
          <w:rFonts w:cstheme="minorHAnsi"/>
          <w:color w:val="auto"/>
          <w:sz w:val="25"/>
          <w:szCs w:val="25"/>
        </w:rPr>
        <w:t xml:space="preserve"> debe soportar el acceso de una cantidad considerable de dispositivos que accedan a la aplicación de manera simultánea.</w:t>
      </w:r>
    </w:p>
    <w:p w14:paraId="454B58AC" w14:textId="3DBE7FF9" w:rsidR="00060D6A" w:rsidRDefault="00060D6A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0C97A65E" w14:textId="1BC8ADDA" w:rsidR="002B6CF6" w:rsidRPr="00060D6A" w:rsidRDefault="002B6CF6" w:rsidP="00060D6A">
      <w:pPr>
        <w:spacing w:line="240" w:lineRule="auto"/>
        <w:jc w:val="both"/>
        <w:rPr>
          <w:rFonts w:cstheme="minorHAnsi"/>
          <w:color w:val="auto"/>
          <w:sz w:val="26"/>
          <w:szCs w:val="26"/>
        </w:rPr>
      </w:pPr>
    </w:p>
    <w:p w14:paraId="7E2BD46D" w14:textId="199FC241" w:rsidR="003B70F0" w:rsidRPr="002B6CF6" w:rsidRDefault="00060D6A" w:rsidP="002B6CF6">
      <w:pPr>
        <w:pStyle w:val="Ttulo3"/>
        <w:numPr>
          <w:ilvl w:val="2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15" w:name="_Toc41652519"/>
      <w:r w:rsidRPr="002B6CF6">
        <w:rPr>
          <w:rFonts w:ascii="Times New Roman" w:hAnsi="Times New Roman"/>
          <w:b/>
          <w:i w:val="0"/>
          <w:sz w:val="32"/>
        </w:rPr>
        <w:t>Restricciones de proyecto</w:t>
      </w:r>
      <w:bookmarkEnd w:id="15"/>
    </w:p>
    <w:p w14:paraId="38D6861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2579181" w14:textId="77777777" w:rsidR="002B6CF6" w:rsidRDefault="002B6CF6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A773622" w14:textId="409FBDFE" w:rsidR="002B6CF6" w:rsidRDefault="00060D6A" w:rsidP="00D74AE8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Nuestra</w:t>
      </w:r>
      <w:r w:rsidR="003B70F0" w:rsidRPr="007C2D35">
        <w:rPr>
          <w:rFonts w:cstheme="minorHAnsi"/>
          <w:color w:val="auto"/>
          <w:sz w:val="25"/>
          <w:szCs w:val="25"/>
        </w:rPr>
        <w:t xml:space="preserve"> aplicación deberá ser accesible para cualquier persona por lo que debe tener una </w:t>
      </w:r>
      <w:r w:rsidR="003B70F0" w:rsidRPr="00AA7898">
        <w:rPr>
          <w:rFonts w:cstheme="minorHAnsi"/>
          <w:b/>
          <w:color w:val="A4063E" w:themeColor="accent6"/>
          <w:sz w:val="25"/>
          <w:szCs w:val="25"/>
        </w:rPr>
        <w:t>interfaz intuitiva</w:t>
      </w:r>
      <w:r w:rsidR="003B70F0" w:rsidRPr="007C2D35">
        <w:rPr>
          <w:rFonts w:cstheme="minorHAnsi"/>
          <w:color w:val="auto"/>
          <w:sz w:val="25"/>
          <w:szCs w:val="25"/>
        </w:rPr>
        <w:t>.</w:t>
      </w:r>
    </w:p>
    <w:p w14:paraId="4B489223" w14:textId="77777777" w:rsidR="00D74AE8" w:rsidRPr="00D74AE8" w:rsidRDefault="00D74AE8" w:rsidP="00D74AE8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bookmarkStart w:id="16" w:name="_Toc41652520"/>
    <w:p w14:paraId="716D8E77" w14:textId="10D4BAF7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w:lastRenderedPageBreak/>
        <mc:AlternateContent>
          <mc:Choice Requires="wps">
            <w:drawing>
              <wp:anchor distT="91440" distB="91440" distL="114300" distR="114300" simplePos="0" relativeHeight="251765760" behindDoc="0" locked="0" layoutInCell="1" allowOverlap="1" wp14:anchorId="72C9D2E0" wp14:editId="663C1838">
                <wp:simplePos x="0" y="0"/>
                <wp:positionH relativeFrom="margin">
                  <wp:posOffset>437515</wp:posOffset>
                </wp:positionH>
                <wp:positionV relativeFrom="paragraph">
                  <wp:posOffset>470535</wp:posOffset>
                </wp:positionV>
                <wp:extent cx="5890260" cy="839470"/>
                <wp:effectExtent l="0" t="0" r="0" b="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123E2" w14:textId="35A421A4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Se lanzará para Android y el usuario deberá tener conexión a Internet para usar la aplicación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D2E0" id="_x0000_s1046" type="#_x0000_t202" style="position:absolute;left:0;text-align:left;margin-left:34.45pt;margin-top:37.05pt;width:463.8pt;height:66.1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" filled="f" stroked="f">
                <v:textbox>
                  <w:txbxContent>
                    <w:p w14:paraId="118123E2" w14:textId="35A421A4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Se lanzará para Android y el usuario deberá tener conexión a Internet para usar la aplicación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Supuestos y dependencias</w:t>
      </w:r>
      <w:bookmarkEnd w:id="16"/>
    </w:p>
    <w:p w14:paraId="12FF6059" w14:textId="15B4AAF6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>Algunos factores que pueden afectar los requerimientos del sistema son entre otros: agregar nuevas funcionalidades a las ya existentes o la utilización de un lenguaje de programación distinto a Java para la realización de los futuros requerimientos.</w:t>
      </w:r>
    </w:p>
    <w:p w14:paraId="6A1FE635" w14:textId="74CA79D4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4CF8214" w14:textId="2EC41C1C" w:rsidR="003B70F0" w:rsidRPr="007C2D35" w:rsidRDefault="003B70F0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El usuario deberá tener un dispositivo con sistema operativo de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Android </w:t>
      </w:r>
      <w:proofErr w:type="spellStart"/>
      <w:r w:rsidRPr="00AA7898">
        <w:rPr>
          <w:rFonts w:cstheme="minorHAnsi"/>
          <w:b/>
          <w:color w:val="A4063E" w:themeColor="accent6"/>
          <w:sz w:val="25"/>
          <w:szCs w:val="25"/>
        </w:rPr>
        <w:t>Lollipop</w:t>
      </w:r>
      <w:proofErr w:type="spellEnd"/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3B0C98">
        <w:rPr>
          <w:rFonts w:cstheme="minorHAnsi"/>
          <w:b/>
          <w:color w:val="A4063E" w:themeColor="accent6"/>
          <w:sz w:val="25"/>
          <w:szCs w:val="25"/>
        </w:rPr>
        <w:t>9</w:t>
      </w:r>
      <w:r w:rsidRPr="00AA7898">
        <w:rPr>
          <w:rFonts w:cstheme="minorHAnsi"/>
          <w:b/>
          <w:color w:val="A4063E" w:themeColor="accent6"/>
          <w:sz w:val="25"/>
          <w:szCs w:val="25"/>
        </w:rPr>
        <w:t xml:space="preserve">.0 </w:t>
      </w:r>
      <w:r w:rsidRPr="007C2D35">
        <w:rPr>
          <w:rFonts w:cstheme="minorHAnsi"/>
          <w:color w:val="auto"/>
          <w:sz w:val="25"/>
          <w:szCs w:val="25"/>
        </w:rPr>
        <w:t xml:space="preserve">o posterior con los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servicios de Google</w:t>
      </w:r>
      <w:r w:rsidRPr="007C2D35">
        <w:rPr>
          <w:rFonts w:cstheme="minorHAnsi"/>
          <w:color w:val="auto"/>
          <w:sz w:val="25"/>
          <w:szCs w:val="25"/>
        </w:rPr>
        <w:t>. También se va a necesitar conexión con internet y que el usuario tenga instalada una versión suficientemente actualizada de Google Maps.</w:t>
      </w:r>
    </w:p>
    <w:p w14:paraId="28228240" w14:textId="20396AF0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41DEC2" w14:textId="77777777" w:rsidR="003B0C98" w:rsidRDefault="003B0C98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C47AEA" w14:textId="55F70B4E" w:rsidR="003B70F0" w:rsidRPr="00237A27" w:rsidRDefault="003B70F0" w:rsidP="003B70F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bookmarkStart w:id="17" w:name="_Toc41652521"/>
    <w:p w14:paraId="66AC17FB" w14:textId="4BF2C512" w:rsidR="003B70F0" w:rsidRPr="00D577FC" w:rsidRDefault="00B5361C" w:rsidP="002B6CF6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67808" behindDoc="0" locked="0" layoutInCell="1" allowOverlap="1" wp14:anchorId="71B7EE9A" wp14:editId="72D9EE02">
                <wp:simplePos x="0" y="0"/>
                <wp:positionH relativeFrom="margin">
                  <wp:posOffset>441059</wp:posOffset>
                </wp:positionH>
                <wp:positionV relativeFrom="paragraph">
                  <wp:posOffset>483825</wp:posOffset>
                </wp:positionV>
                <wp:extent cx="5890260" cy="839470"/>
                <wp:effectExtent l="0" t="0" r="0" b="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394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8194F" w14:textId="233073A1" w:rsidR="006B3576" w:rsidRDefault="006B3576" w:rsidP="00B5361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un futuro exploraremos el lanzamiento de la app a otros sistemas operativos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7EE9A" id="_x0000_s1047" type="#_x0000_t202" style="position:absolute;left:0;text-align:left;margin-left:34.75pt;margin-top:38.1pt;width:463.8pt;height:66.1pt;z-index:2517678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" filled="f" stroked="f">
                <v:textbox>
                  <w:txbxContent>
                    <w:p w14:paraId="5F18194F" w14:textId="233073A1" w:rsidR="006B3576" w:rsidRDefault="006B3576" w:rsidP="00B5361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un futuro exploraremos el lanzamiento de la app a otros sistemas operativos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70F0" w:rsidRPr="00D577FC">
        <w:rPr>
          <w:rFonts w:ascii="Times New Roman" w:hAnsi="Times New Roman"/>
          <w:color w:val="FFFFFF" w:themeColor="background1"/>
          <w:sz w:val="32"/>
        </w:rPr>
        <w:t>Requisitos futuros</w:t>
      </w:r>
      <w:bookmarkEnd w:id="17"/>
    </w:p>
    <w:p w14:paraId="22E9D1FE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FF54A5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8690CEA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AB52D2F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2874E02" w14:textId="77777777" w:rsidR="00B5361C" w:rsidRDefault="00B5361C" w:rsidP="007C2D35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4EC9D86" w14:textId="77777777" w:rsidR="00B5361C" w:rsidRDefault="00B5361C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F90060C" w14:textId="6439A59E" w:rsidR="003B70F0" w:rsidRDefault="003B70F0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7C2D35">
        <w:rPr>
          <w:rFonts w:cstheme="minorHAnsi"/>
          <w:color w:val="auto"/>
          <w:sz w:val="25"/>
          <w:szCs w:val="25"/>
        </w:rPr>
        <w:t xml:space="preserve">En un futuro se nos podría demandar la ampliación de las funcionalidades de la </w:t>
      </w:r>
      <w:r w:rsidR="00060D6A" w:rsidRPr="007C2D35">
        <w:rPr>
          <w:rFonts w:cstheme="minorHAnsi"/>
          <w:color w:val="auto"/>
          <w:sz w:val="25"/>
          <w:szCs w:val="25"/>
        </w:rPr>
        <w:t>aplicación,</w:t>
      </w:r>
      <w:r w:rsidRPr="007C2D35">
        <w:rPr>
          <w:rFonts w:cstheme="minorHAnsi"/>
          <w:color w:val="auto"/>
          <w:sz w:val="25"/>
          <w:szCs w:val="25"/>
        </w:rPr>
        <w:t xml:space="preserve"> pero más a corto plazo sería preferible centrarse en poder lanzar la aplicación para </w:t>
      </w:r>
      <w:r w:rsidRPr="00AA7898">
        <w:rPr>
          <w:rFonts w:cstheme="minorHAnsi"/>
          <w:b/>
          <w:color w:val="A4063E" w:themeColor="accent6"/>
          <w:sz w:val="25"/>
          <w:szCs w:val="25"/>
        </w:rPr>
        <w:t>otros sistemas operativos</w:t>
      </w:r>
      <w:r w:rsidRPr="007C2D35">
        <w:rPr>
          <w:rFonts w:cstheme="minorHAnsi"/>
          <w:color w:val="auto"/>
          <w:sz w:val="25"/>
          <w:szCs w:val="25"/>
        </w:rPr>
        <w:t>.</w:t>
      </w:r>
    </w:p>
    <w:p w14:paraId="11A19A63" w14:textId="26632E08" w:rsidR="003861C7" w:rsidRDefault="003861C7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485F4475" w14:textId="08E5670A" w:rsidR="0032275C" w:rsidRDefault="0032275C" w:rsidP="00D74AE8">
      <w:pPr>
        <w:spacing w:line="240" w:lineRule="auto"/>
        <w:jc w:val="both"/>
        <w:textAlignment w:val="baseline"/>
        <w:rPr>
          <w:rFonts w:cstheme="minorHAnsi"/>
          <w:color w:val="auto"/>
          <w:sz w:val="26"/>
          <w:szCs w:val="26"/>
        </w:rPr>
      </w:pPr>
    </w:p>
    <w:p w14:paraId="58EFEED8" w14:textId="28D93F87" w:rsidR="000A1B6F" w:rsidRPr="000A1B6F" w:rsidRDefault="000A1B6F" w:rsidP="000A1B6F">
      <w:pPr>
        <w:pStyle w:val="Ttulo2"/>
        <w:numPr>
          <w:ilvl w:val="1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18" w:name="_Toc41652522"/>
      <w:r w:rsidRPr="000A1B6F">
        <w:rPr>
          <w:rFonts w:ascii="Times New Roman" w:hAnsi="Times New Roman"/>
          <w:color w:val="FFFFFF" w:themeColor="background1"/>
          <w:sz w:val="32"/>
        </w:rPr>
        <w:t>Lista de cambios</w:t>
      </w:r>
      <w:bookmarkEnd w:id="18"/>
    </w:p>
    <w:p w14:paraId="6E67A86A" w14:textId="062A9814" w:rsidR="000A1B6F" w:rsidRDefault="000A1B6F" w:rsidP="00D74AE8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Con motivo de reflejar de una manera fiel el proyecto que se va a llevar a cabo definitivamente, se han introducido algunos </w:t>
      </w:r>
      <w:r w:rsidRPr="007A3AB5">
        <w:rPr>
          <w:rFonts w:cstheme="minorHAnsi"/>
          <w:b/>
          <w:color w:val="A4063E" w:themeColor="accent6"/>
          <w:sz w:val="25"/>
          <w:szCs w:val="25"/>
        </w:rPr>
        <w:t>cambios en la documentación</w:t>
      </w:r>
      <w:r w:rsidR="00D74AE8">
        <w:rPr>
          <w:rFonts w:cstheme="minorHAnsi"/>
          <w:color w:val="auto"/>
          <w:sz w:val="25"/>
          <w:szCs w:val="25"/>
        </w:rPr>
        <w:t xml:space="preserve"> de la aplicación. </w:t>
      </w:r>
    </w:p>
    <w:p w14:paraId="0076BD64" w14:textId="77777777" w:rsidR="003B0C98" w:rsidRDefault="003B0C98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34C7651" w14:textId="74607479" w:rsidR="000A1B6F" w:rsidRDefault="000A1B6F" w:rsidP="003861C7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>Por un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llevado cambios conceptuales de la aplicación (tipos de usuarios, tipos de favores) los cuales se reflejan a lo largo de la documentación principalmente en la eliminación de referencias a administradores y usuario empresa. Por otro lado</w:t>
      </w:r>
      <w:r w:rsidR="003B0C98">
        <w:rPr>
          <w:rFonts w:cstheme="minorHAnsi"/>
          <w:color w:val="auto"/>
          <w:sz w:val="25"/>
          <w:szCs w:val="25"/>
        </w:rPr>
        <w:t>,</w:t>
      </w:r>
      <w:r>
        <w:rPr>
          <w:rFonts w:cstheme="minorHAnsi"/>
          <w:color w:val="auto"/>
          <w:sz w:val="25"/>
          <w:szCs w:val="25"/>
        </w:rPr>
        <w:t xml:space="preserve"> se han hecho cambios de las funcionalidades de la aplicación y su interfaz gráfica, razón por la cual se ven principalmente plasmados en la sección 3 de este documento.</w:t>
      </w:r>
    </w:p>
    <w:p w14:paraId="2026EB9D" w14:textId="5F5CA4A4" w:rsidR="000A1B6F" w:rsidRDefault="000A1B6F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025101B" w14:textId="77777777" w:rsidR="003B0C98" w:rsidRDefault="003B0C98" w:rsidP="000A1B6F">
      <w:pPr>
        <w:spacing w:line="240" w:lineRule="auto"/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2705DDE7" w14:textId="42C62DFE" w:rsidR="003B0C98" w:rsidRPr="00D74AE8" w:rsidRDefault="000A1B6F" w:rsidP="00D74AE8">
      <w:pPr>
        <w:ind w:firstLine="360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lastRenderedPageBreak/>
        <w:t xml:space="preserve"> La siguiente tabla recoge los cambios más importantes y significativos para el seguimiento del proyecto:</w:t>
      </w:r>
    </w:p>
    <w:p w14:paraId="6F5C7AD0" w14:textId="22E52F94" w:rsidR="003B0C98" w:rsidRDefault="003B0C98">
      <w:pPr>
        <w:spacing w:after="200"/>
      </w:pPr>
    </w:p>
    <w:tbl>
      <w:tblPr>
        <w:tblStyle w:val="Tablaconcuadrcula4-nfasis6"/>
        <w:tblW w:w="9999" w:type="dxa"/>
        <w:tblLook w:val="04A0" w:firstRow="1" w:lastRow="0" w:firstColumn="1" w:lastColumn="0" w:noHBand="0" w:noVBand="1"/>
      </w:tblPr>
      <w:tblGrid>
        <w:gridCol w:w="2499"/>
        <w:gridCol w:w="237"/>
        <w:gridCol w:w="7263"/>
      </w:tblGrid>
      <w:tr w:rsidR="003B0C98" w14:paraId="446A3B13" w14:textId="77777777" w:rsidTr="00895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9" w:type="dxa"/>
            <w:vAlign w:val="center"/>
          </w:tcPr>
          <w:p w14:paraId="05E2CC7B" w14:textId="77777777" w:rsidR="003B0C98" w:rsidRPr="007A3AB5" w:rsidRDefault="003B0C98" w:rsidP="00895DD0">
            <w:pPr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Ámbito del cambio</w:t>
            </w:r>
          </w:p>
        </w:tc>
        <w:tc>
          <w:tcPr>
            <w:tcW w:w="237" w:type="dxa"/>
            <w:vAlign w:val="center"/>
          </w:tcPr>
          <w:p w14:paraId="740533C5" w14:textId="42139FB5" w:rsidR="003B0C98" w:rsidRPr="007A3AB5" w:rsidRDefault="003B0C98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06A00847" w14:textId="3EE1D696" w:rsidR="003B0C98" w:rsidRPr="007A3AB5" w:rsidRDefault="00895DD0" w:rsidP="00895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 xml:space="preserve">         </w:t>
            </w:r>
            <w:r w:rsidR="003B0C98" w:rsidRPr="003B0C98">
              <w:rPr>
                <w:rFonts w:cstheme="minorHAnsi"/>
                <w:color w:val="auto"/>
                <w:sz w:val="24"/>
                <w:szCs w:val="26"/>
              </w:rPr>
              <w:t>Cambio</w:t>
            </w:r>
          </w:p>
        </w:tc>
      </w:tr>
      <w:tr w:rsidR="003B0C98" w14:paraId="4A779C5E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3A6912FB" w14:textId="77777777" w:rsidR="003B0C98" w:rsidRPr="007C2D35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Usuarios</w:t>
            </w:r>
          </w:p>
        </w:tc>
        <w:tc>
          <w:tcPr>
            <w:tcW w:w="7263" w:type="dxa"/>
            <w:vAlign w:val="center"/>
          </w:tcPr>
          <w:p w14:paraId="56DBD498" w14:textId="6458F7FE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Administrador eliminado y sus funciones asociadas: banear, etc.</w:t>
            </w:r>
          </w:p>
        </w:tc>
      </w:tr>
      <w:tr w:rsidR="006B3EB6" w14:paraId="219B73CA" w14:textId="77777777" w:rsidTr="00D74AE8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78FD57D7" w14:textId="77777777" w:rsidR="006B3EB6" w:rsidRDefault="006B3EB6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2A1FD0D6" w14:textId="48E4DEC5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Pantalla de configuración reducida (se mantienen cerrar sesión y modificar perfil)</w:t>
            </w:r>
          </w:p>
        </w:tc>
      </w:tr>
      <w:tr w:rsidR="003B0C98" w14:paraId="14306D44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5C7FB2B3" w14:textId="77777777" w:rsidR="003B0C98" w:rsidRDefault="003B0C98" w:rsidP="00895DD0">
            <w:pPr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29F76D7F" w14:textId="591AED2C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Solo hay un tipo de usuario: persona (se elimina empresa)</w:t>
            </w:r>
          </w:p>
        </w:tc>
      </w:tr>
      <w:tr w:rsidR="003B0C98" w14:paraId="1FE98225" w14:textId="77777777" w:rsidTr="00D74AE8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69B6911F" w14:textId="77777777" w:rsidR="003B0C98" w:rsidRPr="00002F74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Favores</w:t>
            </w:r>
          </w:p>
        </w:tc>
        <w:tc>
          <w:tcPr>
            <w:tcW w:w="7263" w:type="dxa"/>
            <w:vAlign w:val="center"/>
          </w:tcPr>
          <w:p w14:paraId="043FD560" w14:textId="0791E052" w:rsidR="003B0C98" w:rsidRPr="00893508" w:rsidRDefault="003B0C98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Eliminado e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l tipo de favor: favor múltiple</w:t>
            </w:r>
          </w:p>
        </w:tc>
      </w:tr>
      <w:tr w:rsidR="003B0C98" w14:paraId="09D11370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528912D4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6FA436A4" w14:textId="41F6F286" w:rsidR="003B0C98" w:rsidRPr="00893508" w:rsidRDefault="003B0C98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la opción de negociar grollies</w:t>
            </w:r>
          </w:p>
        </w:tc>
      </w:tr>
      <w:tr w:rsidR="006B3EB6" w14:paraId="1164F2E6" w14:textId="77777777" w:rsidTr="00D74AE8">
        <w:trPr>
          <w:trHeight w:val="8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5C153684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34D95A2B" w14:textId="6B87A0C6" w:rsidR="006B3EB6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“Lugar de realización”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eliminado y solo se mantiene el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“Lugar de entrega”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antallas de favores).</w:t>
            </w:r>
          </w:p>
        </w:tc>
      </w:tr>
      <w:tr w:rsidR="006B3EB6" w14:paraId="52621926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1BA7A6A3" w14:textId="77777777" w:rsidR="006B3EB6" w:rsidRDefault="006B3EB6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09B07AC2" w14:textId="479E1CC2" w:rsidR="006B3EB6" w:rsidRPr="00893508" w:rsidRDefault="006B3EB6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Una única foto por favor </w:t>
            </w:r>
          </w:p>
        </w:tc>
      </w:tr>
      <w:tr w:rsidR="003B0C98" w14:paraId="0C342E45" w14:textId="77777777" w:rsidTr="000818E9">
        <w:trPr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2FBED913" w14:textId="77777777" w:rsidR="003B0C98" w:rsidRDefault="003B0C98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479A7981" w14:textId="61212E60" w:rsidR="003B0C98" w:rsidRPr="00893508" w:rsidRDefault="006B3EB6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Pestaña de “f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 a realizar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” incluida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(pantalla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F</w:t>
            </w:r>
            <w:r w:rsidR="003B0C98" w:rsidRPr="00893508">
              <w:rPr>
                <w:rFonts w:cstheme="minorHAnsi"/>
                <w:bCs/>
                <w:color w:val="auto"/>
                <w:sz w:val="24"/>
                <w:szCs w:val="26"/>
              </w:rPr>
              <w:t>avores).</w:t>
            </w:r>
          </w:p>
        </w:tc>
      </w:tr>
      <w:tr w:rsidR="00895DD0" w14:paraId="72F26969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Align w:val="center"/>
          </w:tcPr>
          <w:p w14:paraId="7ED46804" w14:textId="48A374EA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 w:rsidRPr="006B3EB6">
              <w:rPr>
                <w:rFonts w:cstheme="minorHAnsi"/>
                <w:color w:val="auto"/>
                <w:sz w:val="24"/>
                <w:szCs w:val="26"/>
              </w:rPr>
              <w:t>Buscador y geolocalizador</w:t>
            </w:r>
          </w:p>
        </w:tc>
        <w:tc>
          <w:tcPr>
            <w:tcW w:w="7263" w:type="dxa"/>
            <w:vAlign w:val="center"/>
          </w:tcPr>
          <w:p w14:paraId="35A76C4C" w14:textId="41C906C1" w:rsidR="00895DD0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elimina la posibilidad de buscar un favor por nombre y de filtrar por distancia mínima y recompensa máxima.</w:t>
            </w:r>
          </w:p>
        </w:tc>
      </w:tr>
      <w:tr w:rsidR="00895DD0" w14:paraId="62562C6D" w14:textId="77777777" w:rsidTr="00D74AE8">
        <w:trPr>
          <w:trHeight w:val="8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shd w:val="clear" w:color="auto" w:fill="auto"/>
            <w:vAlign w:val="center"/>
          </w:tcPr>
          <w:p w14:paraId="0E1DC24F" w14:textId="5814FA78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Compras y premios</w:t>
            </w:r>
          </w:p>
        </w:tc>
        <w:tc>
          <w:tcPr>
            <w:tcW w:w="7263" w:type="dxa"/>
            <w:shd w:val="clear" w:color="auto" w:fill="auto"/>
            <w:vAlign w:val="center"/>
          </w:tcPr>
          <w:p w14:paraId="26B3FF4E" w14:textId="37D9BE10" w:rsidR="00895DD0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Al pulsar en regalo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se le pregunta al usuario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dirección (pantalla tienda/regalos).</w:t>
            </w:r>
          </w:p>
        </w:tc>
      </w:tr>
      <w:tr w:rsidR="00895DD0" w14:paraId="6DC29DB7" w14:textId="77777777" w:rsidTr="00D7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 w:val="restart"/>
            <w:vAlign w:val="center"/>
          </w:tcPr>
          <w:p w14:paraId="5C3276BE" w14:textId="0D7908AE" w:rsidR="00895DD0" w:rsidRPr="007C2D35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  <w:r>
              <w:rPr>
                <w:rFonts w:cstheme="minorHAnsi"/>
                <w:color w:val="auto"/>
                <w:sz w:val="24"/>
                <w:szCs w:val="26"/>
              </w:rPr>
              <w:t>Aplicación</w:t>
            </w:r>
          </w:p>
        </w:tc>
        <w:tc>
          <w:tcPr>
            <w:tcW w:w="7263" w:type="dxa"/>
            <w:vAlign w:val="center"/>
          </w:tcPr>
          <w:p w14:paraId="5F4178C2" w14:textId="3B3667FC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Eliminadas las opciones cambiar email, cambiar idioma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conectarse a Facebook.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</w:p>
        </w:tc>
      </w:tr>
      <w:tr w:rsidR="00895DD0" w14:paraId="545E6B5E" w14:textId="77777777" w:rsidTr="00D74AE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26ADB25D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70A06563" w14:textId="294F220E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El registro se realiza tras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leer normas de uso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y la política de privacidad.</w:t>
            </w:r>
          </w:p>
        </w:tc>
      </w:tr>
      <w:tr w:rsidR="00895DD0" w14:paraId="7A783C36" w14:textId="77777777" w:rsidTr="00081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4549DE4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3DE0F733" w14:textId="5105B513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Email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eliminado completamente</w:t>
            </w:r>
          </w:p>
        </w:tc>
      </w:tr>
      <w:tr w:rsidR="00895DD0" w14:paraId="5525B237" w14:textId="77777777" w:rsidTr="00D74AE8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shd w:val="clear" w:color="auto" w:fill="FCBDD3" w:themeFill="accent6" w:themeFillTint="33"/>
            <w:vAlign w:val="center"/>
          </w:tcPr>
          <w:p w14:paraId="71AAD7E7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shd w:val="clear" w:color="auto" w:fill="auto"/>
            <w:vAlign w:val="center"/>
          </w:tcPr>
          <w:p w14:paraId="4229B586" w14:textId="184C463C" w:rsidR="00895DD0" w:rsidRPr="00893508" w:rsidRDefault="00895DD0" w:rsidP="00895D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Doble-tick de confirmación y fecha eliminados en mensajes (pantalla de 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M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ensajes/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C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hat).</w:t>
            </w:r>
          </w:p>
        </w:tc>
      </w:tr>
      <w:tr w:rsidR="00895DD0" w14:paraId="4E63D87F" w14:textId="77777777" w:rsidTr="00D74A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6" w:type="dxa"/>
            <w:gridSpan w:val="2"/>
            <w:vMerge/>
            <w:vAlign w:val="center"/>
          </w:tcPr>
          <w:p w14:paraId="2232CE56" w14:textId="77777777" w:rsidR="00895DD0" w:rsidRDefault="00895DD0" w:rsidP="00895DD0">
            <w:pPr>
              <w:textAlignment w:val="baseline"/>
              <w:rPr>
                <w:rFonts w:cstheme="minorHAnsi"/>
                <w:color w:val="auto"/>
                <w:sz w:val="24"/>
                <w:szCs w:val="26"/>
              </w:rPr>
            </w:pPr>
          </w:p>
        </w:tc>
        <w:tc>
          <w:tcPr>
            <w:tcW w:w="7263" w:type="dxa"/>
            <w:vAlign w:val="center"/>
          </w:tcPr>
          <w:p w14:paraId="1222715E" w14:textId="13274906" w:rsidR="00895DD0" w:rsidRPr="00893508" w:rsidRDefault="00895DD0" w:rsidP="00895D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auto"/>
                <w:sz w:val="24"/>
                <w:szCs w:val="26"/>
              </w:rPr>
            </w:pPr>
            <w:r>
              <w:rPr>
                <w:rFonts w:cstheme="minorHAnsi"/>
                <w:bCs/>
                <w:color w:val="auto"/>
                <w:sz w:val="24"/>
                <w:szCs w:val="26"/>
              </w:rPr>
              <w:t>Se mantienen los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emoticonos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pero se elimina la posibilidad de enviar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 xml:space="preserve"> mensajes de audio y adjuntar fotos (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>P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antalla</w:t>
            </w:r>
            <w:r>
              <w:rPr>
                <w:rFonts w:cstheme="minorHAnsi"/>
                <w:bCs/>
                <w:color w:val="auto"/>
                <w:sz w:val="24"/>
                <w:szCs w:val="26"/>
              </w:rPr>
              <w:t xml:space="preserve"> </w:t>
            </w:r>
            <w:r w:rsidRPr="00893508">
              <w:rPr>
                <w:rFonts w:cstheme="minorHAnsi"/>
                <w:bCs/>
                <w:color w:val="auto"/>
                <w:sz w:val="24"/>
                <w:szCs w:val="26"/>
              </w:rPr>
              <w:t>de chat)</w:t>
            </w:r>
          </w:p>
        </w:tc>
      </w:tr>
    </w:tbl>
    <w:p w14:paraId="0AB9E4AE" w14:textId="166B1441" w:rsidR="000A1B6F" w:rsidRDefault="000A1B6F">
      <w:pPr>
        <w:spacing w:after="200"/>
      </w:pPr>
    </w:p>
    <w:p w14:paraId="3BC8D7E6" w14:textId="38243045" w:rsidR="00D74AE8" w:rsidRDefault="00D74AE8">
      <w:pPr>
        <w:spacing w:after="200"/>
      </w:pPr>
    </w:p>
    <w:p w14:paraId="32710517" w14:textId="1CAA22A8" w:rsidR="003B70F0" w:rsidRDefault="00B653B0" w:rsidP="002B6CF6">
      <w:pPr>
        <w:pStyle w:val="Ttulo1"/>
        <w:numPr>
          <w:ilvl w:val="0"/>
          <w:numId w:val="2"/>
        </w:numPr>
        <w:rPr>
          <w:rFonts w:ascii="Times New Roman" w:hAnsi="Times New Roman"/>
          <w:color w:val="161718" w:themeColor="text1"/>
          <w:u w:val="single"/>
        </w:rPr>
      </w:pPr>
      <w:bookmarkStart w:id="19" w:name="_Toc41652523"/>
      <w:r>
        <w:rPr>
          <w:rFonts w:ascii="Times New Roman" w:hAnsi="Times New Roman"/>
          <w:color w:val="161718" w:themeColor="text1"/>
          <w:u w:val="single"/>
        </w:rPr>
        <w:lastRenderedPageBreak/>
        <w:t>Requisitos específicos</w:t>
      </w:r>
      <w:bookmarkEnd w:id="19"/>
    </w:p>
    <w:p w14:paraId="11FBF45C" w14:textId="77777777" w:rsidR="002D3C54" w:rsidRDefault="002D3C54" w:rsidP="002D3C54">
      <w:pPr>
        <w:pStyle w:val="Ttulo1"/>
        <w:ind w:left="720"/>
        <w:rPr>
          <w:rFonts w:ascii="Times New Roman" w:hAnsi="Times New Roman"/>
          <w:color w:val="161718" w:themeColor="text1"/>
          <w:u w:val="single"/>
        </w:rPr>
      </w:pPr>
    </w:p>
    <w:bookmarkStart w:id="20" w:name="_Toc41652524"/>
    <w:p w14:paraId="5D9B3C37" w14:textId="0A7A9702" w:rsidR="002D3C54" w:rsidRPr="002D3C54" w:rsidRDefault="007D39FC" w:rsidP="002D3C54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120"/>
        <w:jc w:val="both"/>
        <w:rPr>
          <w:rFonts w:ascii="Times New Roman" w:hAnsi="Times New Roman"/>
          <w:color w:val="FFFFFF" w:themeColor="background1"/>
          <w:sz w:val="32"/>
        </w:rPr>
      </w:pPr>
      <w:r w:rsidRPr="005D09D1">
        <w:rPr>
          <w:rFonts w:ascii="Times New Roman" w:hAnsi="Times New Roman"/>
          <w:noProof/>
          <w:color w:val="161718" w:themeColor="text1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53472" behindDoc="0" locked="0" layoutInCell="1" allowOverlap="1" wp14:anchorId="26D4894E" wp14:editId="42947F89">
                <wp:simplePos x="0" y="0"/>
                <wp:positionH relativeFrom="margin">
                  <wp:align>right</wp:align>
                </wp:positionH>
                <wp:positionV relativeFrom="paragraph">
                  <wp:posOffset>456565</wp:posOffset>
                </wp:positionV>
                <wp:extent cx="6303010" cy="8667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3010" cy="866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56306" w14:textId="119FBFAF" w:rsidR="006B3576" w:rsidRDefault="006B3576" w:rsidP="007D39FC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En esta sección se detallan, documentan y muestran las pantallas que formarán parte de la aplicación.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4894E" id="_x0000_s1048" type="#_x0000_t202" style="position:absolute;left:0;text-align:left;margin-left:445.1pt;margin-top:35.95pt;width:496.3pt;height:68.25pt;z-index:251753472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" filled="f" stroked="f">
                <v:textbox>
                  <w:txbxContent>
                    <w:p w14:paraId="30056306" w14:textId="119FBFAF" w:rsidR="006B3576" w:rsidRDefault="006B3576" w:rsidP="007D39FC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En esta sección se detallan, documentan y muestran las pantallas que formarán parte de la aplicación.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3C54">
        <w:rPr>
          <w:rFonts w:ascii="Times New Roman" w:hAnsi="Times New Roman"/>
          <w:color w:val="FFFFFF" w:themeColor="background1"/>
          <w:sz w:val="32"/>
        </w:rPr>
        <w:t>Interfaces externas</w:t>
      </w:r>
      <w:bookmarkEnd w:id="20"/>
    </w:p>
    <w:p w14:paraId="152309DB" w14:textId="62C60524" w:rsidR="00B653B0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1" w:name="_Toc41652525"/>
      <w:r w:rsidRPr="00ED5A6D">
        <w:rPr>
          <w:rFonts w:ascii="Times New Roman" w:hAnsi="Times New Roman"/>
          <w:b/>
          <w:i w:val="0"/>
          <w:sz w:val="32"/>
        </w:rPr>
        <w:t>Interfaces de usuario</w:t>
      </w:r>
      <w:bookmarkEnd w:id="21"/>
    </w:p>
    <w:p w14:paraId="33B70677" w14:textId="737D226B" w:rsidR="002D3C54" w:rsidRDefault="002D3C54" w:rsidP="002D3C54">
      <w:pPr>
        <w:pStyle w:val="Ttulo2"/>
        <w:spacing w:after="240"/>
        <w:ind w:firstLine="360"/>
        <w:jc w:val="both"/>
        <w:rPr>
          <w:rFonts w:asciiTheme="minorHAnsi" w:eastAsiaTheme="minorEastAsia" w:hAnsiTheme="minorHAnsi" w:cstheme="minorHAnsi"/>
          <w:b w:val="0"/>
          <w:sz w:val="25"/>
          <w:szCs w:val="25"/>
        </w:rPr>
      </w:pPr>
    </w:p>
    <w:p w14:paraId="77C7D5A4" w14:textId="1A35B1CE" w:rsidR="002D3C54" w:rsidRPr="008B1DB3" w:rsidRDefault="002D3C54" w:rsidP="004506E6">
      <w:pPr>
        <w:ind w:firstLine="720"/>
        <w:jc w:val="both"/>
        <w:rPr>
          <w:rFonts w:cstheme="minorHAnsi"/>
          <w:color w:val="auto"/>
          <w:sz w:val="25"/>
          <w:szCs w:val="25"/>
        </w:rPr>
      </w:pPr>
      <w:r w:rsidRPr="008B1DB3">
        <w:rPr>
          <w:rFonts w:cstheme="minorHAnsi"/>
          <w:color w:val="auto"/>
          <w:sz w:val="25"/>
          <w:szCs w:val="25"/>
        </w:rPr>
        <w:t xml:space="preserve">Solo se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 xml:space="preserve">documentarán </w:t>
      </w:r>
      <w:r w:rsidR="00895DD0">
        <w:rPr>
          <w:rFonts w:cstheme="minorHAnsi"/>
          <w:b/>
          <w:color w:val="A4063E" w:themeColor="accent6"/>
          <w:sz w:val="25"/>
          <w:szCs w:val="25"/>
        </w:rPr>
        <w:t xml:space="preserve">las </w:t>
      </w:r>
      <w:r w:rsidRPr="008B1DB3">
        <w:rPr>
          <w:rFonts w:cstheme="minorHAnsi"/>
          <w:b/>
          <w:color w:val="A4063E" w:themeColor="accent6"/>
          <w:sz w:val="25"/>
          <w:szCs w:val="25"/>
        </w:rPr>
        <w:t>pantallas</w:t>
      </w:r>
      <w:r w:rsidRPr="008B1DB3">
        <w:rPr>
          <w:rFonts w:cstheme="minorHAnsi"/>
          <w:color w:val="auto"/>
          <w:sz w:val="25"/>
          <w:szCs w:val="25"/>
        </w:rPr>
        <w:t xml:space="preserve"> más importantes para el compor</w:t>
      </w:r>
      <w:r w:rsidR="008B1DB3" w:rsidRPr="008B1DB3">
        <w:rPr>
          <w:rFonts w:cstheme="minorHAnsi"/>
          <w:color w:val="auto"/>
          <w:sz w:val="25"/>
          <w:szCs w:val="25"/>
        </w:rPr>
        <w:t>tamiento usual de la aplicación. En el</w:t>
      </w:r>
      <w:hyperlink r:id="rId13" w:history="1">
        <w:r w:rsidR="008B1DB3" w:rsidRPr="008B1DB3">
          <w:rPr>
            <w:rStyle w:val="Hipervnculo"/>
            <w:rFonts w:cstheme="minorHAnsi"/>
            <w:sz w:val="25"/>
            <w:szCs w:val="25"/>
          </w:rPr>
          <w:t xml:space="preserve"> Anexo2</w:t>
        </w:r>
      </w:hyperlink>
      <w:r w:rsidR="008B1DB3">
        <w:rPr>
          <w:color w:val="auto"/>
        </w:rPr>
        <w:t xml:space="preserve"> </w:t>
      </w:r>
      <w:r w:rsidR="008B1DB3" w:rsidRPr="008B1DB3">
        <w:rPr>
          <w:rFonts w:cstheme="minorHAnsi"/>
          <w:color w:val="auto"/>
          <w:sz w:val="25"/>
          <w:szCs w:val="25"/>
        </w:rPr>
        <w:t>se puede ver una versión del prototipo</w:t>
      </w:r>
      <w:r w:rsidR="00BD3B0A">
        <w:rPr>
          <w:rFonts w:cstheme="minorHAnsi"/>
          <w:color w:val="auto"/>
          <w:sz w:val="25"/>
          <w:szCs w:val="25"/>
        </w:rPr>
        <w:t xml:space="preserve"> junto a las imágenes de</w:t>
      </w:r>
      <w:r w:rsidR="004506E6">
        <w:rPr>
          <w:rFonts w:cstheme="minorHAnsi"/>
          <w:color w:val="auto"/>
          <w:sz w:val="25"/>
          <w:szCs w:val="25"/>
        </w:rPr>
        <w:t xml:space="preserve"> </w:t>
      </w:r>
      <w:r w:rsidR="00BD3B0A">
        <w:rPr>
          <w:rFonts w:cstheme="minorHAnsi"/>
          <w:color w:val="auto"/>
          <w:sz w:val="25"/>
          <w:szCs w:val="25"/>
        </w:rPr>
        <w:t xml:space="preserve">las </w:t>
      </w:r>
      <w:r w:rsidR="00F867EE">
        <w:rPr>
          <w:rFonts w:cstheme="minorHAnsi"/>
          <w:color w:val="auto"/>
          <w:sz w:val="25"/>
          <w:szCs w:val="25"/>
        </w:rPr>
        <w:t>pantallas,</w:t>
      </w:r>
      <w:r w:rsidR="00895DD0">
        <w:rPr>
          <w:rFonts w:cstheme="minorHAnsi"/>
          <w:color w:val="auto"/>
          <w:sz w:val="25"/>
          <w:szCs w:val="25"/>
        </w:rPr>
        <w:t xml:space="preserve"> aunque aquí se mostrará la interfaz definitiva de la aplicación</w:t>
      </w:r>
      <w:r w:rsidR="008B1DB3" w:rsidRPr="008B1DB3">
        <w:rPr>
          <w:rFonts w:cstheme="minorHAnsi"/>
          <w:color w:val="auto"/>
          <w:sz w:val="25"/>
          <w:szCs w:val="25"/>
        </w:rPr>
        <w:t>.</w:t>
      </w:r>
    </w:p>
    <w:tbl>
      <w:tblPr>
        <w:tblStyle w:val="Tablaconcuadrcula4-nfasis6"/>
        <w:tblpPr w:leftFromText="142" w:rightFromText="142" w:vertAnchor="page" w:horzAnchor="margin" w:tblpY="8121"/>
        <w:tblW w:w="3068" w:type="pct"/>
        <w:tblLook w:val="04A0" w:firstRow="1" w:lastRow="0" w:firstColumn="1" w:lastColumn="0" w:noHBand="0" w:noVBand="1"/>
      </w:tblPr>
      <w:tblGrid>
        <w:gridCol w:w="6091"/>
      </w:tblGrid>
      <w:tr w:rsidR="007D39FC" w:rsidRPr="00152DF3" w14:paraId="177FF676" w14:textId="77777777" w:rsidTr="007D39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9BD1FF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Pantalla de Carga</w:t>
            </w:r>
          </w:p>
        </w:tc>
      </w:tr>
      <w:tr w:rsidR="007D39FC" w:rsidRPr="00152DF3" w14:paraId="71D372F4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1EDB65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7D39FC" w:rsidRPr="00152DF3" w14:paraId="5B30D6AB" w14:textId="77777777" w:rsidTr="007D39FC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EDDC7F" w14:textId="62DEAA74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de carga inicial en la que la aplicación se intenta conectar con el servidor.</w:t>
            </w:r>
          </w:p>
        </w:tc>
      </w:tr>
      <w:tr w:rsidR="007D39FC" w:rsidRPr="00152DF3" w14:paraId="7EA5D37A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BA8327D" w14:textId="2C2556F9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7D39FC" w:rsidRPr="00152DF3" w14:paraId="6330848C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AEE914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abierto la aplicación.</w:t>
            </w:r>
          </w:p>
        </w:tc>
      </w:tr>
      <w:tr w:rsidR="007D39FC" w:rsidRPr="00152DF3" w14:paraId="2CCE11AC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759D85B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7D39FC" w:rsidRPr="00152DF3" w14:paraId="31910208" w14:textId="77777777" w:rsidTr="007D39FC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88BB90" w14:textId="17160533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o bien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la pantalla de inicio de sesión</w:t>
            </w:r>
            <w:r w:rsidR="00895DD0">
              <w:rPr>
                <w:rFonts w:cstheme="minorHAnsi"/>
                <w:b w:val="0"/>
                <w:color w:val="auto"/>
                <w:sz w:val="24"/>
                <w:szCs w:val="26"/>
              </w:rPr>
              <w:t>, o bien a la pantalla de explorar favores si su sesión había sido guardada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3090797A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un botón para reintentar establecer la comunicación con el servidor.</w:t>
            </w:r>
          </w:p>
        </w:tc>
      </w:tr>
      <w:tr w:rsidR="007D39FC" w:rsidRPr="00152DF3" w14:paraId="79DF5BE5" w14:textId="77777777" w:rsidTr="007D39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7B60A" w14:textId="77777777" w:rsidR="007D39FC" w:rsidRPr="002D3C54" w:rsidRDefault="007D39FC" w:rsidP="007D39F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7D39FC" w:rsidRPr="00152DF3" w14:paraId="7C8C7843" w14:textId="77777777" w:rsidTr="007D39FC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D55E39" w14:textId="77777777" w:rsidR="007D39FC" w:rsidRPr="002D3C54" w:rsidRDefault="007D39FC" w:rsidP="007D39F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Ninguna</w:t>
            </w:r>
          </w:p>
        </w:tc>
      </w:tr>
    </w:tbl>
    <w:p w14:paraId="6AB3D295" w14:textId="69B39560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3648" behindDoc="0" locked="0" layoutInCell="1" allowOverlap="1" wp14:anchorId="6D618369" wp14:editId="0952D16F">
            <wp:simplePos x="0" y="0"/>
            <wp:positionH relativeFrom="column">
              <wp:posOffset>4017816</wp:posOffset>
            </wp:positionH>
            <wp:positionV relativeFrom="paragraph">
              <wp:posOffset>94615</wp:posOffset>
            </wp:positionV>
            <wp:extent cx="2428875" cy="4943189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ntalla inici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943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concuadrcula4-nfasis6"/>
        <w:tblpPr w:leftFromText="142" w:rightFromText="142" w:vertAnchor="page" w:horzAnchor="margin" w:tblpY="1349"/>
        <w:tblW w:w="5030" w:type="pct"/>
        <w:tblLook w:val="04A0" w:firstRow="1" w:lastRow="0" w:firstColumn="1" w:lastColumn="0" w:noHBand="0" w:noVBand="1"/>
      </w:tblPr>
      <w:tblGrid>
        <w:gridCol w:w="9986"/>
      </w:tblGrid>
      <w:tr w:rsidR="002D3C54" w:rsidRPr="00152DF3" w14:paraId="69A17714" w14:textId="77777777" w:rsidTr="003424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A28A54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inicio de sesión</w:t>
            </w:r>
          </w:p>
        </w:tc>
      </w:tr>
      <w:tr w:rsidR="002D3C54" w:rsidRPr="00152DF3" w14:paraId="3B84151F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622DCD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3500D8B" w14:textId="77777777" w:rsidTr="003424F9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2B25A5" w14:textId="28AFA1D9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inicio de sesión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en la que el usuario ha de identificarse para poder acceder a todas las funcionalidades.</w:t>
            </w:r>
          </w:p>
        </w:tc>
      </w:tr>
      <w:tr w:rsidR="002D3C54" w:rsidRPr="00152DF3" w14:paraId="52965B30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248F3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295D860B" w14:textId="77777777" w:rsidTr="003424F9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351B19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aplicación se ha conectado con el servidor y ha detectado que no hay ningún usuario identificado.</w:t>
            </w:r>
          </w:p>
        </w:tc>
      </w:tr>
      <w:tr w:rsidR="002D3C54" w:rsidRPr="00152DF3" w14:paraId="158D8917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3EC267F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06C46267" w14:textId="77777777" w:rsidTr="003424F9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1D0FE9C" w14:textId="3346022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es dirigido a la pantalla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a la pantalla de </w:t>
            </w:r>
            <w:r w:rsidR="003424F9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egistro.</w:t>
            </w:r>
          </w:p>
          <w:p w14:paraId="79C49CE8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2D3C54" w:rsidRPr="00152DF3" w14:paraId="09ED86AA" w14:textId="77777777" w:rsidTr="003424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FFAF1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2FA2DCC3" w14:textId="77777777" w:rsidTr="003424F9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53D1C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introduce los datos con los que se registró anteriormente.</w:t>
            </w:r>
          </w:p>
          <w:p w14:paraId="42A42EC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accede a la pantalla de registro mediante el botón “Registrarse”.</w:t>
            </w:r>
          </w:p>
        </w:tc>
      </w:tr>
    </w:tbl>
    <w:p w14:paraId="15FBEA3A" w14:textId="0BC1F278" w:rsidR="002D3C54" w:rsidRPr="00152DF3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4672" behindDoc="0" locked="0" layoutInCell="1" allowOverlap="1" wp14:anchorId="388D726C" wp14:editId="043308D3">
            <wp:simplePos x="0" y="0"/>
            <wp:positionH relativeFrom="column">
              <wp:posOffset>1583055</wp:posOffset>
            </wp:positionH>
            <wp:positionV relativeFrom="paragraph">
              <wp:posOffset>2972435</wp:posOffset>
            </wp:positionV>
            <wp:extent cx="2800350" cy="5626569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iciar se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62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D4549" w14:textId="76807D19" w:rsidR="002D3C54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C714699" w14:textId="5458AE6C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E877810" w14:textId="2DF33245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237E761" w14:textId="4E78C08F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E9D1D97" w14:textId="5CB7A1AB" w:rsidR="00BD73F0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3316608" w14:textId="1A2A2D1C" w:rsidR="00BD73F0" w:rsidRPr="00152DF3" w:rsidRDefault="00BD73F0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8C7F85B" w14:textId="16C7740E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A8F9833" w14:textId="485FC8F5" w:rsidR="002D3C54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7D5C071" w14:textId="29C9812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045E31A" w14:textId="5595BBC4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42FA046" w14:textId="262918A2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EAC8617" w14:textId="077AD4BF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1CE8789" w14:textId="598010DB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concuadrcula4-nfasis6"/>
        <w:tblpPr w:leftFromText="142" w:rightFromText="142" w:vertAnchor="page" w:horzAnchor="margin" w:tblpY="1554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599498F4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1DF2B80" w14:textId="2D765384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de registro</w:t>
            </w:r>
          </w:p>
        </w:tc>
      </w:tr>
      <w:tr w:rsidR="00BD73F0" w:rsidRPr="00152DF3" w14:paraId="4330C02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4BC9F1C" w14:textId="1A2AC6DF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57C366E0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049515E" w14:textId="561FA0D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los usuarios pueden crearse una nueva cuenta con la que poder iniciar sesión.</w:t>
            </w:r>
          </w:p>
        </w:tc>
      </w:tr>
      <w:tr w:rsidR="00BD73F0" w:rsidRPr="00152DF3" w14:paraId="27F0F216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4E9682" w14:textId="1928FC2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224EF0D4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1840F61" w14:textId="0B7C0BB5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“Registrarse” en la pantalla de inicio de sesión.</w:t>
            </w:r>
          </w:p>
        </w:tc>
      </w:tr>
      <w:tr w:rsidR="00BD73F0" w:rsidRPr="00152DF3" w14:paraId="5EE5118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79C0C5" w14:textId="61FAFBE9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11C2231F" w14:textId="77777777" w:rsidTr="00BD73F0">
        <w:trPr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4DEE262" w14:textId="5FC4608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Éxito: El usuario crea una cuenta satisfactoriamente y es enviado a la pantalla 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de inicio de sesión.</w:t>
            </w:r>
          </w:p>
          <w:p w14:paraId="459F77C2" w14:textId="7777777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Fallo: Se muestra un mensaje de error y se permanece en esta pantalla.</w:t>
            </w:r>
          </w:p>
        </w:tc>
      </w:tr>
      <w:tr w:rsidR="00BD73F0" w:rsidRPr="00152DF3" w14:paraId="69540E98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FCA2757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6CB56577" w14:textId="77777777" w:rsidTr="003424F9">
        <w:trPr>
          <w:trHeight w:val="18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518E229" w14:textId="572A3FF3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introducir los datos que aparecen en la pantalla.</w:t>
            </w:r>
          </w:p>
          <w:p w14:paraId="56A9343B" w14:textId="363A19C9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los términos y condiciones o a la política de privacidad pulsando los correspondientes iconos.</w:t>
            </w:r>
          </w:p>
          <w:p w14:paraId="3445A6A8" w14:textId="7C260451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volver a la pantalla de inicio de sesión pulsando el botón “Iniciar sesión”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(en cualquiera de los dos casos)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6F175218" w14:textId="14481280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el botón de “Registrarse” para crear un nuevo usuario.</w:t>
            </w:r>
          </w:p>
        </w:tc>
      </w:tr>
    </w:tbl>
    <w:p w14:paraId="7B1AC31C" w14:textId="06BEF2FA" w:rsidR="00510905" w:rsidRDefault="003424F9" w:rsidP="002D3C54">
      <w:pPr>
        <w:spacing w:after="200"/>
        <w:jc w:val="both"/>
        <w:rPr>
          <w:rFonts w:ascii="Times New Roman" w:eastAsia="Times New Roman" w:hAnsi="Times New Roman" w:cs="Times New Roman"/>
          <w:noProof/>
          <w:color w:val="222222"/>
          <w:szCs w:val="28"/>
          <w:lang w:eastAsia="ja-JP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05696" behindDoc="0" locked="0" layoutInCell="1" allowOverlap="1" wp14:anchorId="54BB36E3" wp14:editId="42401ADB">
            <wp:simplePos x="0" y="0"/>
            <wp:positionH relativeFrom="column">
              <wp:posOffset>1725930</wp:posOffset>
            </wp:positionH>
            <wp:positionV relativeFrom="paragraph">
              <wp:posOffset>3620770</wp:posOffset>
            </wp:positionV>
            <wp:extent cx="2429267" cy="4943475"/>
            <wp:effectExtent l="0" t="0" r="952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67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p w14:paraId="2B3276A7" w14:textId="3ACE607A" w:rsidR="002D3C54" w:rsidRDefault="00600E23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lastRenderedPageBreak/>
        <w:drawing>
          <wp:anchor distT="0" distB="0" distL="114300" distR="114300" simplePos="0" relativeHeight="251826176" behindDoc="0" locked="0" layoutInCell="1" allowOverlap="1" wp14:anchorId="07E6AEE8" wp14:editId="42991B70">
            <wp:simplePos x="0" y="0"/>
            <wp:positionH relativeFrom="column">
              <wp:posOffset>459105</wp:posOffset>
            </wp:positionH>
            <wp:positionV relativeFrom="paragraph">
              <wp:posOffset>3449817</wp:posOffset>
            </wp:positionV>
            <wp:extent cx="2563220" cy="5240894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plora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20" cy="524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5152" behindDoc="0" locked="0" layoutInCell="1" allowOverlap="1" wp14:anchorId="75E396DE" wp14:editId="47969C19">
            <wp:simplePos x="0" y="0"/>
            <wp:positionH relativeFrom="column">
              <wp:posOffset>3444875</wp:posOffset>
            </wp:positionH>
            <wp:positionV relativeFrom="paragraph">
              <wp:posOffset>3452876</wp:posOffset>
            </wp:positionV>
            <wp:extent cx="2570977" cy="5238112"/>
            <wp:effectExtent l="0" t="0" r="1270" b="127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plorarFiltr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77" cy="52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0C16C" w14:textId="4277B33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33E6E17" w14:textId="586188F0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AE2CB94" w14:textId="726693EA" w:rsidR="00BD73F0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F54CF68" w14:textId="3D39AED7" w:rsidR="00BD73F0" w:rsidRPr="00152DF3" w:rsidRDefault="00BD73F0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concuadrcula4-nfasis6"/>
        <w:tblpPr w:leftFromText="142" w:rightFromText="142" w:vertAnchor="page" w:horzAnchor="margin" w:tblpY="1326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7DA6CB5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FE9D04" w14:textId="44296A5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2D3C54" w:rsidRPr="00152DF3" w14:paraId="27E2798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8935D2" w14:textId="4CABDCCF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05E6F82E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65C16E4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otra gente haya pedido.</w:t>
            </w:r>
          </w:p>
        </w:tc>
      </w:tr>
      <w:tr w:rsidR="002D3C54" w:rsidRPr="00152DF3" w14:paraId="0B40FB72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CBBDE7" w14:textId="031EFE8D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6EA81A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6FB048D" w14:textId="67F11181" w:rsidR="002D3C54" w:rsidRPr="002D3C54" w:rsidRDefault="002D3C54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iniciado sesión o ha pulsado el botón “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aparezca.</w:t>
            </w:r>
          </w:p>
        </w:tc>
      </w:tr>
      <w:tr w:rsidR="002D3C54" w:rsidRPr="00152DF3" w14:paraId="490B2578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C6A6A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3AC5E20E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BA958F1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 favor específico, filtra los favores, accede a otra pantalla principal o accede a la pantalla de compra de “grollies”.</w:t>
            </w:r>
          </w:p>
        </w:tc>
      </w:tr>
      <w:tr w:rsidR="002D3C54" w:rsidRPr="00152DF3" w14:paraId="7FA0B5D9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47DF80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4CBF10B4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6D4476" w14:textId="797801AD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21E83BCF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54B3EFA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al filtro de favores, donde podrá seleccionar el orden en el que quiere que se le muestren los favores disponibles.</w:t>
            </w:r>
          </w:p>
          <w:p w14:paraId="12BBE14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58F0990A" w14:textId="62B07926" w:rsidR="002D3C54" w:rsidRPr="00152DF3" w:rsidRDefault="002D3C54" w:rsidP="002D3C54">
      <w:pPr>
        <w:spacing w:after="200"/>
        <w:jc w:val="both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FDEB267" w14:textId="01471FB7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D6EF8A7" w14:textId="30E97E70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concuadrcula4-nfasis6"/>
        <w:tblpPr w:leftFromText="142" w:rightFromText="142" w:vertAnchor="page" w:horzAnchor="margin" w:tblpY="129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0F4BB91E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0A5AF88" w14:textId="6AE85892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“Favores”</w:t>
            </w:r>
          </w:p>
        </w:tc>
      </w:tr>
      <w:tr w:rsidR="00BD73F0" w:rsidRPr="00152DF3" w14:paraId="720E5A2B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97D07" w14:textId="7DAE95D6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1F65CB3A" w14:textId="77777777" w:rsidTr="00BD73F0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BA621A7" w14:textId="21807E70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favores que ha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o se ha comprometido a realizar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y pedir más favores.</w:t>
            </w:r>
          </w:p>
        </w:tc>
      </w:tr>
      <w:tr w:rsidR="00BD73F0" w:rsidRPr="00152DF3" w14:paraId="6439849F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323575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0E902DC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DA1ADAB" w14:textId="60645C4A" w:rsidR="00BD73F0" w:rsidRPr="002D3C54" w:rsidRDefault="00BD73F0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“Favores” de la parte inferior en cualquier pantalla en la que este aparezca o ha terminado de pedir un nuevo favor.</w:t>
            </w:r>
          </w:p>
        </w:tc>
      </w:tr>
      <w:tr w:rsidR="00BD73F0" w:rsidRPr="00152DF3" w14:paraId="5D822440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C39B92F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27A7BC84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B5A5D5" w14:textId="468A3242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los detalles de uno de los favores que hay pedido</w:t>
            </w:r>
            <w:r w:rsidR="00C27193">
              <w:rPr>
                <w:rFonts w:cstheme="minorHAnsi"/>
                <w:b w:val="0"/>
                <w:color w:val="auto"/>
                <w:sz w:val="24"/>
                <w:szCs w:val="26"/>
              </w:rPr>
              <w:t>/va a realizar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, accede a la pantalla para pedir un nuevo favor, accede a otra pantalla principal o accede a la pantalla de compra de grollies.</w:t>
            </w:r>
          </w:p>
        </w:tc>
      </w:tr>
      <w:tr w:rsidR="00BD73F0" w:rsidRPr="00152DF3" w14:paraId="04ECB5A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8F7C92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112258B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801DBBB" w14:textId="6866431D" w:rsidR="00BD73F0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favor específico de entre toda la lista.</w:t>
            </w:r>
          </w:p>
          <w:p w14:paraId="36298FBE" w14:textId="207D172A" w:rsidR="00C27193" w:rsidRPr="002D3C54" w:rsidRDefault="00C27193" w:rsidP="00C2719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El usuario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cambia de pestaña (de favores por realizar a favores pedidos o viceversa)</w:t>
            </w:r>
          </w:p>
          <w:p w14:paraId="4A574569" w14:textId="01B795A9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pulsar en cualquiera de los botones de la parte inferior de la pantalla para acceder a las otras pantallas principales.</w:t>
            </w:r>
          </w:p>
          <w:p w14:paraId="110EBAFE" w14:textId="7D793E0C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un nuevo favor mediante el botón “Pedir un nuevo favor”.</w:t>
            </w:r>
          </w:p>
          <w:p w14:paraId="7D2860AF" w14:textId="7AF6FE38" w:rsidR="00BD73F0" w:rsidRPr="002D3C54" w:rsidRDefault="00C27193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1545F357" w14:textId="4183C070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7200" behindDoc="0" locked="0" layoutInCell="1" allowOverlap="1" wp14:anchorId="271B68A5" wp14:editId="578E6693">
            <wp:simplePos x="0" y="0"/>
            <wp:positionH relativeFrom="column">
              <wp:posOffset>3421379</wp:posOffset>
            </wp:positionH>
            <wp:positionV relativeFrom="paragraph">
              <wp:posOffset>3744595</wp:posOffset>
            </wp:positionV>
            <wp:extent cx="2439025" cy="4946113"/>
            <wp:effectExtent l="0" t="0" r="0" b="698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avoresPedido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658" cy="495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8224" behindDoc="0" locked="0" layoutInCell="1" allowOverlap="1" wp14:anchorId="03AB7535" wp14:editId="103C0BA0">
            <wp:simplePos x="0" y="0"/>
            <wp:positionH relativeFrom="column">
              <wp:posOffset>691631</wp:posOffset>
            </wp:positionH>
            <wp:positionV relativeFrom="paragraph">
              <wp:posOffset>3744595</wp:posOffset>
            </wp:positionV>
            <wp:extent cx="2449025" cy="4949190"/>
            <wp:effectExtent l="0" t="0" r="8890" b="381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avores a realiz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46" cy="4952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50DD3" w14:textId="7A6C079D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C401A7C" w14:textId="11B6A9A8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concuadrcula4-nfasis6"/>
        <w:tblpPr w:leftFromText="142" w:rightFromText="142" w:vertAnchor="page" w:horzAnchor="margin" w:tblpY="1349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5D567272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2450825" w14:textId="0831868F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“Mensajes”</w:t>
            </w:r>
          </w:p>
        </w:tc>
      </w:tr>
      <w:tr w:rsidR="002D3C54" w:rsidRPr="00152DF3" w14:paraId="0ECD6C0C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87154C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74CEF5B3" w14:textId="77777777" w:rsidTr="008B1DB3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9B6CC77" w14:textId="2FF2EA48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las conversaciones que mantenga con otros usuarios y acceder a ellas.</w:t>
            </w:r>
          </w:p>
        </w:tc>
      </w:tr>
      <w:tr w:rsidR="002D3C54" w:rsidRPr="00152DF3" w14:paraId="2F0DA3D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2B4D9A0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5E1713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546632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“Mensajes” de la parte inferior en cualquier pantalla en la que este aparezca o ha vuelto de una de las conversaciones.</w:t>
            </w:r>
          </w:p>
        </w:tc>
      </w:tr>
      <w:tr w:rsidR="002D3C54" w:rsidRPr="00152DF3" w14:paraId="091D6C4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C232A2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48412DDD" w14:textId="77777777" w:rsidTr="008B1DB3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CF0009" w14:textId="04C461D3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conversación en concreto, accede a otra pantalla principal o accede a la pantalla de compra de “grollies”.</w:t>
            </w:r>
          </w:p>
        </w:tc>
      </w:tr>
      <w:tr w:rsidR="002D3C54" w:rsidRPr="00152DF3" w14:paraId="3A646583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78953E6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69C5BA15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8972CF4" w14:textId="24944AF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una conversación concreta de entre toda la lista.</w:t>
            </w:r>
          </w:p>
          <w:p w14:paraId="1AA468BB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69973B2A" w14:textId="5AC524BC" w:rsidR="002D3C54" w:rsidRPr="002D3C54" w:rsidRDefault="00FB0516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2D3C54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</w:tc>
      </w:tr>
    </w:tbl>
    <w:p w14:paraId="6180B32F" w14:textId="06551A53" w:rsidR="002D3C54" w:rsidRPr="00152DF3" w:rsidRDefault="00C27193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29248" behindDoc="0" locked="0" layoutInCell="1" allowOverlap="1" wp14:anchorId="15E3FBA1" wp14:editId="25B3249A">
            <wp:simplePos x="0" y="0"/>
            <wp:positionH relativeFrom="column">
              <wp:posOffset>1773555</wp:posOffset>
            </wp:positionH>
            <wp:positionV relativeFrom="paragraph">
              <wp:posOffset>3268345</wp:posOffset>
            </wp:positionV>
            <wp:extent cx="2667000" cy="5415197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nsaje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52" cy="5419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70012" w14:textId="545A0976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77A7EE5" w14:textId="607F66C3" w:rsidR="002D3C54" w:rsidRPr="00152DF3" w:rsidRDefault="002D3C54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con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2D3C54" w:rsidRPr="00152DF3" w14:paraId="468CEDB7" w14:textId="77777777" w:rsidTr="008B1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62CE31" w14:textId="520AA9E1" w:rsidR="002D3C54" w:rsidRPr="002D3C54" w:rsidRDefault="002D3C54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“Regalos”</w:t>
            </w:r>
          </w:p>
        </w:tc>
      </w:tr>
      <w:tr w:rsidR="002D3C54" w:rsidRPr="00152DF3" w14:paraId="35648DEF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885D00" w14:textId="2ACE1962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2D3C54" w:rsidRPr="00152DF3" w14:paraId="10BCBB31" w14:textId="77777777" w:rsidTr="008B1DB3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A5E7DB" w14:textId="3229C102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usuario puede ver los regalos disponibles y canjear un número determinado de “grollies” por uno de ellos.</w:t>
            </w:r>
          </w:p>
        </w:tc>
      </w:tr>
      <w:tr w:rsidR="002D3C54" w:rsidRPr="00152DF3" w14:paraId="6A1CC904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365F961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2D3C54" w:rsidRPr="00152DF3" w14:paraId="77A3D48D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D5882EE" w14:textId="3870D61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“Regalos” de la parte inferior en cualquier pantalla en la que este aparezca o ha terminado de comprar un regalo.</w:t>
            </w:r>
          </w:p>
        </w:tc>
      </w:tr>
      <w:tr w:rsidR="002D3C54" w:rsidRPr="00152DF3" w14:paraId="1507A9F0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31E1B3C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2D3C54" w:rsidRPr="00152DF3" w14:paraId="7593ED0A" w14:textId="77777777" w:rsidTr="008B1DB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20F0732" w14:textId="00EEABF5" w:rsidR="002D3C54" w:rsidRPr="002D3C54" w:rsidRDefault="002D3C54" w:rsidP="008D52E2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>introduce la dirección a la que desea que se le envíe el regalo y se hace efectiva la compra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D52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2D3C54" w:rsidRPr="00152DF3" w14:paraId="7123F301" w14:textId="77777777" w:rsidTr="008B1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6F99DB5" w14:textId="77777777" w:rsidR="002D3C54" w:rsidRPr="002D3C54" w:rsidRDefault="002D3C54" w:rsidP="008B1DB3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2D3C54" w:rsidRPr="00152DF3" w14:paraId="54A36BD2" w14:textId="77777777" w:rsidTr="008B1DB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B2E6DCB" w14:textId="18FFFE2F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seleccionar un regalo específico de entre toda la lista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y comprarlo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0F36C51D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cualquiera de los botones de la parte inferior de la pantalla para acceder a las otras pantallas principales.</w:t>
            </w:r>
          </w:p>
          <w:p w14:paraId="43349E23" w14:textId="77777777" w:rsidR="002D3C54" w:rsidRPr="002D3C54" w:rsidRDefault="002D3C54" w:rsidP="008B1DB3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3: El usuario puede acceder a la pantalla de compra de “grollies” pulsando en cualquier parte del recuadro donde aparecen sus “grollies” actuales.</w:t>
            </w:r>
          </w:p>
        </w:tc>
      </w:tr>
    </w:tbl>
    <w:p w14:paraId="1C6C3F97" w14:textId="5C03B56F" w:rsidR="002D3C54" w:rsidRPr="00152DF3" w:rsidRDefault="008D52E2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32320" behindDoc="0" locked="0" layoutInCell="1" allowOverlap="1" wp14:anchorId="5122032E" wp14:editId="08869434">
            <wp:simplePos x="0" y="0"/>
            <wp:positionH relativeFrom="column">
              <wp:posOffset>1830070</wp:posOffset>
            </wp:positionH>
            <wp:positionV relativeFrom="paragraph">
              <wp:posOffset>3306445</wp:posOffset>
            </wp:positionV>
            <wp:extent cx="2676525" cy="5390225"/>
            <wp:effectExtent l="0" t="0" r="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al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39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057B2" w14:textId="568F8C3C" w:rsidR="002D3C54" w:rsidRPr="00152DF3" w:rsidRDefault="002D3C54" w:rsidP="002D3C54">
      <w:p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5E9B53A2" w14:textId="3D017E2D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DF77C01" w14:textId="4DF1BECF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D5151E8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702E16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6588B099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473FAB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78A9B425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19141084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6F5A44A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39A50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02A6F6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05CE2ED6" w14:textId="2D26B0D5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2F2C20FC" w14:textId="77777777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p w14:paraId="3839E531" w14:textId="2EB4FBA2" w:rsidR="00BD73F0" w:rsidRDefault="00BD73F0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</w:p>
    <w:tbl>
      <w:tblPr>
        <w:tblStyle w:val="Tablaconcuadrcula4-nfasis6"/>
        <w:tblpPr w:leftFromText="142" w:rightFromText="142" w:vertAnchor="page" w:horzAnchor="margin" w:tblpY="1311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BD73F0" w:rsidRPr="00152DF3" w14:paraId="77E419EC" w14:textId="77777777" w:rsidTr="00BD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530456D" w14:textId="6139F13E" w:rsidR="00BD73F0" w:rsidRPr="002D3C54" w:rsidRDefault="00BD73F0" w:rsidP="00A0573C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 xml:space="preserve">Pantalla </w:t>
            </w:r>
            <w:r w:rsidR="003447AB">
              <w:rPr>
                <w:rFonts w:cstheme="minorHAnsi"/>
                <w:color w:val="auto"/>
                <w:sz w:val="24"/>
                <w:szCs w:val="26"/>
              </w:rPr>
              <w:t xml:space="preserve">Principal 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“</w:t>
            </w:r>
            <w:r w:rsidR="00A0573C">
              <w:rPr>
                <w:rFonts w:cstheme="minorHAnsi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BD73F0" w:rsidRPr="00152DF3" w14:paraId="55CD3902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4C35CD6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BD73F0" w:rsidRPr="00152DF3" w14:paraId="4EA98E79" w14:textId="77777777" w:rsidTr="00BD73F0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D10F591" w14:textId="70014563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Pantalla principal en la que el usu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ario puede acceder a su perfil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o cerrar sesión.</w:t>
            </w:r>
          </w:p>
        </w:tc>
      </w:tr>
      <w:tr w:rsidR="00BD73F0" w:rsidRPr="00152DF3" w14:paraId="6FFE83CA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9CB86C8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BD73F0" w:rsidRPr="00152DF3" w14:paraId="776066ED" w14:textId="77777777" w:rsidTr="00BD73F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212D41F" w14:textId="1EFEAC52" w:rsidR="00BD73F0" w:rsidRPr="002D3C54" w:rsidRDefault="00BD73F0" w:rsidP="000308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</w:t>
            </w:r>
            <w:r w:rsidR="00030820">
              <w:rPr>
                <w:rFonts w:cstheme="minorHAnsi"/>
                <w:b w:val="0"/>
                <w:color w:val="auto"/>
                <w:sz w:val="24"/>
                <w:szCs w:val="26"/>
              </w:rPr>
              <w:t>Ajustes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” de la parte inferior en cualquier pantalla en la que este aparezca o ha vuelto de cualquier pantalla a la que se puede acceder desde esta.</w:t>
            </w:r>
          </w:p>
        </w:tc>
      </w:tr>
      <w:tr w:rsidR="00BD73F0" w:rsidRPr="00152DF3" w14:paraId="2C60278D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597EBE" w14:textId="77777777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BD73F0" w:rsidRPr="00152DF3" w14:paraId="6B6F4DF6" w14:textId="77777777" w:rsidTr="00BD73F0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FDA0E9B" w14:textId="18A2F04A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accede a una de las opciones detalladas en la descripción o a la pantalla de inicio de sesión si selecciona cerrar sesión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,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 a otra pantalla principal o accede a la pantalla de compra de “grollies”.</w:t>
            </w:r>
          </w:p>
        </w:tc>
      </w:tr>
      <w:tr w:rsidR="00BD73F0" w:rsidRPr="00152DF3" w14:paraId="5A114A64" w14:textId="77777777" w:rsidTr="00BD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80EC7BC" w14:textId="6759C798" w:rsidR="00BD73F0" w:rsidRPr="002D3C54" w:rsidRDefault="00BD73F0" w:rsidP="00BD73F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BD73F0" w:rsidRPr="00152DF3" w14:paraId="1432D9D6" w14:textId="77777777" w:rsidTr="00030820">
        <w:trPr>
          <w:trHeight w:val="17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45FC906" w14:textId="36A59687" w:rsidR="00BD73F0" w:rsidRPr="002D3C54" w:rsidRDefault="00BD73F0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acceder a su perfil para editarlo.</w:t>
            </w:r>
          </w:p>
          <w:p w14:paraId="4F56B6A2" w14:textId="1FD10B8C" w:rsidR="00BD73F0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cerrar sesión, lo que le llevará a la pantalla de inicio de sesión.</w:t>
            </w:r>
          </w:p>
          <w:p w14:paraId="71CD4475" w14:textId="539A177F" w:rsidR="00BD73F0" w:rsidRDefault="00510905" w:rsidP="00BD73F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BD73F0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4CA94116" w14:textId="18278446" w:rsidR="0087087B" w:rsidRPr="002D3C54" w:rsidRDefault="00510905" w:rsidP="00BD73F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76C151AE" w14:textId="22445C3A" w:rsidR="002D3C54" w:rsidRPr="00152DF3" w:rsidRDefault="003447AB" w:rsidP="002D3C54">
      <w:pPr>
        <w:spacing w:after="200"/>
        <w:rPr>
          <w:rFonts w:ascii="Times New Roman" w:eastAsia="Times New Roman" w:hAnsi="Times New Roman" w:cs="Times New Roman"/>
          <w:color w:val="222222"/>
          <w:szCs w:val="28"/>
          <w:lang w:eastAsia="es-ES"/>
        </w:rPr>
      </w:pPr>
      <w:r>
        <w:rPr>
          <w:rFonts w:ascii="Times New Roman" w:eastAsia="Times New Roman" w:hAnsi="Times New Roman" w:cs="Times New Roman"/>
          <w:noProof/>
          <w:color w:val="222222"/>
          <w:szCs w:val="28"/>
          <w:lang w:eastAsia="es-ES"/>
        </w:rPr>
        <w:drawing>
          <wp:anchor distT="0" distB="0" distL="114300" distR="114300" simplePos="0" relativeHeight="251813888" behindDoc="0" locked="0" layoutInCell="1" allowOverlap="1" wp14:anchorId="69699843" wp14:editId="586BA129">
            <wp:simplePos x="0" y="0"/>
            <wp:positionH relativeFrom="column">
              <wp:posOffset>1906905</wp:posOffset>
            </wp:positionH>
            <wp:positionV relativeFrom="paragraph">
              <wp:posOffset>3550285</wp:posOffset>
            </wp:positionV>
            <wp:extent cx="2571750" cy="5203449"/>
            <wp:effectExtent l="0" t="0" r="0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just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203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C54" w:rsidRPr="00152DF3">
        <w:rPr>
          <w:rFonts w:ascii="Times New Roman" w:eastAsia="Times New Roman" w:hAnsi="Times New Roman" w:cs="Times New Roman"/>
          <w:color w:val="222222"/>
          <w:szCs w:val="28"/>
          <w:lang w:eastAsia="es-ES"/>
        </w:rPr>
        <w:br w:type="page"/>
      </w:r>
    </w:p>
    <w:tbl>
      <w:tblPr>
        <w:tblStyle w:val="Tablacon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152DF3" w14:paraId="199FF157" w14:textId="77777777" w:rsidTr="00E47B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068A573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“Pedir nuevo favor”</w:t>
            </w:r>
          </w:p>
        </w:tc>
      </w:tr>
      <w:tr w:rsidR="00E47B7F" w:rsidRPr="00152DF3" w14:paraId="4920EBFB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FA51CD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E47B7F" w:rsidRPr="00152DF3" w14:paraId="06F45AE6" w14:textId="77777777" w:rsidTr="00E47B7F">
        <w:trPr>
          <w:trHeight w:val="8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09D31B" w14:textId="5823622F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Pantalla en la que el usuario puede pedir un nuevo favor especificando el nombre del favor, su descripción, lugar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de entrega,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la fecha límite para realizarlo y la recompensa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También se admite la posibilidad de que el usuario adjunte una foto del favor.</w:t>
            </w:r>
          </w:p>
        </w:tc>
      </w:tr>
      <w:tr w:rsidR="00E47B7F" w:rsidRPr="00152DF3" w14:paraId="7EE4E1CE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4FE3D9" w14:textId="77777777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E47B7F" w:rsidRPr="00152DF3" w14:paraId="79234F34" w14:textId="77777777" w:rsidTr="00E47B7F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B7A435" w14:textId="566EC906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el botón “Pedir nuevo favor” que se encuentra en la pantalla “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</w:t>
            </w:r>
          </w:p>
        </w:tc>
      </w:tr>
      <w:tr w:rsidR="00E47B7F" w:rsidRPr="00152DF3" w14:paraId="28673E0C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AA288CE" w14:textId="494B4664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E47B7F" w:rsidRPr="00152DF3" w14:paraId="4FD212D8" w14:textId="77777777" w:rsidTr="00E47B7F">
        <w:trPr>
          <w:trHeight w:val="8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BC42BD4" w14:textId="6E94C709" w:rsidR="00E47B7F" w:rsidRPr="002D3C54" w:rsidRDefault="00E47B7F" w:rsidP="0086403C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pide un nuevo fav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or o vuelve a la pantalla “F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avores”. También puede ser que el usuario no tenga suficientes “grollies” como para pedir el favor o no haya completado todos los campos imprescindibles, lo que mostrará un mensaje de error y permanecerá en esta pantalla.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Asimismo, puede</w:t>
            </w:r>
            <w:r w:rsidR="0087087B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87087B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</w:t>
            </w:r>
            <w:r w:rsidR="0086403C">
              <w:rPr>
                <w:rFonts w:cstheme="minorHAnsi"/>
                <w:b w:val="0"/>
                <w:color w:val="auto"/>
                <w:sz w:val="24"/>
                <w:szCs w:val="26"/>
              </w:rPr>
              <w:t>“Tienda”</w:t>
            </w:r>
          </w:p>
        </w:tc>
      </w:tr>
      <w:tr w:rsidR="00E47B7F" w:rsidRPr="00152DF3" w14:paraId="65155F95" w14:textId="77777777" w:rsidTr="00E47B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929D677" w14:textId="52FD0C1C" w:rsidR="00E47B7F" w:rsidRPr="002D3C54" w:rsidRDefault="00E47B7F" w:rsidP="00E47B7F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E47B7F" w:rsidRPr="00152DF3" w14:paraId="327806DF" w14:textId="77777777" w:rsidTr="0069426D">
        <w:trPr>
          <w:trHeight w:val="19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000B47E" w14:textId="112F5E2B" w:rsidR="00E47B7F" w:rsidRPr="002D3C54" w:rsidRDefault="00E47B7F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1: El usuario puede completar los diferentes datos sobre el favor que quiere pedir.</w:t>
            </w:r>
          </w:p>
          <w:p w14:paraId="77DD37C2" w14:textId="3E0A4D3D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adjuntar fotos que haga con la cámara del móvil o importe de la galería.</w:t>
            </w:r>
          </w:p>
          <w:p w14:paraId="7CB103C9" w14:textId="5BD7D523" w:rsidR="00E47B7F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pedir el favor pulsando el botón “Pedir nuevo favor”.</w:t>
            </w:r>
          </w:p>
          <w:p w14:paraId="436D45CE" w14:textId="5A6514E0" w:rsidR="00E47B7F" w:rsidRDefault="003447AB" w:rsidP="00E47B7F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4</w:t>
            </w:r>
            <w:r w:rsidR="00E47B7F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2DEB2F08" w14:textId="6B6ECAF3" w:rsidR="00973ED9" w:rsidRPr="002D3C54" w:rsidRDefault="003447AB" w:rsidP="00E47B7F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5</w:t>
            </w:r>
            <w:r w:rsidR="00973ED9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: </w:t>
            </w:r>
            <w:r w:rsidR="00973ED9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253E0085" w14:textId="1A94EEB1" w:rsidR="002D3C54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0816" behindDoc="0" locked="0" layoutInCell="1" allowOverlap="1" wp14:anchorId="4EE84D4E" wp14:editId="4294D09A">
            <wp:simplePos x="0" y="0"/>
            <wp:positionH relativeFrom="column">
              <wp:posOffset>1992630</wp:posOffset>
            </wp:positionH>
            <wp:positionV relativeFrom="paragraph">
              <wp:posOffset>3825240</wp:posOffset>
            </wp:positionV>
            <wp:extent cx="2409825" cy="4927131"/>
            <wp:effectExtent l="0" t="0" r="0" b="69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edir fav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D5D2BF" w14:textId="5AA582BA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F015E45" w14:textId="292B2A74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CD8D80" w14:textId="55A87016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61E3F" w14:textId="12E8EBDB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EC76878" w14:textId="08E8E647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D6E2B8" w14:textId="75FF660D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1425692" w14:textId="4554AC9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90DE6D" w14:textId="19E54CBE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490B892" w14:textId="0638F7D5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BF117B5" w14:textId="55B51D7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377110" w14:textId="50B079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D3E3B4B" w14:textId="3AC590E9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8550366" w14:textId="0A9FA7D8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F482756" w14:textId="533D414A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concuadrcula4-nfasis6"/>
        <w:tblpPr w:leftFromText="142" w:rightFromText="142" w:vertAnchor="page" w:horzAnchor="margin" w:tblpY="123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4D18CA" w:rsidRPr="00152DF3" w14:paraId="1959FD75" w14:textId="77777777" w:rsidTr="00D41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43B7DE8" w14:textId="51472AB3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lastRenderedPageBreak/>
              <w:t>Pantalla “</w:t>
            </w:r>
            <w:r w:rsidR="00A30C2D">
              <w:rPr>
                <w:rFonts w:cstheme="minorHAnsi"/>
                <w:color w:val="auto"/>
                <w:sz w:val="24"/>
                <w:szCs w:val="26"/>
              </w:rPr>
              <w:t>Realizar favor</w:t>
            </w:r>
            <w:r w:rsidRPr="002D3C54">
              <w:rPr>
                <w:rFonts w:cstheme="minorHAnsi"/>
                <w:color w:val="auto"/>
                <w:sz w:val="24"/>
                <w:szCs w:val="26"/>
              </w:rPr>
              <w:t>”</w:t>
            </w:r>
          </w:p>
        </w:tc>
      </w:tr>
      <w:tr w:rsidR="004D18CA" w:rsidRPr="00152DF3" w14:paraId="0E6BAB5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C5D329E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Descripción:</w:t>
            </w:r>
          </w:p>
        </w:tc>
      </w:tr>
      <w:tr w:rsidR="004D18CA" w:rsidRPr="00152DF3" w14:paraId="10051169" w14:textId="77777777" w:rsidTr="00A30C2D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3982D0C" w14:textId="702232AA" w:rsidR="004D18CA" w:rsidRPr="002D3C54" w:rsidRDefault="00A30C2D" w:rsidP="004D18CA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Pantalla en la que el usuario puede ver los detalles de un favor de la lista de favores y decidir realizarlo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</w:tc>
      </w:tr>
      <w:tr w:rsidR="004D18CA" w:rsidRPr="00152DF3" w14:paraId="2D0D1659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D7999C6" w14:textId="11C802CE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Precondiciones:</w:t>
            </w:r>
          </w:p>
        </w:tc>
      </w:tr>
      <w:tr w:rsidR="004D18CA" w:rsidRPr="00152DF3" w14:paraId="49A29B00" w14:textId="77777777" w:rsidTr="00D41E20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A1F30DE" w14:textId="358DF1B4" w:rsidR="004D18CA" w:rsidRPr="002D3C54" w:rsidRDefault="00A30C2D" w:rsidP="003447AB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El usuario ha pulsado en el botón del favor que más le gust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a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de la pantalla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principal “</w:t>
            </w:r>
            <w:r w:rsidR="003447AB">
              <w:rPr>
                <w:rFonts w:cstheme="minorHAnsi"/>
                <w:b w:val="0"/>
                <w:color w:val="auto"/>
                <w:sz w:val="24"/>
                <w:szCs w:val="26"/>
              </w:rPr>
              <w:t>Explorar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”.</w:t>
            </w:r>
          </w:p>
        </w:tc>
      </w:tr>
      <w:tr w:rsidR="004D18CA" w:rsidRPr="00152DF3" w14:paraId="59DAC9C2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E212D7B" w14:textId="1C974584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Postcondiciones:</w:t>
            </w:r>
          </w:p>
        </w:tc>
      </w:tr>
      <w:tr w:rsidR="004D18CA" w:rsidRPr="00152DF3" w14:paraId="3E6B6C5F" w14:textId="77777777" w:rsidTr="00A30C2D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FDE7" w14:textId="7ECFCE54" w:rsidR="004D18CA" w:rsidRPr="002D3C54" w:rsidRDefault="00A30C2D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El usuario puede decidir si realizar ese favor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(en cuyo caso va a la pantalla principal “mis favores”) </w:t>
            </w:r>
            <w:r w:rsidRPr="00A30C2D">
              <w:rPr>
                <w:rFonts w:cstheme="minorHAnsi"/>
                <w:b w:val="0"/>
                <w:color w:val="auto"/>
                <w:sz w:val="24"/>
                <w:szCs w:val="26"/>
              </w:rPr>
              <w:t>o si volver a la lista a escoger otro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, o también puede</w:t>
            </w:r>
            <w:r w:rsidR="004D18CA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accede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r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la pantalla de compra de “grollies”.</w:t>
            </w:r>
          </w:p>
        </w:tc>
      </w:tr>
      <w:tr w:rsidR="004D18CA" w:rsidRPr="00152DF3" w14:paraId="5DF2DC3F" w14:textId="77777777" w:rsidTr="00D41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A29501B" w14:textId="77777777" w:rsidR="004D18CA" w:rsidRPr="002D3C54" w:rsidRDefault="004D18CA" w:rsidP="00D41E20">
            <w:pPr>
              <w:jc w:val="both"/>
              <w:rPr>
                <w:rFonts w:cstheme="minorHAnsi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color w:val="auto"/>
                <w:sz w:val="24"/>
                <w:szCs w:val="26"/>
              </w:rPr>
              <w:t>Acciones a realizar:</w:t>
            </w:r>
          </w:p>
        </w:tc>
      </w:tr>
      <w:tr w:rsidR="004D18CA" w:rsidRPr="00152DF3" w14:paraId="0F36E14C" w14:textId="77777777" w:rsidTr="004B08E2">
        <w:trPr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8F83ED1" w14:textId="69B9C3C2" w:rsidR="004D18CA" w:rsidRDefault="004D18CA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1: El usuario puede </w:t>
            </w:r>
            <w:r w:rsidR="00A30C2D">
              <w:rPr>
                <w:rFonts w:cstheme="minorHAnsi"/>
                <w:b w:val="0"/>
                <w:color w:val="auto"/>
                <w:sz w:val="24"/>
                <w:szCs w:val="26"/>
              </w:rPr>
              <w:t>realizar el favor en el que se encuentra</w:t>
            </w:r>
            <w:r w:rsidR="004B08E2">
              <w:rPr>
                <w:rFonts w:cstheme="minorHAnsi"/>
                <w:b w:val="0"/>
                <w:color w:val="auto"/>
                <w:sz w:val="24"/>
                <w:szCs w:val="26"/>
              </w:rPr>
              <w:t>, pulsando en realizar favor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.</w:t>
            </w:r>
          </w:p>
          <w:p w14:paraId="1697D96C" w14:textId="254A3AB7" w:rsidR="004B08E2" w:rsidRPr="002D3C54" w:rsidRDefault="004B08E2" w:rsidP="00D41E20">
            <w:pPr>
              <w:jc w:val="both"/>
              <w:rPr>
                <w:rFonts w:cstheme="minorHAnsi"/>
                <w:b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2: El usuario puede pulsar en las imágenes para verlas más de cerca.</w:t>
            </w:r>
          </w:p>
          <w:p w14:paraId="75B06BD6" w14:textId="4A37B32F" w:rsid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>3</w:t>
            </w:r>
            <w:r w:rsidR="004D18CA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: El usuario puede acceder a la pantalla de compra de “grollies” pulsando en cualquier parte del recuadro donde aparecen sus “grollies” actuales.</w:t>
            </w:r>
          </w:p>
          <w:p w14:paraId="192DDAFD" w14:textId="5826F60A" w:rsidR="004B08E2" w:rsidRPr="00A30C2D" w:rsidRDefault="004B08E2" w:rsidP="00D41E20">
            <w:pPr>
              <w:jc w:val="both"/>
              <w:rPr>
                <w:rFonts w:cstheme="minorHAnsi"/>
                <w:bCs w:val="0"/>
                <w:color w:val="auto"/>
                <w:sz w:val="24"/>
                <w:szCs w:val="26"/>
              </w:rPr>
            </w:pP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4: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El usuario puede pulsar en cualquiera de los botones de la parte inferior de la pantalla para acceder a las otras pantallas principales.</w:t>
            </w:r>
          </w:p>
        </w:tc>
      </w:tr>
    </w:tbl>
    <w:p w14:paraId="09163840" w14:textId="58E22AB5" w:rsidR="004D18CA" w:rsidRDefault="00FB0516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1296" behindDoc="0" locked="0" layoutInCell="1" allowOverlap="1" wp14:anchorId="2A583E38" wp14:editId="23C1FD19">
            <wp:simplePos x="0" y="0"/>
            <wp:positionH relativeFrom="column">
              <wp:posOffset>3289935</wp:posOffset>
            </wp:positionH>
            <wp:positionV relativeFrom="paragraph">
              <wp:posOffset>3435642</wp:posOffset>
            </wp:positionV>
            <wp:extent cx="2546806" cy="5182870"/>
            <wp:effectExtent l="0" t="0" r="635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lizarFavor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06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30272" behindDoc="0" locked="0" layoutInCell="1" allowOverlap="1" wp14:anchorId="3DF1C9F6" wp14:editId="4670AEEF">
            <wp:simplePos x="0" y="0"/>
            <wp:positionH relativeFrom="column">
              <wp:posOffset>268605</wp:posOffset>
            </wp:positionH>
            <wp:positionV relativeFrom="paragraph">
              <wp:posOffset>3428365</wp:posOffset>
            </wp:positionV>
            <wp:extent cx="2543175" cy="5187601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alizarFavor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187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8E56D" w14:textId="593ADF9C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761D25C" w14:textId="4ECFDA2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F0F5FE" w14:textId="5BBF955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ACE5234" w14:textId="029C3B44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EC52AE4" w14:textId="5D0B3C6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3191183" w14:textId="43C19D1D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B54928" w14:textId="3F98914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B09250E" w14:textId="018E87D0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FCF7D3" w14:textId="77777777" w:rsidR="003447AB" w:rsidRDefault="003447A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322747" w14:textId="0819C98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5507E6" w14:textId="391CE3D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45C7390" w14:textId="09CA1C5B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9AE75A6" w14:textId="24E429B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0200A3F" w14:textId="098198E0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7E14C14" w14:textId="57EF2BDE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328FD0F" w14:textId="4CEDB639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D27EF3A" w14:textId="6B67F43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8436340" w14:textId="7F45CA9F" w:rsidR="004D18CA" w:rsidRDefault="006C6462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7744" behindDoc="0" locked="0" layoutInCell="1" allowOverlap="1" wp14:anchorId="30D1866E" wp14:editId="43F2F3E5">
            <wp:simplePos x="0" y="0"/>
            <wp:positionH relativeFrom="column">
              <wp:posOffset>2068830</wp:posOffset>
            </wp:positionH>
            <wp:positionV relativeFrom="paragraph">
              <wp:posOffset>152063</wp:posOffset>
            </wp:positionV>
            <wp:extent cx="2099697" cy="4248000"/>
            <wp:effectExtent l="0" t="0" r="0" b="63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ienda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697" cy="42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8768" behindDoc="0" locked="0" layoutInCell="1" allowOverlap="1" wp14:anchorId="53626168" wp14:editId="409A80B2">
            <wp:simplePos x="0" y="0"/>
            <wp:positionH relativeFrom="column">
              <wp:posOffset>4288155</wp:posOffset>
            </wp:positionH>
            <wp:positionV relativeFrom="paragraph">
              <wp:posOffset>222015</wp:posOffset>
            </wp:positionV>
            <wp:extent cx="2103023" cy="4201200"/>
            <wp:effectExtent l="0" t="0" r="0" b="0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ienda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023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6720" behindDoc="0" locked="0" layoutInCell="1" allowOverlap="1" wp14:anchorId="06F8F228" wp14:editId="527CE5FF">
            <wp:simplePos x="0" y="0"/>
            <wp:positionH relativeFrom="column">
              <wp:posOffset>-280670</wp:posOffset>
            </wp:positionH>
            <wp:positionV relativeFrom="paragraph">
              <wp:posOffset>201295</wp:posOffset>
            </wp:positionV>
            <wp:extent cx="2087575" cy="4199255"/>
            <wp:effectExtent l="0" t="0" r="8255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end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57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64636" w14:textId="218B7CF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1EA207B" w14:textId="202FE7D1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66FF988" w14:textId="77777777" w:rsidR="004D18CA" w:rsidRDefault="004D18C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FADEF81" w14:textId="276785D2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tbl>
      <w:tblPr>
        <w:tblStyle w:val="Tablacon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E47B7F" w:rsidRPr="005E068C" w14:paraId="37C9DB88" w14:textId="77777777" w:rsidTr="004506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61ED479" w14:textId="6F3174F0" w:rsidR="00E47B7F" w:rsidRPr="005E068C" w:rsidRDefault="006C6462" w:rsidP="006C6462">
            <w:pPr>
              <w:rPr>
                <w:sz w:val="24"/>
              </w:rPr>
            </w:pPr>
            <w:r>
              <w:rPr>
                <w:sz w:val="24"/>
              </w:rPr>
              <w:t>Pantalla</w:t>
            </w:r>
            <w:r w:rsidR="00E47B7F" w:rsidRPr="005E068C">
              <w:rPr>
                <w:sz w:val="24"/>
              </w:rPr>
              <w:t xml:space="preserve"> “</w:t>
            </w:r>
            <w:r>
              <w:rPr>
                <w:sz w:val="24"/>
              </w:rPr>
              <w:t>Tienda</w:t>
            </w:r>
            <w:r w:rsidR="00E47B7F" w:rsidRPr="005E068C">
              <w:rPr>
                <w:sz w:val="24"/>
              </w:rPr>
              <w:t>”</w:t>
            </w:r>
          </w:p>
        </w:tc>
      </w:tr>
      <w:tr w:rsidR="00E47B7F" w:rsidRPr="005E068C" w14:paraId="1D5BCCF8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F7C560" w14:textId="76D8B8D8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E47B7F" w:rsidRPr="005E068C" w14:paraId="699209A6" w14:textId="77777777" w:rsidTr="004506E6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5D2F872" w14:textId="2A39FACB" w:rsidR="00E47B7F" w:rsidRPr="005E068C" w:rsidRDefault="00E47B7F" w:rsidP="006C6462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Pantalla en la que el usuario puede adquirir “grollies” con dinero real o ver anuncios por una pequeña cantidad de “grollies” por cada uno.</w:t>
            </w:r>
          </w:p>
        </w:tc>
      </w:tr>
      <w:tr w:rsidR="00E47B7F" w:rsidRPr="005E068C" w14:paraId="0023786A" w14:textId="77777777" w:rsidTr="006C64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vAlign w:val="center"/>
          </w:tcPr>
          <w:p w14:paraId="22891626" w14:textId="55ACB167" w:rsidR="00E47B7F" w:rsidRPr="005E068C" w:rsidRDefault="00E47B7F" w:rsidP="006C6462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E47B7F" w:rsidRPr="005E068C" w14:paraId="06324D94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CF2E5B" w14:textId="6AA2D07C" w:rsidR="00E47B7F" w:rsidRPr="005E068C" w:rsidRDefault="00E47B7F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ha pulsado en el botón que muestra sus “grollies” en la parte superior izquierda en cualquier pantalla en la que este aparezca (prácticamente todas).</w:t>
            </w:r>
          </w:p>
        </w:tc>
      </w:tr>
      <w:tr w:rsidR="00E47B7F" w:rsidRPr="005E068C" w14:paraId="16825994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2D6D3A6" w14:textId="6D3258C5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E47B7F" w:rsidRPr="005E068C" w14:paraId="75BE5CF7" w14:textId="77777777" w:rsidTr="004506E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1B3472D" w14:textId="793B625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com</w:t>
            </w:r>
            <w:r>
              <w:rPr>
                <w:b w:val="0"/>
                <w:bCs w:val="0"/>
                <w:color w:val="161718" w:themeColor="text1"/>
                <w:sz w:val="24"/>
              </w:rPr>
              <w:t>pra grollies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 xml:space="preserve">, accede </w:t>
            </w:r>
            <w:r w:rsidR="00BC1E66"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a otra pantalla principal o a la pantalla de compra de “grollies”.</w:t>
            </w:r>
          </w:p>
        </w:tc>
      </w:tr>
      <w:tr w:rsidR="00E47B7F" w:rsidRPr="005E068C" w14:paraId="078688B7" w14:textId="77777777" w:rsidTr="004506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0164D8" w14:textId="51245E9F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E47B7F" w:rsidRPr="005E068C" w14:paraId="7D7B52A1" w14:textId="77777777" w:rsidTr="004506E6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F378A94" w14:textId="56B44C1B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1: El usuario puede comprar una oferta específica de entre la lista pulsando sobre ella.</w:t>
            </w:r>
            <w:r w:rsidR="006C6462">
              <w:rPr>
                <w:b w:val="0"/>
                <w:bCs w:val="0"/>
                <w:color w:val="161718" w:themeColor="text1"/>
                <w:sz w:val="24"/>
              </w:rPr>
              <w:t xml:space="preserve"> Tras ello aparecerá un mensaje de confirmación y el usuario será guiado por el sistema de pagos de Google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439A769" w14:textId="10AD50EE" w:rsidR="00E47B7F" w:rsidRPr="005E068C" w:rsidRDefault="00E47B7F" w:rsidP="004506E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3: El usuario puede ver un anuncio a cambio de “grollies” pulsando el botón gratis de la primera oferta.</w:t>
            </w:r>
          </w:p>
          <w:p w14:paraId="42D8427B" w14:textId="386A668D" w:rsidR="00E47B7F" w:rsidRPr="005E068C" w:rsidRDefault="008F315B" w:rsidP="004506E6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7F1DE48B" w14:textId="3CAD3CC4" w:rsidR="00E47B7F" w:rsidRDefault="00E47B7F" w:rsidP="00E47B7F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DB653E9" w14:textId="136126A0" w:rsidR="00E47B7F" w:rsidRDefault="00E47B7F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color w:val="161718" w:themeColor="text1"/>
          <w:sz w:val="24"/>
          <w:szCs w:val="24"/>
        </w:rPr>
        <w:br w:type="page"/>
      </w:r>
    </w:p>
    <w:tbl>
      <w:tblPr>
        <w:tblStyle w:val="Tablacon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90390C" w:rsidRPr="005E068C" w14:paraId="63E01A90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70C748C" w14:textId="06A1F7AB" w:rsidR="0090390C" w:rsidRPr="005E068C" w:rsidRDefault="0090390C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Chat</w:t>
            </w:r>
            <w:r w:rsidRPr="005E068C">
              <w:rPr>
                <w:sz w:val="24"/>
              </w:rPr>
              <w:t>”</w:t>
            </w:r>
          </w:p>
        </w:tc>
      </w:tr>
      <w:tr w:rsidR="0090390C" w:rsidRPr="005E068C" w14:paraId="5C2AEEFF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768023F" w14:textId="20BC222F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90390C" w:rsidRPr="005E068C" w14:paraId="331AA09F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1F8ABE" w14:textId="3A38F9B2" w:rsidR="0090390C" w:rsidRPr="005E068C" w:rsidRDefault="0090390C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intercambiar mensajes con otro usuario para concretar detalles de los favores.</w:t>
            </w:r>
          </w:p>
        </w:tc>
      </w:tr>
      <w:tr w:rsidR="0090390C" w:rsidRPr="005E068C" w14:paraId="1068E76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F90C882" w14:textId="7A26A030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90390C" w:rsidRPr="005E068C" w14:paraId="624A41D1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23828C3A" w14:textId="3D0A3AAF" w:rsidR="0090390C" w:rsidRPr="005E068C" w:rsidRDefault="0090390C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uno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 de los chats activos de la pantalla de mensajes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 o ha accedido desde la pantalla principal “Favores” dentro de las pestañas “Favores a realizar” o “Favores pedidos”</w:t>
            </w:r>
          </w:p>
        </w:tc>
      </w:tr>
      <w:tr w:rsidR="0090390C" w:rsidRPr="005E068C" w14:paraId="0AE99EF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5CBEA55" w14:textId="3B2EE3CB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90390C" w:rsidRPr="005E068C" w14:paraId="2719A245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F8331C8" w14:textId="63DA33E3" w:rsidR="0090390C" w:rsidRPr="005E068C" w:rsidRDefault="0090390C" w:rsidP="008F315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 xml:space="preserve">El usuario 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envía un mensaje (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emoticono o texto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) o accede a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una pantalla principal</w:t>
            </w:r>
          </w:p>
        </w:tc>
      </w:tr>
      <w:tr w:rsidR="0090390C" w:rsidRPr="005E068C" w14:paraId="5EA1D88B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D72F807" w14:textId="77777777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90390C" w:rsidRPr="005E068C" w14:paraId="6A78EA59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1FD2896" w14:textId="58DF8D99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mensaje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 xml:space="preserve">(incluyendo tildes y en general soporta UTF-8) </w:t>
            </w:r>
            <w:r>
              <w:rPr>
                <w:b w:val="0"/>
                <w:bCs w:val="0"/>
                <w:color w:val="161718" w:themeColor="text1"/>
                <w:sz w:val="24"/>
              </w:rPr>
              <w:t>escribiendo en la parte inferior y pulsando en enviar.</w:t>
            </w:r>
          </w:p>
          <w:p w14:paraId="680ABF08" w14:textId="4A1631EC" w:rsidR="0090390C" w:rsidRPr="005E068C" w:rsidRDefault="0090390C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 xml:space="preserve">enviar un emoticono </w:t>
            </w:r>
            <w:r w:rsidR="008F315B">
              <w:rPr>
                <w:b w:val="0"/>
                <w:bCs w:val="0"/>
                <w:color w:val="161718" w:themeColor="text1"/>
                <w:sz w:val="24"/>
              </w:rPr>
              <w:t>usando el teclado</w:t>
            </w:r>
            <w:r w:rsidR="00C4290E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5F6F8A2A" w14:textId="77777777" w:rsidR="00BC1E66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="00BC1E66"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 w:rsidR="00BC1E66" w:rsidRPr="005E068C">
              <w:rPr>
                <w:b w:val="0"/>
                <w:bCs w:val="0"/>
                <w:color w:val="161718" w:themeColor="text1"/>
                <w:sz w:val="24"/>
              </w:rPr>
              <w:t xml:space="preserve"> El usuario puede acceder a 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la pantalla principal 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</w:t>
            </w:r>
            <w:r w:rsidR="0069426D">
              <w:rPr>
                <w:b w:val="0"/>
                <w:bCs w:val="0"/>
                <w:color w:val="161718" w:themeColor="text1"/>
                <w:sz w:val="24"/>
              </w:rPr>
              <w:t>ensajes”</w:t>
            </w:r>
            <w:r w:rsidR="00B21100">
              <w:rPr>
                <w:b w:val="0"/>
                <w:bCs w:val="0"/>
                <w:color w:val="161718" w:themeColor="text1"/>
                <w:sz w:val="24"/>
              </w:rPr>
              <w:t xml:space="preserve"> pulsando en la flecha en la esquina superior derecha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.</w:t>
            </w:r>
          </w:p>
          <w:p w14:paraId="29E5A85E" w14:textId="4BE50E19" w:rsidR="008F315B" w:rsidRPr="005E068C" w:rsidRDefault="008F315B" w:rsidP="008F315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>4: El usuario puede acceder a cualquier pantalla principal pulsando el botón correspondiente en la parte inferior.</w:t>
            </w:r>
          </w:p>
        </w:tc>
      </w:tr>
    </w:tbl>
    <w:p w14:paraId="4A29A3C3" w14:textId="2C519819" w:rsidR="0090390C" w:rsidRDefault="008F315B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4912" behindDoc="0" locked="0" layoutInCell="1" allowOverlap="1" wp14:anchorId="0EECCA86" wp14:editId="20DEC623">
            <wp:simplePos x="0" y="0"/>
            <wp:positionH relativeFrom="column">
              <wp:posOffset>1897380</wp:posOffset>
            </wp:positionH>
            <wp:positionV relativeFrom="paragraph">
              <wp:posOffset>3578225</wp:posOffset>
            </wp:positionV>
            <wp:extent cx="2533015" cy="5136720"/>
            <wp:effectExtent l="0" t="0" r="635" b="6985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Cha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13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49EB4" w14:textId="52BCB3F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52CC15E" w14:textId="5FE3E0D8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C03BB31" w14:textId="42405EA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E186591" w14:textId="3D8D51FD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18F33F8" w14:textId="282387F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622F234" w14:textId="5EC87B7F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4C369A6B" w14:textId="08736A2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C9F414C" w14:textId="280B94D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1151FC2E" w14:textId="664C5CBE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8DFE7AB" w14:textId="704F27B3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BF7A6F" w14:textId="6ECD4F4A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2ECDDC1" w14:textId="7A5C81C0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19F839F" w14:textId="6F04B8E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370F20" w14:textId="73F5C972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6F36EB2" w14:textId="539184C6" w:rsidR="0090390C" w:rsidRDefault="0086403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09792" behindDoc="0" locked="0" layoutInCell="1" allowOverlap="1" wp14:anchorId="50A631D7" wp14:editId="0FC0FAB7">
            <wp:simplePos x="0" y="0"/>
            <wp:positionH relativeFrom="column">
              <wp:posOffset>1839595</wp:posOffset>
            </wp:positionH>
            <wp:positionV relativeFrom="paragraph">
              <wp:posOffset>3449320</wp:posOffset>
            </wp:positionV>
            <wp:extent cx="2524125" cy="5130623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i perf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130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4-nfasis6"/>
        <w:tblpPr w:leftFromText="142" w:rightFromText="142" w:vertAnchor="page" w:horzAnchor="margin" w:tblpY="1395"/>
        <w:tblW w:w="5000" w:type="pct"/>
        <w:tblLook w:val="04A0" w:firstRow="1" w:lastRow="0" w:firstColumn="1" w:lastColumn="0" w:noHBand="0" w:noVBand="1"/>
      </w:tblPr>
      <w:tblGrid>
        <w:gridCol w:w="9926"/>
      </w:tblGrid>
      <w:tr w:rsidR="00C4290E" w:rsidRPr="005E068C" w14:paraId="488E84E5" w14:textId="77777777" w:rsidTr="0087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5C242EE" w14:textId="7E2A8F85" w:rsidR="00C4290E" w:rsidRPr="005E068C" w:rsidRDefault="00C4290E" w:rsidP="0087087B">
            <w:pPr>
              <w:rPr>
                <w:sz w:val="24"/>
              </w:rPr>
            </w:pPr>
            <w:r w:rsidRPr="005E068C">
              <w:rPr>
                <w:sz w:val="24"/>
              </w:rPr>
              <w:lastRenderedPageBreak/>
              <w:t>Pantalla “</w:t>
            </w:r>
            <w:r>
              <w:rPr>
                <w:sz w:val="24"/>
              </w:rPr>
              <w:t>Mi perfil</w:t>
            </w:r>
            <w:r w:rsidRPr="005E068C">
              <w:rPr>
                <w:sz w:val="24"/>
              </w:rPr>
              <w:t>”</w:t>
            </w:r>
          </w:p>
        </w:tc>
      </w:tr>
      <w:tr w:rsidR="00C4290E" w:rsidRPr="005E068C" w14:paraId="259BF6B6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1E8D1644" w14:textId="077B1244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Descripción:</w:t>
            </w:r>
          </w:p>
        </w:tc>
      </w:tr>
      <w:tr w:rsidR="00C4290E" w:rsidRPr="005E068C" w14:paraId="20E46F09" w14:textId="77777777" w:rsidTr="0087087B">
        <w:trPr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6B546CF2" w14:textId="7BE79783" w:rsidR="00C4290E" w:rsidRPr="005E068C" w:rsidRDefault="00C4290E" w:rsidP="0087087B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Pantalla en la que el usuario puede </w:t>
            </w:r>
            <w:r>
              <w:rPr>
                <w:b w:val="0"/>
                <w:bCs w:val="0"/>
                <w:color w:val="161718" w:themeColor="text1"/>
                <w:sz w:val="24"/>
              </w:rPr>
              <w:t>modificar los datos de su perfil, tanto públicos como privados.</w:t>
            </w:r>
          </w:p>
        </w:tc>
      </w:tr>
      <w:tr w:rsidR="00C4290E" w:rsidRPr="005E068C" w14:paraId="5181DB3A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6846E21" w14:textId="221BC3E2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Precondiciones:</w:t>
            </w:r>
          </w:p>
        </w:tc>
      </w:tr>
      <w:tr w:rsidR="00C4290E" w:rsidRPr="005E068C" w14:paraId="693F390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DC427FE" w14:textId="48C41A8E" w:rsidR="00C4290E" w:rsidRPr="005E068C" w:rsidRDefault="00C4290E" w:rsidP="0086403C">
            <w:pPr>
              <w:rPr>
                <w:b w:val="0"/>
                <w:bCs w:val="0"/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El usuario ha pulsado en 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“</w:t>
            </w:r>
            <w:r>
              <w:rPr>
                <w:b w:val="0"/>
                <w:bCs w:val="0"/>
                <w:color w:val="161718" w:themeColor="text1"/>
                <w:sz w:val="24"/>
              </w:rPr>
              <w:t>Mi perfil“ en la pantalla de configuración</w:t>
            </w:r>
          </w:p>
        </w:tc>
      </w:tr>
      <w:tr w:rsidR="00C4290E" w:rsidRPr="005E068C" w14:paraId="325B6B03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397AAD69" w14:textId="4A6FBC0C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Postcondiciones:</w:t>
            </w:r>
          </w:p>
        </w:tc>
      </w:tr>
      <w:tr w:rsidR="00C4290E" w:rsidRPr="005E068C" w14:paraId="45FED087" w14:textId="77777777" w:rsidTr="0087087B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78253212" w14:textId="0CD49CD6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El usuario actualiza sus datos en la aplicación,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 </w:t>
            </w:r>
            <w:r>
              <w:rPr>
                <w:rFonts w:cstheme="minorHAnsi"/>
                <w:b w:val="0"/>
                <w:color w:val="auto"/>
                <w:sz w:val="24"/>
                <w:szCs w:val="26"/>
              </w:rPr>
              <w:t xml:space="preserve">accede </w:t>
            </w: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a otra pantalla principal o a la pantalla de compra de “grollies”.</w:t>
            </w:r>
          </w:p>
        </w:tc>
      </w:tr>
      <w:tr w:rsidR="00C4290E" w:rsidRPr="005E068C" w14:paraId="24D4B7E1" w14:textId="77777777" w:rsidTr="008708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5B92ABC6" w14:textId="10BF2D08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color w:val="161718" w:themeColor="text1"/>
                <w:sz w:val="24"/>
              </w:rPr>
              <w:t>Acciones a realizar:</w:t>
            </w:r>
          </w:p>
        </w:tc>
      </w:tr>
      <w:tr w:rsidR="00C4290E" w:rsidRPr="005E068C" w14:paraId="3A7BADE0" w14:textId="77777777" w:rsidTr="0087087B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0F9EEA43" w14:textId="01068170" w:rsidR="00C4290E" w:rsidRPr="005E068C" w:rsidRDefault="00C4290E" w:rsidP="0087087B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1: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añadir/modificar su foto de perfil pulsando en el icono de la cámara.</w:t>
            </w:r>
          </w:p>
          <w:p w14:paraId="10D1D69B" w14:textId="7E40372C" w:rsidR="00BC1E66" w:rsidRDefault="00C4290E" w:rsidP="00BC1E66">
            <w:pPr>
              <w:rPr>
                <w:color w:val="161718" w:themeColor="text1"/>
                <w:sz w:val="24"/>
              </w:rPr>
            </w:pPr>
            <w:r w:rsidRPr="005E068C">
              <w:rPr>
                <w:b w:val="0"/>
                <w:bCs w:val="0"/>
                <w:color w:val="161718" w:themeColor="text1"/>
                <w:sz w:val="24"/>
              </w:rPr>
              <w:t xml:space="preserve">2: El usuario puede 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modificar su contraseña es</w:t>
            </w:r>
            <w:r w:rsidR="009702CD">
              <w:rPr>
                <w:b w:val="0"/>
                <w:bCs w:val="0"/>
                <w:color w:val="161718" w:themeColor="text1"/>
                <w:sz w:val="24"/>
              </w:rPr>
              <w:t>c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ribiendo e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n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 xml:space="preserve"> el apartado correspondiente y pulsando en 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“</w:t>
            </w:r>
            <w:r w:rsidR="00BC1E66">
              <w:rPr>
                <w:b w:val="0"/>
                <w:bCs w:val="0"/>
                <w:color w:val="161718" w:themeColor="text1"/>
                <w:sz w:val="24"/>
              </w:rPr>
              <w:t>guardar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 xml:space="preserve"> c</w:t>
            </w:r>
            <w:r w:rsidR="0086403C">
              <w:rPr>
                <w:b w:val="0"/>
                <w:bCs w:val="0"/>
                <w:color w:val="161718" w:themeColor="text1"/>
                <w:sz w:val="24"/>
              </w:rPr>
              <w:t>ontraseña</w:t>
            </w:r>
            <w:r w:rsidR="004B08E2">
              <w:rPr>
                <w:b w:val="0"/>
                <w:bCs w:val="0"/>
                <w:color w:val="161718" w:themeColor="text1"/>
                <w:sz w:val="24"/>
              </w:rPr>
              <w:t>”.</w:t>
            </w:r>
          </w:p>
          <w:p w14:paraId="198A9893" w14:textId="00252388" w:rsidR="00BC1E66" w:rsidRDefault="00BC1E66" w:rsidP="00BC1E66">
            <w:pPr>
              <w:rPr>
                <w:color w:val="161718" w:themeColor="text1"/>
                <w:sz w:val="24"/>
              </w:rPr>
            </w:pPr>
            <w:r>
              <w:rPr>
                <w:b w:val="0"/>
                <w:bCs w:val="0"/>
                <w:color w:val="161718" w:themeColor="text1"/>
                <w:sz w:val="24"/>
              </w:rPr>
              <w:t>3</w:t>
            </w:r>
            <w:r w:rsidRPr="00BC1E66">
              <w:rPr>
                <w:b w:val="0"/>
                <w:bCs w:val="0"/>
                <w:color w:val="161718" w:themeColor="text1"/>
                <w:sz w:val="24"/>
              </w:rPr>
              <w:t>:</w:t>
            </w:r>
            <w:r>
              <w:rPr>
                <w:color w:val="161718" w:themeColor="text1"/>
                <w:sz w:val="24"/>
              </w:rPr>
              <w:t xml:space="preserve"> </w:t>
            </w:r>
            <w:r w:rsidRPr="005E068C">
              <w:rPr>
                <w:b w:val="0"/>
                <w:bCs w:val="0"/>
                <w:color w:val="161718" w:themeColor="text1"/>
                <w:sz w:val="24"/>
              </w:rPr>
              <w:t>El usuario puede acceder a cualquier pantalla principal pulsando el botón correspondiente en la parte inferior.</w:t>
            </w:r>
          </w:p>
          <w:p w14:paraId="3FFBD087" w14:textId="4B20208B" w:rsidR="00C4290E" w:rsidRPr="00BC1E66" w:rsidRDefault="00BC1E66" w:rsidP="00BC1E66">
            <w:pPr>
              <w:rPr>
                <w:color w:val="161718" w:themeColor="text1"/>
                <w:sz w:val="24"/>
              </w:rPr>
            </w:pPr>
            <w:r w:rsidRPr="002D3C54">
              <w:rPr>
                <w:rFonts w:cstheme="minorHAnsi"/>
                <w:b w:val="0"/>
                <w:color w:val="auto"/>
                <w:sz w:val="24"/>
                <w:szCs w:val="26"/>
              </w:rPr>
              <w:t>4: El usuario puede acceder a la pantalla de compra de “grollies” pulsando en cualquier parte del recuadro donde aparecen sus “grollies” actuales.</w:t>
            </w:r>
          </w:p>
        </w:tc>
      </w:tr>
    </w:tbl>
    <w:p w14:paraId="78CCE215" w14:textId="2E4A2AF2" w:rsidR="0090390C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  <w:r>
        <w:rPr>
          <w:rFonts w:ascii="Times New Roman" w:hAnsi="Times New Roman"/>
          <w:bCs/>
          <w:noProof/>
          <w:color w:val="161718" w:themeColor="text1"/>
          <w:sz w:val="24"/>
          <w:szCs w:val="24"/>
          <w:lang w:eastAsia="es-ES"/>
        </w:rPr>
        <w:drawing>
          <wp:anchor distT="0" distB="0" distL="114300" distR="114300" simplePos="0" relativeHeight="251815936" behindDoc="0" locked="0" layoutInCell="1" allowOverlap="1" wp14:anchorId="1788B234" wp14:editId="4A06480E">
            <wp:simplePos x="0" y="0"/>
            <wp:positionH relativeFrom="column">
              <wp:posOffset>1906905</wp:posOffset>
            </wp:positionH>
            <wp:positionV relativeFrom="paragraph">
              <wp:posOffset>3372451</wp:posOffset>
            </wp:positionV>
            <wp:extent cx="2647611" cy="5381625"/>
            <wp:effectExtent l="0" t="0" r="635" b="0"/>
            <wp:wrapNone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Mi perfil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1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601D6" w14:textId="450D678B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0E621B" w14:textId="39F63BC1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A3C911" w14:textId="12B06D84" w:rsidR="0090390C" w:rsidRDefault="0090390C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909B67F" w14:textId="705DCB4B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301FF44" w14:textId="622FE973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631BDC7B" w14:textId="7A7AEC5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8C97E7A" w14:textId="1CC0F98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32307E9D" w14:textId="4DD1F9BF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B66F100" w14:textId="0522CA3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2B542B4" w14:textId="4D299C51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05EBD6B" w14:textId="0A8CCF7D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75392978" w14:textId="47A52B25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674F42C" w14:textId="77777777" w:rsidR="00B6156A" w:rsidRDefault="00B6156A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20E86537" w14:textId="1489E557" w:rsidR="00C4290E" w:rsidRDefault="00C4290E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092FF85A" w14:textId="77777777" w:rsidR="00005321" w:rsidRDefault="00005321" w:rsidP="002D3C54">
      <w:pPr>
        <w:spacing w:after="200"/>
        <w:rPr>
          <w:rFonts w:ascii="Times New Roman" w:hAnsi="Times New Roman"/>
          <w:bCs/>
          <w:color w:val="161718" w:themeColor="text1"/>
          <w:sz w:val="24"/>
          <w:szCs w:val="24"/>
        </w:rPr>
      </w:pPr>
    </w:p>
    <w:p w14:paraId="56A6BEB7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2" w:name="_Toc41652526"/>
      <w:r w:rsidRPr="00ED5A6D">
        <w:rPr>
          <w:rFonts w:ascii="Times New Roman" w:hAnsi="Times New Roman"/>
          <w:b/>
          <w:i w:val="0"/>
          <w:sz w:val="32"/>
        </w:rPr>
        <w:lastRenderedPageBreak/>
        <w:t>Interfaces de hardware</w:t>
      </w:r>
      <w:bookmarkEnd w:id="22"/>
    </w:p>
    <w:p w14:paraId="55EF487F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0F82F67C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7BD1E0E" w14:textId="1E2BD4B9" w:rsidR="002D3C54" w:rsidRPr="002D3C54" w:rsidRDefault="002D3C54" w:rsidP="004506E6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Dado que la aplicación está pensada para ser lanzada a nivel global y contar con un gran número de usuarios simultáneos, se contratarán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servidores externos</w:t>
      </w:r>
      <w:r w:rsidRPr="002D3C54">
        <w:rPr>
          <w:rFonts w:cstheme="minorHAnsi"/>
          <w:color w:val="auto"/>
          <w:sz w:val="25"/>
          <w:szCs w:val="25"/>
        </w:rPr>
        <w:t xml:space="preserve"> para garantizar el soporte de un tráfico de datos tan masivo.</w:t>
      </w:r>
      <w:r w:rsidR="00B6156A">
        <w:rPr>
          <w:rFonts w:cstheme="minorHAnsi"/>
          <w:color w:val="auto"/>
          <w:sz w:val="25"/>
          <w:szCs w:val="25"/>
        </w:rPr>
        <w:t xml:space="preserve"> Actualmente, tenemos una cuenta en Microsoft que nos ha permitido crear un servidor mediante la herramienta Microsoft Azure que permite que nuestra aplicación funciones a un alto rendimiento.</w:t>
      </w:r>
    </w:p>
    <w:p w14:paraId="0D36EAD6" w14:textId="77777777" w:rsidR="002D3C54" w:rsidRPr="002D3C54" w:rsidRDefault="002D3C54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EDBCED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3" w:name="_Toc41652527"/>
      <w:r w:rsidRPr="00ED5A6D">
        <w:rPr>
          <w:rFonts w:ascii="Times New Roman" w:hAnsi="Times New Roman"/>
          <w:b/>
          <w:i w:val="0"/>
          <w:sz w:val="32"/>
        </w:rPr>
        <w:t>Interfaces de software</w:t>
      </w:r>
      <w:bookmarkEnd w:id="23"/>
    </w:p>
    <w:p w14:paraId="219BB3D4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C670717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30AF24AC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En esta sección son destacables dos aspectos:</w:t>
      </w:r>
    </w:p>
    <w:p w14:paraId="4A1EAC75" w14:textId="77777777" w:rsidR="00B91F37" w:rsidRPr="002D3C54" w:rsidRDefault="00B91F37" w:rsidP="00B91F37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El primero es la necesidad de una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base de datos</w:t>
      </w:r>
      <w:r w:rsidRPr="002D3C54">
        <w:rPr>
          <w:rFonts w:cstheme="minorHAnsi"/>
          <w:color w:val="auto"/>
          <w:sz w:val="25"/>
          <w:szCs w:val="25"/>
        </w:rPr>
        <w:t xml:space="preserve"> donde almacenar todos los datos que maneje la aplicación. Estos datos son:</w:t>
      </w:r>
    </w:p>
    <w:p w14:paraId="15CAD368" w14:textId="3392C79D" w:rsidR="00B91F37" w:rsidRPr="002D3C54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Usuarios</w:t>
      </w:r>
      <w:r w:rsidRPr="002D3C54">
        <w:rPr>
          <w:rFonts w:cstheme="minorHAnsi"/>
          <w:color w:val="auto"/>
          <w:sz w:val="25"/>
          <w:szCs w:val="25"/>
        </w:rPr>
        <w:t xml:space="preserve">: Se necesitará guardar el </w:t>
      </w:r>
      <w:r>
        <w:rPr>
          <w:rFonts w:cstheme="minorHAnsi"/>
          <w:color w:val="auto"/>
          <w:sz w:val="25"/>
          <w:szCs w:val="25"/>
        </w:rPr>
        <w:t>nombre de usuario</w:t>
      </w:r>
      <w:r w:rsidRPr="002D3C54">
        <w:rPr>
          <w:rFonts w:cstheme="minorHAnsi"/>
          <w:color w:val="auto"/>
          <w:sz w:val="25"/>
          <w:szCs w:val="25"/>
        </w:rPr>
        <w:t xml:space="preserve"> asociado, la contraseña necesaria para iniciar sesión</w:t>
      </w:r>
      <w:r>
        <w:rPr>
          <w:rFonts w:cstheme="minorHAnsi"/>
          <w:color w:val="auto"/>
          <w:sz w:val="25"/>
          <w:szCs w:val="25"/>
        </w:rPr>
        <w:t xml:space="preserve"> y</w:t>
      </w:r>
      <w:r w:rsidRPr="002D3C54">
        <w:rPr>
          <w:rFonts w:cstheme="minorHAnsi"/>
          <w:color w:val="auto"/>
          <w:sz w:val="25"/>
          <w:szCs w:val="25"/>
        </w:rPr>
        <w:t xml:space="preserve"> la cantidad de “grollies” disponibles.</w:t>
      </w:r>
    </w:p>
    <w:p w14:paraId="211CFA86" w14:textId="77777777" w:rsidR="00B91F37" w:rsidRPr="002D3C54" w:rsidRDefault="00B91F37" w:rsidP="00B91F37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FC3B3EE" w14:textId="2B6CA29C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Del</w:t>
      </w:r>
      <w:r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 w:rsidRPr="002D3C54">
        <w:rPr>
          <w:rFonts w:cstheme="minorHAnsi"/>
          <w:b/>
          <w:color w:val="A4063E" w:themeColor="accent6"/>
          <w:sz w:val="25"/>
          <w:szCs w:val="25"/>
        </w:rPr>
        <w:t>Favores</w:t>
      </w:r>
      <w:r w:rsidRPr="002D3C54">
        <w:rPr>
          <w:rFonts w:cstheme="minorHAnsi"/>
          <w:color w:val="auto"/>
          <w:sz w:val="25"/>
          <w:szCs w:val="25"/>
        </w:rPr>
        <w:t>: Se necesitará guardar toda la información de cada uno de los favores que los usuarios suministren. Esto incluye el nombre del favor, el usuario demandante</w:t>
      </w:r>
      <w:r>
        <w:rPr>
          <w:rFonts w:cstheme="minorHAnsi"/>
          <w:color w:val="auto"/>
          <w:sz w:val="25"/>
          <w:szCs w:val="25"/>
        </w:rPr>
        <w:t xml:space="preserve"> y el realizador</w:t>
      </w:r>
      <w:r w:rsidRPr="002D3C54">
        <w:rPr>
          <w:rFonts w:cstheme="minorHAnsi"/>
          <w:color w:val="auto"/>
          <w:sz w:val="25"/>
          <w:szCs w:val="25"/>
        </w:rPr>
        <w:t xml:space="preserve">, </w:t>
      </w:r>
      <w:r w:rsidR="00B6156A">
        <w:rPr>
          <w:rFonts w:cstheme="minorHAnsi"/>
          <w:color w:val="auto"/>
          <w:sz w:val="25"/>
          <w:szCs w:val="25"/>
        </w:rPr>
        <w:t>la foto añadida</w:t>
      </w:r>
      <w:r w:rsidRPr="002D3C54">
        <w:rPr>
          <w:rFonts w:cstheme="minorHAnsi"/>
          <w:color w:val="auto"/>
          <w:sz w:val="25"/>
          <w:szCs w:val="25"/>
        </w:rPr>
        <w:t xml:space="preserve"> (si </w:t>
      </w:r>
      <w:r w:rsidR="00B6156A">
        <w:rPr>
          <w:rFonts w:cstheme="minorHAnsi"/>
          <w:color w:val="auto"/>
          <w:sz w:val="25"/>
          <w:szCs w:val="25"/>
        </w:rPr>
        <w:t xml:space="preserve">la </w:t>
      </w:r>
      <w:r w:rsidRPr="002D3C54">
        <w:rPr>
          <w:rFonts w:cstheme="minorHAnsi"/>
          <w:color w:val="auto"/>
          <w:sz w:val="25"/>
          <w:szCs w:val="25"/>
        </w:rPr>
        <w:t>hay), la descripción del favor, la fecha límite y la recompensa. Dado que cada usuario puede tener varios favores activos al mismo tiempo, se necesitará una gran cantidad de memoria para poder guardar todos y cada uno de los favores. Estos se irán eliminando de la base de datos según se vayan realizando.</w:t>
      </w:r>
    </w:p>
    <w:p w14:paraId="41DA95B7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79AE68D1" w14:textId="3F65DC84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Mensajes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creador, el receptor, el contenido del mismo y su fecha de creación.</w:t>
      </w:r>
    </w:p>
    <w:p w14:paraId="32F803E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6FB97C38" w14:textId="11516E82" w:rsidR="00B91F37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Regalos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el título, una descripción del mismo y su precio en “grollies”. </w:t>
      </w:r>
    </w:p>
    <w:p w14:paraId="39DF5400" w14:textId="77777777" w:rsidR="00B91F37" w:rsidRPr="00843805" w:rsidRDefault="00B91F37" w:rsidP="00B91F37">
      <w:pPr>
        <w:pStyle w:val="Prrafodelista"/>
        <w:rPr>
          <w:rFonts w:cstheme="minorHAnsi"/>
          <w:color w:val="auto"/>
          <w:sz w:val="25"/>
          <w:szCs w:val="25"/>
        </w:rPr>
      </w:pPr>
    </w:p>
    <w:p w14:paraId="47A64DF4" w14:textId="4A1C3848" w:rsidR="00B91F37" w:rsidRPr="00843805" w:rsidRDefault="00B91F37" w:rsidP="00B91F37">
      <w:pPr>
        <w:pStyle w:val="Prrafodelista"/>
        <w:numPr>
          <w:ilvl w:val="0"/>
          <w:numId w:val="31"/>
        </w:num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  <w:r>
        <w:rPr>
          <w:rFonts w:cstheme="minorHAnsi"/>
          <w:color w:val="auto"/>
          <w:sz w:val="25"/>
          <w:szCs w:val="25"/>
        </w:rPr>
        <w:t xml:space="preserve">Del </w:t>
      </w:r>
      <w:r w:rsidR="007A128D">
        <w:rPr>
          <w:rFonts w:cstheme="minorHAnsi"/>
          <w:b/>
          <w:color w:val="A4063E" w:themeColor="accent6"/>
          <w:sz w:val="25"/>
          <w:szCs w:val="25"/>
        </w:rPr>
        <w:t>servicio</w:t>
      </w:r>
      <w:r w:rsidR="007A128D" w:rsidRPr="002D3C54">
        <w:rPr>
          <w:rFonts w:cstheme="minorHAnsi"/>
          <w:b/>
          <w:color w:val="A4063E" w:themeColor="accent6"/>
          <w:sz w:val="25"/>
          <w:szCs w:val="25"/>
        </w:rPr>
        <w:t xml:space="preserve"> </w:t>
      </w:r>
      <w:r>
        <w:rPr>
          <w:rFonts w:cstheme="minorHAnsi"/>
          <w:b/>
          <w:color w:val="A4063E" w:themeColor="accent6"/>
          <w:sz w:val="25"/>
          <w:szCs w:val="25"/>
        </w:rPr>
        <w:t>Chats</w:t>
      </w:r>
      <w:r w:rsidRPr="002D3C54">
        <w:rPr>
          <w:rFonts w:cstheme="minorHAnsi"/>
          <w:color w:val="auto"/>
          <w:sz w:val="25"/>
          <w:szCs w:val="25"/>
        </w:rPr>
        <w:t>:</w:t>
      </w:r>
      <w:r>
        <w:rPr>
          <w:rFonts w:cstheme="minorHAnsi"/>
          <w:color w:val="auto"/>
          <w:sz w:val="25"/>
          <w:szCs w:val="25"/>
        </w:rPr>
        <w:t xml:space="preserve"> Se necesitará guardar los nombres de los usuarios que mantienen una conversación y una lista de los mensajes que han sido enviados durante dicha conversación.</w:t>
      </w:r>
    </w:p>
    <w:p w14:paraId="64720BAC" w14:textId="7FAC8C85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997D23D" w14:textId="706934D1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0F1C1AC8" w14:textId="443C3104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4312F6F" w14:textId="7DF58C03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5009555C" w14:textId="111C9772" w:rsidR="003861C7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66995CD1" w14:textId="663C9A3F" w:rsidR="003861C7" w:rsidRPr="002D3C54" w:rsidRDefault="003861C7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1CAD847A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47C0030D" w14:textId="77777777" w:rsidR="002D3C54" w:rsidRPr="00ED5A6D" w:rsidRDefault="002D3C54" w:rsidP="00ED5A6D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4" w:name="_Toc41652528"/>
      <w:r w:rsidRPr="00ED5A6D">
        <w:rPr>
          <w:rFonts w:ascii="Times New Roman" w:hAnsi="Times New Roman"/>
          <w:b/>
          <w:i w:val="0"/>
          <w:sz w:val="32"/>
        </w:rPr>
        <w:lastRenderedPageBreak/>
        <w:t>Interfaces de comunicación</w:t>
      </w:r>
      <w:bookmarkEnd w:id="24"/>
    </w:p>
    <w:p w14:paraId="2C41F58C" w14:textId="77777777" w:rsidR="002D3C54" w:rsidRPr="00D10E23" w:rsidRDefault="002D3C54" w:rsidP="002D3C54">
      <w:pPr>
        <w:spacing w:after="120" w:line="240" w:lineRule="auto"/>
        <w:jc w:val="both"/>
        <w:textAlignment w:val="baseline"/>
        <w:rPr>
          <w:rFonts w:ascii="Times New Roman" w:hAnsi="Times New Roman"/>
          <w:bCs/>
          <w:color w:val="161718" w:themeColor="text1"/>
          <w:sz w:val="2"/>
          <w:szCs w:val="2"/>
        </w:rPr>
      </w:pPr>
    </w:p>
    <w:p w14:paraId="35686B28" w14:textId="77777777" w:rsidR="00ED5A6D" w:rsidRDefault="00ED5A6D" w:rsidP="002D3C54">
      <w:pPr>
        <w:spacing w:after="120" w:line="240" w:lineRule="auto"/>
        <w:jc w:val="both"/>
        <w:textAlignment w:val="baseline"/>
        <w:rPr>
          <w:rFonts w:cstheme="minorHAnsi"/>
          <w:color w:val="auto"/>
          <w:sz w:val="25"/>
          <w:szCs w:val="25"/>
        </w:rPr>
      </w:pPr>
    </w:p>
    <w:p w14:paraId="7975BDF1" w14:textId="228A799E" w:rsidR="002D3C54" w:rsidRPr="002D3C54" w:rsidRDefault="002D3C54" w:rsidP="001A52CA">
      <w:pPr>
        <w:spacing w:after="120" w:line="240" w:lineRule="auto"/>
        <w:ind w:firstLine="720"/>
        <w:jc w:val="both"/>
        <w:textAlignment w:val="baseline"/>
        <w:rPr>
          <w:rFonts w:cstheme="minorHAnsi"/>
          <w:color w:val="auto"/>
          <w:sz w:val="25"/>
          <w:szCs w:val="25"/>
        </w:rPr>
      </w:pPr>
      <w:r w:rsidRPr="002D3C54">
        <w:rPr>
          <w:rFonts w:cstheme="minorHAnsi"/>
          <w:color w:val="auto"/>
          <w:sz w:val="25"/>
          <w:szCs w:val="25"/>
        </w:rPr>
        <w:t>Dado que cualquier clase de comunicación entre usuarios será realizada a través del servidor, basta con habilitar el acceso remoto al servidor para que los usuarios puedan añadir, eliminar o modificar sus propios recursos a la base de datos. Cualquier dispositivo que reúna las condiciones mínimas de hardware y software que tenga la aplicación descargada deberá ser capaz de comunicarse con el servidor a través de Internet.</w:t>
      </w:r>
    </w:p>
    <w:p w14:paraId="51FDB6EE" w14:textId="1CCFA2FF" w:rsidR="00A432D3" w:rsidRDefault="00A432D3" w:rsidP="00A432D3"/>
    <w:p w14:paraId="64ACC708" w14:textId="67A26F95" w:rsidR="000818E9" w:rsidRDefault="000818E9" w:rsidP="00A432D3"/>
    <w:p w14:paraId="5D9F87EF" w14:textId="77777777" w:rsidR="000818E9" w:rsidRDefault="000818E9" w:rsidP="00A432D3"/>
    <w:bookmarkStart w:id="25" w:name="_Toc41652529"/>
    <w:p w14:paraId="0C19AA5B" w14:textId="7091EEE6" w:rsidR="00541C45" w:rsidRPr="007C2D35" w:rsidRDefault="003B70F0" w:rsidP="00A44210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r w:rsidRPr="005B09B5">
        <w:rPr>
          <w:rFonts w:ascii="Times New Roman" w:hAnsi="Times New Roman"/>
          <w:noProof/>
          <w:color w:val="161718" w:themeColor="text1"/>
          <w:sz w:val="48"/>
          <w:szCs w:val="20"/>
          <w:u w:val="single"/>
          <w:lang w:eastAsia="es-ES"/>
        </w:rPr>
        <mc:AlternateContent>
          <mc:Choice Requires="wps">
            <w:drawing>
              <wp:anchor distT="91440" distB="91440" distL="114300" distR="114300" simplePos="0" relativeHeight="251711488" behindDoc="0" locked="0" layoutInCell="1" allowOverlap="1" wp14:anchorId="0C1995CE" wp14:editId="4C94B436">
                <wp:simplePos x="0" y="0"/>
                <wp:positionH relativeFrom="margin">
                  <wp:align>right</wp:align>
                </wp:positionH>
                <wp:positionV relativeFrom="paragraph">
                  <wp:posOffset>518424</wp:posOffset>
                </wp:positionV>
                <wp:extent cx="6313170" cy="1586230"/>
                <wp:effectExtent l="0" t="0" r="0" b="1905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3170" cy="15862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DD6F7" w14:textId="4EBBB4AE" w:rsidR="006B3576" w:rsidRPr="00895D07" w:rsidRDefault="006B3576" w:rsidP="003B70F0">
                            <w:pPr>
                              <w:pBdr>
                                <w:top w:val="single" w:sz="36" w:space="6" w:color="161718" w:themeColor="text1"/>
                                <w:bottom w:val="single" w:sz="18" w:space="6" w:color="F73A7D" w:themeColor="accent6" w:themeTint="99"/>
                              </w:pBdr>
                              <w:jc w:val="both"/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Cs w:val="28"/>
                              </w:rPr>
                            </w:pP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 xml:space="preserve">El proyecto se dividirá en </w:t>
                            </w:r>
                            <w:r w:rsidR="007A128D"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ocho servicios</w:t>
                            </w:r>
                            <w:r>
                              <w:rPr>
                                <w:rStyle w:val="Textodemarcadordeposicin"/>
                                <w:i/>
                                <w:iCs/>
                                <w:color w:val="4D5154" w:themeColor="text1" w:themeTint="BF"/>
                                <w:sz w:val="27"/>
                                <w:szCs w:val="27"/>
                              </w:rPr>
                              <w:t>. La organización está basada en un sistema orientada a objetos, dónde se complementan las clases y los casos de uso. La base de datos, la seguridad y eficiencia juegan un rol muy importante.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995CE" id="_x0000_s1049" type="#_x0000_t202" style="position:absolute;left:0;text-align:left;margin-left:445.9pt;margin-top:40.8pt;width:497.1pt;height:124.9pt;z-index:251711488;visibility:visible;mso-wrap-style:square;mso-width-percent:0;mso-height-percent:20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" filled="f" stroked="f">
                <v:textbox style="mso-fit-shape-to-text:t">
                  <w:txbxContent>
                    <w:p w14:paraId="2A8DD6F7" w14:textId="4EBBB4AE" w:rsidR="006B3576" w:rsidRPr="00895D07" w:rsidRDefault="006B3576" w:rsidP="003B70F0">
                      <w:pPr>
                        <w:pBdr>
                          <w:top w:val="single" w:sz="36" w:space="6" w:color="161718" w:themeColor="text1"/>
                          <w:bottom w:val="single" w:sz="18" w:space="6" w:color="F73A7D" w:themeColor="accent6" w:themeTint="99"/>
                        </w:pBdr>
                        <w:jc w:val="both"/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Cs w:val="28"/>
                        </w:rPr>
                      </w:pP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 xml:space="preserve">El proyecto se dividirá en </w:t>
                      </w:r>
                      <w:r w:rsidR="007A128D"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ocho servicios</w:t>
                      </w:r>
                      <w:r>
                        <w:rPr>
                          <w:rStyle w:val="Textodemarcadordeposicin"/>
                          <w:i/>
                          <w:iCs/>
                          <w:color w:val="4D5154" w:themeColor="text1" w:themeTint="BF"/>
                          <w:sz w:val="27"/>
                          <w:szCs w:val="27"/>
                        </w:rPr>
                        <w:t>. La organización está basada en un sistema orientada a objetos, dónde se complementan las clases y los casos de uso. La base de datos, la seguridad y eficiencia juegan un rol muy importante.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653B0">
        <w:rPr>
          <w:rFonts w:ascii="Times New Roman" w:hAnsi="Times New Roman"/>
          <w:color w:val="FFFFFF" w:themeColor="background1"/>
          <w:sz w:val="32"/>
        </w:rPr>
        <w:t>Requisitos funcionales</w:t>
      </w:r>
      <w:bookmarkEnd w:id="25"/>
    </w:p>
    <w:p w14:paraId="19A875BD" w14:textId="3F5C5E14" w:rsidR="000818E9" w:rsidRDefault="000818E9" w:rsidP="000818E9">
      <w:pPr>
        <w:spacing w:after="120" w:line="240" w:lineRule="auto"/>
        <w:ind w:firstLine="720"/>
        <w:jc w:val="both"/>
        <w:textAlignment w:val="baseline"/>
        <w:rPr>
          <w:rFonts w:ascii="Times New Roman" w:hAnsi="Times New Roman"/>
          <w:b/>
          <w:i/>
          <w:sz w:val="32"/>
        </w:rPr>
      </w:pPr>
      <w:bookmarkStart w:id="26" w:name="_Toc41652530"/>
    </w:p>
    <w:p w14:paraId="55920925" w14:textId="77777777" w:rsidR="000818E9" w:rsidRDefault="000818E9" w:rsidP="000818E9">
      <w:pPr>
        <w:spacing w:after="120" w:line="240" w:lineRule="auto"/>
        <w:ind w:firstLine="720"/>
        <w:jc w:val="both"/>
        <w:textAlignment w:val="baseline"/>
        <w:rPr>
          <w:rFonts w:ascii="Times New Roman" w:hAnsi="Times New Roman"/>
          <w:b/>
          <w:i/>
          <w:sz w:val="32"/>
        </w:rPr>
      </w:pPr>
    </w:p>
    <w:p w14:paraId="105EFCC3" w14:textId="4AA43C41" w:rsidR="005B09B5" w:rsidRPr="009569B0" w:rsidRDefault="005B09B5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r w:rsidRPr="009569B0">
        <w:rPr>
          <w:rFonts w:ascii="Times New Roman" w:hAnsi="Times New Roman"/>
          <w:b/>
          <w:i w:val="0"/>
          <w:sz w:val="32"/>
        </w:rPr>
        <w:t>Clases</w:t>
      </w:r>
      <w:bookmarkEnd w:id="26"/>
    </w:p>
    <w:p w14:paraId="1BE39F2D" w14:textId="77777777" w:rsidR="009569B0" w:rsidRDefault="009569B0" w:rsidP="0032275C">
      <w:pPr>
        <w:rPr>
          <w:rFonts w:cstheme="minorHAnsi"/>
          <w:bCs/>
          <w:color w:val="auto"/>
          <w:sz w:val="25"/>
          <w:szCs w:val="25"/>
        </w:rPr>
      </w:pPr>
    </w:p>
    <w:p w14:paraId="0CE950D1" w14:textId="290A8E8E" w:rsidR="003B70F0" w:rsidRPr="007C2D35" w:rsidRDefault="003B70F0" w:rsidP="0002455F">
      <w:pPr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7C2D35">
        <w:rPr>
          <w:rFonts w:cstheme="minorHAnsi"/>
          <w:bCs/>
          <w:color w:val="auto"/>
          <w:sz w:val="25"/>
          <w:szCs w:val="25"/>
        </w:rPr>
        <w:t xml:space="preserve">El proyecto estará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dividido en clases</w:t>
      </w:r>
      <w:r w:rsidRPr="007C2D35">
        <w:rPr>
          <w:rFonts w:cstheme="minorHAnsi"/>
          <w:bCs/>
          <w:color w:val="auto"/>
          <w:sz w:val="25"/>
          <w:szCs w:val="25"/>
        </w:rPr>
        <w:t xml:space="preserve">, cada una de la cual dispone de un prototipo de las </w:t>
      </w:r>
      <w:r w:rsidR="0032275C" w:rsidRPr="007C2D35">
        <w:rPr>
          <w:rFonts w:cstheme="minorHAnsi"/>
          <w:b/>
          <w:bCs/>
          <w:color w:val="A4063E" w:themeColor="accent6"/>
          <w:sz w:val="25"/>
          <w:szCs w:val="25"/>
        </w:rPr>
        <w:t>funciones y atributos</w:t>
      </w:r>
      <w:r w:rsidR="0032275C" w:rsidRPr="007C2D35">
        <w:rPr>
          <w:rFonts w:cstheme="minorHAnsi"/>
          <w:color w:val="A4063E" w:themeColor="accent6"/>
          <w:sz w:val="25"/>
          <w:szCs w:val="25"/>
        </w:rPr>
        <w:t xml:space="preserve"> </w:t>
      </w:r>
      <w:r w:rsidRPr="007C2D35">
        <w:rPr>
          <w:rFonts w:cstheme="minorHAnsi"/>
          <w:bCs/>
          <w:color w:val="auto"/>
          <w:sz w:val="25"/>
          <w:szCs w:val="25"/>
        </w:rPr>
        <w:t>necesarios para que la aplicación funcione tal y como se planea</w:t>
      </w:r>
      <w:r w:rsidR="0002455F">
        <w:rPr>
          <w:rFonts w:cstheme="minorHAnsi"/>
          <w:bCs/>
          <w:color w:val="auto"/>
          <w:sz w:val="25"/>
          <w:szCs w:val="25"/>
        </w:rPr>
        <w:t>.</w:t>
      </w:r>
      <w:r w:rsidRPr="007C2D35">
        <w:rPr>
          <w:rFonts w:cstheme="minorHAnsi"/>
          <w:bCs/>
          <w:color w:val="auto"/>
          <w:sz w:val="25"/>
          <w:szCs w:val="25"/>
        </w:rPr>
        <w:t xml:space="preserve"> </w:t>
      </w:r>
      <w:r w:rsidR="0002455F">
        <w:rPr>
          <w:rFonts w:cstheme="minorHAnsi"/>
          <w:bCs/>
          <w:color w:val="auto"/>
          <w:sz w:val="25"/>
          <w:szCs w:val="25"/>
        </w:rPr>
        <w:t>Información más detallada sobre este aspecto se encuentra en los documentos de Diagramas de clase.</w:t>
      </w:r>
    </w:p>
    <w:p w14:paraId="7479DD0F" w14:textId="77E5F083" w:rsidR="0014766B" w:rsidRDefault="0014766B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4B48C0A2" w14:textId="058FBFBD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6BB7AD1" w14:textId="699A63C3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62F22ED7" w14:textId="4E549FE0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1F862EE4" w14:textId="57522561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570CD90" w14:textId="3215A2F8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0319BFAA" w14:textId="36922A55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06EC9CF" w14:textId="10A09B84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2655ADFA" w14:textId="5D47FD97" w:rsidR="00B676B6" w:rsidRDefault="00B676B6" w:rsidP="00B676B6">
      <w:pPr>
        <w:spacing w:after="200"/>
        <w:rPr>
          <w:rFonts w:cstheme="minorHAnsi"/>
          <w:bCs/>
          <w:color w:val="auto"/>
          <w:sz w:val="24"/>
          <w:szCs w:val="24"/>
        </w:rPr>
      </w:pPr>
    </w:p>
    <w:p w14:paraId="7141D71D" w14:textId="3CED3F2D" w:rsidR="0014766B" w:rsidRPr="009569B0" w:rsidRDefault="003B70F0" w:rsidP="009569B0">
      <w:pPr>
        <w:pStyle w:val="Ttulo3"/>
        <w:numPr>
          <w:ilvl w:val="2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rPr>
          <w:rFonts w:ascii="Times New Roman" w:hAnsi="Times New Roman"/>
          <w:b/>
          <w:i w:val="0"/>
          <w:sz w:val="32"/>
        </w:rPr>
      </w:pPr>
      <w:bookmarkStart w:id="27" w:name="_Toc41652531"/>
      <w:r w:rsidRPr="009569B0">
        <w:rPr>
          <w:rFonts w:ascii="Times New Roman" w:hAnsi="Times New Roman"/>
          <w:b/>
          <w:i w:val="0"/>
          <w:sz w:val="32"/>
        </w:rPr>
        <w:lastRenderedPageBreak/>
        <w:t>Casos de uso</w:t>
      </w:r>
      <w:r w:rsidR="00A358B3">
        <w:rPr>
          <w:rFonts w:ascii="Times New Roman" w:hAnsi="Times New Roman"/>
          <w:b/>
          <w:i w:val="0"/>
          <w:sz w:val="32"/>
        </w:rPr>
        <w:t xml:space="preserve"> </w:t>
      </w:r>
      <w:bookmarkStart w:id="28" w:name="_Hlk39056523"/>
      <w:r w:rsidR="00A358B3">
        <w:rPr>
          <w:rFonts w:ascii="Times New Roman" w:hAnsi="Times New Roman"/>
          <w:b/>
          <w:i w:val="0"/>
          <w:sz w:val="32"/>
        </w:rPr>
        <w:t>y diagramas de actividad</w:t>
      </w:r>
      <w:bookmarkEnd w:id="27"/>
      <w:bookmarkEnd w:id="28"/>
      <w:r w:rsidRPr="009569B0">
        <w:rPr>
          <w:rFonts w:ascii="Times New Roman" w:hAnsi="Times New Roman"/>
          <w:b/>
          <w:i w:val="0"/>
          <w:sz w:val="32"/>
        </w:rPr>
        <w:tab/>
      </w:r>
    </w:p>
    <w:p w14:paraId="32EAA1DE" w14:textId="512B5E8F" w:rsidR="0014766B" w:rsidRPr="00510905" w:rsidRDefault="0014766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7D76566" w14:textId="74AC358A" w:rsidR="00FD76BB" w:rsidRPr="00510905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666D0D6B" w14:textId="6296566A" w:rsidR="00FD76BB" w:rsidRPr="005E4376" w:rsidRDefault="005E4376" w:rsidP="0014766B">
      <w:pPr>
        <w:spacing w:after="160" w:line="259" w:lineRule="auto"/>
        <w:rPr>
          <w:rFonts w:cstheme="minorHAnsi"/>
          <w:color w:val="auto"/>
          <w:sz w:val="25"/>
          <w:szCs w:val="25"/>
        </w:rPr>
      </w:pPr>
      <w:r w:rsidRPr="005E4376">
        <w:rPr>
          <w:rFonts w:cstheme="minorHAnsi"/>
          <w:color w:val="auto"/>
          <w:sz w:val="25"/>
          <w:szCs w:val="25"/>
        </w:rPr>
        <w:t xml:space="preserve">Estos son los casos de uso que hemos recogido. </w:t>
      </w:r>
      <w:r>
        <w:rPr>
          <w:rFonts w:cstheme="minorHAnsi"/>
          <w:color w:val="auto"/>
          <w:sz w:val="25"/>
          <w:szCs w:val="25"/>
        </w:rPr>
        <w:t xml:space="preserve">El DCU y los diagramas de actividad se encuentran en formato imagen en el </w:t>
      </w:r>
      <w:hyperlink r:id="rId32" w:history="1">
        <w:r w:rsidR="00F476FB">
          <w:rPr>
            <w:rStyle w:val="Hipervnculo"/>
            <w:rFonts w:cstheme="minorHAnsi"/>
            <w:sz w:val="25"/>
            <w:szCs w:val="25"/>
          </w:rPr>
          <w:t>Anexo2</w:t>
        </w:r>
      </w:hyperlink>
      <w:r>
        <w:rPr>
          <w:rFonts w:cstheme="minorHAnsi"/>
          <w:color w:val="auto"/>
          <w:sz w:val="25"/>
          <w:szCs w:val="25"/>
        </w:rPr>
        <w:t>.</w:t>
      </w:r>
      <w:r w:rsidR="0002455F">
        <w:rPr>
          <w:rFonts w:cstheme="minorHAnsi"/>
          <w:color w:val="auto"/>
          <w:sz w:val="25"/>
          <w:szCs w:val="25"/>
        </w:rPr>
        <w:t xml:space="preserve"> Las tablas de los casos de uso con una explicación más detallada se encuentran en el documento </w:t>
      </w:r>
      <w:hyperlink r:id="rId33" w:history="1">
        <w:r w:rsidR="0002455F" w:rsidRPr="0002455F">
          <w:rPr>
            <w:rStyle w:val="Hipervnculo"/>
            <w:rFonts w:cstheme="minorHAnsi"/>
            <w:sz w:val="25"/>
            <w:szCs w:val="25"/>
          </w:rPr>
          <w:t>Casos de Uso.</w:t>
        </w:r>
      </w:hyperlink>
    </w:p>
    <w:p w14:paraId="441A668C" w14:textId="7119D5F7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21356CE" w14:textId="33AA5CA4" w:rsidR="00FD76BB" w:rsidRPr="005E4376" w:rsidRDefault="00FD76B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5B02EF8F" w14:textId="793B18C9" w:rsidR="00FD76BB" w:rsidRDefault="006349FB" w:rsidP="0014766B">
      <w:pPr>
        <w:spacing w:after="160" w:line="259" w:lineRule="auto"/>
        <w:rPr>
          <w:rFonts w:cstheme="minorHAnsi"/>
          <w:color w:val="auto"/>
          <w:sz w:val="22"/>
        </w:rPr>
      </w:pPr>
      <w:r>
        <w:rPr>
          <w:rFonts w:cstheme="minorHAnsi"/>
          <w:noProof/>
          <w:color w:val="auto"/>
          <w:sz w:val="22"/>
          <w:lang w:eastAsia="es-ES"/>
        </w:rPr>
        <w:drawing>
          <wp:inline distT="0" distB="0" distL="0" distR="0" wp14:anchorId="6B32D0A0" wp14:editId="1A154F68">
            <wp:extent cx="6309360" cy="4173220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CU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913" w14:textId="77777777" w:rsidR="005B2F3B" w:rsidRPr="005E4376" w:rsidRDefault="005B2F3B" w:rsidP="0014766B">
      <w:pPr>
        <w:spacing w:after="160" w:line="259" w:lineRule="auto"/>
        <w:rPr>
          <w:rFonts w:cstheme="minorHAnsi"/>
          <w:color w:val="auto"/>
          <w:sz w:val="22"/>
        </w:rPr>
      </w:pPr>
    </w:p>
    <w:p w14:paraId="0E41CFE2" w14:textId="1274AD9E" w:rsidR="00FD76BB" w:rsidRDefault="00FD76BB" w:rsidP="00FD76BB">
      <w:pPr>
        <w:rPr>
          <w:rFonts w:cstheme="minorHAnsi"/>
          <w:color w:val="auto"/>
          <w:sz w:val="22"/>
        </w:rPr>
      </w:pPr>
    </w:p>
    <w:p w14:paraId="2135535A" w14:textId="15CB6C14" w:rsidR="00882163" w:rsidRDefault="00882163" w:rsidP="00FD76BB">
      <w:pPr>
        <w:rPr>
          <w:rFonts w:cstheme="minorHAnsi"/>
          <w:color w:val="auto"/>
          <w:sz w:val="22"/>
        </w:rPr>
      </w:pPr>
    </w:p>
    <w:p w14:paraId="37FE0093" w14:textId="2668E1EB" w:rsidR="00882163" w:rsidRDefault="00882163" w:rsidP="00FD76BB">
      <w:pPr>
        <w:rPr>
          <w:rFonts w:cstheme="minorHAnsi"/>
          <w:color w:val="auto"/>
          <w:sz w:val="22"/>
        </w:rPr>
      </w:pPr>
    </w:p>
    <w:p w14:paraId="20AFB809" w14:textId="041667A0" w:rsidR="00882163" w:rsidRDefault="00882163" w:rsidP="00FD76BB">
      <w:pPr>
        <w:rPr>
          <w:rFonts w:cstheme="minorHAnsi"/>
          <w:color w:val="auto"/>
          <w:sz w:val="22"/>
        </w:rPr>
      </w:pPr>
    </w:p>
    <w:p w14:paraId="6A9226FC" w14:textId="77777777" w:rsidR="006349FB" w:rsidRDefault="006349FB" w:rsidP="00FD76BB">
      <w:pPr>
        <w:rPr>
          <w:rFonts w:cstheme="minorHAnsi"/>
          <w:color w:val="auto"/>
          <w:sz w:val="22"/>
        </w:rPr>
      </w:pPr>
    </w:p>
    <w:p w14:paraId="31FAE3A3" w14:textId="00FBB6A4" w:rsidR="00882163" w:rsidRDefault="00882163" w:rsidP="00FD76BB">
      <w:pPr>
        <w:rPr>
          <w:rFonts w:cstheme="minorHAnsi"/>
          <w:color w:val="auto"/>
          <w:sz w:val="22"/>
        </w:rPr>
      </w:pPr>
    </w:p>
    <w:p w14:paraId="539A5D8F" w14:textId="640428B1" w:rsidR="00882163" w:rsidRDefault="00882163" w:rsidP="00FD76BB">
      <w:pPr>
        <w:rPr>
          <w:rFonts w:cstheme="minorHAnsi"/>
          <w:color w:val="auto"/>
          <w:sz w:val="22"/>
        </w:rPr>
      </w:pPr>
    </w:p>
    <w:p w14:paraId="0E99E944" w14:textId="2C509F2C" w:rsidR="00882163" w:rsidRDefault="00882163" w:rsidP="00FD76BB"/>
    <w:p w14:paraId="2BF72038" w14:textId="7642CFEC" w:rsidR="000818E9" w:rsidRPr="000818E9" w:rsidRDefault="000818E9" w:rsidP="00FD76BB">
      <w:pPr>
        <w:rPr>
          <w:sz w:val="20"/>
        </w:rPr>
      </w:pPr>
    </w:p>
    <w:p w14:paraId="7B949613" w14:textId="57237D27" w:rsidR="00FD76BB" w:rsidRDefault="00FD76BB" w:rsidP="001A6494">
      <w:pPr>
        <w:ind w:left="720" w:hanging="720"/>
      </w:pPr>
    </w:p>
    <w:p w14:paraId="07851E3C" w14:textId="77777777" w:rsidR="000818E9" w:rsidRDefault="000818E9" w:rsidP="001A6494">
      <w:pPr>
        <w:ind w:left="720" w:hanging="720"/>
      </w:pPr>
    </w:p>
    <w:p w14:paraId="6A356C66" w14:textId="2E54404F" w:rsidR="0004268D" w:rsidRDefault="00F72CFF" w:rsidP="00384842">
      <w:pPr>
        <w:jc w:val="both"/>
        <w:rPr>
          <w:color w:val="161718" w:themeColor="text1"/>
          <w:sz w:val="24"/>
          <w:szCs w:val="20"/>
        </w:rPr>
      </w:pPr>
      <w:r w:rsidRPr="00F72CFF">
        <w:rPr>
          <w:color w:val="161718" w:themeColor="text1"/>
          <w:sz w:val="24"/>
          <w:szCs w:val="20"/>
        </w:rPr>
        <w:lastRenderedPageBreak/>
        <w:t>3.2.2.1</w:t>
      </w:r>
      <w:r>
        <w:rPr>
          <w:color w:val="161718" w:themeColor="text1"/>
          <w:sz w:val="24"/>
          <w:szCs w:val="20"/>
        </w:rPr>
        <w:t xml:space="preserve"> CAMBIAR CONTRASEÑA</w:t>
      </w:r>
    </w:p>
    <w:p w14:paraId="7133DF01" w14:textId="487E9E08" w:rsidR="00F72CFF" w:rsidRDefault="00F72CFF" w:rsidP="00384842">
      <w:pPr>
        <w:jc w:val="both"/>
        <w:rPr>
          <w:color w:val="161718" w:themeColor="text1"/>
          <w:sz w:val="24"/>
          <w:szCs w:val="20"/>
        </w:rPr>
      </w:pPr>
    </w:p>
    <w:p w14:paraId="3C816BB4" w14:textId="48CBB1E1" w:rsidR="00F72CFF" w:rsidRDefault="00B10874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entrado en la aplicación tras el </w:t>
      </w:r>
      <w:r>
        <w:rPr>
          <w:i/>
          <w:iCs/>
          <w:color w:val="161718" w:themeColor="text1"/>
          <w:sz w:val="24"/>
          <w:szCs w:val="20"/>
        </w:rPr>
        <w:t xml:space="preserve">INICIO DE SESIÓN </w:t>
      </w:r>
      <w:r>
        <w:rPr>
          <w:color w:val="161718" w:themeColor="text1"/>
          <w:sz w:val="24"/>
          <w:szCs w:val="20"/>
        </w:rPr>
        <w:t xml:space="preserve">y la pantalla de carga, pulsando el botón con icono de engranaje se abre el menú de </w:t>
      </w:r>
      <w:r w:rsidR="006349FB">
        <w:rPr>
          <w:color w:val="161718" w:themeColor="text1"/>
          <w:sz w:val="24"/>
          <w:szCs w:val="20"/>
        </w:rPr>
        <w:t>ajustes</w:t>
      </w:r>
      <w:r>
        <w:rPr>
          <w:color w:val="161718" w:themeColor="text1"/>
          <w:sz w:val="24"/>
          <w:szCs w:val="20"/>
        </w:rPr>
        <w:t xml:space="preserve"> donde se seleccionará la opción </w:t>
      </w:r>
      <w:r>
        <w:rPr>
          <w:i/>
          <w:iCs/>
          <w:color w:val="161718" w:themeColor="text1"/>
          <w:sz w:val="24"/>
          <w:szCs w:val="20"/>
        </w:rPr>
        <w:t>Mi perfil</w:t>
      </w:r>
      <w:r w:rsidR="006349FB">
        <w:rPr>
          <w:color w:val="161718" w:themeColor="text1"/>
          <w:sz w:val="24"/>
          <w:szCs w:val="20"/>
        </w:rPr>
        <w:t>. Ahí podemos cambiar la foto de perfil o</w:t>
      </w:r>
      <w:r>
        <w:rPr>
          <w:color w:val="161718" w:themeColor="text1"/>
          <w:sz w:val="24"/>
          <w:szCs w:val="20"/>
        </w:rPr>
        <w:t xml:space="preserve"> la contraseña. Escribiendo la contraseña dos veces y </w:t>
      </w:r>
      <w:r w:rsidR="005A2B4F">
        <w:rPr>
          <w:color w:val="161718" w:themeColor="text1"/>
          <w:sz w:val="24"/>
          <w:szCs w:val="20"/>
        </w:rPr>
        <w:t>seleccionando la opción de cambiar contraseña la contraseña se cambiará</w:t>
      </w:r>
      <w:r w:rsidR="0064319E">
        <w:rPr>
          <w:color w:val="161718" w:themeColor="text1"/>
          <w:sz w:val="24"/>
          <w:szCs w:val="20"/>
        </w:rPr>
        <w:t>.</w:t>
      </w:r>
    </w:p>
    <w:p w14:paraId="4973F0DC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5757F667" w14:textId="6494C2AE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9FD7151" w14:textId="4F73F1A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3.2.2.2 PEDIR FAVOR</w:t>
      </w:r>
    </w:p>
    <w:p w14:paraId="2E0B05C3" w14:textId="77E8DF1B" w:rsidR="0064319E" w:rsidRDefault="0064319E" w:rsidP="00384842">
      <w:pPr>
        <w:jc w:val="both"/>
        <w:rPr>
          <w:color w:val="161718" w:themeColor="text1"/>
          <w:sz w:val="24"/>
          <w:szCs w:val="20"/>
        </w:rPr>
      </w:pPr>
    </w:p>
    <w:p w14:paraId="3BC403C6" w14:textId="35C62B79" w:rsidR="0064319E" w:rsidRDefault="0064319E" w:rsidP="00384842">
      <w:pPr>
        <w:jc w:val="both"/>
        <w:rPr>
          <w:i/>
          <w:iCs/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siguiendo el mismo flujo </w:t>
      </w:r>
      <w:r w:rsidR="00EF0736">
        <w:rPr>
          <w:color w:val="161718" w:themeColor="text1"/>
          <w:sz w:val="24"/>
          <w:szCs w:val="20"/>
        </w:rPr>
        <w:t xml:space="preserve">inicial que </w:t>
      </w:r>
      <w:r w:rsidR="00EF0736">
        <w:rPr>
          <w:i/>
          <w:iCs/>
          <w:color w:val="161718" w:themeColor="text1"/>
          <w:sz w:val="24"/>
          <w:szCs w:val="20"/>
        </w:rPr>
        <w:t xml:space="preserve">CAMBIAR CONTRASEÑA </w:t>
      </w:r>
      <w:r w:rsidR="00EF0736">
        <w:rPr>
          <w:color w:val="161718" w:themeColor="text1"/>
          <w:sz w:val="24"/>
          <w:szCs w:val="20"/>
        </w:rPr>
        <w:t xml:space="preserve">seleccionamos en la barra inferior el icono </w:t>
      </w:r>
      <w:r w:rsidR="005A2B4F">
        <w:rPr>
          <w:i/>
          <w:iCs/>
          <w:color w:val="161718" w:themeColor="text1"/>
          <w:sz w:val="24"/>
          <w:szCs w:val="20"/>
        </w:rPr>
        <w:t>F</w:t>
      </w:r>
      <w:r w:rsidR="00EF0736">
        <w:rPr>
          <w:i/>
          <w:iCs/>
          <w:color w:val="161718" w:themeColor="text1"/>
          <w:sz w:val="24"/>
          <w:szCs w:val="20"/>
        </w:rPr>
        <w:t xml:space="preserve">avores </w:t>
      </w:r>
      <w:r w:rsidR="00EF0736">
        <w:rPr>
          <w:color w:val="161718" w:themeColor="text1"/>
          <w:sz w:val="24"/>
          <w:szCs w:val="20"/>
        </w:rPr>
        <w:t xml:space="preserve">donde se podrán ver los favores a realizar y pedidos. Una vez ahí justo encima de la barra </w:t>
      </w:r>
      <w:r w:rsidR="002D0B05">
        <w:rPr>
          <w:color w:val="161718" w:themeColor="text1"/>
          <w:sz w:val="24"/>
          <w:szCs w:val="20"/>
        </w:rPr>
        <w:t xml:space="preserve">inferior encontramos el botón </w:t>
      </w:r>
      <w:r w:rsidR="002D0B05">
        <w:rPr>
          <w:i/>
          <w:iCs/>
          <w:color w:val="161718" w:themeColor="text1"/>
          <w:sz w:val="24"/>
          <w:szCs w:val="20"/>
        </w:rPr>
        <w:t xml:space="preserve">pedir nuevo favor. </w:t>
      </w:r>
      <w:r w:rsidR="002D0B05">
        <w:rPr>
          <w:color w:val="161718" w:themeColor="text1"/>
          <w:sz w:val="24"/>
          <w:szCs w:val="20"/>
        </w:rPr>
        <w:t>Dentro de este menú deberemos darle nombre al favor, descripción, fotografía</w:t>
      </w:r>
      <w:r w:rsidR="005A2B4F">
        <w:rPr>
          <w:color w:val="161718" w:themeColor="text1"/>
          <w:sz w:val="24"/>
          <w:szCs w:val="20"/>
        </w:rPr>
        <w:t xml:space="preserve"> (opcional), lugar </w:t>
      </w:r>
      <w:r w:rsidR="002D0B05">
        <w:rPr>
          <w:color w:val="161718" w:themeColor="text1"/>
          <w:sz w:val="24"/>
          <w:szCs w:val="20"/>
        </w:rPr>
        <w:t xml:space="preserve">de entrega, </w:t>
      </w:r>
      <w:r w:rsidR="00F93F0B">
        <w:rPr>
          <w:color w:val="161718" w:themeColor="text1"/>
          <w:sz w:val="24"/>
          <w:szCs w:val="20"/>
        </w:rPr>
        <w:t xml:space="preserve">fecha límite y recompensa ofrecida. Tras completar todos los campos necesarios pulsamos el botón </w:t>
      </w:r>
      <w:r w:rsidR="00F93F0B">
        <w:rPr>
          <w:i/>
          <w:iCs/>
          <w:color w:val="161718" w:themeColor="text1"/>
          <w:sz w:val="24"/>
          <w:szCs w:val="20"/>
        </w:rPr>
        <w:t>pedir nuevo favor.</w:t>
      </w:r>
    </w:p>
    <w:p w14:paraId="067D3D94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1E38A932" w14:textId="7EBF9C2E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17D799AF" w14:textId="0347B33F" w:rsidR="00F93F0B" w:rsidRDefault="00F93F0B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3.2.2.3 SOLICITAR PREMIOS</w:t>
      </w:r>
    </w:p>
    <w:p w14:paraId="70B422F8" w14:textId="49AE6EF2" w:rsidR="00B81F87" w:rsidRDefault="00B81F87" w:rsidP="00384842">
      <w:pPr>
        <w:jc w:val="both"/>
        <w:rPr>
          <w:color w:val="161718" w:themeColor="text1"/>
          <w:sz w:val="24"/>
          <w:szCs w:val="20"/>
        </w:rPr>
      </w:pPr>
    </w:p>
    <w:p w14:paraId="43E30538" w14:textId="6C5D8081" w:rsidR="00B81F87" w:rsidRPr="00B81F87" w:rsidRDefault="00B81F87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 la pantalla principal de la app, seleccionamos en la barra inferior la pestaña </w:t>
      </w:r>
      <w:r w:rsidR="005A2B4F">
        <w:rPr>
          <w:i/>
          <w:iCs/>
          <w:color w:val="161718" w:themeColor="text1"/>
          <w:sz w:val="24"/>
          <w:szCs w:val="20"/>
        </w:rPr>
        <w:t>R</w:t>
      </w:r>
      <w:r>
        <w:rPr>
          <w:i/>
          <w:iCs/>
          <w:color w:val="161718" w:themeColor="text1"/>
          <w:sz w:val="24"/>
          <w:szCs w:val="20"/>
        </w:rPr>
        <w:t xml:space="preserve">egalos. </w:t>
      </w:r>
      <w:r>
        <w:rPr>
          <w:color w:val="161718" w:themeColor="text1"/>
          <w:sz w:val="24"/>
          <w:szCs w:val="20"/>
        </w:rPr>
        <w:t>En esta pestaña aparecerán todos los reglaos disponibles para comp</w:t>
      </w:r>
      <w:r w:rsidR="005A2B4F">
        <w:rPr>
          <w:color w:val="161718" w:themeColor="text1"/>
          <w:sz w:val="24"/>
          <w:szCs w:val="20"/>
        </w:rPr>
        <w:t xml:space="preserve">rar por el usuario. De tener el </w:t>
      </w:r>
      <w:proofErr w:type="gramStart"/>
      <w:r w:rsidR="005A2B4F">
        <w:rPr>
          <w:color w:val="161718" w:themeColor="text1"/>
          <w:sz w:val="24"/>
          <w:szCs w:val="20"/>
        </w:rPr>
        <w:t xml:space="preserve">usuario </w:t>
      </w:r>
      <w:r>
        <w:rPr>
          <w:color w:val="161718" w:themeColor="text1"/>
          <w:sz w:val="24"/>
          <w:szCs w:val="20"/>
        </w:rPr>
        <w:t>suficientes</w:t>
      </w:r>
      <w:proofErr w:type="gramEnd"/>
      <w:r>
        <w:rPr>
          <w:color w:val="161718" w:themeColor="text1"/>
          <w:sz w:val="24"/>
          <w:szCs w:val="20"/>
        </w:rPr>
        <w:t xml:space="preserve"> grollies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entonces se </w:t>
      </w:r>
      <w:r w:rsidR="005A2B4F">
        <w:rPr>
          <w:color w:val="161718" w:themeColor="text1"/>
          <w:sz w:val="24"/>
          <w:szCs w:val="20"/>
        </w:rPr>
        <w:t xml:space="preserve">le </w:t>
      </w:r>
      <w:r>
        <w:rPr>
          <w:color w:val="161718" w:themeColor="text1"/>
          <w:sz w:val="24"/>
          <w:szCs w:val="20"/>
        </w:rPr>
        <w:t xml:space="preserve">pedirá la dirección </w:t>
      </w:r>
      <w:r w:rsidR="005A2B4F">
        <w:rPr>
          <w:color w:val="161718" w:themeColor="text1"/>
          <w:sz w:val="24"/>
          <w:szCs w:val="20"/>
        </w:rPr>
        <w:t xml:space="preserve">postal </w:t>
      </w:r>
      <w:r>
        <w:rPr>
          <w:color w:val="161718" w:themeColor="text1"/>
          <w:sz w:val="24"/>
          <w:szCs w:val="20"/>
        </w:rPr>
        <w:t xml:space="preserve">para así enviarle el pedido. En caso contrario aparecerá un mensaje </w:t>
      </w:r>
      <w:r w:rsidR="005A2B4F">
        <w:rPr>
          <w:color w:val="161718" w:themeColor="text1"/>
          <w:sz w:val="24"/>
          <w:szCs w:val="20"/>
        </w:rPr>
        <w:t xml:space="preserve">indicando </w:t>
      </w:r>
      <w:r>
        <w:rPr>
          <w:color w:val="161718" w:themeColor="text1"/>
          <w:sz w:val="24"/>
          <w:szCs w:val="20"/>
        </w:rPr>
        <w:t>que no hay suficientes grollies.</w:t>
      </w:r>
    </w:p>
    <w:p w14:paraId="4242DDEC" w14:textId="7317E131" w:rsidR="00F93F0B" w:rsidRDefault="00F93F0B" w:rsidP="00384842">
      <w:pPr>
        <w:jc w:val="both"/>
        <w:rPr>
          <w:color w:val="161718" w:themeColor="text1"/>
          <w:sz w:val="24"/>
          <w:szCs w:val="20"/>
        </w:rPr>
      </w:pPr>
    </w:p>
    <w:p w14:paraId="76270A36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CBDFEF3" w14:textId="17CA83BD" w:rsidR="00F93F0B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3.2.2.4 COMPRAR GROLLIES</w:t>
      </w:r>
    </w:p>
    <w:p w14:paraId="4F2C9E56" w14:textId="7DC31750" w:rsidR="00AB59ED" w:rsidRDefault="00AB59ED" w:rsidP="00384842">
      <w:pPr>
        <w:jc w:val="both"/>
        <w:rPr>
          <w:color w:val="161718" w:themeColor="text1"/>
          <w:sz w:val="24"/>
          <w:szCs w:val="20"/>
        </w:rPr>
      </w:pPr>
    </w:p>
    <w:p w14:paraId="4062629B" w14:textId="41F23621" w:rsidR="00AB59ED" w:rsidRDefault="00AB59ED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5A2B4F">
        <w:rPr>
          <w:color w:val="161718" w:themeColor="text1"/>
          <w:sz w:val="24"/>
          <w:szCs w:val="20"/>
        </w:rPr>
        <w:t>cualquier</w:t>
      </w:r>
      <w:r>
        <w:rPr>
          <w:color w:val="161718" w:themeColor="text1"/>
          <w:sz w:val="24"/>
          <w:szCs w:val="20"/>
        </w:rPr>
        <w:t xml:space="preserve"> pantalla principal </w:t>
      </w:r>
      <w:r w:rsidR="005A2B4F">
        <w:rPr>
          <w:color w:val="161718" w:themeColor="text1"/>
          <w:sz w:val="24"/>
          <w:szCs w:val="20"/>
        </w:rPr>
        <w:t xml:space="preserve">(y en la mayoría de las no principales), </w:t>
      </w:r>
      <w:r>
        <w:rPr>
          <w:color w:val="161718" w:themeColor="text1"/>
          <w:sz w:val="24"/>
          <w:szCs w:val="20"/>
        </w:rPr>
        <w:t xml:space="preserve">arriba a la izquierda </w:t>
      </w:r>
      <w:r w:rsidR="005A2B4F">
        <w:rPr>
          <w:color w:val="161718" w:themeColor="text1"/>
          <w:sz w:val="24"/>
          <w:szCs w:val="20"/>
        </w:rPr>
        <w:t>está</w:t>
      </w:r>
      <w:r>
        <w:rPr>
          <w:color w:val="161718" w:themeColor="text1"/>
          <w:sz w:val="24"/>
          <w:szCs w:val="20"/>
        </w:rPr>
        <w:t xml:space="preserve"> el icono de </w:t>
      </w:r>
      <w:r w:rsidR="005A2B4F">
        <w:rPr>
          <w:color w:val="161718" w:themeColor="text1"/>
          <w:sz w:val="24"/>
          <w:szCs w:val="20"/>
        </w:rPr>
        <w:t>grollies</w:t>
      </w:r>
      <w:r>
        <w:rPr>
          <w:color w:val="161718" w:themeColor="text1"/>
          <w:sz w:val="24"/>
          <w:szCs w:val="20"/>
        </w:rPr>
        <w:t xml:space="preserve"> junt</w:t>
      </w:r>
      <w:r w:rsidR="005A2B4F">
        <w:rPr>
          <w:color w:val="161718" w:themeColor="text1"/>
          <w:sz w:val="24"/>
          <w:szCs w:val="20"/>
        </w:rPr>
        <w:t>o con la cantidad de grollies que posee</w:t>
      </w:r>
      <w:r>
        <w:rPr>
          <w:color w:val="161718" w:themeColor="text1"/>
          <w:sz w:val="24"/>
          <w:szCs w:val="20"/>
        </w:rPr>
        <w:t xml:space="preserve"> </w:t>
      </w:r>
      <w:r w:rsidR="005A2B4F">
        <w:rPr>
          <w:color w:val="161718" w:themeColor="text1"/>
          <w:sz w:val="24"/>
          <w:szCs w:val="20"/>
        </w:rPr>
        <w:t xml:space="preserve">el </w:t>
      </w:r>
      <w:r>
        <w:rPr>
          <w:color w:val="161718" w:themeColor="text1"/>
          <w:sz w:val="24"/>
          <w:szCs w:val="20"/>
        </w:rPr>
        <w:t xml:space="preserve">usuario. Haciendo click en este icono se entrará en </w:t>
      </w:r>
      <w:r w:rsidR="005A2B4F">
        <w:rPr>
          <w:color w:val="161718" w:themeColor="text1"/>
          <w:sz w:val="24"/>
          <w:szCs w:val="20"/>
        </w:rPr>
        <w:t xml:space="preserve">la </w:t>
      </w:r>
      <w:r w:rsidR="005A2B4F" w:rsidRPr="005A2B4F">
        <w:rPr>
          <w:i/>
          <w:color w:val="161718" w:themeColor="text1"/>
          <w:sz w:val="24"/>
          <w:szCs w:val="20"/>
        </w:rPr>
        <w:t>Tienda</w:t>
      </w:r>
      <w:r w:rsidR="005A2B4F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donde estarán las diferentes cantidades de grollies para comprar disponibles. Para </w:t>
      </w:r>
      <w:r w:rsidR="002E1EF3">
        <w:rPr>
          <w:color w:val="161718" w:themeColor="text1"/>
          <w:sz w:val="24"/>
          <w:szCs w:val="20"/>
        </w:rPr>
        <w:t>comprarlos</w:t>
      </w:r>
      <w:r>
        <w:rPr>
          <w:color w:val="161718" w:themeColor="text1"/>
          <w:sz w:val="24"/>
          <w:szCs w:val="20"/>
        </w:rPr>
        <w:t xml:space="preserve"> únicamente habría que tener el método de pago vinculado y hacer click en comprar la cantidad </w:t>
      </w:r>
      <w:r w:rsidR="002E1EF3">
        <w:rPr>
          <w:color w:val="161718" w:themeColor="text1"/>
          <w:sz w:val="24"/>
          <w:szCs w:val="20"/>
        </w:rPr>
        <w:t>que el usuario elija dentro de las opciones disponibles.</w:t>
      </w:r>
    </w:p>
    <w:p w14:paraId="43123F29" w14:textId="508D4416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5679D7F5" w14:textId="77777777" w:rsidR="005A2B4F" w:rsidRDefault="005A2B4F" w:rsidP="00384842">
      <w:pPr>
        <w:jc w:val="both"/>
        <w:rPr>
          <w:color w:val="161718" w:themeColor="text1"/>
          <w:sz w:val="24"/>
          <w:szCs w:val="20"/>
        </w:rPr>
      </w:pPr>
    </w:p>
    <w:p w14:paraId="658B5B9D" w14:textId="00B4F34A" w:rsidR="00F84318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3.2.2.5 BUSCAR FAVOR POR FILTRO</w:t>
      </w:r>
    </w:p>
    <w:p w14:paraId="38E6133C" w14:textId="6D7CA4DC" w:rsidR="00F84318" w:rsidRDefault="00F84318" w:rsidP="00384842">
      <w:pPr>
        <w:jc w:val="both"/>
        <w:rPr>
          <w:color w:val="161718" w:themeColor="text1"/>
          <w:sz w:val="24"/>
          <w:szCs w:val="20"/>
        </w:rPr>
      </w:pPr>
    </w:p>
    <w:p w14:paraId="128032DB" w14:textId="34913079" w:rsidR="002E1EF3" w:rsidRDefault="00F84318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Al iniciar la app en la </w:t>
      </w:r>
      <w:r w:rsidR="003551AA">
        <w:rPr>
          <w:color w:val="161718" w:themeColor="text1"/>
          <w:sz w:val="24"/>
          <w:szCs w:val="20"/>
        </w:rPr>
        <w:t xml:space="preserve">barra inferior pulsamos en el botón </w:t>
      </w:r>
      <w:r w:rsidR="005A2B4F">
        <w:rPr>
          <w:i/>
          <w:iCs/>
          <w:color w:val="161718" w:themeColor="text1"/>
          <w:sz w:val="24"/>
          <w:szCs w:val="20"/>
        </w:rPr>
        <w:t>Explorar</w:t>
      </w:r>
      <w:r w:rsidR="003551AA">
        <w:rPr>
          <w:color w:val="161718" w:themeColor="text1"/>
          <w:sz w:val="24"/>
          <w:szCs w:val="20"/>
        </w:rPr>
        <w:t xml:space="preserve"> (se abre por defecto). El botón superior de derecho con icono de barras de filtro de búsqueda sirve para </w:t>
      </w:r>
      <w:r w:rsidR="005A2B4F">
        <w:rPr>
          <w:color w:val="161718" w:themeColor="text1"/>
          <w:sz w:val="24"/>
          <w:szCs w:val="20"/>
        </w:rPr>
        <w:t>ordenar los</w:t>
      </w:r>
      <w:r w:rsidR="003551AA">
        <w:rPr>
          <w:color w:val="161718" w:themeColor="text1"/>
          <w:sz w:val="24"/>
          <w:szCs w:val="20"/>
        </w:rPr>
        <w:t xml:space="preserve"> favor</w:t>
      </w:r>
      <w:r w:rsidR="005A2B4F">
        <w:rPr>
          <w:color w:val="161718" w:themeColor="text1"/>
          <w:sz w:val="24"/>
          <w:szCs w:val="20"/>
        </w:rPr>
        <w:t>es</w:t>
      </w:r>
      <w:r w:rsidR="003551AA">
        <w:rPr>
          <w:color w:val="161718" w:themeColor="text1"/>
          <w:sz w:val="24"/>
          <w:szCs w:val="20"/>
        </w:rPr>
        <w:t xml:space="preserve"> por filtro. Una vez </w:t>
      </w:r>
      <w:r w:rsidR="005A2B4F">
        <w:rPr>
          <w:color w:val="161718" w:themeColor="text1"/>
          <w:sz w:val="24"/>
          <w:szCs w:val="20"/>
        </w:rPr>
        <w:t>desplegado el menú, se puede filtrar por</w:t>
      </w:r>
      <w:r w:rsidR="00E951F3">
        <w:rPr>
          <w:color w:val="161718" w:themeColor="text1"/>
          <w:sz w:val="24"/>
          <w:szCs w:val="20"/>
        </w:rPr>
        <w:t xml:space="preserve"> la recompensa mínima de grollies, el tiempo de realización y la distancia en kilómetros a hacer el favor. </w:t>
      </w:r>
      <w:r w:rsidR="005A2B4F">
        <w:rPr>
          <w:color w:val="161718" w:themeColor="text1"/>
          <w:sz w:val="24"/>
          <w:szCs w:val="20"/>
        </w:rPr>
        <w:t>Cuando estén</w:t>
      </w:r>
      <w:r w:rsidR="00E951F3">
        <w:rPr>
          <w:color w:val="161718" w:themeColor="text1"/>
          <w:sz w:val="24"/>
          <w:szCs w:val="20"/>
        </w:rPr>
        <w:t xml:space="preserve"> completados</w:t>
      </w:r>
      <w:r w:rsidR="00384842">
        <w:rPr>
          <w:color w:val="161718" w:themeColor="text1"/>
          <w:sz w:val="24"/>
          <w:szCs w:val="20"/>
        </w:rPr>
        <w:t xml:space="preserve"> los campos</w:t>
      </w:r>
      <w:r w:rsidR="005A2B4F">
        <w:rPr>
          <w:color w:val="161718" w:themeColor="text1"/>
          <w:sz w:val="24"/>
          <w:szCs w:val="20"/>
        </w:rPr>
        <w:t>,</w:t>
      </w:r>
      <w:r w:rsidR="00384842">
        <w:rPr>
          <w:color w:val="161718" w:themeColor="text1"/>
          <w:sz w:val="24"/>
          <w:szCs w:val="20"/>
        </w:rPr>
        <w:t xml:space="preserve"> se pulsa el botón buscar para efectuar la búsqueda</w:t>
      </w:r>
      <w:r w:rsidR="005A2B4F">
        <w:rPr>
          <w:color w:val="161718" w:themeColor="text1"/>
          <w:sz w:val="24"/>
          <w:szCs w:val="20"/>
        </w:rPr>
        <w:t xml:space="preserve"> que mostrará los resultados en forma de lista</w:t>
      </w:r>
      <w:r w:rsidR="00384842">
        <w:rPr>
          <w:color w:val="161718" w:themeColor="text1"/>
          <w:sz w:val="24"/>
          <w:szCs w:val="20"/>
        </w:rPr>
        <w:t>.</w:t>
      </w:r>
    </w:p>
    <w:p w14:paraId="36EBBEC2" w14:textId="437E86F1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lastRenderedPageBreak/>
        <w:t>3.2.2.6 ADJUDICAR</w:t>
      </w:r>
      <w:r w:rsidR="00DD31AA">
        <w:rPr>
          <w:color w:val="161718" w:themeColor="text1"/>
          <w:sz w:val="24"/>
          <w:szCs w:val="20"/>
        </w:rPr>
        <w:t>SE</w:t>
      </w:r>
      <w:r>
        <w:rPr>
          <w:color w:val="161718" w:themeColor="text1"/>
          <w:sz w:val="24"/>
          <w:szCs w:val="20"/>
        </w:rPr>
        <w:t xml:space="preserve"> FAVOR</w:t>
      </w:r>
    </w:p>
    <w:p w14:paraId="69543948" w14:textId="5F265DCA" w:rsidR="00384842" w:rsidRDefault="00384842" w:rsidP="00384842">
      <w:pPr>
        <w:jc w:val="both"/>
        <w:rPr>
          <w:color w:val="161718" w:themeColor="text1"/>
          <w:sz w:val="24"/>
          <w:szCs w:val="20"/>
        </w:rPr>
      </w:pPr>
    </w:p>
    <w:p w14:paraId="5DE8F808" w14:textId="28BB526E" w:rsidR="00384842" w:rsidRDefault="00384842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la misma pantalla que </w:t>
      </w:r>
      <w:r>
        <w:rPr>
          <w:i/>
          <w:iCs/>
          <w:color w:val="161718" w:themeColor="text1"/>
          <w:sz w:val="24"/>
          <w:szCs w:val="20"/>
        </w:rPr>
        <w:t xml:space="preserve">BUSCAR FAVOR POR FILTRO </w:t>
      </w:r>
      <w:r w:rsidR="00DC31EC">
        <w:rPr>
          <w:color w:val="161718" w:themeColor="text1"/>
          <w:sz w:val="24"/>
          <w:szCs w:val="20"/>
        </w:rPr>
        <w:t>tenemos una lista de favores (dependiendo de si seleccionamos filtro o no</w:t>
      </w:r>
      <w:r w:rsidR="00DD31AA">
        <w:rPr>
          <w:color w:val="161718" w:themeColor="text1"/>
          <w:sz w:val="24"/>
          <w:szCs w:val="20"/>
        </w:rPr>
        <w:t>,</w:t>
      </w:r>
      <w:r w:rsidR="00DC31EC">
        <w:rPr>
          <w:color w:val="161718" w:themeColor="text1"/>
          <w:sz w:val="24"/>
          <w:szCs w:val="20"/>
        </w:rPr>
        <w:t xml:space="preserve"> cambia la pantalla) y pulsamos en el nombre de favor que queramos realizar. Una vez en la pantalla del favor seleccionado tenemos toda la información pertinente del favor con un botón de </w:t>
      </w:r>
      <w:r w:rsidR="00DC31EC">
        <w:rPr>
          <w:i/>
          <w:iCs/>
          <w:color w:val="161718" w:themeColor="text1"/>
          <w:sz w:val="24"/>
          <w:szCs w:val="20"/>
        </w:rPr>
        <w:t>realizar favor</w:t>
      </w:r>
      <w:r w:rsidR="00DD31AA">
        <w:rPr>
          <w:color w:val="161718" w:themeColor="text1"/>
          <w:sz w:val="24"/>
          <w:szCs w:val="20"/>
        </w:rPr>
        <w:t xml:space="preserve"> </w:t>
      </w:r>
      <w:r w:rsidR="00DC31EC">
        <w:rPr>
          <w:color w:val="161718" w:themeColor="text1"/>
          <w:sz w:val="24"/>
          <w:szCs w:val="20"/>
        </w:rPr>
        <w:t xml:space="preserve">abajo del todo. Pulsando este botón se añade a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="00DC31EC">
        <w:rPr>
          <w:i/>
          <w:iCs/>
          <w:color w:val="161718" w:themeColor="text1"/>
          <w:sz w:val="24"/>
          <w:szCs w:val="20"/>
        </w:rPr>
        <w:t>avores a realizar</w:t>
      </w:r>
      <w:r w:rsidR="00B9747F">
        <w:rPr>
          <w:color w:val="161718" w:themeColor="text1"/>
          <w:sz w:val="24"/>
          <w:szCs w:val="20"/>
        </w:rPr>
        <w:t xml:space="preserve"> y queda adjudicado al usuario.</w:t>
      </w:r>
    </w:p>
    <w:p w14:paraId="5FBBBE61" w14:textId="65CEA72F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43F0B1C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2A2862C4" w14:textId="313BD734" w:rsidR="00B9747F" w:rsidRDefault="00B9747F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3.2.2.7 CHATEAR CON USUARIO</w:t>
      </w:r>
    </w:p>
    <w:p w14:paraId="50DD7A29" w14:textId="392640D0" w:rsidR="00B9747F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0BE438B3" w14:textId="0FB8F659" w:rsidR="002577F5" w:rsidRDefault="002577F5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Para chatear con un usuario hay dos maneras distintas, una directa y otra indirecta. La manera directa es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desde</w:t>
      </w:r>
      <w:r>
        <w:rPr>
          <w:color w:val="161718" w:themeColor="text1"/>
          <w:sz w:val="24"/>
          <w:szCs w:val="20"/>
        </w:rPr>
        <w:t xml:space="preserve"> </w:t>
      </w:r>
      <w:r w:rsidR="00DD31AA">
        <w:rPr>
          <w:color w:val="161718" w:themeColor="text1"/>
          <w:sz w:val="24"/>
          <w:szCs w:val="20"/>
        </w:rPr>
        <w:t>el</w:t>
      </w:r>
      <w:r>
        <w:rPr>
          <w:color w:val="161718" w:themeColor="text1"/>
          <w:sz w:val="24"/>
          <w:szCs w:val="20"/>
        </w:rPr>
        <w:t xml:space="preserve"> menú</w:t>
      </w:r>
      <w:r w:rsidR="00DD31AA">
        <w:rPr>
          <w:color w:val="161718" w:themeColor="text1"/>
          <w:sz w:val="24"/>
          <w:szCs w:val="20"/>
        </w:rPr>
        <w:t>,</w:t>
      </w:r>
      <w:r>
        <w:rPr>
          <w:color w:val="161718" w:themeColor="text1"/>
          <w:sz w:val="24"/>
          <w:szCs w:val="20"/>
        </w:rPr>
        <w:t xml:space="preserve"> seleccionar mensajes y seleccionar una conversación abierta previamente para chatear. </w:t>
      </w:r>
      <w:r w:rsidR="00DD31AA">
        <w:rPr>
          <w:color w:val="161718" w:themeColor="text1"/>
          <w:sz w:val="24"/>
          <w:szCs w:val="20"/>
        </w:rPr>
        <w:t>La forma</w:t>
      </w:r>
      <w:r>
        <w:rPr>
          <w:color w:val="161718" w:themeColor="text1"/>
          <w:sz w:val="24"/>
          <w:szCs w:val="20"/>
        </w:rPr>
        <w:t xml:space="preserve"> indirecta (mediante la cual se crea conversación) consiste en entrar en la pestaña de </w:t>
      </w:r>
      <w:r w:rsidR="00DD31AA">
        <w:rPr>
          <w:color w:val="161718" w:themeColor="text1"/>
          <w:sz w:val="24"/>
          <w:szCs w:val="20"/>
        </w:rPr>
        <w:t>F</w:t>
      </w:r>
      <w:r>
        <w:rPr>
          <w:color w:val="161718" w:themeColor="text1"/>
          <w:sz w:val="24"/>
          <w:szCs w:val="20"/>
        </w:rPr>
        <w:t xml:space="preserve">avores y seleccionando un favor (ya sea a realizar o pedido) </w:t>
      </w:r>
      <w:r w:rsidR="00DD31AA">
        <w:rPr>
          <w:color w:val="161718" w:themeColor="text1"/>
          <w:sz w:val="24"/>
          <w:szCs w:val="20"/>
        </w:rPr>
        <w:t xml:space="preserve">y </w:t>
      </w:r>
      <w:r w:rsidR="00772A76">
        <w:rPr>
          <w:color w:val="161718" w:themeColor="text1"/>
          <w:sz w:val="24"/>
          <w:szCs w:val="20"/>
        </w:rPr>
        <w:t xml:space="preserve">abajo del todo se puede pulsar un botón </w:t>
      </w:r>
      <w:r w:rsidR="00772A76">
        <w:rPr>
          <w:i/>
          <w:iCs/>
          <w:color w:val="161718" w:themeColor="text1"/>
          <w:sz w:val="24"/>
          <w:szCs w:val="20"/>
        </w:rPr>
        <w:t>chatear</w:t>
      </w:r>
      <w:r w:rsidR="00772A76">
        <w:rPr>
          <w:color w:val="161718" w:themeColor="text1"/>
          <w:sz w:val="24"/>
          <w:szCs w:val="20"/>
        </w:rPr>
        <w:t>.</w:t>
      </w:r>
    </w:p>
    <w:p w14:paraId="25BC75C9" w14:textId="49FF5B36" w:rsidR="00772A76" w:rsidRDefault="00772A76" w:rsidP="00384842">
      <w:pPr>
        <w:jc w:val="both"/>
        <w:rPr>
          <w:color w:val="161718" w:themeColor="text1"/>
          <w:sz w:val="24"/>
          <w:szCs w:val="20"/>
        </w:rPr>
      </w:pPr>
    </w:p>
    <w:p w14:paraId="645B137C" w14:textId="4FC21F78" w:rsidR="00772A76" w:rsidRDefault="00772A7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3.2.2.8 </w:t>
      </w:r>
      <w:r w:rsidR="0050104A">
        <w:rPr>
          <w:color w:val="161718" w:themeColor="text1"/>
          <w:sz w:val="24"/>
          <w:szCs w:val="20"/>
        </w:rPr>
        <w:t>MARCAR FAVOR COMO REALIZADO</w:t>
      </w:r>
    </w:p>
    <w:p w14:paraId="653E197B" w14:textId="1A646A30" w:rsidR="002E1EF3" w:rsidRDefault="002E1EF3" w:rsidP="00384842">
      <w:pPr>
        <w:jc w:val="both"/>
        <w:rPr>
          <w:color w:val="161718" w:themeColor="text1"/>
          <w:sz w:val="24"/>
          <w:szCs w:val="20"/>
        </w:rPr>
      </w:pPr>
    </w:p>
    <w:p w14:paraId="194A7980" w14:textId="5F0DFA3F" w:rsidR="002E1EF3" w:rsidRPr="002E1EF3" w:rsidRDefault="002E1EF3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En </w:t>
      </w:r>
      <w:r w:rsidR="00DD31AA">
        <w:rPr>
          <w:color w:val="161718" w:themeColor="text1"/>
          <w:sz w:val="24"/>
          <w:szCs w:val="20"/>
        </w:rPr>
        <w:t>la pantalla</w:t>
      </w:r>
      <w:r>
        <w:rPr>
          <w:color w:val="161718" w:themeColor="text1"/>
          <w:sz w:val="24"/>
          <w:szCs w:val="20"/>
        </w:rPr>
        <w:t xml:space="preserve">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2E1EF3">
        <w:rPr>
          <w:i/>
          <w:iCs/>
          <w:color w:val="161718" w:themeColor="text1"/>
          <w:sz w:val="24"/>
          <w:szCs w:val="20"/>
        </w:rPr>
        <w:t>avores</w:t>
      </w:r>
      <w:r>
        <w:rPr>
          <w:i/>
          <w:iCs/>
          <w:color w:val="161718" w:themeColor="text1"/>
          <w:sz w:val="24"/>
          <w:szCs w:val="20"/>
        </w:rPr>
        <w:t xml:space="preserve">, </w:t>
      </w:r>
      <w:r>
        <w:rPr>
          <w:color w:val="161718" w:themeColor="text1"/>
          <w:sz w:val="24"/>
          <w:szCs w:val="20"/>
        </w:rPr>
        <w:t xml:space="preserve">una vez que alguno </w:t>
      </w:r>
      <w:r w:rsidR="00DD31AA">
        <w:rPr>
          <w:color w:val="161718" w:themeColor="text1"/>
          <w:sz w:val="24"/>
          <w:szCs w:val="20"/>
        </w:rPr>
        <w:t xml:space="preserve">favor </w:t>
      </w:r>
      <w:r>
        <w:rPr>
          <w:color w:val="161718" w:themeColor="text1"/>
          <w:sz w:val="24"/>
          <w:szCs w:val="20"/>
        </w:rPr>
        <w:t xml:space="preserve">de la lista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>
        <w:rPr>
          <w:i/>
          <w:iCs/>
          <w:color w:val="161718" w:themeColor="text1"/>
          <w:sz w:val="24"/>
          <w:szCs w:val="20"/>
        </w:rPr>
        <w:t xml:space="preserve">avores </w:t>
      </w:r>
      <w:r w:rsidR="00DD31AA">
        <w:rPr>
          <w:i/>
          <w:iCs/>
          <w:color w:val="161718" w:themeColor="text1"/>
          <w:sz w:val="24"/>
          <w:szCs w:val="20"/>
        </w:rPr>
        <w:t>pedidos</w:t>
      </w:r>
      <w:r>
        <w:rPr>
          <w:i/>
          <w:iCs/>
          <w:color w:val="161718" w:themeColor="text1"/>
          <w:sz w:val="24"/>
          <w:szCs w:val="20"/>
        </w:rPr>
        <w:t xml:space="preserve"> </w:t>
      </w:r>
      <w:r>
        <w:rPr>
          <w:color w:val="161718" w:themeColor="text1"/>
          <w:sz w:val="24"/>
          <w:szCs w:val="20"/>
        </w:rPr>
        <w:t xml:space="preserve">haya sido completado, se pulsará dentro del favor abajo del todo en </w:t>
      </w:r>
      <w:r w:rsidR="00DD31AA">
        <w:rPr>
          <w:i/>
          <w:iCs/>
          <w:color w:val="161718" w:themeColor="text1"/>
          <w:sz w:val="24"/>
          <w:szCs w:val="20"/>
        </w:rPr>
        <w:t>confirmar favor</w:t>
      </w:r>
      <w:r>
        <w:rPr>
          <w:color w:val="161718" w:themeColor="text1"/>
          <w:sz w:val="24"/>
          <w:szCs w:val="20"/>
        </w:rPr>
        <w:t xml:space="preserve"> para confirmarle al otro usuario que su favor ha sido realizado con éxito. Tras la confirmación se procederá a la transacción de los grollies</w:t>
      </w:r>
      <w:r w:rsidR="00DD31AA">
        <w:rPr>
          <w:color w:val="161718" w:themeColor="text1"/>
          <w:sz w:val="24"/>
          <w:szCs w:val="20"/>
        </w:rPr>
        <w:t xml:space="preserve"> al usuario que realiza el favor</w:t>
      </w:r>
      <w:r>
        <w:rPr>
          <w:color w:val="161718" w:themeColor="text1"/>
          <w:sz w:val="24"/>
          <w:szCs w:val="20"/>
        </w:rPr>
        <w:t>.</w:t>
      </w:r>
    </w:p>
    <w:p w14:paraId="6FA6A12A" w14:textId="5BE28F79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1DA6FDB6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1CC3363C" w14:textId="20B15A9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>3.2.2.9 INICIAR SESIÓN</w:t>
      </w:r>
    </w:p>
    <w:p w14:paraId="4EED456C" w14:textId="7F8D0FA8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619E8E8C" w14:textId="5D48D21F" w:rsidR="002625A6" w:rsidRPr="002625A6" w:rsidRDefault="002625A6" w:rsidP="00384842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Una vez pasada la pantalla de carga con el logo de </w:t>
      </w:r>
      <w:r>
        <w:rPr>
          <w:i/>
          <w:iCs/>
          <w:color w:val="161718" w:themeColor="text1"/>
          <w:sz w:val="24"/>
          <w:szCs w:val="20"/>
        </w:rPr>
        <w:t>Logrolling</w:t>
      </w:r>
      <w:r>
        <w:rPr>
          <w:color w:val="161718" w:themeColor="text1"/>
          <w:sz w:val="24"/>
          <w:szCs w:val="20"/>
        </w:rPr>
        <w:t xml:space="preserve"> te permite registrarte o iniciar sesión. Rellenando los campos de nombre de usuario y contraseña la aplicación comenzará a cargar la pantalla de inicio si el usuario y contraseña son correctos. De ser incorrectos te permitirá volver a rellenar los campos hasta que sean correctos.</w:t>
      </w:r>
    </w:p>
    <w:p w14:paraId="003DC3A2" w14:textId="5839FD9E" w:rsidR="002625A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3C377A8" w14:textId="77777777" w:rsidR="00DD31AA" w:rsidRDefault="00DD31AA" w:rsidP="00384842">
      <w:pPr>
        <w:jc w:val="both"/>
        <w:rPr>
          <w:color w:val="161718" w:themeColor="text1"/>
          <w:sz w:val="24"/>
          <w:szCs w:val="20"/>
        </w:rPr>
      </w:pPr>
    </w:p>
    <w:p w14:paraId="7E07858D" w14:textId="207ACB13" w:rsidR="0050104A" w:rsidRDefault="002625A6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3.2.2.10 </w:t>
      </w:r>
      <w:r w:rsidR="00DD31AA">
        <w:rPr>
          <w:color w:val="161718" w:themeColor="text1"/>
          <w:sz w:val="24"/>
          <w:szCs w:val="20"/>
        </w:rPr>
        <w:t xml:space="preserve">ELIMINAR </w:t>
      </w:r>
      <w:r w:rsidR="0050104A">
        <w:rPr>
          <w:color w:val="161718" w:themeColor="text1"/>
          <w:sz w:val="24"/>
          <w:szCs w:val="20"/>
        </w:rPr>
        <w:t>FAVOR</w:t>
      </w:r>
    </w:p>
    <w:p w14:paraId="32B91CCF" w14:textId="02930460" w:rsidR="00FB4DA8" w:rsidRDefault="00FB4DA8" w:rsidP="0050104A">
      <w:pPr>
        <w:jc w:val="both"/>
        <w:rPr>
          <w:color w:val="161718" w:themeColor="text1"/>
          <w:sz w:val="24"/>
          <w:szCs w:val="20"/>
        </w:rPr>
      </w:pPr>
    </w:p>
    <w:p w14:paraId="5D1B7BD0" w14:textId="48867D03" w:rsidR="00FB4DA8" w:rsidRPr="00FB4DA8" w:rsidRDefault="00FB4DA8" w:rsidP="0050104A">
      <w:pPr>
        <w:jc w:val="both"/>
        <w:rPr>
          <w:color w:val="161718" w:themeColor="text1"/>
          <w:sz w:val="24"/>
          <w:szCs w:val="20"/>
        </w:rPr>
      </w:pPr>
      <w:r>
        <w:rPr>
          <w:color w:val="161718" w:themeColor="text1"/>
          <w:sz w:val="24"/>
          <w:szCs w:val="20"/>
        </w:rPr>
        <w:t xml:space="preserve">Dentro del menú de </w:t>
      </w:r>
      <w:r w:rsidR="00DD31AA">
        <w:rPr>
          <w:i/>
          <w:iCs/>
          <w:color w:val="161718" w:themeColor="text1"/>
          <w:sz w:val="24"/>
          <w:szCs w:val="20"/>
        </w:rPr>
        <w:t>F</w:t>
      </w:r>
      <w:r w:rsidRPr="00FB4DA8">
        <w:rPr>
          <w:i/>
          <w:iCs/>
          <w:color w:val="161718" w:themeColor="text1"/>
          <w:sz w:val="24"/>
          <w:szCs w:val="20"/>
        </w:rPr>
        <w:t>avores</w:t>
      </w:r>
      <w:r>
        <w:rPr>
          <w:color w:val="161718" w:themeColor="text1"/>
          <w:sz w:val="24"/>
          <w:szCs w:val="20"/>
        </w:rPr>
        <w:t xml:space="preserve">, los </w:t>
      </w:r>
      <w:r>
        <w:rPr>
          <w:i/>
          <w:iCs/>
          <w:color w:val="161718" w:themeColor="text1"/>
          <w:sz w:val="24"/>
          <w:szCs w:val="20"/>
        </w:rPr>
        <w:t>favores pedidos</w:t>
      </w:r>
      <w:r>
        <w:rPr>
          <w:color w:val="161718" w:themeColor="text1"/>
          <w:sz w:val="24"/>
          <w:szCs w:val="20"/>
        </w:rPr>
        <w:t xml:space="preserve"> pueden ser </w:t>
      </w:r>
      <w:r w:rsidR="00DD31AA">
        <w:rPr>
          <w:color w:val="161718" w:themeColor="text1"/>
          <w:sz w:val="24"/>
          <w:szCs w:val="20"/>
        </w:rPr>
        <w:t>eliminados siempre y cuando nadie se haya adjudicado ya ese favor</w:t>
      </w:r>
      <w:r>
        <w:rPr>
          <w:color w:val="161718" w:themeColor="text1"/>
          <w:sz w:val="24"/>
          <w:szCs w:val="20"/>
        </w:rPr>
        <w:t xml:space="preserve">. </w:t>
      </w:r>
      <w:r w:rsidR="00DD31AA">
        <w:rPr>
          <w:color w:val="161718" w:themeColor="text1"/>
          <w:sz w:val="24"/>
          <w:szCs w:val="20"/>
        </w:rPr>
        <w:t>Se debe p</w:t>
      </w:r>
      <w:r>
        <w:rPr>
          <w:color w:val="161718" w:themeColor="text1"/>
          <w:sz w:val="24"/>
          <w:szCs w:val="20"/>
        </w:rPr>
        <w:t>ulsa</w:t>
      </w:r>
      <w:r w:rsidR="00DD31AA">
        <w:rPr>
          <w:color w:val="161718" w:themeColor="text1"/>
          <w:sz w:val="24"/>
          <w:szCs w:val="20"/>
        </w:rPr>
        <w:t>r</w:t>
      </w:r>
      <w:r>
        <w:rPr>
          <w:color w:val="161718" w:themeColor="text1"/>
          <w:sz w:val="24"/>
          <w:szCs w:val="20"/>
        </w:rPr>
        <w:t xml:space="preserve"> el bo</w:t>
      </w:r>
      <w:r w:rsidR="00DD31AA">
        <w:rPr>
          <w:color w:val="161718" w:themeColor="text1"/>
          <w:sz w:val="24"/>
          <w:szCs w:val="20"/>
        </w:rPr>
        <w:t>tón eliminar favor y al usuario se le devolverán los grollies que había ofrecido como recompensa.</w:t>
      </w:r>
    </w:p>
    <w:p w14:paraId="3A05619B" w14:textId="019B7AF9" w:rsidR="002625A6" w:rsidRPr="00772A76" w:rsidRDefault="002625A6" w:rsidP="00384842">
      <w:pPr>
        <w:jc w:val="both"/>
        <w:rPr>
          <w:color w:val="161718" w:themeColor="text1"/>
          <w:sz w:val="24"/>
          <w:szCs w:val="20"/>
        </w:rPr>
      </w:pPr>
    </w:p>
    <w:p w14:paraId="4ABFA233" w14:textId="77777777" w:rsidR="00B9747F" w:rsidRPr="00DC31EC" w:rsidRDefault="00B9747F" w:rsidP="00384842">
      <w:pPr>
        <w:jc w:val="both"/>
        <w:rPr>
          <w:color w:val="161718" w:themeColor="text1"/>
          <w:sz w:val="24"/>
          <w:szCs w:val="20"/>
        </w:rPr>
      </w:pPr>
    </w:p>
    <w:p w14:paraId="71BD6B29" w14:textId="77777777" w:rsidR="00FD76BB" w:rsidRDefault="00FD76BB" w:rsidP="00FD76BB"/>
    <w:p w14:paraId="419511D0" w14:textId="77777777" w:rsidR="00FD76BB" w:rsidRDefault="00FD76BB" w:rsidP="00FD76BB"/>
    <w:p w14:paraId="1FD99D00" w14:textId="7D353C50" w:rsidR="00FD76BB" w:rsidRDefault="00FD76BB" w:rsidP="00FD76BB"/>
    <w:p w14:paraId="7A68C7F0" w14:textId="37A814C9" w:rsidR="00FD76BB" w:rsidRDefault="00FD76BB" w:rsidP="00FD76BB"/>
    <w:p w14:paraId="20CB3235" w14:textId="729DC41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52FBEC92" wp14:editId="19301AAA">
                <wp:simplePos x="0" y="0"/>
                <wp:positionH relativeFrom="page">
                  <wp:posOffset>4238625</wp:posOffset>
                </wp:positionH>
                <wp:positionV relativeFrom="paragraph">
                  <wp:posOffset>189230</wp:posOffset>
                </wp:positionV>
                <wp:extent cx="2133600" cy="228600"/>
                <wp:effectExtent l="0" t="0" r="0" b="0"/>
                <wp:wrapTight wrapText="bothSides">
                  <wp:wrapPolygon edited="0">
                    <wp:start x="0" y="0"/>
                    <wp:lineTo x="0" y="19800"/>
                    <wp:lineTo x="21407" y="19800"/>
                    <wp:lineTo x="21407" y="0"/>
                    <wp:lineTo x="0" y="0"/>
                  </wp:wrapPolygon>
                </wp:wrapTight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D1440" w14:textId="16771D62" w:rsidR="006B3576" w:rsidRPr="00B91F37" w:rsidRDefault="006B3576" w:rsidP="008D72FE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B91F37">
                              <w:rPr>
                                <w:sz w:val="22"/>
                                <w:szCs w:val="22"/>
                                <w:lang w:val="es-ES"/>
                              </w:rPr>
                              <w:t>Modificar configuración de la App.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EC92" id="Cuadro de texto 25" o:spid="_x0000_s1050" type="#_x0000_t202" style="position:absolute;margin-left:333.75pt;margin-top:14.9pt;width:168pt;height:18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" stroked="f">
                <v:textbox inset="0,0,0,0">
                  <w:txbxContent>
                    <w:p w14:paraId="236D1440" w14:textId="16771D62" w:rsidR="006B3576" w:rsidRPr="00B91F37" w:rsidRDefault="006B3576" w:rsidP="008D72FE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 w:rsidRPr="00B91F37">
                        <w:rPr>
                          <w:sz w:val="22"/>
                          <w:szCs w:val="22"/>
                          <w:lang w:val="es-ES"/>
                        </w:rPr>
                        <w:t>Modificar configuración de la App.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CD802F4" wp14:editId="43643BC9">
                <wp:simplePos x="0" y="0"/>
                <wp:positionH relativeFrom="column">
                  <wp:posOffset>610870</wp:posOffset>
                </wp:positionH>
                <wp:positionV relativeFrom="paragraph">
                  <wp:posOffset>188595</wp:posOffset>
                </wp:positionV>
                <wp:extent cx="1743075" cy="635"/>
                <wp:effectExtent l="0" t="0" r="9525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D2B4F" w14:textId="07410299" w:rsidR="006B3576" w:rsidRPr="0050104A" w:rsidRDefault="006B3576" w:rsidP="0050104A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</w:rPr>
                            </w:pPr>
                            <w:r w:rsidRPr="0050104A">
                              <w:rPr>
                                <w:sz w:val="22"/>
                                <w:szCs w:val="22"/>
                              </w:rPr>
                              <w:t>Seleccionar favor con filtro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D802F4" id="Cuadro de texto 4" o:spid="_x0000_s1051" type="#_x0000_t202" style="position:absolute;margin-left:48.1pt;margin-top:14.85pt;width:137.25pt;height:.05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" stroked="f">
                <v:textbox style="mso-fit-shape-to-text:t" inset="0,0,0,0">
                  <w:txbxContent>
                    <w:p w14:paraId="111D2B4F" w14:textId="07410299" w:rsidR="006B3576" w:rsidRPr="0050104A" w:rsidRDefault="006B3576" w:rsidP="0050104A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</w:rPr>
                      </w:pPr>
                      <w:r w:rsidRPr="0050104A">
                        <w:rPr>
                          <w:sz w:val="22"/>
                          <w:szCs w:val="22"/>
                        </w:rPr>
                        <w:t>Seleccionar favor con filtro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1E403" w14:textId="6AF5CBF1" w:rsidR="00FD76BB" w:rsidRDefault="00FD76BB" w:rsidP="00FD76BB"/>
    <w:p w14:paraId="51DEF62B" w14:textId="15407B14" w:rsidR="00FD76BB" w:rsidRDefault="00FD76BB" w:rsidP="00FD76BB"/>
    <w:p w14:paraId="7196BCA4" w14:textId="59829431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20032" behindDoc="0" locked="0" layoutInCell="1" allowOverlap="1" wp14:anchorId="7454DA5E" wp14:editId="6BD657AF">
            <wp:simplePos x="0" y="0"/>
            <wp:positionH relativeFrom="column">
              <wp:posOffset>-64770</wp:posOffset>
            </wp:positionH>
            <wp:positionV relativeFrom="paragraph">
              <wp:posOffset>120650</wp:posOffset>
            </wp:positionV>
            <wp:extent cx="2814300" cy="4495800"/>
            <wp:effectExtent l="0" t="0" r="5715" b="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legir Favor Por Filtr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819008" behindDoc="0" locked="0" layoutInCell="1" allowOverlap="1" wp14:anchorId="20CBDF18" wp14:editId="172C07F5">
            <wp:simplePos x="0" y="0"/>
            <wp:positionH relativeFrom="column">
              <wp:posOffset>2583180</wp:posOffset>
            </wp:positionH>
            <wp:positionV relativeFrom="paragraph">
              <wp:posOffset>75565</wp:posOffset>
            </wp:positionV>
            <wp:extent cx="3609773" cy="4362450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Cambiar Configuracio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773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4B44A" w14:textId="0DC0D1D4" w:rsidR="00350262" w:rsidRDefault="00350262" w:rsidP="00FD76BB"/>
    <w:p w14:paraId="0B5F2C19" w14:textId="3A36E63E" w:rsidR="00350262" w:rsidRDefault="00350262" w:rsidP="00FD76BB"/>
    <w:p w14:paraId="3AE34617" w14:textId="795F6A64" w:rsidR="00350262" w:rsidRDefault="00350262" w:rsidP="00FD76BB"/>
    <w:p w14:paraId="06F61593" w14:textId="43725201" w:rsidR="00350262" w:rsidRDefault="00350262" w:rsidP="00FD76BB"/>
    <w:p w14:paraId="13C0D825" w14:textId="3063060B" w:rsidR="00350262" w:rsidRDefault="00350262" w:rsidP="00FD76BB"/>
    <w:p w14:paraId="275DCF64" w14:textId="21184DE3" w:rsidR="00350262" w:rsidRDefault="00350262" w:rsidP="00FD76BB"/>
    <w:p w14:paraId="142C9B63" w14:textId="4B600BAC" w:rsidR="00350262" w:rsidRDefault="00350262" w:rsidP="00FD76BB"/>
    <w:p w14:paraId="6AEB3DE5" w14:textId="24C4B131" w:rsidR="00350262" w:rsidRDefault="00350262" w:rsidP="00FD76BB"/>
    <w:p w14:paraId="01401F0F" w14:textId="43C9C4F4" w:rsidR="00350262" w:rsidRDefault="00350262" w:rsidP="00FD76BB"/>
    <w:p w14:paraId="02F5DBD9" w14:textId="5A4E72A7" w:rsidR="00350262" w:rsidRDefault="00350262" w:rsidP="00FD76BB"/>
    <w:p w14:paraId="767C692B" w14:textId="16692FA8" w:rsidR="00350262" w:rsidRDefault="00350262" w:rsidP="00FD76BB"/>
    <w:p w14:paraId="299D3A14" w14:textId="2573099F" w:rsidR="00350262" w:rsidRDefault="00350262" w:rsidP="00FD76BB"/>
    <w:p w14:paraId="48CF2ED3" w14:textId="1F298106" w:rsidR="00350262" w:rsidRDefault="00350262" w:rsidP="00FD76BB"/>
    <w:p w14:paraId="0C11650F" w14:textId="7F956592" w:rsidR="00350262" w:rsidRDefault="00350262" w:rsidP="00FD76BB"/>
    <w:p w14:paraId="47E6A695" w14:textId="46BFE7D6" w:rsidR="00350262" w:rsidRDefault="00350262" w:rsidP="00FD76BB"/>
    <w:p w14:paraId="649E2088" w14:textId="22FA1737" w:rsidR="00350262" w:rsidRDefault="00350262" w:rsidP="00FD76BB"/>
    <w:p w14:paraId="5D280F3A" w14:textId="00535894" w:rsidR="00350262" w:rsidRDefault="00350262" w:rsidP="00FD76BB"/>
    <w:p w14:paraId="62CA36AD" w14:textId="0F7FB0F3" w:rsidR="00FD76BB" w:rsidRDefault="00FD76BB" w:rsidP="00FD76BB"/>
    <w:p w14:paraId="02A07E2B" w14:textId="011A1832" w:rsidR="00FD76BB" w:rsidRDefault="00FD76BB" w:rsidP="00FD76BB"/>
    <w:p w14:paraId="38BEA886" w14:textId="69FDFF34" w:rsidR="00FD76BB" w:rsidRDefault="00FD76BB" w:rsidP="00FD76BB"/>
    <w:p w14:paraId="0553DDA5" w14:textId="08D893FD" w:rsidR="00FD76BB" w:rsidRDefault="00FD76BB" w:rsidP="00FD76BB"/>
    <w:p w14:paraId="713E0AC1" w14:textId="5F43708C" w:rsidR="00FD76BB" w:rsidRDefault="00FD76BB" w:rsidP="00FD76BB"/>
    <w:p w14:paraId="394188AC" w14:textId="718A9E65" w:rsidR="00350262" w:rsidRDefault="00350262" w:rsidP="00FD76BB"/>
    <w:p w14:paraId="6DEB69DF" w14:textId="06B90FFB" w:rsidR="00350262" w:rsidRDefault="00350262" w:rsidP="00FD76BB"/>
    <w:p w14:paraId="04A6BCC5" w14:textId="03E71093" w:rsidR="00350262" w:rsidRDefault="00350262" w:rsidP="00FD76BB"/>
    <w:p w14:paraId="527383AF" w14:textId="26662E93" w:rsidR="00350262" w:rsidRDefault="00350262" w:rsidP="00FD76BB"/>
    <w:p w14:paraId="3915900D" w14:textId="039BA290" w:rsidR="00350262" w:rsidRDefault="00350262" w:rsidP="00FD76BB"/>
    <w:p w14:paraId="04B81B59" w14:textId="39864464" w:rsidR="00350262" w:rsidRDefault="00350262" w:rsidP="00FD76BB"/>
    <w:p w14:paraId="6EFA9029" w14:textId="3D729A14" w:rsidR="00350262" w:rsidRDefault="00350262" w:rsidP="00FD76BB"/>
    <w:p w14:paraId="708DCE8C" w14:textId="5D001558" w:rsidR="00350262" w:rsidRDefault="00350262" w:rsidP="00FD76BB"/>
    <w:p w14:paraId="673FBC0A" w14:textId="77777777" w:rsidR="00350262" w:rsidRDefault="00350262" w:rsidP="00FD76BB"/>
    <w:p w14:paraId="742F8014" w14:textId="6724DC81" w:rsidR="00FD76BB" w:rsidRDefault="00FD76BB" w:rsidP="00FD76BB"/>
    <w:p w14:paraId="22BF196E" w14:textId="4FE4997C" w:rsidR="00FD76BB" w:rsidRDefault="00350262" w:rsidP="00FD76BB">
      <w:r>
        <w:rPr>
          <w:noProof/>
          <w:lang w:eastAsia="es-ES"/>
        </w:rPr>
        <w:lastRenderedPageBreak/>
        <w:drawing>
          <wp:anchor distT="0" distB="0" distL="114300" distR="114300" simplePos="0" relativeHeight="251817984" behindDoc="0" locked="0" layoutInCell="1" allowOverlap="1" wp14:anchorId="0BD13213" wp14:editId="1F11E110">
            <wp:simplePos x="0" y="0"/>
            <wp:positionH relativeFrom="column">
              <wp:posOffset>2420620</wp:posOffset>
            </wp:positionH>
            <wp:positionV relativeFrom="paragraph">
              <wp:posOffset>208280</wp:posOffset>
            </wp:positionV>
            <wp:extent cx="3324225" cy="2819717"/>
            <wp:effectExtent l="0" t="0" r="0" b="0"/>
            <wp:wrapNone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niciar Sesió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1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04A01" w14:textId="115F6729" w:rsidR="00FD76BB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406E8FC" wp14:editId="0398153C">
                <wp:simplePos x="0" y="0"/>
                <wp:positionH relativeFrom="column">
                  <wp:posOffset>1287780</wp:posOffset>
                </wp:positionH>
                <wp:positionV relativeFrom="paragraph">
                  <wp:posOffset>227330</wp:posOffset>
                </wp:positionV>
                <wp:extent cx="857250" cy="180975"/>
                <wp:effectExtent l="0" t="0" r="0" b="9525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636EA" w14:textId="716BB1ED" w:rsidR="006B3576" w:rsidRPr="00350262" w:rsidRDefault="006B3576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36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Iniciar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6E8FC" id="Cuadro de texto 208" o:spid="_x0000_s1052" type="#_x0000_t202" style="position:absolute;margin-left:101.4pt;margin-top:17.9pt;width:67.5pt;height:14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" stroked="f">
                <v:textbox inset="0,0,0,0">
                  <w:txbxContent>
                    <w:p w14:paraId="38E636EA" w14:textId="716BB1ED" w:rsidR="006B3576" w:rsidRPr="00350262" w:rsidRDefault="006B3576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36"/>
                          <w:szCs w:val="22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Iniciar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140E43" w14:textId="5DF20867" w:rsidR="00FD76BB" w:rsidRDefault="00FD76BB" w:rsidP="00FD76BB"/>
    <w:p w14:paraId="45DA6E9A" w14:textId="34C89201" w:rsidR="00FD76BB" w:rsidRDefault="00FD76BB" w:rsidP="00FD76BB"/>
    <w:p w14:paraId="67D1E43B" w14:textId="7D7A2518" w:rsidR="00FD76BB" w:rsidRDefault="00FD76BB" w:rsidP="00FD76BB"/>
    <w:p w14:paraId="7A2DA6EA" w14:textId="671AFCC1" w:rsidR="00FD76BB" w:rsidRDefault="00FD76BB" w:rsidP="00FD76BB"/>
    <w:p w14:paraId="44694609" w14:textId="2BD75A3C" w:rsidR="00FD76BB" w:rsidRDefault="00FD76BB" w:rsidP="00FD76BB"/>
    <w:p w14:paraId="15B097D2" w14:textId="26279AA4" w:rsidR="00FD76BB" w:rsidRDefault="00FD76BB" w:rsidP="00FD76BB"/>
    <w:p w14:paraId="32BD10E2" w14:textId="32CD6686" w:rsidR="00FD76BB" w:rsidRDefault="00FD76BB" w:rsidP="00FD76BB"/>
    <w:p w14:paraId="1A3D6D6B" w14:textId="4123E3B6" w:rsidR="00FD76BB" w:rsidRDefault="00FD76BB" w:rsidP="00FD76BB"/>
    <w:p w14:paraId="419B6801" w14:textId="3E307789" w:rsidR="00FD76BB" w:rsidRDefault="00FD76BB" w:rsidP="00FD76BB"/>
    <w:p w14:paraId="01F1C8CE" w14:textId="651B5945" w:rsidR="00FD76BB" w:rsidRDefault="00FD76BB" w:rsidP="00FD76BB"/>
    <w:p w14:paraId="33B14387" w14:textId="318CF179" w:rsidR="00FD76BB" w:rsidRDefault="00FD76BB" w:rsidP="00FD76BB"/>
    <w:p w14:paraId="327870D5" w14:textId="1E843B81" w:rsidR="00FD76BB" w:rsidRDefault="00FD76BB" w:rsidP="00FD76BB"/>
    <w:p w14:paraId="518D5D3D" w14:textId="0C6E088E" w:rsidR="00FD76BB" w:rsidRDefault="00FD76BB" w:rsidP="00FD76BB"/>
    <w:p w14:paraId="450183EE" w14:textId="51AF9041" w:rsidR="0032083C" w:rsidRDefault="0032083C" w:rsidP="00FD76BB"/>
    <w:p w14:paraId="373EE067" w14:textId="2E537622" w:rsidR="00FD76BB" w:rsidRDefault="00350262" w:rsidP="00FD76BB">
      <w:r>
        <w:rPr>
          <w:noProof/>
          <w:lang w:eastAsia="es-ES"/>
        </w:rPr>
        <w:drawing>
          <wp:anchor distT="0" distB="0" distL="114300" distR="114300" simplePos="0" relativeHeight="251816960" behindDoc="0" locked="0" layoutInCell="1" allowOverlap="1" wp14:anchorId="65DA56ED" wp14:editId="58F7C459">
            <wp:simplePos x="0" y="0"/>
            <wp:positionH relativeFrom="column">
              <wp:posOffset>-293370</wp:posOffset>
            </wp:positionH>
            <wp:positionV relativeFrom="paragraph">
              <wp:posOffset>156210</wp:posOffset>
            </wp:positionV>
            <wp:extent cx="3257550" cy="3241660"/>
            <wp:effectExtent l="0" t="0" r="0" b="0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edir Favo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4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527E5" w14:textId="377DAFBB" w:rsidR="0032083C" w:rsidRDefault="0032083C" w:rsidP="00FD76BB"/>
    <w:p w14:paraId="4F895D89" w14:textId="790FE920" w:rsidR="0032083C" w:rsidRDefault="00350262" w:rsidP="00FD76B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37B893" wp14:editId="262329EB">
                <wp:simplePos x="0" y="0"/>
                <wp:positionH relativeFrom="page">
                  <wp:posOffset>4057650</wp:posOffset>
                </wp:positionH>
                <wp:positionV relativeFrom="paragraph">
                  <wp:posOffset>150495</wp:posOffset>
                </wp:positionV>
                <wp:extent cx="904875" cy="228600"/>
                <wp:effectExtent l="0" t="0" r="9525" b="0"/>
                <wp:wrapNone/>
                <wp:docPr id="209" name="Cuadro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685DF" w14:textId="20F43322" w:rsidR="006B3576" w:rsidRPr="00B91F37" w:rsidRDefault="006B3576" w:rsidP="00350262">
                            <w:pPr>
                              <w:pStyle w:val="Descripcin"/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es-ES"/>
                              </w:rPr>
                              <w:t>Pedir favor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7B893" id="Cuadro de texto 209" o:spid="_x0000_s1053" type="#_x0000_t202" style="position:absolute;margin-left:319.5pt;margin-top:11.85pt;width:71.25pt;height:18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" stroked="f">
                <v:textbox inset="0,0,0,0">
                  <w:txbxContent>
                    <w:p w14:paraId="1B3685DF" w14:textId="20F43322" w:rsidR="006B3576" w:rsidRPr="00B91F37" w:rsidRDefault="006B3576" w:rsidP="00350262">
                      <w:pPr>
                        <w:pStyle w:val="Descripcin"/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sz w:val="22"/>
                          <w:szCs w:val="22"/>
                          <w:lang w:val="es-ES"/>
                        </w:rPr>
                        <w:t>Pedir favor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FAB584" w14:textId="352116D0" w:rsidR="00350262" w:rsidRDefault="00350262" w:rsidP="00FD76BB"/>
    <w:p w14:paraId="13BAF914" w14:textId="56DC9429" w:rsidR="00350262" w:rsidRDefault="00350262" w:rsidP="00FD76BB"/>
    <w:p w14:paraId="78BB7A76" w14:textId="15850577" w:rsidR="00350262" w:rsidRDefault="00350262" w:rsidP="00FD76BB"/>
    <w:p w14:paraId="59F0FF47" w14:textId="4505580E" w:rsidR="00350262" w:rsidRDefault="00350262" w:rsidP="00FD76BB"/>
    <w:p w14:paraId="748C008D" w14:textId="3F64490F" w:rsidR="00350262" w:rsidRDefault="00350262" w:rsidP="00FD76BB"/>
    <w:p w14:paraId="05538B56" w14:textId="4DA8840F" w:rsidR="00350262" w:rsidRDefault="00350262" w:rsidP="00FD76BB"/>
    <w:p w14:paraId="54DF20EB" w14:textId="1AE6B91C" w:rsidR="00350262" w:rsidRDefault="00350262" w:rsidP="00FD76BB"/>
    <w:p w14:paraId="20581DDF" w14:textId="2805F8D2" w:rsidR="00350262" w:rsidRDefault="00350262" w:rsidP="00FD76BB"/>
    <w:p w14:paraId="08276809" w14:textId="753BB53D" w:rsidR="00350262" w:rsidRDefault="00350262" w:rsidP="00FD76BB"/>
    <w:p w14:paraId="0EA4D4E2" w14:textId="127F5D6E" w:rsidR="00350262" w:rsidRDefault="00350262" w:rsidP="00FD76BB"/>
    <w:p w14:paraId="3B300A45" w14:textId="23861B11" w:rsidR="00350262" w:rsidRDefault="00350262" w:rsidP="00FD76BB"/>
    <w:p w14:paraId="6AC923B4" w14:textId="3958100E" w:rsidR="00350262" w:rsidRDefault="00350262" w:rsidP="00FD76BB"/>
    <w:p w14:paraId="026CAFAC" w14:textId="59782B9B" w:rsidR="00350262" w:rsidRDefault="00350262" w:rsidP="00FD76BB"/>
    <w:p w14:paraId="722DCE7E" w14:textId="3BCD821C" w:rsidR="00350262" w:rsidRDefault="00350262" w:rsidP="00FD76BB"/>
    <w:p w14:paraId="560530F4" w14:textId="7228A281" w:rsidR="00350262" w:rsidRDefault="00350262" w:rsidP="00FD76BB"/>
    <w:p w14:paraId="1BEF3570" w14:textId="6D3ED681" w:rsidR="00350262" w:rsidRDefault="00350262" w:rsidP="00FD76BB"/>
    <w:p w14:paraId="1EB8176A" w14:textId="77777777" w:rsidR="00350262" w:rsidRDefault="00350262" w:rsidP="00FD76BB"/>
    <w:p w14:paraId="08EC7D8C" w14:textId="62E6AE8A" w:rsidR="00FD76BB" w:rsidRDefault="00FD76BB" w:rsidP="00FD76BB"/>
    <w:p w14:paraId="6CB55E2B" w14:textId="56262DA7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29" w:name="_Toc41652532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Requisitos de rendimiento</w:t>
      </w:r>
      <w:bookmarkEnd w:id="29"/>
    </w:p>
    <w:p w14:paraId="04EA7DD4" w14:textId="7B1FB879" w:rsidR="00315AEC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está orientada </w:t>
      </w:r>
      <w:r w:rsidRPr="00191C09">
        <w:rPr>
          <w:rFonts w:cstheme="minorHAnsi"/>
          <w:bCs/>
          <w:color w:val="auto"/>
          <w:sz w:val="25"/>
          <w:szCs w:val="25"/>
        </w:rPr>
        <w:t>a un</w:t>
      </w:r>
      <w:r w:rsidRPr="00017B8E">
        <w:rPr>
          <w:rFonts w:cstheme="minorHAnsi"/>
          <w:b/>
          <w:color w:val="A4063E" w:themeColor="accent6"/>
          <w:sz w:val="25"/>
          <w:szCs w:val="25"/>
        </w:rPr>
        <w:t xml:space="preserve"> público amplio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y hemos planeado un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gran número de usuarios</w:t>
      </w:r>
      <w:r w:rsidRPr="00017B8E">
        <w:rPr>
          <w:rFonts w:cstheme="minorHAnsi"/>
          <w:bCs/>
          <w:color w:val="auto"/>
          <w:sz w:val="25"/>
          <w:szCs w:val="25"/>
        </w:rPr>
        <w:t>, por lo tanto, estimamos que el número de terminales conectados al servidor puede ser bastante alto.</w:t>
      </w:r>
    </w:p>
    <w:p w14:paraId="0AF4E9D4" w14:textId="77777777" w:rsidR="004217EE" w:rsidRPr="004217EE" w:rsidRDefault="004217EE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14"/>
          <w:szCs w:val="14"/>
        </w:rPr>
      </w:pPr>
    </w:p>
    <w:p w14:paraId="32E9D834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actividad de los usuarios estará por lo general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repartida entre los días de la semana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pero sufrirá picos de carga 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períodos de exámenes</w:t>
      </w:r>
      <w:r w:rsidRPr="00017B8E">
        <w:rPr>
          <w:rFonts w:cstheme="minorHAnsi"/>
          <w:bCs/>
          <w:color w:val="auto"/>
          <w:sz w:val="25"/>
          <w:szCs w:val="25"/>
        </w:rPr>
        <w:t>, al estar el público objetivo más ocupado y por tanto con mayor necesidad de pedir favores. Es necesario adaptar los servidores para soportar dicha carga.</w:t>
      </w:r>
    </w:p>
    <w:p w14:paraId="5018007B" w14:textId="0B72C7C2" w:rsidR="00315AEC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D661765" w14:textId="77777777" w:rsidR="003861C7" w:rsidRPr="00C25CCF" w:rsidRDefault="003861C7" w:rsidP="004217EE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43D7545D" w14:textId="4BE75E23" w:rsidR="00315AEC" w:rsidRPr="0002455F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color w:val="FFFFFF" w:themeColor="background1"/>
          <w:sz w:val="32"/>
        </w:rPr>
      </w:pPr>
      <w:bookmarkStart w:id="30" w:name="_Toc41652533"/>
      <w:r w:rsidRPr="0002455F">
        <w:rPr>
          <w:rFonts w:ascii="Times New Roman" w:hAnsi="Times New Roman"/>
          <w:color w:val="FFFFFF" w:themeColor="background1"/>
          <w:sz w:val="32"/>
        </w:rPr>
        <w:t>Requisitos lógicos de la base de datos</w:t>
      </w:r>
      <w:bookmarkEnd w:id="30"/>
    </w:p>
    <w:p w14:paraId="53D6C6CF" w14:textId="787ADDAE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Todos los datos estarán almacenados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datos relacional</w:t>
      </w:r>
      <w:r w:rsidRPr="00017B8E">
        <w:rPr>
          <w:rFonts w:cstheme="minorHAnsi"/>
          <w:bCs/>
          <w:color w:val="auto"/>
          <w:sz w:val="25"/>
          <w:szCs w:val="25"/>
        </w:rPr>
        <w:t>, y</w:t>
      </w:r>
      <w:r w:rsidR="00782933">
        <w:rPr>
          <w:rFonts w:cstheme="minorHAnsi"/>
          <w:bCs/>
          <w:color w:val="auto"/>
          <w:sz w:val="25"/>
          <w:szCs w:val="25"/>
        </w:rPr>
        <w:t>a</w:t>
      </w:r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="00782933">
        <w:rPr>
          <w:rFonts w:cstheme="minorHAnsi"/>
          <w:bCs/>
          <w:color w:val="auto"/>
          <w:sz w:val="25"/>
          <w:szCs w:val="25"/>
        </w:rPr>
        <w:t xml:space="preserve">que las bases de datos relacionales aportan la </w:t>
      </w:r>
      <w:r w:rsidR="00782933" w:rsidRPr="00830268">
        <w:rPr>
          <w:rFonts w:cstheme="minorHAnsi"/>
          <w:b/>
          <w:color w:val="A4063E" w:themeColor="accent6"/>
          <w:sz w:val="25"/>
          <w:szCs w:val="25"/>
        </w:rPr>
        <w:t>coherencia</w:t>
      </w:r>
      <w:r w:rsidR="00782933">
        <w:rPr>
          <w:rFonts w:cstheme="minorHAnsi"/>
          <w:bCs/>
          <w:color w:val="auto"/>
          <w:sz w:val="25"/>
          <w:szCs w:val="25"/>
        </w:rPr>
        <w:t>, consistencia y atomicidad necesarias para las operaciones sensibles que involucran pagos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. Deberá permitir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acceso concurrente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 un gran número de personas (ver requisitos de rendimiento). Se mantendrá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 de seguridad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q</w:t>
      </w:r>
      <w:r w:rsidR="0002455F">
        <w:rPr>
          <w:rFonts w:cstheme="minorHAnsi"/>
          <w:bCs/>
          <w:color w:val="auto"/>
          <w:sz w:val="25"/>
          <w:szCs w:val="25"/>
        </w:rPr>
        <w:t xml:space="preserve">ue se renovará periódicamente. </w:t>
      </w:r>
    </w:p>
    <w:p w14:paraId="1C974D94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195D640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>Las principales clases que se relacionan con la base de datos son:</w:t>
      </w:r>
    </w:p>
    <w:p w14:paraId="090149EA" w14:textId="75602576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User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</w:t>
      </w:r>
      <w:r w:rsidR="0021598D">
        <w:rPr>
          <w:rFonts w:cstheme="minorHAnsi"/>
          <w:bCs/>
          <w:color w:val="auto"/>
          <w:sz w:val="25"/>
          <w:szCs w:val="25"/>
        </w:rPr>
        <w:t>na los usuarios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117D5B52" w14:textId="1E4054F7" w:rsidR="00B91F37" w:rsidRPr="00017B8E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 w:rsidRPr="00017B8E">
        <w:rPr>
          <w:rFonts w:cstheme="minorHAnsi"/>
          <w:b/>
          <w:color w:val="auto"/>
          <w:sz w:val="25"/>
          <w:szCs w:val="25"/>
        </w:rPr>
        <w:t>Favor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favores solicitados por usuarios.</w:t>
      </w:r>
    </w:p>
    <w:p w14:paraId="11250CF1" w14:textId="494B62E0" w:rsidR="00B91F37" w:rsidRPr="008156FD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Gifts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 w:rsidRPr="00017B8E">
        <w:rPr>
          <w:rFonts w:cstheme="minorHAnsi"/>
          <w:b/>
          <w:color w:val="auto"/>
          <w:sz w:val="25"/>
          <w:szCs w:val="25"/>
        </w:rPr>
        <w:t xml:space="preserve">: </w:t>
      </w:r>
      <w:r w:rsidRPr="00017B8E">
        <w:rPr>
          <w:rFonts w:cstheme="minorHAnsi"/>
          <w:bCs/>
          <w:color w:val="auto"/>
          <w:sz w:val="25"/>
          <w:szCs w:val="25"/>
        </w:rPr>
        <w:t>Gestiona los premios disponibles a cambio de grollies.</w:t>
      </w:r>
    </w:p>
    <w:p w14:paraId="556E3D36" w14:textId="4E0709B9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Message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 xml:space="preserve">: </w:t>
      </w:r>
      <w:r w:rsidRPr="008156FD">
        <w:rPr>
          <w:rFonts w:cstheme="minorHAnsi"/>
          <w:bCs/>
          <w:color w:val="auto"/>
          <w:sz w:val="25"/>
          <w:szCs w:val="25"/>
        </w:rPr>
        <w:t>Gestiona los mensajes de los usuarios.</w:t>
      </w:r>
    </w:p>
    <w:p w14:paraId="012F1B49" w14:textId="42176BB7" w:rsidR="00B91F37" w:rsidRDefault="00B91F37" w:rsidP="00B91F37">
      <w:pPr>
        <w:pStyle w:val="Prrafodelista"/>
        <w:numPr>
          <w:ilvl w:val="0"/>
          <w:numId w:val="3"/>
        </w:num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proofErr w:type="spellStart"/>
      <w:r>
        <w:rPr>
          <w:rFonts w:cstheme="minorHAnsi"/>
          <w:b/>
          <w:color w:val="auto"/>
          <w:sz w:val="25"/>
          <w:szCs w:val="25"/>
        </w:rPr>
        <w:t>Token</w:t>
      </w:r>
      <w:r w:rsidR="0002455F">
        <w:rPr>
          <w:rFonts w:cstheme="minorHAnsi"/>
          <w:b/>
          <w:color w:val="auto"/>
          <w:sz w:val="25"/>
          <w:szCs w:val="25"/>
        </w:rPr>
        <w:t>DAO</w:t>
      </w:r>
      <w:proofErr w:type="spellEnd"/>
      <w:r>
        <w:rPr>
          <w:rFonts w:cstheme="minorHAnsi"/>
          <w:b/>
          <w:color w:val="auto"/>
          <w:sz w:val="25"/>
          <w:szCs w:val="25"/>
        </w:rPr>
        <w:t>:</w:t>
      </w:r>
      <w:r>
        <w:rPr>
          <w:rFonts w:cstheme="minorHAnsi"/>
          <w:bCs/>
          <w:color w:val="auto"/>
          <w:sz w:val="25"/>
          <w:szCs w:val="25"/>
        </w:rPr>
        <w:t xml:space="preserve"> Gestiona los procesos de autenticación de los usuarios.</w:t>
      </w:r>
    </w:p>
    <w:p w14:paraId="178C31D6" w14:textId="2E4C289F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BF1DB3" w14:textId="7D5D6EC2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46EF919" w14:textId="2FD0F00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7D93F0A9" w14:textId="2250AA30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0B9DB322" w14:textId="39C351B5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15224D1F" w14:textId="77777777" w:rsidR="0002455F" w:rsidRP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p w14:paraId="3AD894F5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1" w:name="_Toc41652534"/>
      <w:r w:rsidRPr="0002455F">
        <w:rPr>
          <w:rFonts w:ascii="Times New Roman" w:hAnsi="Times New Roman"/>
          <w:color w:val="FFFFFF" w:themeColor="background1"/>
          <w:sz w:val="32"/>
        </w:rPr>
        <w:lastRenderedPageBreak/>
        <w:t>Restricciones de diseño</w:t>
      </w:r>
      <w:bookmarkEnd w:id="31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21D75897" w14:textId="77777777" w:rsidR="00315AEC" w:rsidRPr="00017B8E" w:rsidRDefault="00315AEC" w:rsidP="004217EE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 aplicación será implementada en un lenguaje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orientado a objetos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con soporte para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módulos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paquetes</w:t>
      </w:r>
      <w:r w:rsidRPr="00017B8E">
        <w:rPr>
          <w:rFonts w:cstheme="minorHAnsi"/>
          <w:bCs/>
          <w:color w:val="auto"/>
          <w:sz w:val="25"/>
          <w:szCs w:val="25"/>
        </w:rPr>
        <w:t>.</w:t>
      </w:r>
    </w:p>
    <w:p w14:paraId="5D6E6DAC" w14:textId="19378442" w:rsidR="00315AEC" w:rsidRDefault="00315AEC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El almacenamiento se realizará en una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base de dato</w:t>
      </w:r>
      <w:r w:rsidR="00E64C0A">
        <w:rPr>
          <w:rFonts w:cstheme="minorHAnsi"/>
          <w:b/>
          <w:color w:val="A4063E" w:themeColor="accent6"/>
          <w:sz w:val="25"/>
          <w:szCs w:val="25"/>
        </w:rPr>
        <w:t>s</w:t>
      </w:r>
      <w:r w:rsidRPr="00017B8E">
        <w:rPr>
          <w:rFonts w:cstheme="minorHAnsi"/>
          <w:bCs/>
          <w:color w:val="auto"/>
          <w:sz w:val="25"/>
          <w:szCs w:val="25"/>
        </w:rPr>
        <w:t>. Debido al diseño modular, pueden usarse distintos sistemas, aunque principalmente se usará MySQL.</w:t>
      </w:r>
    </w:p>
    <w:p w14:paraId="01D98563" w14:textId="481735DE" w:rsidR="0002455F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3D7A5C6A" w14:textId="77777777" w:rsidR="0002455F" w:rsidRPr="00017B8E" w:rsidRDefault="0002455F" w:rsidP="0002455F">
      <w:pPr>
        <w:spacing w:line="360" w:lineRule="auto"/>
        <w:ind w:firstLine="720"/>
        <w:jc w:val="both"/>
        <w:rPr>
          <w:rFonts w:cstheme="minorHAnsi"/>
          <w:bCs/>
          <w:color w:val="auto"/>
          <w:sz w:val="25"/>
          <w:szCs w:val="25"/>
        </w:rPr>
      </w:pPr>
    </w:p>
    <w:p w14:paraId="70725100" w14:textId="77777777" w:rsidR="00315AEC" w:rsidRPr="00596379" w:rsidRDefault="00315AEC" w:rsidP="0002455F">
      <w:pPr>
        <w:pStyle w:val="Ttulo2"/>
        <w:numPr>
          <w:ilvl w:val="1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7A042E" w:themeFill="accent6" w:themeFillShade="BF"/>
        <w:spacing w:after="500"/>
        <w:jc w:val="both"/>
        <w:rPr>
          <w:rFonts w:ascii="Times New Roman" w:hAnsi="Times New Roman"/>
          <w:b w:val="0"/>
          <w:sz w:val="24"/>
        </w:rPr>
      </w:pPr>
      <w:bookmarkStart w:id="32" w:name="_Toc41652535"/>
      <w:r w:rsidRPr="0002455F">
        <w:rPr>
          <w:rFonts w:ascii="Times New Roman" w:hAnsi="Times New Roman"/>
          <w:color w:val="FFFFFF" w:themeColor="background1"/>
          <w:sz w:val="32"/>
        </w:rPr>
        <w:t>Atributos del sistema software</w:t>
      </w:r>
      <w:bookmarkEnd w:id="32"/>
      <w:r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ab/>
      </w:r>
    </w:p>
    <w:p w14:paraId="6DF4C160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6508677B" w14:textId="3C5D9A49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DISPONIBILIDAD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estar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disponible en todo momento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para el acceso por parte de los usuarios. El mantenimiento debe realizarse de manera que no interfiera con el uso normal de la aplicación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2EB507F1" w14:textId="0CC20924" w:rsidR="0002455F" w:rsidRDefault="00315AEC" w:rsidP="0002455F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4217EE">
        <w:rPr>
          <w:rFonts w:cstheme="minorHAnsi"/>
          <w:bCs/>
          <w:color w:val="auto"/>
          <w:sz w:val="12"/>
          <w:szCs w:val="12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Deberán realizarse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copias de seguridad frecuentes y redundantes</w:t>
      </w:r>
      <w:r w:rsidRPr="00017B8E">
        <w:rPr>
          <w:rFonts w:cstheme="minorHAnsi"/>
          <w:bCs/>
          <w:color w:val="auto"/>
          <w:sz w:val="25"/>
          <w:szCs w:val="25"/>
        </w:rPr>
        <w:t>, para poder reestablecer</w:t>
      </w:r>
      <w:r w:rsidR="0002455F">
        <w:rPr>
          <w:rFonts w:cstheme="minorHAnsi"/>
          <w:bCs/>
          <w:color w:val="auto"/>
          <w:sz w:val="25"/>
          <w:szCs w:val="25"/>
        </w:rPr>
        <w:t xml:space="preserve"> los datos en otros servidores en caso de daño. </w:t>
      </w:r>
    </w:p>
    <w:p w14:paraId="0052DDAD" w14:textId="6A55BAC3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5EAC352" w14:textId="77777777" w:rsidR="0002455F" w:rsidRDefault="0002455F" w:rsidP="0002455F">
      <w:pPr>
        <w:spacing w:line="360" w:lineRule="auto"/>
        <w:jc w:val="both"/>
        <w:rPr>
          <w:rFonts w:cstheme="minorHAnsi"/>
          <w:bCs/>
          <w:color w:val="auto"/>
          <w:sz w:val="24"/>
          <w:szCs w:val="24"/>
        </w:rPr>
      </w:pPr>
    </w:p>
    <w:p w14:paraId="76AD8BA3" w14:textId="77777777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SEGURIDAD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datos del usuario seguirán la normativa recogida por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Agencia Española de Protección de Datos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se usará en todo momento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conexión cifrada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entre la aplicación y el servidor, para asegurarse que los datos de los usuarios no se vean comprometidos.</w:t>
      </w:r>
    </w:p>
    <w:p w14:paraId="7AD2F21C" w14:textId="77777777" w:rsidR="00315AEC" w:rsidRP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0"/>
          <w:szCs w:val="20"/>
        </w:rPr>
      </w:pPr>
    </w:p>
    <w:p w14:paraId="4073BCE3" w14:textId="77777777" w:rsidR="004217E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Se seguirá el protocolo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PCI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(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Payment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Card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 xml:space="preserve"> </w:t>
      </w:r>
      <w:proofErr w:type="spellStart"/>
      <w:r w:rsidRPr="00017B8E">
        <w:rPr>
          <w:rFonts w:cstheme="minorHAnsi"/>
          <w:bCs/>
          <w:color w:val="auto"/>
          <w:sz w:val="25"/>
          <w:szCs w:val="25"/>
        </w:rPr>
        <w:t>Industry</w:t>
      </w:r>
      <w:proofErr w:type="spellEnd"/>
      <w:r w:rsidRPr="00017B8E">
        <w:rPr>
          <w:rFonts w:cstheme="minorHAnsi"/>
          <w:bCs/>
          <w:color w:val="auto"/>
          <w:sz w:val="25"/>
          <w:szCs w:val="25"/>
        </w:rPr>
        <w:t>) no almacenando ningún dato bancario de los usuarios, gestionándolo todo a través de una API</w:t>
      </w:r>
      <w:r w:rsidR="004217EE">
        <w:rPr>
          <w:rFonts w:cstheme="minorHAnsi"/>
          <w:bCs/>
          <w:color w:val="auto"/>
          <w:sz w:val="25"/>
          <w:szCs w:val="25"/>
        </w:rPr>
        <w:t>.</w:t>
      </w:r>
    </w:p>
    <w:p w14:paraId="4030EA58" w14:textId="77777777" w:rsidR="004217EE" w:rsidRPr="004217EE" w:rsidRDefault="004217EE" w:rsidP="004217EE">
      <w:pPr>
        <w:spacing w:line="360" w:lineRule="auto"/>
        <w:jc w:val="both"/>
        <w:rPr>
          <w:rFonts w:cstheme="minorHAnsi"/>
          <w:bCs/>
          <w:color w:val="auto"/>
          <w:sz w:val="16"/>
          <w:szCs w:val="16"/>
        </w:rPr>
      </w:pPr>
    </w:p>
    <w:p w14:paraId="70BF8B6B" w14:textId="4404593D" w:rsidR="0002455F" w:rsidRDefault="00315AEC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  <w:r w:rsidRPr="00017B8E">
        <w:rPr>
          <w:rFonts w:cstheme="minorHAnsi"/>
          <w:bCs/>
          <w:color w:val="auto"/>
          <w:sz w:val="25"/>
          <w:szCs w:val="25"/>
        </w:rPr>
        <w:t xml:space="preserve">Las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contraseñas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de los usuarios serán hasheadas adecuadamente y no se almacenará la contraseña en texto plano o cifrada.</w:t>
      </w:r>
    </w:p>
    <w:p w14:paraId="05C0B883" w14:textId="77777777" w:rsidR="0002455F" w:rsidRDefault="0002455F" w:rsidP="004217EE">
      <w:pPr>
        <w:spacing w:line="360" w:lineRule="auto"/>
        <w:jc w:val="both"/>
        <w:rPr>
          <w:rFonts w:cstheme="minorHAnsi"/>
          <w:b/>
          <w:color w:val="7A042E" w:themeColor="accent6" w:themeShade="BF"/>
          <w:szCs w:val="28"/>
        </w:rPr>
      </w:pPr>
    </w:p>
    <w:p w14:paraId="35BA7B86" w14:textId="08433C7A" w:rsidR="00315AEC" w:rsidRPr="00017B8E" w:rsidRDefault="00315AEC" w:rsidP="004217EE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lastRenderedPageBreak/>
        <w:br/>
        <w:t>MANTENIBILIDAD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Pr="00017B8E">
        <w:rPr>
          <w:rFonts w:cstheme="minorHAnsi"/>
          <w:bCs/>
          <w:color w:val="auto"/>
          <w:sz w:val="25"/>
          <w:szCs w:val="25"/>
        </w:rPr>
        <w:t xml:space="preserve"> se encargan de que el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servidor no se sature</w:t>
      </w:r>
      <w:r w:rsidRPr="00017B8E">
        <w:rPr>
          <w:rFonts w:cstheme="minorHAnsi"/>
          <w:bCs/>
          <w:color w:val="auto"/>
          <w:sz w:val="25"/>
          <w:szCs w:val="25"/>
        </w:rPr>
        <w:t xml:space="preserve">, eliminando los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datos no necesarios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y copias de seguridad obsoletas. Los </w:t>
      </w:r>
      <w:r w:rsidR="0002455F">
        <w:rPr>
          <w:rFonts w:cstheme="minorHAnsi"/>
          <w:bCs/>
          <w:color w:val="auto"/>
          <w:sz w:val="25"/>
          <w:szCs w:val="25"/>
        </w:rPr>
        <w:t>desarrolladores</w:t>
      </w:r>
      <w:r w:rsidR="0002455F" w:rsidRPr="00017B8E">
        <w:rPr>
          <w:rFonts w:cstheme="minorHAnsi"/>
          <w:bCs/>
          <w:color w:val="auto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>también son los encargados de reiniciar el sistema en caso de error.</w:t>
      </w:r>
    </w:p>
    <w:p w14:paraId="6A061F47" w14:textId="78E7C489" w:rsidR="003C1DF8" w:rsidRDefault="003C1DF8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6E6BA3FE" w14:textId="77777777" w:rsidR="0002455F" w:rsidRDefault="0002455F" w:rsidP="00315AEC">
      <w:pPr>
        <w:spacing w:line="360" w:lineRule="auto"/>
        <w:rPr>
          <w:rFonts w:cstheme="minorHAnsi"/>
          <w:b/>
          <w:color w:val="7A042E" w:themeColor="accent6" w:themeShade="BF"/>
          <w:szCs w:val="28"/>
        </w:rPr>
      </w:pPr>
    </w:p>
    <w:p w14:paraId="7D283F84" w14:textId="0AAB2C36" w:rsidR="003B70F0" w:rsidRDefault="00315AEC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  <w:r>
        <w:rPr>
          <w:rFonts w:cstheme="minorHAnsi"/>
          <w:b/>
          <w:color w:val="7A042E" w:themeColor="accent6" w:themeShade="BF"/>
          <w:szCs w:val="28"/>
        </w:rPr>
        <w:t>ACCESIBILIDAD</w:t>
      </w:r>
      <w:r>
        <w:rPr>
          <w:rFonts w:cstheme="minorHAnsi"/>
          <w:b/>
          <w:i/>
          <w:iCs/>
          <w:color w:val="7A042E" w:themeColor="accent6" w:themeShade="BF"/>
          <w:szCs w:val="28"/>
        </w:rPr>
        <w:br/>
      </w:r>
      <w:r w:rsidRPr="00017B8E">
        <w:rPr>
          <w:rFonts w:cstheme="minorHAnsi"/>
          <w:bCs/>
          <w:color w:val="auto"/>
          <w:sz w:val="25"/>
          <w:szCs w:val="25"/>
        </w:rPr>
        <w:t xml:space="preserve">La aplicación debe permitir que múltiples usuarios se conecten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concurrentemente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al servidor y a la base de datos. Cualquier usuario con la </w:t>
      </w:r>
      <w:r w:rsidRPr="00017B8E">
        <w:rPr>
          <w:rFonts w:cstheme="minorHAnsi"/>
          <w:b/>
          <w:color w:val="A4063E" w:themeColor="accent6"/>
          <w:sz w:val="25"/>
          <w:szCs w:val="25"/>
        </w:rPr>
        <w:t>aplicación descargada e identificado</w:t>
      </w:r>
      <w:r w:rsidRPr="00017B8E">
        <w:rPr>
          <w:rFonts w:cstheme="minorHAnsi"/>
          <w:bCs/>
          <w:color w:val="A4063E" w:themeColor="accent6"/>
          <w:sz w:val="25"/>
          <w:szCs w:val="25"/>
        </w:rPr>
        <w:t xml:space="preserve"> </w:t>
      </w:r>
      <w:r w:rsidRPr="00017B8E">
        <w:rPr>
          <w:rFonts w:cstheme="minorHAnsi"/>
          <w:bCs/>
          <w:color w:val="auto"/>
          <w:sz w:val="25"/>
          <w:szCs w:val="25"/>
        </w:rPr>
        <w:t xml:space="preserve">con conexión a Internet debería </w:t>
      </w:r>
      <w:r w:rsidR="00DD5650">
        <w:rPr>
          <w:rFonts w:cstheme="minorHAnsi"/>
          <w:bCs/>
          <w:color w:val="auto"/>
          <w:sz w:val="25"/>
          <w:szCs w:val="25"/>
        </w:rPr>
        <w:t>ser capaz de acceder a la misma</w:t>
      </w:r>
      <w:r w:rsidR="001A52CA">
        <w:rPr>
          <w:rFonts w:cstheme="minorHAnsi"/>
          <w:bCs/>
          <w:color w:val="auto"/>
          <w:sz w:val="25"/>
          <w:szCs w:val="25"/>
        </w:rPr>
        <w:t>.</w:t>
      </w:r>
    </w:p>
    <w:p w14:paraId="63CBDB2C" w14:textId="4BA00794" w:rsidR="0020018D" w:rsidRDefault="0020018D" w:rsidP="007E69EB">
      <w:pPr>
        <w:spacing w:line="360" w:lineRule="auto"/>
        <w:jc w:val="both"/>
        <w:rPr>
          <w:rFonts w:cstheme="minorHAnsi"/>
          <w:bCs/>
          <w:color w:val="auto"/>
          <w:sz w:val="25"/>
          <w:szCs w:val="25"/>
        </w:rPr>
      </w:pPr>
    </w:p>
    <w:sectPr w:rsidR="0020018D" w:rsidSect="00115BBD">
      <w:headerReference w:type="default" r:id="rId39"/>
      <w:footerReference w:type="default" r:id="rId40"/>
      <w:footerReference w:type="first" r:id="rId41"/>
      <w:pgSz w:w="12240" w:h="15840"/>
      <w:pgMar w:top="720" w:right="1152" w:bottom="720" w:left="1152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ECA8A3" w14:textId="77777777" w:rsidR="00A72E9C" w:rsidRDefault="00A72E9C" w:rsidP="004B7E44">
      <w:r>
        <w:separator/>
      </w:r>
    </w:p>
  </w:endnote>
  <w:endnote w:type="continuationSeparator" w:id="0">
    <w:p w14:paraId="5032E957" w14:textId="77777777" w:rsidR="00A72E9C" w:rsidRDefault="00A72E9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6B3576" w14:paraId="150496A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F9EAAA0" w14:textId="621FE3D4" w:rsidR="006B3576" w:rsidRDefault="006B3576" w:rsidP="008568A2">
          <w:pPr>
            <w:pStyle w:val="Piedepgina"/>
          </w:pPr>
          <w:r>
            <w:t>LOGROLLING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74677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85FD3" w14:textId="290D9209" w:rsidR="006B3576" w:rsidRDefault="006B3576" w:rsidP="004B7E44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12AD5" w14:textId="77777777" w:rsidR="00A72E9C" w:rsidRDefault="00A72E9C" w:rsidP="004B7E44">
      <w:r>
        <w:separator/>
      </w:r>
    </w:p>
  </w:footnote>
  <w:footnote w:type="continuationSeparator" w:id="0">
    <w:p w14:paraId="1204511D" w14:textId="77777777" w:rsidR="00A72E9C" w:rsidRDefault="00A72E9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6B3576" w14:paraId="493BAF7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599BCE06" w14:textId="2FBF811F" w:rsidR="006B3576" w:rsidRDefault="006B3576" w:rsidP="00115BBD">
          <w:pPr>
            <w:pStyle w:val="Encabezado"/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390ACB3" wp14:editId="3123082C">
                    <wp:simplePos x="0" y="0"/>
                    <wp:positionH relativeFrom="column">
                      <wp:posOffset>-17145</wp:posOffset>
                    </wp:positionH>
                    <wp:positionV relativeFrom="paragraph">
                      <wp:posOffset>0</wp:posOffset>
                    </wp:positionV>
                    <wp:extent cx="1351915" cy="591820"/>
                    <wp:effectExtent l="0" t="0" r="63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7311CC0" w14:textId="1C286B6E" w:rsidR="006B3576" w:rsidRPr="00115BBD" w:rsidRDefault="006B3576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115BBD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115BBD">
                                  <w:rPr>
                                    <w:b/>
                                  </w:rPr>
                                  <w:instrText>PAGE   \* MERGEFORMAT</w:instrTex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0818E9">
                                  <w:rPr>
                                    <w:b/>
                                    <w:noProof/>
                                  </w:rPr>
                                  <w:t>33</w:t>
                                </w:r>
                                <w:r w:rsidRPr="00115BBD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390ACB3" id="Rectangle 11" o:spid="_x0000_s1054" style="position:absolute;margin-left:-1.35pt;margin-top:0;width:106.45pt;height:4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" fillcolor="#a4063e [3204]" stroked="f" strokeweight="2pt">
                    <v:textbox>
                      <w:txbxContent>
                        <w:p w14:paraId="17311CC0" w14:textId="1C286B6E" w:rsidR="006B3576" w:rsidRPr="00115BBD" w:rsidRDefault="006B3576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115BBD">
                            <w:rPr>
                              <w:b/>
                            </w:rPr>
                            <w:fldChar w:fldCharType="begin"/>
                          </w:r>
                          <w:r w:rsidRPr="00115BBD">
                            <w:rPr>
                              <w:b/>
                            </w:rPr>
                            <w:instrText>PAGE   \* MERGEFORMAT</w:instrText>
                          </w:r>
                          <w:r w:rsidRPr="00115BBD">
                            <w:rPr>
                              <w:b/>
                            </w:rPr>
                            <w:fldChar w:fldCharType="separate"/>
                          </w:r>
                          <w:r w:rsidR="000818E9">
                            <w:rPr>
                              <w:b/>
                              <w:noProof/>
                            </w:rPr>
                            <w:t>33</w:t>
                          </w:r>
                          <w:r w:rsidRPr="00115BBD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noProof/>
              <w:lang w:eastAsia="es-ES"/>
            </w:rPr>
            <w:drawing>
              <wp:anchor distT="0" distB="0" distL="114300" distR="114300" simplePos="0" relativeHeight="251661312" behindDoc="0" locked="0" layoutInCell="1" allowOverlap="1" wp14:anchorId="551CA7BE" wp14:editId="75E6D808">
                <wp:simplePos x="0" y="0"/>
                <wp:positionH relativeFrom="column">
                  <wp:posOffset>6561248</wp:posOffset>
                </wp:positionH>
                <wp:positionV relativeFrom="paragraph">
                  <wp:posOffset>53163</wp:posOffset>
                </wp:positionV>
                <wp:extent cx="606055" cy="606055"/>
                <wp:effectExtent l="0" t="0" r="3810" b="3810"/>
                <wp:wrapNone/>
                <wp:docPr id="15" name="Imagen 15">
                  <a:hlinkClick xmlns:a="http://schemas.openxmlformats.org/drawingml/2006/main" r:id="rId1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Logrolling (logo)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055" cy="606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12EF09" wp14:editId="4B345461">
                    <wp:simplePos x="0" y="0"/>
                    <wp:positionH relativeFrom="column">
                      <wp:posOffset>7434354</wp:posOffset>
                    </wp:positionH>
                    <wp:positionV relativeFrom="paragraph">
                      <wp:posOffset>4445</wp:posOffset>
                    </wp:positionV>
                    <wp:extent cx="324000" cy="9590567"/>
                    <wp:effectExtent l="0" t="0" r="19050" b="10795"/>
                    <wp:wrapNone/>
                    <wp:docPr id="27" name="Rectángulo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4000" cy="959056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3D4D5A" id="Rectángulo 27" o:spid="_x0000_s1026" style="position:absolute;margin-left:585.4pt;margin-top:.35pt;width:25.5pt;height:7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" fillcolor="#a4063e [3204]" strokecolor="#51031e [1604]" strokeweight="2pt"/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75300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F084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3203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659353A"/>
    <w:multiLevelType w:val="multilevel"/>
    <w:tmpl w:val="1534EFEE"/>
    <w:lvl w:ilvl="0">
      <w:start w:val="2"/>
      <w:numFmt w:val="decimal"/>
      <w:lvlText w:val="%1"/>
      <w:lvlJc w:val="left"/>
      <w:pPr>
        <w:ind w:left="645" w:hanging="645"/>
      </w:pPr>
      <w:rPr>
        <w:rFonts w:ascii="Times New Roman" w:eastAsia="Times New Roman" w:hAnsi="Times New Roman" w:cs="Times New Roman" w:hint="default"/>
        <w:b/>
        <w:sz w:val="48"/>
      </w:rPr>
    </w:lvl>
    <w:lvl w:ilvl="1">
      <w:start w:val="1"/>
      <w:numFmt w:val="decimal"/>
      <w:lvlText w:val="%1.%2"/>
      <w:lvlJc w:val="left"/>
      <w:pPr>
        <w:ind w:left="1365" w:hanging="645"/>
      </w:pPr>
      <w:rPr>
        <w:rFonts w:ascii="Times New Roman" w:eastAsia="Times New Roman" w:hAnsi="Times New Roman" w:cs="Times New Roman"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eastAsia="Times New Roman" w:hAnsi="Times New Roman" w:cs="Times New Roman"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eastAsia="Times New Roman" w:hAnsi="Times New Roman" w:cs="Times New Roman"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eastAsia="Times New Roman" w:hAnsi="Times New Roman" w:cs="Times New Roman"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eastAsia="Times New Roman" w:hAnsi="Times New Roman" w:cs="Times New Roman"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ascii="Times New Roman" w:eastAsia="Times New Roman" w:hAnsi="Times New Roman" w:cs="Times New Roman" w:hint="default"/>
        <w:b/>
        <w:sz w:val="32"/>
      </w:rPr>
    </w:lvl>
  </w:abstractNum>
  <w:abstractNum w:abstractNumId="4" w15:restartNumberingAfterBreak="0">
    <w:nsid w:val="07DA693A"/>
    <w:multiLevelType w:val="multilevel"/>
    <w:tmpl w:val="252A0C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0F4D2534"/>
    <w:multiLevelType w:val="hybridMultilevel"/>
    <w:tmpl w:val="02B2BE8E"/>
    <w:lvl w:ilvl="0" w:tplc="DCFC73B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809C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F7B2E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A4AF3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D9088A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F26C4"/>
    <w:multiLevelType w:val="hybridMultilevel"/>
    <w:tmpl w:val="F0DA7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A84A4E"/>
    <w:multiLevelType w:val="multilevel"/>
    <w:tmpl w:val="6A8A8D8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2" w15:restartNumberingAfterBreak="0">
    <w:nsid w:val="1F0659FF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0F2E54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5458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76DB6"/>
    <w:multiLevelType w:val="hybridMultilevel"/>
    <w:tmpl w:val="81E4769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90B538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1D76BE"/>
    <w:multiLevelType w:val="multilevel"/>
    <w:tmpl w:val="717031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2FD113A4"/>
    <w:multiLevelType w:val="hybridMultilevel"/>
    <w:tmpl w:val="A92A52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F4840EAC">
      <w:start w:val="1"/>
      <w:numFmt w:val="decimal"/>
      <w:lvlText w:val="%4."/>
      <w:lvlJc w:val="left"/>
      <w:pPr>
        <w:ind w:left="2880" w:hanging="360"/>
      </w:pPr>
      <w:rPr>
        <w:rFonts w:asciiTheme="minorHAnsi" w:eastAsiaTheme="minorEastAsia" w:hAnsiTheme="minorHAnsi" w:cstheme="minorBidi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101F3"/>
    <w:multiLevelType w:val="multilevel"/>
    <w:tmpl w:val="E8708E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75E5868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14673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095A6E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E66D9C"/>
    <w:multiLevelType w:val="hybridMultilevel"/>
    <w:tmpl w:val="8B5854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187623"/>
    <w:multiLevelType w:val="hybridMultilevel"/>
    <w:tmpl w:val="F4E6A52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817F61"/>
    <w:multiLevelType w:val="multilevel"/>
    <w:tmpl w:val="F4A2A8E6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hAnsi="Times New Roman" w:cs="Times New Roman" w:hint="default"/>
        <w:color w:val="161718" w:themeColor="text1"/>
        <w:sz w:val="48"/>
        <w:u w:val="none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44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4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sz w:val="44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  <w:sz w:val="44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sz w:val="44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sz w:val="44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sz w:val="44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  <w:sz w:val="44"/>
      </w:rPr>
    </w:lvl>
  </w:abstractNum>
  <w:abstractNum w:abstractNumId="26" w15:restartNumberingAfterBreak="0">
    <w:nsid w:val="3F917175"/>
    <w:multiLevelType w:val="hybridMultilevel"/>
    <w:tmpl w:val="B82A9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F58DC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D00C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9" w15:restartNumberingAfterBreak="0">
    <w:nsid w:val="5DCE7776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0" w15:restartNumberingAfterBreak="0">
    <w:nsid w:val="641B320F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90507"/>
    <w:multiLevelType w:val="hybridMultilevel"/>
    <w:tmpl w:val="6D3290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9C0CAD"/>
    <w:multiLevelType w:val="hybridMultilevel"/>
    <w:tmpl w:val="7A34C3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7050D4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77D337BF"/>
    <w:multiLevelType w:val="multilevel"/>
    <w:tmpl w:val="ABBE261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90344F1"/>
    <w:multiLevelType w:val="multilevel"/>
    <w:tmpl w:val="25EE81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7E13710E"/>
    <w:multiLevelType w:val="multilevel"/>
    <w:tmpl w:val="BA3AE6C4"/>
    <w:lvl w:ilvl="0">
      <w:start w:val="3"/>
      <w:numFmt w:val="decimal"/>
      <w:lvlText w:val="%1."/>
      <w:lvlJc w:val="left"/>
      <w:pPr>
        <w:ind w:left="720" w:hanging="720"/>
      </w:pPr>
      <w:rPr>
        <w:rFonts w:ascii="Times New Roman" w:hAnsi="Times New Roman" w:cs="Times New Roman" w:hint="default"/>
        <w:sz w:val="52"/>
      </w:rPr>
    </w:lvl>
    <w:lvl w:ilvl="1">
      <w:start w:val="1"/>
      <w:numFmt w:val="decimal"/>
      <w:isLgl/>
      <w:lvlText w:val="%1.%2"/>
      <w:lvlJc w:val="left"/>
      <w:pPr>
        <w:ind w:left="1145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7" w15:restartNumberingAfterBreak="0">
    <w:nsid w:val="7F6776F9"/>
    <w:multiLevelType w:val="hybridMultilevel"/>
    <w:tmpl w:val="B06EE926"/>
    <w:lvl w:ilvl="0" w:tplc="0B507086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8"/>
  </w:num>
  <w:num w:numId="3">
    <w:abstractNumId w:val="26"/>
  </w:num>
  <w:num w:numId="4">
    <w:abstractNumId w:val="25"/>
  </w:num>
  <w:num w:numId="5">
    <w:abstractNumId w:val="34"/>
  </w:num>
  <w:num w:numId="6">
    <w:abstractNumId w:val="24"/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"/>
  </w:num>
  <w:num w:numId="10">
    <w:abstractNumId w:val="13"/>
  </w:num>
  <w:num w:numId="11">
    <w:abstractNumId w:val="14"/>
  </w:num>
  <w:num w:numId="12">
    <w:abstractNumId w:val="32"/>
  </w:num>
  <w:num w:numId="13">
    <w:abstractNumId w:val="9"/>
  </w:num>
  <w:num w:numId="14">
    <w:abstractNumId w:val="0"/>
  </w:num>
  <w:num w:numId="15">
    <w:abstractNumId w:val="16"/>
  </w:num>
  <w:num w:numId="16">
    <w:abstractNumId w:val="21"/>
  </w:num>
  <w:num w:numId="17">
    <w:abstractNumId w:val="30"/>
  </w:num>
  <w:num w:numId="18">
    <w:abstractNumId w:val="20"/>
  </w:num>
  <w:num w:numId="19">
    <w:abstractNumId w:val="6"/>
  </w:num>
  <w:num w:numId="20">
    <w:abstractNumId w:val="12"/>
  </w:num>
  <w:num w:numId="21">
    <w:abstractNumId w:val="19"/>
  </w:num>
  <w:num w:numId="22">
    <w:abstractNumId w:val="31"/>
  </w:num>
  <w:num w:numId="23">
    <w:abstractNumId w:val="7"/>
  </w:num>
  <w:num w:numId="24">
    <w:abstractNumId w:val="4"/>
  </w:num>
  <w:num w:numId="25">
    <w:abstractNumId w:val="18"/>
  </w:num>
  <w:num w:numId="26">
    <w:abstractNumId w:val="17"/>
  </w:num>
  <w:num w:numId="27">
    <w:abstractNumId w:val="35"/>
  </w:num>
  <w:num w:numId="28">
    <w:abstractNumId w:val="2"/>
  </w:num>
  <w:num w:numId="29">
    <w:abstractNumId w:val="33"/>
  </w:num>
  <w:num w:numId="30">
    <w:abstractNumId w:val="37"/>
  </w:num>
  <w:num w:numId="31">
    <w:abstractNumId w:val="5"/>
  </w:num>
  <w:num w:numId="32">
    <w:abstractNumId w:val="23"/>
  </w:num>
  <w:num w:numId="33">
    <w:abstractNumId w:val="15"/>
  </w:num>
  <w:num w:numId="34">
    <w:abstractNumId w:val="3"/>
  </w:num>
  <w:num w:numId="35">
    <w:abstractNumId w:val="29"/>
  </w:num>
  <w:num w:numId="36">
    <w:abstractNumId w:val="10"/>
  </w:num>
  <w:num w:numId="37">
    <w:abstractNumId w:val="8"/>
  </w:num>
  <w:num w:numId="38">
    <w:abstractNumId w:val="3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8A2"/>
    <w:rsid w:val="00001988"/>
    <w:rsid w:val="00005321"/>
    <w:rsid w:val="00012463"/>
    <w:rsid w:val="00017B8E"/>
    <w:rsid w:val="0002007A"/>
    <w:rsid w:val="0002455F"/>
    <w:rsid w:val="00030820"/>
    <w:rsid w:val="0004268D"/>
    <w:rsid w:val="00045859"/>
    <w:rsid w:val="00060272"/>
    <w:rsid w:val="00060D6A"/>
    <w:rsid w:val="00065C8D"/>
    <w:rsid w:val="000818E9"/>
    <w:rsid w:val="000956B4"/>
    <w:rsid w:val="000A153E"/>
    <w:rsid w:val="000A1B6F"/>
    <w:rsid w:val="000D077F"/>
    <w:rsid w:val="000E3239"/>
    <w:rsid w:val="001000AF"/>
    <w:rsid w:val="001006A3"/>
    <w:rsid w:val="0010554B"/>
    <w:rsid w:val="00115BBD"/>
    <w:rsid w:val="00133296"/>
    <w:rsid w:val="00135937"/>
    <w:rsid w:val="00146294"/>
    <w:rsid w:val="0014766B"/>
    <w:rsid w:val="00176A9D"/>
    <w:rsid w:val="00191C09"/>
    <w:rsid w:val="001930E3"/>
    <w:rsid w:val="001954D3"/>
    <w:rsid w:val="001A52CA"/>
    <w:rsid w:val="001A6494"/>
    <w:rsid w:val="001D73C5"/>
    <w:rsid w:val="001F0372"/>
    <w:rsid w:val="001F5870"/>
    <w:rsid w:val="001F7D29"/>
    <w:rsid w:val="0020018D"/>
    <w:rsid w:val="002019A1"/>
    <w:rsid w:val="00202847"/>
    <w:rsid w:val="0021598D"/>
    <w:rsid w:val="00233353"/>
    <w:rsid w:val="002577F5"/>
    <w:rsid w:val="00257E4B"/>
    <w:rsid w:val="002625A6"/>
    <w:rsid w:val="002678BC"/>
    <w:rsid w:val="00290C3D"/>
    <w:rsid w:val="00292907"/>
    <w:rsid w:val="00293B83"/>
    <w:rsid w:val="00293BD4"/>
    <w:rsid w:val="00296960"/>
    <w:rsid w:val="002A6FD1"/>
    <w:rsid w:val="002B6CF6"/>
    <w:rsid w:val="002D0B05"/>
    <w:rsid w:val="002D3C54"/>
    <w:rsid w:val="002D4D71"/>
    <w:rsid w:val="002E1EF3"/>
    <w:rsid w:val="002E4027"/>
    <w:rsid w:val="002E742F"/>
    <w:rsid w:val="002F2071"/>
    <w:rsid w:val="002F2EBA"/>
    <w:rsid w:val="002F49C0"/>
    <w:rsid w:val="002F50EF"/>
    <w:rsid w:val="00311160"/>
    <w:rsid w:val="00315AEC"/>
    <w:rsid w:val="0032083C"/>
    <w:rsid w:val="0032275C"/>
    <w:rsid w:val="00322962"/>
    <w:rsid w:val="00332716"/>
    <w:rsid w:val="003327C1"/>
    <w:rsid w:val="003424F9"/>
    <w:rsid w:val="003447AB"/>
    <w:rsid w:val="00350262"/>
    <w:rsid w:val="003551AA"/>
    <w:rsid w:val="003628C8"/>
    <w:rsid w:val="00381E5A"/>
    <w:rsid w:val="00384842"/>
    <w:rsid w:val="00385B71"/>
    <w:rsid w:val="003861C7"/>
    <w:rsid w:val="0039393B"/>
    <w:rsid w:val="003B0C98"/>
    <w:rsid w:val="003B70F0"/>
    <w:rsid w:val="003C1DF8"/>
    <w:rsid w:val="003C1FDB"/>
    <w:rsid w:val="003C3B65"/>
    <w:rsid w:val="003D49B2"/>
    <w:rsid w:val="003D7888"/>
    <w:rsid w:val="00403171"/>
    <w:rsid w:val="004217EE"/>
    <w:rsid w:val="004333D2"/>
    <w:rsid w:val="00437390"/>
    <w:rsid w:val="004506E6"/>
    <w:rsid w:val="0045440A"/>
    <w:rsid w:val="00460436"/>
    <w:rsid w:val="00465F95"/>
    <w:rsid w:val="004756BF"/>
    <w:rsid w:val="004772E1"/>
    <w:rsid w:val="004B08E2"/>
    <w:rsid w:val="004B7991"/>
    <w:rsid w:val="004B7E44"/>
    <w:rsid w:val="004C1855"/>
    <w:rsid w:val="004D18CA"/>
    <w:rsid w:val="004D5252"/>
    <w:rsid w:val="004E23B9"/>
    <w:rsid w:val="004E36CC"/>
    <w:rsid w:val="004E5AF4"/>
    <w:rsid w:val="004F2B86"/>
    <w:rsid w:val="0050104A"/>
    <w:rsid w:val="00510905"/>
    <w:rsid w:val="005114AF"/>
    <w:rsid w:val="00525B2B"/>
    <w:rsid w:val="00532D98"/>
    <w:rsid w:val="00541C45"/>
    <w:rsid w:val="00557C00"/>
    <w:rsid w:val="00566AA0"/>
    <w:rsid w:val="00574218"/>
    <w:rsid w:val="0059090B"/>
    <w:rsid w:val="005A2B4F"/>
    <w:rsid w:val="005A718F"/>
    <w:rsid w:val="005B09B5"/>
    <w:rsid w:val="005B2F3B"/>
    <w:rsid w:val="005C1FA3"/>
    <w:rsid w:val="005C2A93"/>
    <w:rsid w:val="005D09D1"/>
    <w:rsid w:val="005E175C"/>
    <w:rsid w:val="005E4376"/>
    <w:rsid w:val="005E7B58"/>
    <w:rsid w:val="00600DEA"/>
    <w:rsid w:val="00600E23"/>
    <w:rsid w:val="006102C8"/>
    <w:rsid w:val="006349FB"/>
    <w:rsid w:val="0064319E"/>
    <w:rsid w:val="00643C21"/>
    <w:rsid w:val="006613DD"/>
    <w:rsid w:val="00661C5E"/>
    <w:rsid w:val="00682A18"/>
    <w:rsid w:val="00683D63"/>
    <w:rsid w:val="0069426D"/>
    <w:rsid w:val="006A3CE7"/>
    <w:rsid w:val="006B3576"/>
    <w:rsid w:val="006B3EB6"/>
    <w:rsid w:val="006C255C"/>
    <w:rsid w:val="006C4C5A"/>
    <w:rsid w:val="006C6462"/>
    <w:rsid w:val="006F4513"/>
    <w:rsid w:val="00707324"/>
    <w:rsid w:val="007358EC"/>
    <w:rsid w:val="00750A11"/>
    <w:rsid w:val="007516CF"/>
    <w:rsid w:val="007579EB"/>
    <w:rsid w:val="00772A76"/>
    <w:rsid w:val="00774159"/>
    <w:rsid w:val="0078114F"/>
    <w:rsid w:val="00782933"/>
    <w:rsid w:val="007845EF"/>
    <w:rsid w:val="007902B1"/>
    <w:rsid w:val="007A128D"/>
    <w:rsid w:val="007B3166"/>
    <w:rsid w:val="007B5993"/>
    <w:rsid w:val="007C2D35"/>
    <w:rsid w:val="007D39FC"/>
    <w:rsid w:val="007E69EB"/>
    <w:rsid w:val="00824164"/>
    <w:rsid w:val="00830268"/>
    <w:rsid w:val="00836526"/>
    <w:rsid w:val="008568A2"/>
    <w:rsid w:val="0086403C"/>
    <w:rsid w:val="0087087B"/>
    <w:rsid w:val="00882163"/>
    <w:rsid w:val="00885C71"/>
    <w:rsid w:val="00885E61"/>
    <w:rsid w:val="008922A2"/>
    <w:rsid w:val="00893508"/>
    <w:rsid w:val="00895DD0"/>
    <w:rsid w:val="008A3B8B"/>
    <w:rsid w:val="008B1DB3"/>
    <w:rsid w:val="008B33BC"/>
    <w:rsid w:val="008C38B1"/>
    <w:rsid w:val="008C443C"/>
    <w:rsid w:val="008D52E2"/>
    <w:rsid w:val="008D72FE"/>
    <w:rsid w:val="008E6AD3"/>
    <w:rsid w:val="008F315B"/>
    <w:rsid w:val="0090390C"/>
    <w:rsid w:val="009120E9"/>
    <w:rsid w:val="00920280"/>
    <w:rsid w:val="00934461"/>
    <w:rsid w:val="0093456A"/>
    <w:rsid w:val="00945900"/>
    <w:rsid w:val="009504B4"/>
    <w:rsid w:val="00955896"/>
    <w:rsid w:val="009569B0"/>
    <w:rsid w:val="00967CF1"/>
    <w:rsid w:val="009702CD"/>
    <w:rsid w:val="00973ED9"/>
    <w:rsid w:val="00981031"/>
    <w:rsid w:val="00990B47"/>
    <w:rsid w:val="00992C83"/>
    <w:rsid w:val="009C396C"/>
    <w:rsid w:val="009C57A6"/>
    <w:rsid w:val="009D164D"/>
    <w:rsid w:val="00A0186B"/>
    <w:rsid w:val="00A0573C"/>
    <w:rsid w:val="00A14386"/>
    <w:rsid w:val="00A30C2D"/>
    <w:rsid w:val="00A30C90"/>
    <w:rsid w:val="00A358B3"/>
    <w:rsid w:val="00A42D33"/>
    <w:rsid w:val="00A432D3"/>
    <w:rsid w:val="00A44210"/>
    <w:rsid w:val="00A72E9C"/>
    <w:rsid w:val="00AA3D76"/>
    <w:rsid w:val="00AA7898"/>
    <w:rsid w:val="00AB59ED"/>
    <w:rsid w:val="00AC262C"/>
    <w:rsid w:val="00AD76D1"/>
    <w:rsid w:val="00AD7B77"/>
    <w:rsid w:val="00AE5C76"/>
    <w:rsid w:val="00B05E91"/>
    <w:rsid w:val="00B10874"/>
    <w:rsid w:val="00B13CBE"/>
    <w:rsid w:val="00B21100"/>
    <w:rsid w:val="00B23D0F"/>
    <w:rsid w:val="00B5361C"/>
    <w:rsid w:val="00B572B4"/>
    <w:rsid w:val="00B6156A"/>
    <w:rsid w:val="00B62322"/>
    <w:rsid w:val="00B653B0"/>
    <w:rsid w:val="00B676B6"/>
    <w:rsid w:val="00B67BE8"/>
    <w:rsid w:val="00B81F87"/>
    <w:rsid w:val="00B91F37"/>
    <w:rsid w:val="00B94D00"/>
    <w:rsid w:val="00B966ED"/>
    <w:rsid w:val="00B9747F"/>
    <w:rsid w:val="00BC1E66"/>
    <w:rsid w:val="00BD031A"/>
    <w:rsid w:val="00BD3B0A"/>
    <w:rsid w:val="00BD50D3"/>
    <w:rsid w:val="00BD73F0"/>
    <w:rsid w:val="00C032F5"/>
    <w:rsid w:val="00C03E53"/>
    <w:rsid w:val="00C06208"/>
    <w:rsid w:val="00C14B5B"/>
    <w:rsid w:val="00C15D0E"/>
    <w:rsid w:val="00C27193"/>
    <w:rsid w:val="00C30777"/>
    <w:rsid w:val="00C3758C"/>
    <w:rsid w:val="00C4290E"/>
    <w:rsid w:val="00C45EC9"/>
    <w:rsid w:val="00C66BE2"/>
    <w:rsid w:val="00C77BD5"/>
    <w:rsid w:val="00C86032"/>
    <w:rsid w:val="00C963DA"/>
    <w:rsid w:val="00CA4531"/>
    <w:rsid w:val="00CA7940"/>
    <w:rsid w:val="00CC0A02"/>
    <w:rsid w:val="00CD5292"/>
    <w:rsid w:val="00CE4242"/>
    <w:rsid w:val="00CE4811"/>
    <w:rsid w:val="00CF0169"/>
    <w:rsid w:val="00D040EB"/>
    <w:rsid w:val="00D17696"/>
    <w:rsid w:val="00D31543"/>
    <w:rsid w:val="00D32022"/>
    <w:rsid w:val="00D41E20"/>
    <w:rsid w:val="00D57F26"/>
    <w:rsid w:val="00D66059"/>
    <w:rsid w:val="00D666BD"/>
    <w:rsid w:val="00D7212C"/>
    <w:rsid w:val="00D7233C"/>
    <w:rsid w:val="00D74AE8"/>
    <w:rsid w:val="00D8309B"/>
    <w:rsid w:val="00D960F3"/>
    <w:rsid w:val="00D96B1A"/>
    <w:rsid w:val="00DA3432"/>
    <w:rsid w:val="00DA6778"/>
    <w:rsid w:val="00DB26A7"/>
    <w:rsid w:val="00DC31EC"/>
    <w:rsid w:val="00DD31AA"/>
    <w:rsid w:val="00DD5650"/>
    <w:rsid w:val="00DE5599"/>
    <w:rsid w:val="00E020E3"/>
    <w:rsid w:val="00E15129"/>
    <w:rsid w:val="00E323F0"/>
    <w:rsid w:val="00E347F4"/>
    <w:rsid w:val="00E44489"/>
    <w:rsid w:val="00E47B7F"/>
    <w:rsid w:val="00E516C4"/>
    <w:rsid w:val="00E5554B"/>
    <w:rsid w:val="00E64C0A"/>
    <w:rsid w:val="00E66A7B"/>
    <w:rsid w:val="00E7447B"/>
    <w:rsid w:val="00E76CAD"/>
    <w:rsid w:val="00E8313B"/>
    <w:rsid w:val="00E94B5F"/>
    <w:rsid w:val="00E951F3"/>
    <w:rsid w:val="00E96CC7"/>
    <w:rsid w:val="00EA512F"/>
    <w:rsid w:val="00EA6E8D"/>
    <w:rsid w:val="00ED0691"/>
    <w:rsid w:val="00ED5A6D"/>
    <w:rsid w:val="00EF0736"/>
    <w:rsid w:val="00EF0ADF"/>
    <w:rsid w:val="00F149B7"/>
    <w:rsid w:val="00F1619F"/>
    <w:rsid w:val="00F25881"/>
    <w:rsid w:val="00F325D7"/>
    <w:rsid w:val="00F358D4"/>
    <w:rsid w:val="00F40AB9"/>
    <w:rsid w:val="00F459B0"/>
    <w:rsid w:val="00F4731C"/>
    <w:rsid w:val="00F476FB"/>
    <w:rsid w:val="00F66790"/>
    <w:rsid w:val="00F66EFC"/>
    <w:rsid w:val="00F72CFF"/>
    <w:rsid w:val="00F823D6"/>
    <w:rsid w:val="00F84318"/>
    <w:rsid w:val="00F867EE"/>
    <w:rsid w:val="00F915FF"/>
    <w:rsid w:val="00F93F0B"/>
    <w:rsid w:val="00FA16AA"/>
    <w:rsid w:val="00FA31BA"/>
    <w:rsid w:val="00FA5AE7"/>
    <w:rsid w:val="00FB0516"/>
    <w:rsid w:val="00FB4DA8"/>
    <w:rsid w:val="00FC593B"/>
    <w:rsid w:val="00FD1867"/>
    <w:rsid w:val="00FD6DDD"/>
    <w:rsid w:val="00FD76BB"/>
    <w:rsid w:val="00FE7C6B"/>
    <w:rsid w:val="00FF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138DE"/>
  <w15:chartTrackingRefBased/>
  <w15:docId w15:val="{BF9F0A53-1463-46E5-B5C3-6046EBC87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766B"/>
    <w:pPr>
      <w:keepNext/>
      <w:keepLines/>
      <w:spacing w:before="40" w:line="259" w:lineRule="auto"/>
      <w:outlineLvl w:val="5"/>
    </w:pPr>
    <w:rPr>
      <w:rFonts w:asciiTheme="majorHAnsi" w:eastAsiaTheme="majorEastAsia" w:hAnsiTheme="majorHAnsi" w:cstheme="majorBidi"/>
      <w:color w:val="52031F" w:themeColor="accent1" w:themeShade="80"/>
      <w:sz w:val="22"/>
      <w:lang w:val="en-US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766B"/>
    <w:pPr>
      <w:keepNext/>
      <w:keepLines/>
      <w:spacing w:before="40" w:line="259" w:lineRule="auto"/>
      <w:outlineLvl w:val="6"/>
    </w:pPr>
    <w:rPr>
      <w:rFonts w:asciiTheme="majorHAnsi" w:eastAsiaTheme="majorEastAsia" w:hAnsiTheme="majorHAnsi" w:cstheme="majorBidi"/>
      <w:i/>
      <w:iCs/>
      <w:color w:val="52031F" w:themeColor="accent1" w:themeShade="80"/>
      <w:sz w:val="22"/>
      <w:lang w:val="en-US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766B"/>
    <w:pPr>
      <w:keepNext/>
      <w:keepLines/>
      <w:spacing w:before="40" w:line="259" w:lineRule="auto"/>
      <w:outlineLvl w:val="7"/>
    </w:pPr>
    <w:rPr>
      <w:rFonts w:asciiTheme="majorHAnsi" w:eastAsiaTheme="majorEastAsia" w:hAnsiTheme="majorHAnsi" w:cstheme="majorBidi"/>
      <w:color w:val="37393B" w:themeColor="text1" w:themeTint="D9"/>
      <w:sz w:val="21"/>
      <w:szCs w:val="21"/>
      <w:lang w:val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766B"/>
    <w:pPr>
      <w:keepNext/>
      <w:keepLines/>
      <w:spacing w:before="40" w:line="259" w:lineRule="auto"/>
      <w:outlineLvl w:val="8"/>
    </w:pPr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table" w:styleId="Tablaconcuadrcula5oscura-nfasis4">
    <w:name w:val="Grid Table 5 Dark Accent 4"/>
    <w:basedOn w:val="Tablanormal"/>
    <w:uiPriority w:val="50"/>
    <w:rsid w:val="008568A2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paragraph" w:styleId="Revisin">
    <w:name w:val="Revision"/>
    <w:hidden/>
    <w:uiPriority w:val="99"/>
    <w:semiHidden/>
    <w:rsid w:val="008568A2"/>
    <w:pPr>
      <w:spacing w:after="0" w:line="240" w:lineRule="auto"/>
    </w:pPr>
    <w:rPr>
      <w:rFonts w:eastAsiaTheme="minorEastAsia"/>
      <w:color w:val="FFFFFF" w:themeColor="background1"/>
      <w:sz w:val="28"/>
      <w:szCs w:val="2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BD031A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9569B0"/>
    <w:pPr>
      <w:tabs>
        <w:tab w:val="left" w:pos="709"/>
        <w:tab w:val="right" w:leader="dot" w:pos="9926"/>
      </w:tabs>
      <w:spacing w:after="100" w:line="259" w:lineRule="auto"/>
      <w:ind w:left="993" w:hanging="709"/>
    </w:pPr>
    <w:rPr>
      <w:rFonts w:cs="Times New Roman"/>
      <w:color w:val="auto"/>
      <w:sz w:val="2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3456A"/>
    <w:pPr>
      <w:tabs>
        <w:tab w:val="left" w:pos="440"/>
        <w:tab w:val="right" w:leader="dot" w:pos="9926"/>
      </w:tabs>
      <w:spacing w:after="100" w:line="259" w:lineRule="auto"/>
    </w:pPr>
    <w:rPr>
      <w:rFonts w:cstheme="minorHAnsi"/>
      <w:noProof/>
      <w:color w:val="auto"/>
      <w:szCs w:val="20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569B0"/>
    <w:pPr>
      <w:tabs>
        <w:tab w:val="left" w:pos="1843"/>
        <w:tab w:val="right" w:leader="dot" w:pos="9923"/>
      </w:tabs>
      <w:spacing w:after="100" w:line="259" w:lineRule="auto"/>
      <w:ind w:left="1276" w:hanging="567"/>
    </w:pPr>
    <w:rPr>
      <w:rFonts w:cs="Times New Roman"/>
      <w:color w:val="auto"/>
      <w:sz w:val="22"/>
      <w:lang w:eastAsia="es-ES"/>
    </w:rPr>
  </w:style>
  <w:style w:type="paragraph" w:styleId="Prrafodelista">
    <w:name w:val="List Paragraph"/>
    <w:basedOn w:val="Normal"/>
    <w:uiPriority w:val="34"/>
    <w:unhideWhenUsed/>
    <w:qFormat/>
    <w:rsid w:val="00E323F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323F0"/>
    <w:rPr>
      <w:color w:val="93C842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323F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23F0"/>
    <w:rPr>
      <w:color w:val="93C842" w:themeColor="followedHyperlink"/>
      <w:u w:val="single"/>
    </w:rPr>
  </w:style>
  <w:style w:type="table" w:styleId="Tablaconcuadrcula5oscura-nfasis6">
    <w:name w:val="Grid Table 5 Dark Accent 6"/>
    <w:basedOn w:val="Tablanormal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">
    <w:name w:val="Tabla con cuadrícula 5 oscura - Énfasis 61"/>
    <w:basedOn w:val="Tablanormal"/>
    <w:next w:val="Tablacon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2">
    <w:name w:val="Tabla con cuadrícula 5 oscura - Énfasis 62"/>
    <w:basedOn w:val="Tablanormal"/>
    <w:next w:val="Tablacon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character" w:customStyle="1" w:styleId="Textodemarcadordeposicin">
    <w:name w:val="Texto de marcador de posición"/>
    <w:basedOn w:val="Fuentedeprrafopredeter"/>
    <w:uiPriority w:val="99"/>
    <w:semiHidden/>
    <w:rsid w:val="00A30C90"/>
    <w:rPr>
      <w:color w:val="80808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30C90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30C90"/>
    <w:rPr>
      <w:rFonts w:eastAsiaTheme="minorEastAsia"/>
      <w:color w:val="FFFFFF" w:themeColor="background1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A30C90"/>
    <w:rPr>
      <w:vertAlign w:val="superscript"/>
    </w:rPr>
  </w:style>
  <w:style w:type="table" w:customStyle="1" w:styleId="Tablaconcuadrcula5oscura-nfasis63">
    <w:name w:val="Tabla con cuadrícula 5 oscura - Énfasis 63"/>
    <w:basedOn w:val="Tablanormal"/>
    <w:next w:val="Tablaconcuadrcula5oscura-nfasis6"/>
    <w:uiPriority w:val="50"/>
    <w:rsid w:val="00A30C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59090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1"/>
      </w:tcPr>
    </w:tblStylePr>
    <w:tblStylePr w:type="band1Vert">
      <w:tblPr/>
      <w:tcPr>
        <w:shd w:val="clear" w:color="auto" w:fill="FA7BA8" w:themeFill="accent1" w:themeFillTint="66"/>
      </w:tcPr>
    </w:tblStylePr>
    <w:tblStylePr w:type="band1Horz">
      <w:tblPr/>
      <w:tcPr>
        <w:shd w:val="clear" w:color="auto" w:fill="FA7BA8" w:themeFill="accent1" w:themeFillTint="66"/>
      </w:tcPr>
    </w:tblStylePr>
  </w:style>
  <w:style w:type="table" w:customStyle="1" w:styleId="Tablaconcuadrcula5oscura-nfasis64">
    <w:name w:val="Tabla con cuadrícula 5 oscura - Énfasis 64"/>
    <w:basedOn w:val="Tablanormal"/>
    <w:next w:val="Tablacon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5">
    <w:name w:val="Tabla con cuadrícula 5 oscura - Énfasis 65"/>
    <w:basedOn w:val="Tablanormal"/>
    <w:next w:val="Tablacon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6">
    <w:name w:val="Tabla con cuadrícula 5 oscura - Énfasis 66"/>
    <w:basedOn w:val="Tablanormal"/>
    <w:next w:val="Tablaconcuadrcula5oscura-nfasis6"/>
    <w:uiPriority w:val="50"/>
    <w:rsid w:val="00FF79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1">
    <w:name w:val="Tabla con cuadrícula 5 oscura - Énfasis 41"/>
    <w:basedOn w:val="Tablanormal"/>
    <w:next w:val="Tablaconcuadrcula5oscura-nfasis4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7">
    <w:name w:val="Tabla con cuadrícula 5 oscura - Énfasis 67"/>
    <w:basedOn w:val="Tablanormal"/>
    <w:next w:val="Tablaconcuadrcula5oscura-nfasis6"/>
    <w:uiPriority w:val="50"/>
    <w:rsid w:val="00DA34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8">
    <w:name w:val="Tabla con cuadrícula 5 oscura - Énfasis 68"/>
    <w:basedOn w:val="Tablanormal"/>
    <w:next w:val="Tablacon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9">
    <w:name w:val="Tabla con cuadrícula 5 oscura - Énfasis 69"/>
    <w:basedOn w:val="Tablanormal"/>
    <w:next w:val="Tablaconcuadrcula5oscura-nfasis6"/>
    <w:uiPriority w:val="50"/>
    <w:rsid w:val="00290C3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42">
    <w:name w:val="Tabla con cuadrícula 5 oscura - Énfasis 42"/>
    <w:basedOn w:val="Tablanormal"/>
    <w:next w:val="Tablaconcuadrcula5oscura-nfasis4"/>
    <w:uiPriority w:val="50"/>
    <w:rsid w:val="00F6679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3">
    <w:name w:val="Tabla con cuadrícula 5 oscura - Énfasis 43"/>
    <w:basedOn w:val="Tablanormal"/>
    <w:next w:val="Tablacon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44">
    <w:name w:val="Tabla con cuadrícula 5 oscura - Énfasis 44"/>
    <w:basedOn w:val="Tablanormal"/>
    <w:next w:val="Tablaconcuadrcula5oscura-nfasis4"/>
    <w:uiPriority w:val="50"/>
    <w:rsid w:val="00FA16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C0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5074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50745" w:themeFill="accent4"/>
      </w:tcPr>
    </w:tblStylePr>
    <w:tblStylePr w:type="band1Vert">
      <w:tblPr/>
      <w:tcPr>
        <w:shd w:val="clear" w:color="auto" w:fill="FA82AC" w:themeFill="accent4" w:themeFillTint="66"/>
      </w:tcPr>
    </w:tblStylePr>
    <w:tblStylePr w:type="band1Horz">
      <w:tblPr/>
      <w:tcPr>
        <w:shd w:val="clear" w:color="auto" w:fill="FA82AC" w:themeFill="accent4" w:themeFillTint="66"/>
      </w:tcPr>
    </w:tblStylePr>
  </w:style>
  <w:style w:type="table" w:customStyle="1" w:styleId="Tablaconcuadrcula5oscura-nfasis610">
    <w:name w:val="Tabla con cuadrícula 5 oscura - Énfasis 610"/>
    <w:basedOn w:val="Tablanormal"/>
    <w:next w:val="Tablacon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1">
    <w:name w:val="Tabla con cuadrícula 5 oscura - Énfasis 611"/>
    <w:basedOn w:val="Tablanormal"/>
    <w:next w:val="Tablacon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2">
    <w:name w:val="Tabla con cuadrícula 5 oscura - Énfasis 612"/>
    <w:basedOn w:val="Tablanormal"/>
    <w:next w:val="Tablaconcuadrcula5oscura-nfasis6"/>
    <w:uiPriority w:val="50"/>
    <w:rsid w:val="000956B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3">
    <w:name w:val="Tabla con cuadrícula 5 oscura - Énfasis 613"/>
    <w:basedOn w:val="Tablanormal"/>
    <w:next w:val="Tablacon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4">
    <w:name w:val="Tabla con cuadrícula 5 oscura - Énfasis 614"/>
    <w:basedOn w:val="Tablanormal"/>
    <w:next w:val="Tablacon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customStyle="1" w:styleId="Tablaconcuadrcula5oscura-nfasis615">
    <w:name w:val="Tabla con cuadrícula 5 oscura - Énfasis 615"/>
    <w:basedOn w:val="Tablanormal"/>
    <w:next w:val="Tablaconcuadrcula5oscura-nfasis6"/>
    <w:uiPriority w:val="50"/>
    <w:rsid w:val="004604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concuadrcula4-nfasis4">
    <w:name w:val="Grid Table 4 Accent 4"/>
    <w:basedOn w:val="Tablanormal"/>
    <w:uiPriority w:val="49"/>
    <w:rsid w:val="00AE5C76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left w:val="single" w:sz="4" w:space="0" w:color="F74484" w:themeColor="accent4" w:themeTint="99"/>
        <w:bottom w:val="single" w:sz="4" w:space="0" w:color="F74484" w:themeColor="accent4" w:themeTint="99"/>
        <w:right w:val="single" w:sz="4" w:space="0" w:color="F74484" w:themeColor="accent4" w:themeTint="99"/>
        <w:insideH w:val="single" w:sz="4" w:space="0" w:color="F74484" w:themeColor="accent4" w:themeTint="99"/>
        <w:insideV w:val="single" w:sz="4" w:space="0" w:color="F7448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0745" w:themeColor="accent4"/>
          <w:left w:val="single" w:sz="4" w:space="0" w:color="B50745" w:themeColor="accent4"/>
          <w:bottom w:val="single" w:sz="4" w:space="0" w:color="B50745" w:themeColor="accent4"/>
          <w:right w:val="single" w:sz="4" w:space="0" w:color="B50745" w:themeColor="accent4"/>
          <w:insideH w:val="nil"/>
          <w:insideV w:val="nil"/>
        </w:tcBorders>
        <w:shd w:val="clear" w:color="auto" w:fill="B50745" w:themeFill="accent4"/>
      </w:tcPr>
    </w:tblStylePr>
    <w:tblStylePr w:type="lastRow">
      <w:rPr>
        <w:b/>
        <w:bCs/>
      </w:rPr>
      <w:tblPr/>
      <w:tcPr>
        <w:tcBorders>
          <w:top w:val="double" w:sz="4" w:space="0" w:color="B5074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table" w:customStyle="1" w:styleId="Tablaconcuadrcula5oscura-nfasis616">
    <w:name w:val="Tabla con cuadrícula 5 oscura - Énfasis 616"/>
    <w:basedOn w:val="Tablanormal"/>
    <w:next w:val="Tablaconcuadrcula5oscura-nfasis6"/>
    <w:uiPriority w:val="50"/>
    <w:rsid w:val="000602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BD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4063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4063E" w:themeFill="accent6"/>
      </w:tcPr>
    </w:tblStylePr>
    <w:tblStylePr w:type="band1Vert">
      <w:tblPr/>
      <w:tcPr>
        <w:shd w:val="clear" w:color="auto" w:fill="FA7BA8" w:themeFill="accent6" w:themeFillTint="66"/>
      </w:tcPr>
    </w:tblStylePr>
    <w:tblStylePr w:type="band1Horz">
      <w:tblPr/>
      <w:tcPr>
        <w:shd w:val="clear" w:color="auto" w:fill="FA7BA8" w:themeFill="accent6" w:themeFillTint="66"/>
      </w:tcPr>
    </w:tblStylePr>
  </w:style>
  <w:style w:type="table" w:styleId="Tablaconcuadrcula4-nfasis6">
    <w:name w:val="Grid Table 4 Accent 6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6"/>
          <w:left w:val="single" w:sz="4" w:space="0" w:color="A4063E" w:themeColor="accent6"/>
          <w:bottom w:val="single" w:sz="4" w:space="0" w:color="A4063E" w:themeColor="accent6"/>
          <w:right w:val="single" w:sz="4" w:space="0" w:color="A4063E" w:themeColor="accent6"/>
          <w:insideH w:val="nil"/>
          <w:insideV w:val="nil"/>
        </w:tcBorders>
        <w:shd w:val="clear" w:color="auto" w:fill="A4063E" w:themeFill="accent6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concuadrcula4-nfasis1">
    <w:name w:val="Grid Table 4 Accent 1"/>
    <w:basedOn w:val="Tablanormal"/>
    <w:uiPriority w:val="49"/>
    <w:rsid w:val="003B70F0"/>
    <w:pPr>
      <w:spacing w:after="0" w:line="240" w:lineRule="auto"/>
    </w:pPr>
    <w:tblPr>
      <w:tblStyleRowBandSize w:val="1"/>
      <w:tblStyleColBandSize w:val="1"/>
      <w:tblBorders>
        <w:top w:val="single" w:sz="4" w:space="0" w:color="F73A7D" w:themeColor="accent1" w:themeTint="99"/>
        <w:left w:val="single" w:sz="4" w:space="0" w:color="F73A7D" w:themeColor="accent1" w:themeTint="99"/>
        <w:bottom w:val="single" w:sz="4" w:space="0" w:color="F73A7D" w:themeColor="accent1" w:themeTint="99"/>
        <w:right w:val="single" w:sz="4" w:space="0" w:color="F73A7D" w:themeColor="accent1" w:themeTint="99"/>
        <w:insideH w:val="single" w:sz="4" w:space="0" w:color="F73A7D" w:themeColor="accent1" w:themeTint="99"/>
        <w:insideV w:val="single" w:sz="4" w:space="0" w:color="F73A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4063E" w:themeColor="accent1"/>
          <w:left w:val="single" w:sz="4" w:space="0" w:color="A4063E" w:themeColor="accent1"/>
          <w:bottom w:val="single" w:sz="4" w:space="0" w:color="A4063E" w:themeColor="accent1"/>
          <w:right w:val="single" w:sz="4" w:space="0" w:color="A4063E" w:themeColor="accent1"/>
          <w:insideH w:val="nil"/>
          <w:insideV w:val="nil"/>
        </w:tcBorders>
        <w:shd w:val="clear" w:color="auto" w:fill="A4063E" w:themeFill="accent1"/>
      </w:tcPr>
    </w:tblStylePr>
    <w:tblStylePr w:type="lastRow">
      <w:rPr>
        <w:b/>
        <w:bCs/>
      </w:rPr>
      <w:tblPr/>
      <w:tcPr>
        <w:tcBorders>
          <w:top w:val="double" w:sz="4" w:space="0" w:color="A4063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1" w:themeFillTint="33"/>
      </w:tcPr>
    </w:tblStylePr>
    <w:tblStylePr w:type="band1Horz">
      <w:tblPr/>
      <w:tcPr>
        <w:shd w:val="clear" w:color="auto" w:fill="FCBDD3" w:themeFill="accent1" w:themeFillTint="33"/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5C1FA3"/>
    <w:pPr>
      <w:spacing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5C1FA3"/>
    <w:pPr>
      <w:spacing w:line="240" w:lineRule="auto"/>
      <w:ind w:left="560" w:hanging="280"/>
    </w:pPr>
  </w:style>
  <w:style w:type="character" w:customStyle="1" w:styleId="Ttulo6Car">
    <w:name w:val="Título 6 Car"/>
    <w:basedOn w:val="Fuentedeprrafopredeter"/>
    <w:link w:val="Ttulo6"/>
    <w:uiPriority w:val="9"/>
    <w:semiHidden/>
    <w:rsid w:val="0014766B"/>
    <w:rPr>
      <w:rFonts w:asciiTheme="majorHAnsi" w:eastAsiaTheme="majorEastAsia" w:hAnsiTheme="majorHAnsi" w:cstheme="majorBidi"/>
      <w:color w:val="52031F" w:themeColor="accent1" w:themeShade="80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766B"/>
    <w:rPr>
      <w:rFonts w:asciiTheme="majorHAnsi" w:eastAsiaTheme="majorEastAsia" w:hAnsiTheme="majorHAnsi" w:cstheme="majorBidi"/>
      <w:i/>
      <w:iCs/>
      <w:color w:val="52031F" w:themeColor="accent1" w:themeShade="80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766B"/>
    <w:rPr>
      <w:rFonts w:asciiTheme="majorHAnsi" w:eastAsiaTheme="majorEastAsia" w:hAnsiTheme="majorHAnsi" w:cstheme="majorBidi"/>
      <w:color w:val="37393B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766B"/>
    <w:rPr>
      <w:rFonts w:asciiTheme="majorHAnsi" w:eastAsiaTheme="majorEastAsia" w:hAnsiTheme="majorHAnsi" w:cstheme="majorBidi"/>
      <w:i/>
      <w:iCs/>
      <w:color w:val="37393B" w:themeColor="text1" w:themeTint="D9"/>
      <w:sz w:val="21"/>
      <w:szCs w:val="21"/>
    </w:rPr>
  </w:style>
  <w:style w:type="numbering" w:customStyle="1" w:styleId="Sinlista1">
    <w:name w:val="Sin lista1"/>
    <w:next w:val="Sinlista"/>
    <w:uiPriority w:val="99"/>
    <w:semiHidden/>
    <w:unhideWhenUsed/>
    <w:rsid w:val="0014766B"/>
  </w:style>
  <w:style w:type="paragraph" w:styleId="Descripcin">
    <w:name w:val="caption"/>
    <w:basedOn w:val="Normal"/>
    <w:next w:val="Normal"/>
    <w:uiPriority w:val="35"/>
    <w:unhideWhenUsed/>
    <w:qFormat/>
    <w:rsid w:val="0014766B"/>
    <w:pPr>
      <w:spacing w:after="200" w:line="240" w:lineRule="auto"/>
    </w:pPr>
    <w:rPr>
      <w:i/>
      <w:iCs/>
      <w:color w:val="282660" w:themeColor="text2"/>
      <w:sz w:val="18"/>
      <w:szCs w:val="18"/>
      <w:lang w:val="en-US"/>
    </w:rPr>
  </w:style>
  <w:style w:type="character" w:styleId="Textoennegrita">
    <w:name w:val="Strong"/>
    <w:basedOn w:val="Fuentedeprrafopredeter"/>
    <w:uiPriority w:val="22"/>
    <w:qFormat/>
    <w:rsid w:val="0014766B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14766B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14766B"/>
    <w:pPr>
      <w:spacing w:before="200" w:after="160" w:line="259" w:lineRule="auto"/>
      <w:ind w:left="864" w:right="864"/>
    </w:pPr>
    <w:rPr>
      <w:i/>
      <w:iCs/>
      <w:color w:val="4D5154" w:themeColor="text1" w:themeTint="BF"/>
      <w:sz w:val="22"/>
      <w:lang w:val="en-US"/>
    </w:rPr>
  </w:style>
  <w:style w:type="character" w:customStyle="1" w:styleId="CitaCar">
    <w:name w:val="Cita Car"/>
    <w:basedOn w:val="Fuentedeprrafopredeter"/>
    <w:link w:val="Cita"/>
    <w:uiPriority w:val="29"/>
    <w:rsid w:val="0014766B"/>
    <w:rPr>
      <w:rFonts w:eastAsiaTheme="minorEastAsia"/>
      <w:i/>
      <w:iCs/>
      <w:color w:val="4D5154" w:themeColor="text1" w:themeTint="BF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766B"/>
    <w:pPr>
      <w:pBdr>
        <w:top w:val="single" w:sz="4" w:space="10" w:color="A4063E" w:themeColor="accent1"/>
        <w:bottom w:val="single" w:sz="4" w:space="10" w:color="A4063E" w:themeColor="accent1"/>
      </w:pBdr>
      <w:spacing w:before="360" w:after="360" w:line="259" w:lineRule="auto"/>
      <w:ind w:left="864" w:right="864"/>
      <w:jc w:val="center"/>
    </w:pPr>
    <w:rPr>
      <w:i/>
      <w:iCs/>
      <w:color w:val="A4063E" w:themeColor="accent1"/>
      <w:sz w:val="22"/>
      <w:lang w:val="en-U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766B"/>
    <w:rPr>
      <w:rFonts w:eastAsiaTheme="minorEastAsia"/>
      <w:i/>
      <w:iCs/>
      <w:color w:val="A4063E" w:themeColor="accent1"/>
      <w:sz w:val="22"/>
      <w:szCs w:val="22"/>
    </w:rPr>
  </w:style>
  <w:style w:type="character" w:styleId="nfasissutil">
    <w:name w:val="Subtle Emphasis"/>
    <w:basedOn w:val="Fuentedeprrafopredeter"/>
    <w:uiPriority w:val="19"/>
    <w:qFormat/>
    <w:rsid w:val="0014766B"/>
    <w:rPr>
      <w:i/>
      <w:iCs/>
      <w:color w:val="4D5154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4766B"/>
    <w:rPr>
      <w:i/>
      <w:iCs/>
      <w:color w:val="A4063E" w:themeColor="accent1"/>
    </w:rPr>
  </w:style>
  <w:style w:type="character" w:styleId="Referenciasutil">
    <w:name w:val="Subtle Reference"/>
    <w:basedOn w:val="Fuentedeprrafopredeter"/>
    <w:uiPriority w:val="31"/>
    <w:qFormat/>
    <w:rsid w:val="0014766B"/>
    <w:rPr>
      <w:smallCaps/>
      <w:color w:val="4D5154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14766B"/>
    <w:rPr>
      <w:b/>
      <w:bCs/>
      <w:smallCaps/>
      <w:color w:val="A4063E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14766B"/>
    <w:rPr>
      <w:b/>
      <w:bCs/>
      <w:i/>
      <w:iCs/>
      <w:spacing w:val="5"/>
    </w:rPr>
  </w:style>
  <w:style w:type="paragraph" w:styleId="TDC4">
    <w:name w:val="toc 4"/>
    <w:basedOn w:val="Normal"/>
    <w:next w:val="Normal"/>
    <w:autoRedefine/>
    <w:uiPriority w:val="39"/>
    <w:unhideWhenUsed/>
    <w:rsid w:val="009569B0"/>
    <w:pPr>
      <w:tabs>
        <w:tab w:val="left" w:pos="2835"/>
        <w:tab w:val="right" w:leader="dot" w:pos="9923"/>
      </w:tabs>
      <w:spacing w:after="100" w:line="259" w:lineRule="auto"/>
      <w:ind w:left="2127" w:hanging="851"/>
    </w:pPr>
    <w:rPr>
      <w:color w:val="auto"/>
      <w:sz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566AA0"/>
    <w:pPr>
      <w:spacing w:after="100" w:line="259" w:lineRule="auto"/>
      <w:ind w:left="880"/>
    </w:pPr>
    <w:rPr>
      <w:color w:val="auto"/>
      <w:sz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566AA0"/>
    <w:pPr>
      <w:spacing w:after="100" w:line="259" w:lineRule="auto"/>
      <w:ind w:left="1100"/>
    </w:pPr>
    <w:rPr>
      <w:color w:val="auto"/>
      <w:sz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566AA0"/>
    <w:pPr>
      <w:spacing w:after="100" w:line="259" w:lineRule="auto"/>
      <w:ind w:left="1320"/>
    </w:pPr>
    <w:rPr>
      <w:color w:val="auto"/>
      <w:sz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566AA0"/>
    <w:pPr>
      <w:spacing w:after="100" w:line="259" w:lineRule="auto"/>
      <w:ind w:left="1540"/>
    </w:pPr>
    <w:rPr>
      <w:color w:val="auto"/>
      <w:sz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566AA0"/>
    <w:pPr>
      <w:spacing w:after="100" w:line="259" w:lineRule="auto"/>
      <w:ind w:left="1760"/>
    </w:pPr>
    <w:rPr>
      <w:color w:val="auto"/>
      <w:sz w:val="22"/>
      <w:lang w:eastAsia="es-ES"/>
    </w:rPr>
  </w:style>
  <w:style w:type="table" w:styleId="Tablaconcuadrcula6concolores-nfasis6">
    <w:name w:val="Grid Table 6 Colorful Accent 6"/>
    <w:basedOn w:val="Tablanormal"/>
    <w:uiPriority w:val="51"/>
    <w:rsid w:val="00D960F3"/>
    <w:pPr>
      <w:spacing w:after="0" w:line="240" w:lineRule="auto"/>
    </w:pPr>
    <w:rPr>
      <w:color w:val="7A042E" w:themeColor="accent6" w:themeShade="BF"/>
    </w:rPr>
    <w:tblPr>
      <w:tblStyleRowBandSize w:val="1"/>
      <w:tblStyleColBandSize w:val="1"/>
      <w:tblBorders>
        <w:top w:val="single" w:sz="4" w:space="0" w:color="F73A7D" w:themeColor="accent6" w:themeTint="99"/>
        <w:left w:val="single" w:sz="4" w:space="0" w:color="F73A7D" w:themeColor="accent6" w:themeTint="99"/>
        <w:bottom w:val="single" w:sz="4" w:space="0" w:color="F73A7D" w:themeColor="accent6" w:themeTint="99"/>
        <w:right w:val="single" w:sz="4" w:space="0" w:color="F73A7D" w:themeColor="accent6" w:themeTint="99"/>
        <w:insideH w:val="single" w:sz="4" w:space="0" w:color="F73A7D" w:themeColor="accent6" w:themeTint="99"/>
        <w:insideV w:val="single" w:sz="4" w:space="0" w:color="F73A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73A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73A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DD3" w:themeFill="accent6" w:themeFillTint="33"/>
      </w:tcPr>
    </w:tblStylePr>
    <w:tblStylePr w:type="band1Horz">
      <w:tblPr/>
      <w:tcPr>
        <w:shd w:val="clear" w:color="auto" w:fill="FCBDD3" w:themeFill="accent6" w:themeFillTint="33"/>
      </w:tcPr>
    </w:tblStylePr>
  </w:style>
  <w:style w:type="table" w:styleId="Tablaconcuadrcula">
    <w:name w:val="Table Grid"/>
    <w:basedOn w:val="Tablanormal"/>
    <w:uiPriority w:val="39"/>
    <w:rsid w:val="00FD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FD76B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8A8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8A8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8A8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8A8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4">
    <w:name w:val="List Table 2 Accent 4"/>
    <w:basedOn w:val="Tablanormal"/>
    <w:uiPriority w:val="47"/>
    <w:rsid w:val="00FD76BB"/>
    <w:pPr>
      <w:spacing w:after="0" w:line="240" w:lineRule="auto"/>
    </w:pPr>
    <w:tblPr>
      <w:tblStyleRowBandSize w:val="1"/>
      <w:tblStyleColBandSize w:val="1"/>
      <w:tblBorders>
        <w:top w:val="single" w:sz="4" w:space="0" w:color="F74484" w:themeColor="accent4" w:themeTint="99"/>
        <w:bottom w:val="single" w:sz="4" w:space="0" w:color="F74484" w:themeColor="accent4" w:themeTint="99"/>
        <w:insideH w:val="single" w:sz="4" w:space="0" w:color="F7448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C0D5" w:themeFill="accent4" w:themeFillTint="33"/>
      </w:tcPr>
    </w:tblStylePr>
    <w:tblStylePr w:type="band1Horz">
      <w:tblPr/>
      <w:tcPr>
        <w:shd w:val="clear" w:color="auto" w:fill="FCC0D5" w:themeFill="accent4" w:themeFillTint="33"/>
      </w:tcPr>
    </w:tblStyle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6C25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5857">
          <w:marLeft w:val="-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Anexo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Anexo2/Documentos%20legales/Pol&#237;tica%20de%20Privacidad.txt" TargetMode="External"/><Relationship Id="rId24" Type="http://schemas.openxmlformats.org/officeDocument/2006/relationships/image" Target="media/image13.png"/><Relationship Id="rId32" Type="http://schemas.openxmlformats.org/officeDocument/2006/relationships/hyperlink" Target="Anexo2" TargetMode="External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Anexo2/Documentos%20legal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Anexo2/Documentos%20legales/T&#233;rminos%20y%20Condiciones.tx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Anexo2/Diagramas%20de%20casos%20de%20uso/Casos%20de%20uso.pdf" TargetMode="External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hyperlink" Target="#_to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hlocal\GitHub\logrolling\Plantilla%20documentos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D5DD20-27C4-4096-B0E7-F80FF2936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documentos.dotx</Template>
  <TotalTime>2197</TotalTime>
  <Pages>1</Pages>
  <Words>5517</Words>
  <Characters>30347</Characters>
  <Application>Microsoft Office Word</Application>
  <DocSecurity>0</DocSecurity>
  <Lines>252</Lines>
  <Paragraphs>71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2.Descripción general</dc:subject>
  <dc:creator>PC</dc:creator>
  <cp:keywords/>
  <dc:description/>
  <cp:lastModifiedBy>Alberto</cp:lastModifiedBy>
  <cp:revision>24</cp:revision>
  <cp:lastPrinted>2020-05-29T17:53:00Z</cp:lastPrinted>
  <dcterms:created xsi:type="dcterms:W3CDTF">2019-11-30T17:15:00Z</dcterms:created>
  <dcterms:modified xsi:type="dcterms:W3CDTF">2020-05-29T17:53:00Z</dcterms:modified>
</cp:coreProperties>
</file>