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253CEF" w:rsidRPr="0061439A" w:rsidRDefault="00253CEF" w:rsidP="002843EC">
                                  <w:pPr>
                                    <w:rPr>
                                      <w:sz w:val="144"/>
                                      <w:szCs w:val="110"/>
                                    </w:rPr>
                                  </w:pPr>
                                  <w:r w:rsidRPr="0061439A">
                                    <w:rPr>
                                      <w:sz w:val="144"/>
                                      <w:szCs w:val="110"/>
                                    </w:rPr>
                                    <w:t xml:space="preserve">Plan de </w:t>
                                  </w:r>
                                </w:p>
                                <w:p w14:paraId="38E676B7" w14:textId="7AB08FA8" w:rsidR="00253CEF" w:rsidRPr="0061439A" w:rsidRDefault="00253CEF"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253CEF" w:rsidRPr="0061439A" w:rsidRDefault="00253CEF" w:rsidP="002843EC">
                            <w:pPr>
                              <w:rPr>
                                <w:sz w:val="144"/>
                                <w:szCs w:val="110"/>
                              </w:rPr>
                            </w:pPr>
                            <w:r w:rsidRPr="0061439A">
                              <w:rPr>
                                <w:sz w:val="144"/>
                                <w:szCs w:val="110"/>
                              </w:rPr>
                              <w:t xml:space="preserve">Plan de </w:t>
                            </w:r>
                          </w:p>
                          <w:p w14:paraId="38E676B7" w14:textId="7AB08FA8" w:rsidR="00253CEF" w:rsidRPr="0061439A" w:rsidRDefault="00253CEF"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253CEF" w:rsidRPr="0061439A" w:rsidRDefault="00253CEF"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253CEF" w:rsidRPr="0061439A" w:rsidRDefault="00253CEF"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253CEF" w:rsidRPr="004D5259" w:rsidRDefault="00253CEF" w:rsidP="0061439A">
                                  <w:r w:rsidRPr="004D5259">
                                    <w:t>Alberto Almagro</w:t>
                                  </w:r>
                                </w:p>
                                <w:p w14:paraId="51B561C4" w14:textId="589A5EB2" w:rsidR="00253CEF" w:rsidRPr="0000575D" w:rsidRDefault="00253CEF" w:rsidP="0061439A">
                                  <w:r w:rsidRPr="0000575D">
                                    <w:t>Rubén Gómez</w:t>
                                  </w:r>
                                </w:p>
                                <w:p w14:paraId="352FB831" w14:textId="552D08D7" w:rsidR="00253CEF" w:rsidRPr="0000575D" w:rsidRDefault="00253CEF" w:rsidP="0061439A">
                                  <w:r w:rsidRPr="0000575D">
                                    <w:t>Juan Carlos Ll</w:t>
                                  </w:r>
                                  <w:r>
                                    <w:t>a</w:t>
                                  </w:r>
                                  <w:r w:rsidRPr="0000575D">
                                    <w:t>mas</w:t>
                                  </w:r>
                                </w:p>
                                <w:p w14:paraId="10358CE4" w14:textId="5055F2D5" w:rsidR="00253CEF" w:rsidRPr="004D5259" w:rsidRDefault="00253CEF" w:rsidP="0061439A">
                                  <w:pPr>
                                    <w:rPr>
                                      <w:lang w:val="en-US"/>
                                    </w:rPr>
                                  </w:pPr>
                                  <w:r w:rsidRPr="004D5259">
                                    <w:rPr>
                                      <w:lang w:val="en-US"/>
                                    </w:rPr>
                                    <w:t>Jaime Martínez</w:t>
                                  </w:r>
                                </w:p>
                                <w:p w14:paraId="36747E36" w14:textId="77777777" w:rsidR="00253CEF" w:rsidRPr="004D5259" w:rsidRDefault="00253CEF" w:rsidP="0061439A">
                                  <w:pPr>
                                    <w:rPr>
                                      <w:lang w:val="en-US"/>
                                    </w:rPr>
                                  </w:pPr>
                                </w:p>
                                <w:p w14:paraId="2E1AA793" w14:textId="77777777" w:rsidR="00253CEF" w:rsidRPr="008568A2" w:rsidRDefault="00253CEF" w:rsidP="0061439A">
                                  <w:pPr>
                                    <w:rPr>
                                      <w:lang w:val="en-US"/>
                                    </w:rPr>
                                  </w:pPr>
                                  <w:r w:rsidRPr="008568A2">
                                    <w:rPr>
                                      <w:lang w:val="en-US"/>
                                    </w:rPr>
                                    <w:t>Street Address</w:t>
                                  </w:r>
                                </w:p>
                                <w:p w14:paraId="4F9B7098" w14:textId="77777777" w:rsidR="00253CEF" w:rsidRPr="008568A2" w:rsidRDefault="00253CEF" w:rsidP="0061439A">
                                  <w:pPr>
                                    <w:rPr>
                                      <w:lang w:val="en-US"/>
                                    </w:rPr>
                                  </w:pPr>
                                  <w:r w:rsidRPr="008568A2">
                                    <w:rPr>
                                      <w:lang w:val="en-US"/>
                                    </w:rPr>
                                    <w:t>City, ST ZIP Code</w:t>
                                  </w:r>
                                </w:p>
                                <w:p w14:paraId="193B47EB" w14:textId="77777777" w:rsidR="00253CEF" w:rsidRPr="002843EC" w:rsidRDefault="00253CEF" w:rsidP="0061439A">
                                  <w:pPr>
                                    <w:rPr>
                                      <w:lang w:val="en-US"/>
                                    </w:rPr>
                                  </w:pPr>
                                </w:p>
                                <w:p w14:paraId="1242CDE7" w14:textId="77777777" w:rsidR="00253CEF" w:rsidRPr="008568A2" w:rsidRDefault="00253CEF" w:rsidP="0061439A">
                                  <w:pPr>
                                    <w:rPr>
                                      <w:lang w:val="en-US"/>
                                    </w:rPr>
                                  </w:pPr>
                                  <w:r w:rsidRPr="008568A2">
                                    <w:rPr>
                                      <w:lang w:val="en-US"/>
                                    </w:rPr>
                                    <w:t>Street Address</w:t>
                                  </w:r>
                                </w:p>
                                <w:p w14:paraId="27E1CDFE" w14:textId="77777777" w:rsidR="00253CEF" w:rsidRPr="008568A2" w:rsidRDefault="00253CEF"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253CEF" w:rsidRPr="004D5259" w:rsidRDefault="00253CEF" w:rsidP="0061439A">
                            <w:r w:rsidRPr="004D5259">
                              <w:t>Alberto Almagro</w:t>
                            </w:r>
                          </w:p>
                          <w:p w14:paraId="51B561C4" w14:textId="589A5EB2" w:rsidR="00253CEF" w:rsidRPr="0000575D" w:rsidRDefault="00253CEF" w:rsidP="0061439A">
                            <w:r w:rsidRPr="0000575D">
                              <w:t>Rubén Gómez</w:t>
                            </w:r>
                          </w:p>
                          <w:p w14:paraId="352FB831" w14:textId="552D08D7" w:rsidR="00253CEF" w:rsidRPr="0000575D" w:rsidRDefault="00253CEF" w:rsidP="0061439A">
                            <w:r w:rsidRPr="0000575D">
                              <w:t>Juan Carlos Ll</w:t>
                            </w:r>
                            <w:r>
                              <w:t>a</w:t>
                            </w:r>
                            <w:r w:rsidRPr="0000575D">
                              <w:t>mas</w:t>
                            </w:r>
                          </w:p>
                          <w:p w14:paraId="10358CE4" w14:textId="5055F2D5" w:rsidR="00253CEF" w:rsidRPr="004D5259" w:rsidRDefault="00253CEF" w:rsidP="0061439A">
                            <w:pPr>
                              <w:rPr>
                                <w:lang w:val="en-US"/>
                              </w:rPr>
                            </w:pPr>
                            <w:r w:rsidRPr="004D5259">
                              <w:rPr>
                                <w:lang w:val="en-US"/>
                              </w:rPr>
                              <w:t>Jaime Martínez</w:t>
                            </w:r>
                          </w:p>
                          <w:p w14:paraId="36747E36" w14:textId="77777777" w:rsidR="00253CEF" w:rsidRPr="004D5259" w:rsidRDefault="00253CEF" w:rsidP="0061439A">
                            <w:pPr>
                              <w:rPr>
                                <w:lang w:val="en-US"/>
                              </w:rPr>
                            </w:pPr>
                          </w:p>
                          <w:p w14:paraId="2E1AA793" w14:textId="77777777" w:rsidR="00253CEF" w:rsidRPr="008568A2" w:rsidRDefault="00253CEF" w:rsidP="0061439A">
                            <w:pPr>
                              <w:rPr>
                                <w:lang w:val="en-US"/>
                              </w:rPr>
                            </w:pPr>
                            <w:r w:rsidRPr="008568A2">
                              <w:rPr>
                                <w:lang w:val="en-US"/>
                              </w:rPr>
                              <w:t>Street Address</w:t>
                            </w:r>
                          </w:p>
                          <w:p w14:paraId="4F9B7098" w14:textId="77777777" w:rsidR="00253CEF" w:rsidRPr="008568A2" w:rsidRDefault="00253CEF" w:rsidP="0061439A">
                            <w:pPr>
                              <w:rPr>
                                <w:lang w:val="en-US"/>
                              </w:rPr>
                            </w:pPr>
                            <w:r w:rsidRPr="008568A2">
                              <w:rPr>
                                <w:lang w:val="en-US"/>
                              </w:rPr>
                              <w:t>City, ST ZIP Code</w:t>
                            </w:r>
                          </w:p>
                          <w:p w14:paraId="193B47EB" w14:textId="77777777" w:rsidR="00253CEF" w:rsidRPr="002843EC" w:rsidRDefault="00253CEF" w:rsidP="0061439A">
                            <w:pPr>
                              <w:rPr>
                                <w:lang w:val="en-US"/>
                              </w:rPr>
                            </w:pPr>
                          </w:p>
                          <w:p w14:paraId="1242CDE7" w14:textId="77777777" w:rsidR="00253CEF" w:rsidRPr="008568A2" w:rsidRDefault="00253CEF" w:rsidP="0061439A">
                            <w:pPr>
                              <w:rPr>
                                <w:lang w:val="en-US"/>
                              </w:rPr>
                            </w:pPr>
                            <w:r w:rsidRPr="008568A2">
                              <w:rPr>
                                <w:lang w:val="en-US"/>
                              </w:rPr>
                              <w:t>Street Address</w:t>
                            </w:r>
                          </w:p>
                          <w:p w14:paraId="27E1CDFE" w14:textId="77777777" w:rsidR="00253CEF" w:rsidRPr="008568A2" w:rsidRDefault="00253CEF"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253CEF" w:rsidRPr="004D5259" w:rsidRDefault="00253CEF" w:rsidP="0061439A">
                                  <w:r w:rsidRPr="004D5259">
                                    <w:t xml:space="preserve">Santiago </w:t>
                                  </w:r>
                                  <w:proofErr w:type="spellStart"/>
                                  <w:r w:rsidRPr="004D5259">
                                    <w:t>Mourenza</w:t>
                                  </w:r>
                                  <w:proofErr w:type="spellEnd"/>
                                </w:p>
                                <w:p w14:paraId="5CCE6620" w14:textId="14C0D74C" w:rsidR="00253CEF" w:rsidRPr="004D5259" w:rsidRDefault="00253CEF" w:rsidP="0061439A">
                                  <w:r w:rsidRPr="004D5259">
                                    <w:t>Pedro Palacios</w:t>
                                  </w:r>
                                </w:p>
                                <w:p w14:paraId="0A566E4D" w14:textId="7E68F50A" w:rsidR="00253CEF" w:rsidRPr="004D5259" w:rsidRDefault="00253CEF" w:rsidP="0061439A">
                                  <w:r w:rsidRPr="004D5259">
                                    <w:t>Adrián Sanjuán</w:t>
                                  </w:r>
                                </w:p>
                                <w:p w14:paraId="1B8D8EB3" w14:textId="7BE44E95" w:rsidR="00253CEF" w:rsidRPr="004B7E44" w:rsidRDefault="00253CEF"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253CEF" w:rsidRPr="004D5259" w:rsidRDefault="00253CEF" w:rsidP="0061439A">
                            <w:r w:rsidRPr="004D5259">
                              <w:t xml:space="preserve">Santiago </w:t>
                            </w:r>
                            <w:proofErr w:type="spellStart"/>
                            <w:r w:rsidRPr="004D5259">
                              <w:t>Mourenza</w:t>
                            </w:r>
                            <w:proofErr w:type="spellEnd"/>
                          </w:p>
                          <w:p w14:paraId="5CCE6620" w14:textId="14C0D74C" w:rsidR="00253CEF" w:rsidRPr="004D5259" w:rsidRDefault="00253CEF" w:rsidP="0061439A">
                            <w:r w:rsidRPr="004D5259">
                              <w:t>Pedro Palacios</w:t>
                            </w:r>
                          </w:p>
                          <w:p w14:paraId="0A566E4D" w14:textId="7E68F50A" w:rsidR="00253CEF" w:rsidRPr="004D5259" w:rsidRDefault="00253CEF" w:rsidP="0061439A">
                            <w:r w:rsidRPr="004D5259">
                              <w:t>Adrián Sanjuán</w:t>
                            </w:r>
                          </w:p>
                          <w:p w14:paraId="1B8D8EB3" w14:textId="7BE44E95" w:rsidR="00253CEF" w:rsidRPr="004B7E44" w:rsidRDefault="00253CEF"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4CA1E71B" w14:textId="621F70AC" w:rsidR="00546F56" w:rsidRDefault="00E732DB" w:rsidP="00546F56">
      <w:pPr>
        <w:pStyle w:val="TDC1"/>
        <w:rPr>
          <w:rFonts w:cstheme="minorBidi"/>
          <w:sz w:val="22"/>
        </w:rPr>
      </w:pPr>
      <w:r w:rsidRPr="00FE7244">
        <w:rPr>
          <w:rStyle w:val="Hipervnculo"/>
          <w:rFonts w:asciiTheme="majorHAnsi" w:hAnsiTheme="majorHAnsi"/>
          <w:color w:val="auto"/>
          <w:sz w:val="12"/>
          <w:szCs w:val="20"/>
          <w:u w:val="none"/>
        </w:rPr>
        <w:fldChar w:fldCharType="begin"/>
      </w:r>
      <w:r w:rsidRPr="00FE7244">
        <w:rPr>
          <w:rStyle w:val="Hipervnculo"/>
          <w:rFonts w:asciiTheme="majorHAnsi" w:hAnsiTheme="majorHAnsi"/>
          <w:color w:val="auto"/>
          <w:sz w:val="12"/>
          <w:szCs w:val="20"/>
          <w:u w:val="none"/>
        </w:rPr>
        <w:instrText xml:space="preserve"> TOC \o "1-2" \h \z \u </w:instrText>
      </w:r>
      <w:r w:rsidRPr="00FE7244">
        <w:rPr>
          <w:rStyle w:val="Hipervnculo"/>
          <w:rFonts w:asciiTheme="majorHAnsi" w:hAnsiTheme="majorHAnsi"/>
          <w:color w:val="auto"/>
          <w:sz w:val="12"/>
          <w:szCs w:val="20"/>
          <w:u w:val="none"/>
        </w:rPr>
        <w:fldChar w:fldCharType="separate"/>
      </w:r>
      <w:hyperlink w:anchor="_Toc41673706" w:history="1">
        <w:r w:rsidR="00546F56" w:rsidRPr="004E0541">
          <w:rPr>
            <w:rStyle w:val="Hipervnculo"/>
          </w:rPr>
          <w:t>1.</w:t>
        </w:r>
        <w:r w:rsidR="00546F56">
          <w:rPr>
            <w:rFonts w:cstheme="minorBidi"/>
            <w:sz w:val="22"/>
          </w:rPr>
          <w:tab/>
        </w:r>
        <w:r w:rsidR="00546F56" w:rsidRPr="004E0541">
          <w:rPr>
            <w:rStyle w:val="Hipervnculo"/>
          </w:rPr>
          <w:t>Introducción</w:t>
        </w:r>
        <w:r w:rsidR="00546F56">
          <w:rPr>
            <w:webHidden/>
          </w:rPr>
          <w:tab/>
        </w:r>
        <w:r w:rsidR="00546F56">
          <w:rPr>
            <w:webHidden/>
          </w:rPr>
          <w:fldChar w:fldCharType="begin"/>
        </w:r>
        <w:r w:rsidR="00546F56">
          <w:rPr>
            <w:webHidden/>
          </w:rPr>
          <w:instrText xml:space="preserve"> PAGEREF _Toc41673706 \h </w:instrText>
        </w:r>
        <w:r w:rsidR="00546F56">
          <w:rPr>
            <w:webHidden/>
          </w:rPr>
        </w:r>
        <w:r w:rsidR="00546F56">
          <w:rPr>
            <w:webHidden/>
          </w:rPr>
          <w:fldChar w:fldCharType="separate"/>
        </w:r>
        <w:r w:rsidR="000332E2">
          <w:rPr>
            <w:webHidden/>
          </w:rPr>
          <w:t>3</w:t>
        </w:r>
        <w:r w:rsidR="00546F56">
          <w:rPr>
            <w:webHidden/>
          </w:rPr>
          <w:fldChar w:fldCharType="end"/>
        </w:r>
      </w:hyperlink>
    </w:p>
    <w:p w14:paraId="7A2BDA16" w14:textId="2F3ABAD7" w:rsidR="00546F56" w:rsidRDefault="00546F56">
      <w:pPr>
        <w:pStyle w:val="TDC2"/>
        <w:rPr>
          <w:rFonts w:cstheme="minorBidi"/>
          <w:noProof/>
        </w:rPr>
      </w:pPr>
      <w:hyperlink w:anchor="_Toc41673707" w:history="1">
        <w:r w:rsidRPr="004E0541">
          <w:rPr>
            <w:rStyle w:val="Hipervnculo"/>
            <w:rFonts w:ascii="Times New Roman" w:hAnsi="Times New Roman"/>
            <w:noProof/>
          </w:rPr>
          <w:t>1.1</w:t>
        </w:r>
        <w:r>
          <w:rPr>
            <w:rFonts w:cstheme="minorBidi"/>
            <w:noProof/>
          </w:rPr>
          <w:tab/>
        </w:r>
        <w:r w:rsidRPr="004E0541">
          <w:rPr>
            <w:rStyle w:val="Hipervnculo"/>
            <w:rFonts w:ascii="Times New Roman" w:hAnsi="Times New Roman"/>
            <w:noProof/>
          </w:rPr>
          <w:t>¿Qué es Logrolling?</w:t>
        </w:r>
        <w:r>
          <w:rPr>
            <w:noProof/>
            <w:webHidden/>
          </w:rPr>
          <w:tab/>
        </w:r>
        <w:r>
          <w:rPr>
            <w:noProof/>
            <w:webHidden/>
          </w:rPr>
          <w:fldChar w:fldCharType="begin"/>
        </w:r>
        <w:r>
          <w:rPr>
            <w:noProof/>
            <w:webHidden/>
          </w:rPr>
          <w:instrText xml:space="preserve"> PAGEREF _Toc41673707 \h </w:instrText>
        </w:r>
        <w:r>
          <w:rPr>
            <w:noProof/>
            <w:webHidden/>
          </w:rPr>
        </w:r>
        <w:r>
          <w:rPr>
            <w:noProof/>
            <w:webHidden/>
          </w:rPr>
          <w:fldChar w:fldCharType="separate"/>
        </w:r>
        <w:r w:rsidR="000332E2">
          <w:rPr>
            <w:noProof/>
            <w:webHidden/>
          </w:rPr>
          <w:t>3</w:t>
        </w:r>
        <w:r>
          <w:rPr>
            <w:noProof/>
            <w:webHidden/>
          </w:rPr>
          <w:fldChar w:fldCharType="end"/>
        </w:r>
      </w:hyperlink>
    </w:p>
    <w:p w14:paraId="7F5A71AE" w14:textId="61730D5C" w:rsidR="00546F56" w:rsidRDefault="00546F56">
      <w:pPr>
        <w:pStyle w:val="TDC2"/>
        <w:rPr>
          <w:rFonts w:cstheme="minorBidi"/>
          <w:noProof/>
        </w:rPr>
      </w:pPr>
      <w:hyperlink w:anchor="_Toc41673708" w:history="1">
        <w:r w:rsidRPr="004E0541">
          <w:rPr>
            <w:rStyle w:val="Hipervnculo"/>
            <w:rFonts w:ascii="Times New Roman" w:hAnsi="Times New Roman"/>
            <w:noProof/>
          </w:rPr>
          <w:t>1.2</w:t>
        </w:r>
        <w:r>
          <w:rPr>
            <w:rFonts w:cstheme="minorBidi"/>
            <w:noProof/>
          </w:rPr>
          <w:tab/>
        </w:r>
        <w:r w:rsidRPr="004E0541">
          <w:rPr>
            <w:rStyle w:val="Hipervnculo"/>
            <w:rFonts w:ascii="Times New Roman" w:hAnsi="Times New Roman"/>
            <w:noProof/>
          </w:rPr>
          <w:t>Propósito del plan</w:t>
        </w:r>
        <w:r>
          <w:rPr>
            <w:noProof/>
            <w:webHidden/>
          </w:rPr>
          <w:tab/>
        </w:r>
        <w:r>
          <w:rPr>
            <w:noProof/>
            <w:webHidden/>
          </w:rPr>
          <w:fldChar w:fldCharType="begin"/>
        </w:r>
        <w:r>
          <w:rPr>
            <w:noProof/>
            <w:webHidden/>
          </w:rPr>
          <w:instrText xml:space="preserve"> PAGEREF _Toc41673708 \h </w:instrText>
        </w:r>
        <w:r>
          <w:rPr>
            <w:noProof/>
            <w:webHidden/>
          </w:rPr>
        </w:r>
        <w:r>
          <w:rPr>
            <w:noProof/>
            <w:webHidden/>
          </w:rPr>
          <w:fldChar w:fldCharType="separate"/>
        </w:r>
        <w:r w:rsidR="000332E2">
          <w:rPr>
            <w:noProof/>
            <w:webHidden/>
          </w:rPr>
          <w:t>3</w:t>
        </w:r>
        <w:r>
          <w:rPr>
            <w:noProof/>
            <w:webHidden/>
          </w:rPr>
          <w:fldChar w:fldCharType="end"/>
        </w:r>
      </w:hyperlink>
    </w:p>
    <w:p w14:paraId="4BC80B6F" w14:textId="12879E1D" w:rsidR="00546F56" w:rsidRDefault="00546F56">
      <w:pPr>
        <w:pStyle w:val="TDC2"/>
        <w:rPr>
          <w:rFonts w:cstheme="minorBidi"/>
          <w:noProof/>
        </w:rPr>
      </w:pPr>
      <w:hyperlink w:anchor="_Toc41673709" w:history="1">
        <w:r w:rsidRPr="004E0541">
          <w:rPr>
            <w:rStyle w:val="Hipervnculo"/>
            <w:rFonts w:ascii="Times New Roman" w:hAnsi="Times New Roman"/>
            <w:noProof/>
          </w:rPr>
          <w:t>1.3</w:t>
        </w:r>
        <w:r>
          <w:rPr>
            <w:rFonts w:cstheme="minorBidi"/>
            <w:noProof/>
          </w:rPr>
          <w:tab/>
        </w:r>
        <w:r w:rsidRPr="004E0541">
          <w:rPr>
            <w:rStyle w:val="Hipervnculo"/>
            <w:rFonts w:ascii="Times New Roman" w:hAnsi="Times New Roman"/>
            <w:noProof/>
          </w:rPr>
          <w:t>Ámbito del proyecto</w:t>
        </w:r>
        <w:r>
          <w:rPr>
            <w:noProof/>
            <w:webHidden/>
          </w:rPr>
          <w:tab/>
        </w:r>
        <w:r>
          <w:rPr>
            <w:noProof/>
            <w:webHidden/>
          </w:rPr>
          <w:fldChar w:fldCharType="begin"/>
        </w:r>
        <w:r>
          <w:rPr>
            <w:noProof/>
            <w:webHidden/>
          </w:rPr>
          <w:instrText xml:space="preserve"> PAGEREF _Toc41673709 \h </w:instrText>
        </w:r>
        <w:r>
          <w:rPr>
            <w:noProof/>
            <w:webHidden/>
          </w:rPr>
        </w:r>
        <w:r>
          <w:rPr>
            <w:noProof/>
            <w:webHidden/>
          </w:rPr>
          <w:fldChar w:fldCharType="separate"/>
        </w:r>
        <w:r w:rsidR="000332E2">
          <w:rPr>
            <w:noProof/>
            <w:webHidden/>
          </w:rPr>
          <w:t>4</w:t>
        </w:r>
        <w:r>
          <w:rPr>
            <w:noProof/>
            <w:webHidden/>
          </w:rPr>
          <w:fldChar w:fldCharType="end"/>
        </w:r>
      </w:hyperlink>
    </w:p>
    <w:p w14:paraId="546B7877" w14:textId="0735E29C" w:rsidR="00546F56" w:rsidRDefault="00546F56">
      <w:pPr>
        <w:pStyle w:val="TDC2"/>
        <w:rPr>
          <w:rFonts w:cstheme="minorBidi"/>
          <w:noProof/>
        </w:rPr>
      </w:pPr>
      <w:hyperlink w:anchor="_Toc41673710" w:history="1">
        <w:r w:rsidRPr="004E0541">
          <w:rPr>
            <w:rStyle w:val="Hipervnculo"/>
            <w:rFonts w:ascii="Times New Roman" w:hAnsi="Times New Roman"/>
            <w:noProof/>
          </w:rPr>
          <w:t>1.4</w:t>
        </w:r>
        <w:r>
          <w:rPr>
            <w:rFonts w:cstheme="minorBidi"/>
            <w:noProof/>
          </w:rPr>
          <w:tab/>
        </w:r>
        <w:r w:rsidRPr="004E0541">
          <w:rPr>
            <w:rStyle w:val="Hipervnculo"/>
            <w:rFonts w:ascii="Times New Roman" w:hAnsi="Times New Roman"/>
            <w:noProof/>
          </w:rPr>
          <w:t>Modelo de proceso</w:t>
        </w:r>
        <w:r>
          <w:rPr>
            <w:noProof/>
            <w:webHidden/>
          </w:rPr>
          <w:tab/>
        </w:r>
        <w:r>
          <w:rPr>
            <w:noProof/>
            <w:webHidden/>
          </w:rPr>
          <w:fldChar w:fldCharType="begin"/>
        </w:r>
        <w:r>
          <w:rPr>
            <w:noProof/>
            <w:webHidden/>
          </w:rPr>
          <w:instrText xml:space="preserve"> PAGEREF _Toc41673710 \h </w:instrText>
        </w:r>
        <w:r>
          <w:rPr>
            <w:noProof/>
            <w:webHidden/>
          </w:rPr>
        </w:r>
        <w:r>
          <w:rPr>
            <w:noProof/>
            <w:webHidden/>
          </w:rPr>
          <w:fldChar w:fldCharType="separate"/>
        </w:r>
        <w:r w:rsidR="000332E2">
          <w:rPr>
            <w:noProof/>
            <w:webHidden/>
          </w:rPr>
          <w:t>7</w:t>
        </w:r>
        <w:r>
          <w:rPr>
            <w:noProof/>
            <w:webHidden/>
          </w:rPr>
          <w:fldChar w:fldCharType="end"/>
        </w:r>
      </w:hyperlink>
    </w:p>
    <w:p w14:paraId="39F95096" w14:textId="60AD40B8" w:rsidR="00546F56" w:rsidRDefault="00546F56" w:rsidP="00546F56">
      <w:pPr>
        <w:pStyle w:val="TDC1"/>
        <w:rPr>
          <w:rFonts w:cstheme="minorBidi"/>
          <w:sz w:val="22"/>
        </w:rPr>
      </w:pPr>
      <w:hyperlink w:anchor="_Toc41673711" w:history="1">
        <w:r w:rsidRPr="004E0541">
          <w:rPr>
            <w:rStyle w:val="Hipervnculo"/>
          </w:rPr>
          <w:t>2.</w:t>
        </w:r>
        <w:r>
          <w:rPr>
            <w:rFonts w:cstheme="minorBidi"/>
            <w:sz w:val="22"/>
          </w:rPr>
          <w:tab/>
        </w:r>
        <w:r w:rsidRPr="004E0541">
          <w:rPr>
            <w:rStyle w:val="Hipervnculo"/>
          </w:rPr>
          <w:t>Estimación</w:t>
        </w:r>
        <w:r>
          <w:rPr>
            <w:webHidden/>
          </w:rPr>
          <w:tab/>
        </w:r>
        <w:r>
          <w:rPr>
            <w:webHidden/>
          </w:rPr>
          <w:fldChar w:fldCharType="begin"/>
        </w:r>
        <w:r>
          <w:rPr>
            <w:webHidden/>
          </w:rPr>
          <w:instrText xml:space="preserve"> PAGEREF _Toc41673711 \h </w:instrText>
        </w:r>
        <w:r>
          <w:rPr>
            <w:webHidden/>
          </w:rPr>
        </w:r>
        <w:r>
          <w:rPr>
            <w:webHidden/>
          </w:rPr>
          <w:fldChar w:fldCharType="separate"/>
        </w:r>
        <w:r w:rsidR="000332E2">
          <w:rPr>
            <w:webHidden/>
          </w:rPr>
          <w:t>8</w:t>
        </w:r>
        <w:r>
          <w:rPr>
            <w:webHidden/>
          </w:rPr>
          <w:fldChar w:fldCharType="end"/>
        </w:r>
      </w:hyperlink>
    </w:p>
    <w:p w14:paraId="2C955ECA" w14:textId="092B46FE" w:rsidR="00546F56" w:rsidRDefault="00546F56">
      <w:pPr>
        <w:pStyle w:val="TDC2"/>
        <w:rPr>
          <w:rFonts w:cstheme="minorBidi"/>
          <w:noProof/>
        </w:rPr>
      </w:pPr>
      <w:hyperlink w:anchor="_Toc41673712" w:history="1">
        <w:r w:rsidRPr="004E0541">
          <w:rPr>
            <w:rStyle w:val="Hipervnculo"/>
            <w:rFonts w:ascii="Times New Roman" w:hAnsi="Times New Roman"/>
            <w:noProof/>
          </w:rPr>
          <w:t>2.1</w:t>
        </w:r>
        <w:r>
          <w:rPr>
            <w:rFonts w:cstheme="minorBidi"/>
            <w:noProof/>
          </w:rPr>
          <w:tab/>
        </w:r>
        <w:r w:rsidRPr="004E0541">
          <w:rPr>
            <w:rStyle w:val="Hipervnculo"/>
            <w:rFonts w:ascii="Times New Roman" w:hAnsi="Times New Roman"/>
            <w:noProof/>
          </w:rPr>
          <w:t>Datos históricos</w:t>
        </w:r>
        <w:r>
          <w:rPr>
            <w:noProof/>
            <w:webHidden/>
          </w:rPr>
          <w:tab/>
        </w:r>
        <w:r>
          <w:rPr>
            <w:noProof/>
            <w:webHidden/>
          </w:rPr>
          <w:fldChar w:fldCharType="begin"/>
        </w:r>
        <w:r>
          <w:rPr>
            <w:noProof/>
            <w:webHidden/>
          </w:rPr>
          <w:instrText xml:space="preserve"> PAGEREF _Toc41673712 \h </w:instrText>
        </w:r>
        <w:r>
          <w:rPr>
            <w:noProof/>
            <w:webHidden/>
          </w:rPr>
        </w:r>
        <w:r>
          <w:rPr>
            <w:noProof/>
            <w:webHidden/>
          </w:rPr>
          <w:fldChar w:fldCharType="separate"/>
        </w:r>
        <w:r w:rsidR="000332E2">
          <w:rPr>
            <w:noProof/>
            <w:webHidden/>
          </w:rPr>
          <w:t>9</w:t>
        </w:r>
        <w:r>
          <w:rPr>
            <w:noProof/>
            <w:webHidden/>
          </w:rPr>
          <w:fldChar w:fldCharType="end"/>
        </w:r>
      </w:hyperlink>
    </w:p>
    <w:p w14:paraId="79622C1E" w14:textId="63E6F36C" w:rsidR="00546F56" w:rsidRDefault="00546F56">
      <w:pPr>
        <w:pStyle w:val="TDC2"/>
        <w:rPr>
          <w:rFonts w:cstheme="minorBidi"/>
          <w:noProof/>
        </w:rPr>
      </w:pPr>
      <w:hyperlink w:anchor="_Toc41673713" w:history="1">
        <w:r w:rsidRPr="004E0541">
          <w:rPr>
            <w:rStyle w:val="Hipervnculo"/>
            <w:rFonts w:ascii="Times New Roman" w:hAnsi="Times New Roman"/>
            <w:noProof/>
          </w:rPr>
          <w:t>2.2</w:t>
        </w:r>
        <w:r>
          <w:rPr>
            <w:rFonts w:cstheme="minorBidi"/>
            <w:noProof/>
          </w:rPr>
          <w:tab/>
        </w:r>
        <w:r w:rsidRPr="004E0541">
          <w:rPr>
            <w:rStyle w:val="Hipervnculo"/>
            <w:rFonts w:ascii="Times New Roman" w:hAnsi="Times New Roman"/>
            <w:noProof/>
          </w:rPr>
          <w:t>Técnicas de estimación</w:t>
        </w:r>
        <w:r>
          <w:rPr>
            <w:noProof/>
            <w:webHidden/>
          </w:rPr>
          <w:tab/>
        </w:r>
        <w:r>
          <w:rPr>
            <w:noProof/>
            <w:webHidden/>
          </w:rPr>
          <w:fldChar w:fldCharType="begin"/>
        </w:r>
        <w:r>
          <w:rPr>
            <w:noProof/>
            <w:webHidden/>
          </w:rPr>
          <w:instrText xml:space="preserve"> PAGEREF _Toc41673713 \h </w:instrText>
        </w:r>
        <w:r>
          <w:rPr>
            <w:noProof/>
            <w:webHidden/>
          </w:rPr>
        </w:r>
        <w:r>
          <w:rPr>
            <w:noProof/>
            <w:webHidden/>
          </w:rPr>
          <w:fldChar w:fldCharType="separate"/>
        </w:r>
        <w:r w:rsidR="000332E2">
          <w:rPr>
            <w:noProof/>
            <w:webHidden/>
          </w:rPr>
          <w:t>9</w:t>
        </w:r>
        <w:r>
          <w:rPr>
            <w:noProof/>
            <w:webHidden/>
          </w:rPr>
          <w:fldChar w:fldCharType="end"/>
        </w:r>
      </w:hyperlink>
    </w:p>
    <w:p w14:paraId="464378B4" w14:textId="0542DCD5" w:rsidR="00546F56" w:rsidRDefault="00546F56">
      <w:pPr>
        <w:pStyle w:val="TDC2"/>
        <w:rPr>
          <w:rFonts w:cstheme="minorBidi"/>
          <w:noProof/>
        </w:rPr>
      </w:pPr>
      <w:hyperlink w:anchor="_Toc41673714" w:history="1">
        <w:r w:rsidRPr="004E0541">
          <w:rPr>
            <w:rStyle w:val="Hipervnculo"/>
            <w:rFonts w:ascii="Times New Roman" w:hAnsi="Times New Roman"/>
            <w:noProof/>
          </w:rPr>
          <w:t>2.3</w:t>
        </w:r>
        <w:r>
          <w:rPr>
            <w:rFonts w:cstheme="minorBidi"/>
            <w:noProof/>
          </w:rPr>
          <w:tab/>
        </w:r>
        <w:r w:rsidRPr="004E0541">
          <w:rPr>
            <w:rStyle w:val="Hipervnculo"/>
            <w:rFonts w:ascii="Times New Roman" w:hAnsi="Times New Roman"/>
            <w:noProof/>
          </w:rPr>
          <w:t>Estimación de esfuerzo, coste y duración</w:t>
        </w:r>
        <w:r>
          <w:rPr>
            <w:noProof/>
            <w:webHidden/>
          </w:rPr>
          <w:tab/>
        </w:r>
        <w:r>
          <w:rPr>
            <w:noProof/>
            <w:webHidden/>
          </w:rPr>
          <w:fldChar w:fldCharType="begin"/>
        </w:r>
        <w:r>
          <w:rPr>
            <w:noProof/>
            <w:webHidden/>
          </w:rPr>
          <w:instrText xml:space="preserve"> PAGEREF _Toc41673714 \h </w:instrText>
        </w:r>
        <w:r>
          <w:rPr>
            <w:noProof/>
            <w:webHidden/>
          </w:rPr>
        </w:r>
        <w:r>
          <w:rPr>
            <w:noProof/>
            <w:webHidden/>
          </w:rPr>
          <w:fldChar w:fldCharType="separate"/>
        </w:r>
        <w:r w:rsidR="000332E2">
          <w:rPr>
            <w:noProof/>
            <w:webHidden/>
          </w:rPr>
          <w:t>9</w:t>
        </w:r>
        <w:r>
          <w:rPr>
            <w:noProof/>
            <w:webHidden/>
          </w:rPr>
          <w:fldChar w:fldCharType="end"/>
        </w:r>
      </w:hyperlink>
    </w:p>
    <w:p w14:paraId="257A6A55" w14:textId="3D5FB29C" w:rsidR="00546F56" w:rsidRDefault="00546F56">
      <w:pPr>
        <w:pStyle w:val="TDC2"/>
        <w:rPr>
          <w:rFonts w:cstheme="minorBidi"/>
          <w:noProof/>
        </w:rPr>
      </w:pPr>
      <w:hyperlink w:anchor="_Toc41673715" w:history="1">
        <w:r w:rsidRPr="004E0541">
          <w:rPr>
            <w:rStyle w:val="Hipervnculo"/>
            <w:rFonts w:ascii="Times New Roman" w:hAnsi="Times New Roman"/>
            <w:noProof/>
          </w:rPr>
          <w:t>2.4</w:t>
        </w:r>
        <w:r>
          <w:rPr>
            <w:rFonts w:cstheme="minorBidi"/>
            <w:noProof/>
          </w:rPr>
          <w:tab/>
        </w:r>
        <w:r w:rsidRPr="004E0541">
          <w:rPr>
            <w:rStyle w:val="Hipervnculo"/>
            <w:rFonts w:ascii="Times New Roman" w:hAnsi="Times New Roman"/>
            <w:noProof/>
          </w:rPr>
          <w:t>Ingresos</w:t>
        </w:r>
        <w:r>
          <w:rPr>
            <w:noProof/>
            <w:webHidden/>
          </w:rPr>
          <w:tab/>
        </w:r>
        <w:r>
          <w:rPr>
            <w:noProof/>
            <w:webHidden/>
          </w:rPr>
          <w:fldChar w:fldCharType="begin"/>
        </w:r>
        <w:r>
          <w:rPr>
            <w:noProof/>
            <w:webHidden/>
          </w:rPr>
          <w:instrText xml:space="preserve"> PAGEREF _Toc41673715 \h </w:instrText>
        </w:r>
        <w:r>
          <w:rPr>
            <w:noProof/>
            <w:webHidden/>
          </w:rPr>
        </w:r>
        <w:r>
          <w:rPr>
            <w:noProof/>
            <w:webHidden/>
          </w:rPr>
          <w:fldChar w:fldCharType="separate"/>
        </w:r>
        <w:r w:rsidR="000332E2">
          <w:rPr>
            <w:noProof/>
            <w:webHidden/>
          </w:rPr>
          <w:t>12</w:t>
        </w:r>
        <w:r>
          <w:rPr>
            <w:noProof/>
            <w:webHidden/>
          </w:rPr>
          <w:fldChar w:fldCharType="end"/>
        </w:r>
      </w:hyperlink>
    </w:p>
    <w:p w14:paraId="644E09A8" w14:textId="79B4E6D0" w:rsidR="00546F56" w:rsidRDefault="00546F56" w:rsidP="00546F56">
      <w:pPr>
        <w:pStyle w:val="TDC1"/>
        <w:rPr>
          <w:rFonts w:cstheme="minorBidi"/>
          <w:sz w:val="22"/>
        </w:rPr>
      </w:pPr>
      <w:hyperlink w:anchor="_Toc41673716" w:history="1">
        <w:r w:rsidRPr="004E0541">
          <w:rPr>
            <w:rStyle w:val="Hipervnculo"/>
          </w:rPr>
          <w:t>3.</w:t>
        </w:r>
        <w:r>
          <w:rPr>
            <w:rFonts w:cstheme="minorBidi"/>
            <w:sz w:val="22"/>
          </w:rPr>
          <w:tab/>
        </w:r>
        <w:r w:rsidRPr="004E0541">
          <w:rPr>
            <w:rStyle w:val="Hipervnculo"/>
          </w:rPr>
          <w:t>Gestión de riesgos</w:t>
        </w:r>
        <w:r>
          <w:rPr>
            <w:webHidden/>
          </w:rPr>
          <w:tab/>
        </w:r>
        <w:r>
          <w:rPr>
            <w:webHidden/>
          </w:rPr>
          <w:fldChar w:fldCharType="begin"/>
        </w:r>
        <w:r>
          <w:rPr>
            <w:webHidden/>
          </w:rPr>
          <w:instrText xml:space="preserve"> PAGEREF _Toc41673716 \h </w:instrText>
        </w:r>
        <w:r>
          <w:rPr>
            <w:webHidden/>
          </w:rPr>
        </w:r>
        <w:r>
          <w:rPr>
            <w:webHidden/>
          </w:rPr>
          <w:fldChar w:fldCharType="separate"/>
        </w:r>
        <w:r w:rsidR="000332E2">
          <w:rPr>
            <w:webHidden/>
          </w:rPr>
          <w:t>14</w:t>
        </w:r>
        <w:r>
          <w:rPr>
            <w:webHidden/>
          </w:rPr>
          <w:fldChar w:fldCharType="end"/>
        </w:r>
      </w:hyperlink>
    </w:p>
    <w:p w14:paraId="20D55683" w14:textId="409398C2" w:rsidR="00546F56" w:rsidRDefault="00546F56">
      <w:pPr>
        <w:pStyle w:val="TDC2"/>
        <w:rPr>
          <w:rFonts w:cstheme="minorBidi"/>
          <w:noProof/>
        </w:rPr>
      </w:pPr>
      <w:hyperlink w:anchor="_Toc41673717" w:history="1">
        <w:r w:rsidRPr="004E0541">
          <w:rPr>
            <w:rStyle w:val="Hipervnculo"/>
            <w:rFonts w:ascii="Times New Roman" w:hAnsi="Times New Roman"/>
            <w:noProof/>
          </w:rPr>
          <w:t>3.1</w:t>
        </w:r>
        <w:r>
          <w:rPr>
            <w:rFonts w:cstheme="minorBidi"/>
            <w:noProof/>
          </w:rPr>
          <w:tab/>
        </w:r>
        <w:r w:rsidRPr="004E0541">
          <w:rPr>
            <w:rStyle w:val="Hipervnculo"/>
            <w:rFonts w:ascii="Times New Roman" w:hAnsi="Times New Roman"/>
            <w:noProof/>
          </w:rPr>
          <w:t>Introducción: Estudio de los riesgos</w:t>
        </w:r>
        <w:r>
          <w:rPr>
            <w:noProof/>
            <w:webHidden/>
          </w:rPr>
          <w:tab/>
        </w:r>
        <w:r>
          <w:rPr>
            <w:noProof/>
            <w:webHidden/>
          </w:rPr>
          <w:fldChar w:fldCharType="begin"/>
        </w:r>
        <w:r>
          <w:rPr>
            <w:noProof/>
            <w:webHidden/>
          </w:rPr>
          <w:instrText xml:space="preserve"> PAGEREF _Toc41673717 \h </w:instrText>
        </w:r>
        <w:r>
          <w:rPr>
            <w:noProof/>
            <w:webHidden/>
          </w:rPr>
        </w:r>
        <w:r>
          <w:rPr>
            <w:noProof/>
            <w:webHidden/>
          </w:rPr>
          <w:fldChar w:fldCharType="separate"/>
        </w:r>
        <w:r w:rsidR="000332E2">
          <w:rPr>
            <w:noProof/>
            <w:webHidden/>
          </w:rPr>
          <w:t>14</w:t>
        </w:r>
        <w:r>
          <w:rPr>
            <w:noProof/>
            <w:webHidden/>
          </w:rPr>
          <w:fldChar w:fldCharType="end"/>
        </w:r>
      </w:hyperlink>
    </w:p>
    <w:p w14:paraId="3364A952" w14:textId="46AF5B00" w:rsidR="00546F56" w:rsidRDefault="00546F56">
      <w:pPr>
        <w:pStyle w:val="TDC2"/>
        <w:rPr>
          <w:rFonts w:cstheme="minorBidi"/>
          <w:noProof/>
        </w:rPr>
      </w:pPr>
      <w:hyperlink w:anchor="_Toc41673718" w:history="1">
        <w:r w:rsidRPr="004E0541">
          <w:rPr>
            <w:rStyle w:val="Hipervnculo"/>
            <w:rFonts w:ascii="Times New Roman" w:eastAsiaTheme="minorHAnsi" w:hAnsi="Times New Roman"/>
            <w:noProof/>
          </w:rPr>
          <w:t>3.2</w:t>
        </w:r>
        <w:r>
          <w:rPr>
            <w:rFonts w:cstheme="minorBidi"/>
            <w:noProof/>
          </w:rPr>
          <w:tab/>
        </w:r>
        <w:r w:rsidRPr="004E0541">
          <w:rPr>
            <w:rStyle w:val="Hipervnculo"/>
            <w:rFonts w:ascii="Times New Roman" w:hAnsi="Times New Roman"/>
            <w:noProof/>
          </w:rPr>
          <w:t>Priorización de riesgos del proyecto</w:t>
        </w:r>
        <w:r>
          <w:rPr>
            <w:noProof/>
            <w:webHidden/>
          </w:rPr>
          <w:tab/>
        </w:r>
        <w:r>
          <w:rPr>
            <w:noProof/>
            <w:webHidden/>
          </w:rPr>
          <w:fldChar w:fldCharType="begin"/>
        </w:r>
        <w:r>
          <w:rPr>
            <w:noProof/>
            <w:webHidden/>
          </w:rPr>
          <w:instrText xml:space="preserve"> PAGEREF _Toc41673718 \h </w:instrText>
        </w:r>
        <w:r>
          <w:rPr>
            <w:noProof/>
            <w:webHidden/>
          </w:rPr>
        </w:r>
        <w:r>
          <w:rPr>
            <w:noProof/>
            <w:webHidden/>
          </w:rPr>
          <w:fldChar w:fldCharType="separate"/>
        </w:r>
        <w:r w:rsidR="000332E2">
          <w:rPr>
            <w:noProof/>
            <w:webHidden/>
          </w:rPr>
          <w:t>16</w:t>
        </w:r>
        <w:r>
          <w:rPr>
            <w:noProof/>
            <w:webHidden/>
          </w:rPr>
          <w:fldChar w:fldCharType="end"/>
        </w:r>
      </w:hyperlink>
    </w:p>
    <w:p w14:paraId="37C07E70" w14:textId="33893F28" w:rsidR="00546F56" w:rsidRDefault="00546F56">
      <w:pPr>
        <w:pStyle w:val="TDC2"/>
        <w:rPr>
          <w:rFonts w:cstheme="minorBidi"/>
          <w:noProof/>
        </w:rPr>
      </w:pPr>
      <w:hyperlink w:anchor="_Toc41673719" w:history="1">
        <w:r w:rsidRPr="004E0541">
          <w:rPr>
            <w:rStyle w:val="Hipervnculo"/>
            <w:rFonts w:ascii="Times New Roman" w:hAnsi="Times New Roman"/>
            <w:noProof/>
          </w:rPr>
          <w:t>3.3</w:t>
        </w:r>
        <w:r>
          <w:rPr>
            <w:rFonts w:cstheme="minorBidi"/>
            <w:noProof/>
          </w:rPr>
          <w:tab/>
        </w:r>
        <w:r w:rsidRPr="004E0541">
          <w:rPr>
            <w:rStyle w:val="Hipervnculo"/>
            <w:rFonts w:ascii="Times New Roman" w:hAnsi="Times New Roman"/>
            <w:noProof/>
          </w:rPr>
          <w:t>Plan de gestión de riesgos: Reduc</w:t>
        </w:r>
        <w:r w:rsidRPr="004E0541">
          <w:rPr>
            <w:rStyle w:val="Hipervnculo"/>
            <w:rFonts w:ascii="Times New Roman" w:hAnsi="Times New Roman"/>
            <w:noProof/>
          </w:rPr>
          <w:t>c</w:t>
        </w:r>
        <w:r w:rsidRPr="004E0541">
          <w:rPr>
            <w:rStyle w:val="Hipervnculo"/>
            <w:rFonts w:ascii="Times New Roman" w:hAnsi="Times New Roman"/>
            <w:noProof/>
          </w:rPr>
          <w:t>ión, supervisión, y plan de contingencia</w:t>
        </w:r>
        <w:r>
          <w:rPr>
            <w:noProof/>
            <w:webHidden/>
          </w:rPr>
          <w:tab/>
        </w:r>
        <w:r>
          <w:rPr>
            <w:noProof/>
            <w:webHidden/>
          </w:rPr>
          <w:fldChar w:fldCharType="begin"/>
        </w:r>
        <w:r>
          <w:rPr>
            <w:noProof/>
            <w:webHidden/>
          </w:rPr>
          <w:instrText xml:space="preserve"> PAGEREF _Toc41673719 \h </w:instrText>
        </w:r>
        <w:r>
          <w:rPr>
            <w:noProof/>
            <w:webHidden/>
          </w:rPr>
        </w:r>
        <w:r>
          <w:rPr>
            <w:noProof/>
            <w:webHidden/>
          </w:rPr>
          <w:fldChar w:fldCharType="separate"/>
        </w:r>
        <w:r w:rsidR="000332E2">
          <w:rPr>
            <w:noProof/>
            <w:webHidden/>
          </w:rPr>
          <w:t>17</w:t>
        </w:r>
        <w:r>
          <w:rPr>
            <w:noProof/>
            <w:webHidden/>
          </w:rPr>
          <w:fldChar w:fldCharType="end"/>
        </w:r>
      </w:hyperlink>
    </w:p>
    <w:p w14:paraId="6EBF6BBF" w14:textId="0585DD00" w:rsidR="00546F56" w:rsidRDefault="00546F56">
      <w:pPr>
        <w:pStyle w:val="TDC2"/>
        <w:rPr>
          <w:rFonts w:cstheme="minorBidi"/>
          <w:noProof/>
        </w:rPr>
      </w:pPr>
      <w:hyperlink w:anchor="_Toc41673720" w:history="1">
        <w:r w:rsidRPr="004E0541">
          <w:rPr>
            <w:rStyle w:val="Hipervnculo"/>
            <w:rFonts w:ascii="Times New Roman" w:hAnsi="Times New Roman"/>
            <w:noProof/>
          </w:rPr>
          <w:t>3.4</w:t>
        </w:r>
        <w:r>
          <w:rPr>
            <w:rFonts w:cstheme="minorBidi"/>
            <w:noProof/>
          </w:rPr>
          <w:tab/>
        </w:r>
        <w:r w:rsidRPr="004E0541">
          <w:rPr>
            <w:rStyle w:val="Hipervnculo"/>
            <w:rFonts w:ascii="Times New Roman" w:hAnsi="Times New Roman"/>
            <w:noProof/>
          </w:rPr>
          <w:t>Planificación temporal del control de riesgos</w:t>
        </w:r>
        <w:r>
          <w:rPr>
            <w:noProof/>
            <w:webHidden/>
          </w:rPr>
          <w:tab/>
        </w:r>
        <w:r>
          <w:rPr>
            <w:noProof/>
            <w:webHidden/>
          </w:rPr>
          <w:fldChar w:fldCharType="begin"/>
        </w:r>
        <w:r>
          <w:rPr>
            <w:noProof/>
            <w:webHidden/>
          </w:rPr>
          <w:instrText xml:space="preserve"> PAGEREF _Toc41673720 \h </w:instrText>
        </w:r>
        <w:r>
          <w:rPr>
            <w:noProof/>
            <w:webHidden/>
          </w:rPr>
        </w:r>
        <w:r>
          <w:rPr>
            <w:noProof/>
            <w:webHidden/>
          </w:rPr>
          <w:fldChar w:fldCharType="separate"/>
        </w:r>
        <w:r w:rsidR="000332E2">
          <w:rPr>
            <w:noProof/>
            <w:webHidden/>
          </w:rPr>
          <w:t>21</w:t>
        </w:r>
        <w:r>
          <w:rPr>
            <w:noProof/>
            <w:webHidden/>
          </w:rPr>
          <w:fldChar w:fldCharType="end"/>
        </w:r>
      </w:hyperlink>
    </w:p>
    <w:p w14:paraId="40956F27" w14:textId="60F30A93" w:rsidR="00546F56" w:rsidRDefault="00546F56">
      <w:pPr>
        <w:pStyle w:val="TDC2"/>
        <w:rPr>
          <w:rFonts w:cstheme="minorBidi"/>
          <w:noProof/>
        </w:rPr>
      </w:pPr>
      <w:hyperlink w:anchor="_Toc41673721" w:history="1">
        <w:r w:rsidRPr="004E0541">
          <w:rPr>
            <w:rStyle w:val="Hipervnculo"/>
            <w:rFonts w:ascii="Times New Roman" w:hAnsi="Times New Roman"/>
            <w:noProof/>
          </w:rPr>
          <w:t>3.5</w:t>
        </w:r>
        <w:r>
          <w:rPr>
            <w:rFonts w:cstheme="minorBidi"/>
            <w:noProof/>
          </w:rPr>
          <w:tab/>
        </w:r>
        <w:r w:rsidRPr="004E0541">
          <w:rPr>
            <w:rStyle w:val="Hipervnculo"/>
            <w:rFonts w:ascii="Times New Roman" w:hAnsi="Times New Roman"/>
            <w:noProof/>
          </w:rPr>
          <w:t>Resumen</w:t>
        </w:r>
        <w:r>
          <w:rPr>
            <w:noProof/>
            <w:webHidden/>
          </w:rPr>
          <w:tab/>
        </w:r>
        <w:r>
          <w:rPr>
            <w:noProof/>
            <w:webHidden/>
          </w:rPr>
          <w:fldChar w:fldCharType="begin"/>
        </w:r>
        <w:r>
          <w:rPr>
            <w:noProof/>
            <w:webHidden/>
          </w:rPr>
          <w:instrText xml:space="preserve"> PAGEREF _Toc41673721 \h </w:instrText>
        </w:r>
        <w:r>
          <w:rPr>
            <w:noProof/>
            <w:webHidden/>
          </w:rPr>
        </w:r>
        <w:r>
          <w:rPr>
            <w:noProof/>
            <w:webHidden/>
          </w:rPr>
          <w:fldChar w:fldCharType="separate"/>
        </w:r>
        <w:r w:rsidR="000332E2">
          <w:rPr>
            <w:noProof/>
            <w:webHidden/>
          </w:rPr>
          <w:t>21</w:t>
        </w:r>
        <w:r>
          <w:rPr>
            <w:noProof/>
            <w:webHidden/>
          </w:rPr>
          <w:fldChar w:fldCharType="end"/>
        </w:r>
      </w:hyperlink>
    </w:p>
    <w:p w14:paraId="3FD6133E" w14:textId="289EA4B6" w:rsidR="00546F56" w:rsidRDefault="00546F56" w:rsidP="00546F56">
      <w:pPr>
        <w:pStyle w:val="TDC1"/>
        <w:rPr>
          <w:rFonts w:cstheme="minorBidi"/>
          <w:sz w:val="22"/>
        </w:rPr>
      </w:pPr>
      <w:hyperlink w:anchor="_Toc41673722" w:history="1">
        <w:r w:rsidRPr="004E0541">
          <w:rPr>
            <w:rStyle w:val="Hipervnculo"/>
          </w:rPr>
          <w:t>4.</w:t>
        </w:r>
        <w:r>
          <w:rPr>
            <w:rFonts w:cstheme="minorBidi"/>
            <w:sz w:val="22"/>
          </w:rPr>
          <w:tab/>
        </w:r>
        <w:r w:rsidRPr="004E0541">
          <w:rPr>
            <w:rStyle w:val="Hipervnculo"/>
          </w:rPr>
          <w:t>Planificación temporal</w:t>
        </w:r>
        <w:r>
          <w:rPr>
            <w:webHidden/>
          </w:rPr>
          <w:tab/>
        </w:r>
        <w:r>
          <w:rPr>
            <w:webHidden/>
          </w:rPr>
          <w:fldChar w:fldCharType="begin"/>
        </w:r>
        <w:r>
          <w:rPr>
            <w:webHidden/>
          </w:rPr>
          <w:instrText xml:space="preserve"> PAGEREF _Toc41673722 \h </w:instrText>
        </w:r>
        <w:r>
          <w:rPr>
            <w:webHidden/>
          </w:rPr>
        </w:r>
        <w:r>
          <w:rPr>
            <w:webHidden/>
          </w:rPr>
          <w:fldChar w:fldCharType="separate"/>
        </w:r>
        <w:r w:rsidR="000332E2">
          <w:rPr>
            <w:webHidden/>
          </w:rPr>
          <w:t>23</w:t>
        </w:r>
        <w:r>
          <w:rPr>
            <w:webHidden/>
          </w:rPr>
          <w:fldChar w:fldCharType="end"/>
        </w:r>
      </w:hyperlink>
    </w:p>
    <w:p w14:paraId="12AD16D4" w14:textId="4CC25285" w:rsidR="00546F56" w:rsidRDefault="00546F56">
      <w:pPr>
        <w:pStyle w:val="TDC2"/>
        <w:rPr>
          <w:rFonts w:cstheme="minorBidi"/>
          <w:noProof/>
        </w:rPr>
      </w:pPr>
      <w:hyperlink w:anchor="_Toc41673723" w:history="1">
        <w:r w:rsidRPr="004E0541">
          <w:rPr>
            <w:rStyle w:val="Hipervnculo"/>
            <w:rFonts w:ascii="Times New Roman" w:hAnsi="Times New Roman"/>
            <w:noProof/>
          </w:rPr>
          <w:t>4.1</w:t>
        </w:r>
        <w:r>
          <w:rPr>
            <w:rFonts w:cstheme="minorBidi"/>
            <w:noProof/>
          </w:rPr>
          <w:tab/>
        </w:r>
        <w:r w:rsidRPr="004E0541">
          <w:rPr>
            <w:rStyle w:val="Hipervnculo"/>
            <w:rFonts w:ascii="Times New Roman" w:hAnsi="Times New Roman"/>
            <w:noProof/>
          </w:rPr>
          <w:t>Gráfico Gantt</w:t>
        </w:r>
        <w:r>
          <w:rPr>
            <w:noProof/>
            <w:webHidden/>
          </w:rPr>
          <w:tab/>
        </w:r>
        <w:r>
          <w:rPr>
            <w:noProof/>
            <w:webHidden/>
          </w:rPr>
          <w:fldChar w:fldCharType="begin"/>
        </w:r>
        <w:r>
          <w:rPr>
            <w:noProof/>
            <w:webHidden/>
          </w:rPr>
          <w:instrText xml:space="preserve"> PAGEREF _Toc41673723 \h </w:instrText>
        </w:r>
        <w:r>
          <w:rPr>
            <w:noProof/>
            <w:webHidden/>
          </w:rPr>
        </w:r>
        <w:r>
          <w:rPr>
            <w:noProof/>
            <w:webHidden/>
          </w:rPr>
          <w:fldChar w:fldCharType="separate"/>
        </w:r>
        <w:r w:rsidR="000332E2">
          <w:rPr>
            <w:noProof/>
            <w:webHidden/>
          </w:rPr>
          <w:t>23</w:t>
        </w:r>
        <w:r>
          <w:rPr>
            <w:noProof/>
            <w:webHidden/>
          </w:rPr>
          <w:fldChar w:fldCharType="end"/>
        </w:r>
      </w:hyperlink>
    </w:p>
    <w:p w14:paraId="15518CAC" w14:textId="3ECD42ED" w:rsidR="00546F56" w:rsidRDefault="00546F56">
      <w:pPr>
        <w:pStyle w:val="TDC2"/>
        <w:rPr>
          <w:rFonts w:cstheme="minorBidi"/>
          <w:noProof/>
        </w:rPr>
      </w:pPr>
      <w:hyperlink w:anchor="_Toc41673724" w:history="1">
        <w:r w:rsidRPr="004E0541">
          <w:rPr>
            <w:rStyle w:val="Hipervnculo"/>
            <w:rFonts w:ascii="Times New Roman" w:hAnsi="Times New Roman"/>
            <w:noProof/>
          </w:rPr>
          <w:t>4.2</w:t>
        </w:r>
        <w:r>
          <w:rPr>
            <w:rFonts w:cstheme="minorBidi"/>
            <w:noProof/>
          </w:rPr>
          <w:tab/>
        </w:r>
        <w:r w:rsidRPr="004E0541">
          <w:rPr>
            <w:rStyle w:val="Hipervnculo"/>
            <w:rFonts w:ascii="Times New Roman" w:hAnsi="Times New Roman"/>
            <w:noProof/>
          </w:rPr>
          <w:t>Estructura de descomposición de trabajo / Planificación temporal</w:t>
        </w:r>
        <w:r>
          <w:rPr>
            <w:noProof/>
            <w:webHidden/>
          </w:rPr>
          <w:tab/>
        </w:r>
        <w:r>
          <w:rPr>
            <w:noProof/>
            <w:webHidden/>
          </w:rPr>
          <w:fldChar w:fldCharType="begin"/>
        </w:r>
        <w:r>
          <w:rPr>
            <w:noProof/>
            <w:webHidden/>
          </w:rPr>
          <w:instrText xml:space="preserve"> PAGEREF _Toc41673724 \h </w:instrText>
        </w:r>
        <w:r>
          <w:rPr>
            <w:noProof/>
            <w:webHidden/>
          </w:rPr>
        </w:r>
        <w:r>
          <w:rPr>
            <w:noProof/>
            <w:webHidden/>
          </w:rPr>
          <w:fldChar w:fldCharType="separate"/>
        </w:r>
        <w:r w:rsidR="000332E2">
          <w:rPr>
            <w:noProof/>
            <w:webHidden/>
          </w:rPr>
          <w:t>23</w:t>
        </w:r>
        <w:r>
          <w:rPr>
            <w:noProof/>
            <w:webHidden/>
          </w:rPr>
          <w:fldChar w:fldCharType="end"/>
        </w:r>
      </w:hyperlink>
    </w:p>
    <w:p w14:paraId="748E6B29" w14:textId="3E73BAE1" w:rsidR="00546F56" w:rsidRDefault="00546F56">
      <w:pPr>
        <w:pStyle w:val="TDC2"/>
        <w:rPr>
          <w:rFonts w:cstheme="minorBidi"/>
          <w:noProof/>
        </w:rPr>
      </w:pPr>
      <w:hyperlink w:anchor="_Toc41673725" w:history="1">
        <w:r w:rsidRPr="004E0541">
          <w:rPr>
            <w:rStyle w:val="Hipervnculo"/>
            <w:rFonts w:ascii="Times New Roman" w:hAnsi="Times New Roman"/>
            <w:noProof/>
          </w:rPr>
          <w:t>4.3</w:t>
        </w:r>
        <w:r>
          <w:rPr>
            <w:rFonts w:cstheme="minorBidi"/>
            <w:noProof/>
          </w:rPr>
          <w:tab/>
        </w:r>
        <w:r w:rsidRPr="004E0541">
          <w:rPr>
            <w:rStyle w:val="Hipervnculo"/>
            <w:rFonts w:ascii="Times New Roman" w:hAnsi="Times New Roman"/>
            <w:noProof/>
          </w:rPr>
          <w:t>Red de tareas:</w:t>
        </w:r>
        <w:r>
          <w:rPr>
            <w:noProof/>
            <w:webHidden/>
          </w:rPr>
          <w:tab/>
        </w:r>
        <w:r>
          <w:rPr>
            <w:noProof/>
            <w:webHidden/>
          </w:rPr>
          <w:fldChar w:fldCharType="begin"/>
        </w:r>
        <w:r>
          <w:rPr>
            <w:noProof/>
            <w:webHidden/>
          </w:rPr>
          <w:instrText xml:space="preserve"> PAGEREF _Toc41673725 \h </w:instrText>
        </w:r>
        <w:r>
          <w:rPr>
            <w:noProof/>
            <w:webHidden/>
          </w:rPr>
        </w:r>
        <w:r>
          <w:rPr>
            <w:noProof/>
            <w:webHidden/>
          </w:rPr>
          <w:fldChar w:fldCharType="separate"/>
        </w:r>
        <w:r w:rsidR="000332E2">
          <w:rPr>
            <w:noProof/>
            <w:webHidden/>
          </w:rPr>
          <w:t>30</w:t>
        </w:r>
        <w:r>
          <w:rPr>
            <w:noProof/>
            <w:webHidden/>
          </w:rPr>
          <w:fldChar w:fldCharType="end"/>
        </w:r>
      </w:hyperlink>
    </w:p>
    <w:p w14:paraId="16B20B71" w14:textId="2463AF32" w:rsidR="00546F56" w:rsidRDefault="00546F56">
      <w:pPr>
        <w:pStyle w:val="TDC2"/>
        <w:rPr>
          <w:rFonts w:cstheme="minorBidi"/>
          <w:noProof/>
        </w:rPr>
      </w:pPr>
      <w:hyperlink w:anchor="_Toc41673726" w:history="1">
        <w:r w:rsidRPr="004E0541">
          <w:rPr>
            <w:rStyle w:val="Hipervnculo"/>
            <w:rFonts w:ascii="Times New Roman" w:hAnsi="Times New Roman"/>
            <w:noProof/>
          </w:rPr>
          <w:t>4.4</w:t>
        </w:r>
        <w:r>
          <w:rPr>
            <w:rFonts w:cstheme="minorBidi"/>
            <w:noProof/>
          </w:rPr>
          <w:tab/>
        </w:r>
        <w:r w:rsidRPr="004E0541">
          <w:rPr>
            <w:rStyle w:val="Hipervnculo"/>
            <w:rFonts w:ascii="Times New Roman" w:hAnsi="Times New Roman"/>
            <w:noProof/>
          </w:rPr>
          <w:t>Tabla de uso de Recursos:</w:t>
        </w:r>
        <w:r>
          <w:rPr>
            <w:noProof/>
            <w:webHidden/>
          </w:rPr>
          <w:tab/>
        </w:r>
        <w:r>
          <w:rPr>
            <w:noProof/>
            <w:webHidden/>
          </w:rPr>
          <w:fldChar w:fldCharType="begin"/>
        </w:r>
        <w:r>
          <w:rPr>
            <w:noProof/>
            <w:webHidden/>
          </w:rPr>
          <w:instrText xml:space="preserve"> PAGEREF _Toc41673726 \h </w:instrText>
        </w:r>
        <w:r>
          <w:rPr>
            <w:noProof/>
            <w:webHidden/>
          </w:rPr>
        </w:r>
        <w:r>
          <w:rPr>
            <w:noProof/>
            <w:webHidden/>
          </w:rPr>
          <w:fldChar w:fldCharType="separate"/>
        </w:r>
        <w:r w:rsidR="000332E2">
          <w:rPr>
            <w:noProof/>
            <w:webHidden/>
          </w:rPr>
          <w:t>30</w:t>
        </w:r>
        <w:r>
          <w:rPr>
            <w:noProof/>
            <w:webHidden/>
          </w:rPr>
          <w:fldChar w:fldCharType="end"/>
        </w:r>
      </w:hyperlink>
    </w:p>
    <w:p w14:paraId="476DB828" w14:textId="31D5D897" w:rsidR="00546F56" w:rsidRDefault="00546F56" w:rsidP="00546F56">
      <w:pPr>
        <w:pStyle w:val="TDC1"/>
        <w:rPr>
          <w:rFonts w:cstheme="minorBidi"/>
          <w:sz w:val="22"/>
        </w:rPr>
      </w:pPr>
      <w:hyperlink w:anchor="_Toc41673727" w:history="1">
        <w:r w:rsidRPr="004E0541">
          <w:rPr>
            <w:rStyle w:val="Hipervnculo"/>
          </w:rPr>
          <w:t>5.</w:t>
        </w:r>
        <w:r>
          <w:rPr>
            <w:rFonts w:cstheme="minorBidi"/>
            <w:sz w:val="22"/>
          </w:rPr>
          <w:tab/>
        </w:r>
        <w:r w:rsidRPr="004E0541">
          <w:rPr>
            <w:rStyle w:val="Hipervnculo"/>
          </w:rPr>
          <w:t>Organización del personal (gestión del equipo)</w:t>
        </w:r>
        <w:r>
          <w:rPr>
            <w:webHidden/>
          </w:rPr>
          <w:tab/>
        </w:r>
        <w:r>
          <w:rPr>
            <w:webHidden/>
          </w:rPr>
          <w:fldChar w:fldCharType="begin"/>
        </w:r>
        <w:r>
          <w:rPr>
            <w:webHidden/>
          </w:rPr>
          <w:instrText xml:space="preserve"> PAGEREF _Toc41673727 \h </w:instrText>
        </w:r>
        <w:r>
          <w:rPr>
            <w:webHidden/>
          </w:rPr>
        </w:r>
        <w:r>
          <w:rPr>
            <w:webHidden/>
          </w:rPr>
          <w:fldChar w:fldCharType="separate"/>
        </w:r>
        <w:r w:rsidR="000332E2">
          <w:rPr>
            <w:webHidden/>
          </w:rPr>
          <w:t>31</w:t>
        </w:r>
        <w:r>
          <w:rPr>
            <w:webHidden/>
          </w:rPr>
          <w:fldChar w:fldCharType="end"/>
        </w:r>
      </w:hyperlink>
    </w:p>
    <w:p w14:paraId="573EA2A8" w14:textId="605DD82F" w:rsidR="00546F56" w:rsidRDefault="00546F56">
      <w:pPr>
        <w:pStyle w:val="TDC2"/>
        <w:rPr>
          <w:rFonts w:cstheme="minorBidi"/>
          <w:noProof/>
        </w:rPr>
      </w:pPr>
      <w:hyperlink w:anchor="_Toc41673728" w:history="1">
        <w:r w:rsidRPr="004E0541">
          <w:rPr>
            <w:rStyle w:val="Hipervnculo"/>
            <w:rFonts w:ascii="Times New Roman" w:hAnsi="Times New Roman"/>
            <w:noProof/>
          </w:rPr>
          <w:t>5.1</w:t>
        </w:r>
        <w:r>
          <w:rPr>
            <w:rFonts w:cstheme="minorBidi"/>
            <w:noProof/>
          </w:rPr>
          <w:tab/>
        </w:r>
        <w:r w:rsidRPr="004E0541">
          <w:rPr>
            <w:rStyle w:val="Hipervnculo"/>
            <w:rFonts w:ascii="Times New Roman" w:hAnsi="Times New Roman"/>
            <w:noProof/>
          </w:rPr>
          <w:t>Estructura del equipo</w:t>
        </w:r>
        <w:r>
          <w:rPr>
            <w:noProof/>
            <w:webHidden/>
          </w:rPr>
          <w:tab/>
        </w:r>
        <w:r>
          <w:rPr>
            <w:noProof/>
            <w:webHidden/>
          </w:rPr>
          <w:fldChar w:fldCharType="begin"/>
        </w:r>
        <w:r>
          <w:rPr>
            <w:noProof/>
            <w:webHidden/>
          </w:rPr>
          <w:instrText xml:space="preserve"> PAGEREF _Toc41673728 \h </w:instrText>
        </w:r>
        <w:r>
          <w:rPr>
            <w:noProof/>
            <w:webHidden/>
          </w:rPr>
        </w:r>
        <w:r>
          <w:rPr>
            <w:noProof/>
            <w:webHidden/>
          </w:rPr>
          <w:fldChar w:fldCharType="separate"/>
        </w:r>
        <w:r w:rsidR="000332E2">
          <w:rPr>
            <w:noProof/>
            <w:webHidden/>
          </w:rPr>
          <w:t>31</w:t>
        </w:r>
        <w:r>
          <w:rPr>
            <w:noProof/>
            <w:webHidden/>
          </w:rPr>
          <w:fldChar w:fldCharType="end"/>
        </w:r>
      </w:hyperlink>
    </w:p>
    <w:p w14:paraId="18F2F5DA" w14:textId="03A11E0F" w:rsidR="00546F56" w:rsidRDefault="00546F56" w:rsidP="00546F56">
      <w:pPr>
        <w:pStyle w:val="TDC1"/>
        <w:rPr>
          <w:rFonts w:cstheme="minorBidi"/>
          <w:sz w:val="22"/>
        </w:rPr>
      </w:pPr>
      <w:hyperlink w:anchor="_Toc41673729" w:history="1">
        <w:r w:rsidRPr="004E0541">
          <w:rPr>
            <w:rStyle w:val="Hipervnculo"/>
          </w:rPr>
          <w:t>6.</w:t>
        </w:r>
        <w:r>
          <w:rPr>
            <w:rFonts w:cstheme="minorBidi"/>
            <w:sz w:val="22"/>
          </w:rPr>
          <w:tab/>
        </w:r>
        <w:r w:rsidRPr="004E0541">
          <w:rPr>
            <w:rStyle w:val="Hipervnculo"/>
          </w:rPr>
          <w:t>Recursos del proyecto</w:t>
        </w:r>
        <w:r>
          <w:rPr>
            <w:webHidden/>
          </w:rPr>
          <w:tab/>
        </w:r>
        <w:r>
          <w:rPr>
            <w:webHidden/>
          </w:rPr>
          <w:fldChar w:fldCharType="begin"/>
        </w:r>
        <w:r>
          <w:rPr>
            <w:webHidden/>
          </w:rPr>
          <w:instrText xml:space="preserve"> PAGEREF _Toc41673729 \h </w:instrText>
        </w:r>
        <w:r>
          <w:rPr>
            <w:webHidden/>
          </w:rPr>
        </w:r>
        <w:r>
          <w:rPr>
            <w:webHidden/>
          </w:rPr>
          <w:fldChar w:fldCharType="separate"/>
        </w:r>
        <w:r w:rsidR="000332E2">
          <w:rPr>
            <w:webHidden/>
          </w:rPr>
          <w:t>33</w:t>
        </w:r>
        <w:r>
          <w:rPr>
            <w:webHidden/>
          </w:rPr>
          <w:fldChar w:fldCharType="end"/>
        </w:r>
      </w:hyperlink>
    </w:p>
    <w:p w14:paraId="3BCE7879" w14:textId="53E0A869" w:rsidR="00546F56" w:rsidRDefault="00546F56">
      <w:pPr>
        <w:pStyle w:val="TDC2"/>
        <w:rPr>
          <w:rFonts w:cstheme="minorBidi"/>
          <w:noProof/>
        </w:rPr>
      </w:pPr>
      <w:hyperlink w:anchor="_Toc41673730" w:history="1">
        <w:r w:rsidRPr="004E0541">
          <w:rPr>
            <w:rStyle w:val="Hipervnculo"/>
            <w:rFonts w:ascii="Times New Roman" w:hAnsi="Times New Roman"/>
            <w:noProof/>
          </w:rPr>
          <w:t>6.1</w:t>
        </w:r>
        <w:r>
          <w:rPr>
            <w:rFonts w:cstheme="minorBidi"/>
            <w:noProof/>
          </w:rPr>
          <w:tab/>
        </w:r>
        <w:r w:rsidRPr="004E0541">
          <w:rPr>
            <w:rStyle w:val="Hipervnculo"/>
            <w:rFonts w:ascii="Times New Roman" w:hAnsi="Times New Roman"/>
            <w:noProof/>
          </w:rPr>
          <w:t>Personal</w:t>
        </w:r>
        <w:r>
          <w:rPr>
            <w:noProof/>
            <w:webHidden/>
          </w:rPr>
          <w:tab/>
        </w:r>
        <w:r>
          <w:rPr>
            <w:noProof/>
            <w:webHidden/>
          </w:rPr>
          <w:fldChar w:fldCharType="begin"/>
        </w:r>
        <w:r>
          <w:rPr>
            <w:noProof/>
            <w:webHidden/>
          </w:rPr>
          <w:instrText xml:space="preserve"> PAGEREF _Toc41673730 \h </w:instrText>
        </w:r>
        <w:r>
          <w:rPr>
            <w:noProof/>
            <w:webHidden/>
          </w:rPr>
        </w:r>
        <w:r>
          <w:rPr>
            <w:noProof/>
            <w:webHidden/>
          </w:rPr>
          <w:fldChar w:fldCharType="separate"/>
        </w:r>
        <w:r w:rsidR="000332E2">
          <w:rPr>
            <w:noProof/>
            <w:webHidden/>
          </w:rPr>
          <w:t>33</w:t>
        </w:r>
        <w:r>
          <w:rPr>
            <w:noProof/>
            <w:webHidden/>
          </w:rPr>
          <w:fldChar w:fldCharType="end"/>
        </w:r>
      </w:hyperlink>
    </w:p>
    <w:p w14:paraId="7AF09059" w14:textId="42CB1676" w:rsidR="00546F56" w:rsidRDefault="00546F56">
      <w:pPr>
        <w:pStyle w:val="TDC2"/>
        <w:rPr>
          <w:rFonts w:cstheme="minorBidi"/>
          <w:noProof/>
        </w:rPr>
      </w:pPr>
      <w:hyperlink w:anchor="_Toc41673731" w:history="1">
        <w:r w:rsidRPr="004E0541">
          <w:rPr>
            <w:rStyle w:val="Hipervnculo"/>
            <w:rFonts w:ascii="Times New Roman" w:hAnsi="Times New Roman"/>
            <w:noProof/>
          </w:rPr>
          <w:t>6.2</w:t>
        </w:r>
        <w:r>
          <w:rPr>
            <w:rFonts w:cstheme="minorBidi"/>
            <w:noProof/>
          </w:rPr>
          <w:tab/>
        </w:r>
        <w:r w:rsidRPr="004E0541">
          <w:rPr>
            <w:rStyle w:val="Hipervnculo"/>
            <w:rFonts w:ascii="Times New Roman" w:hAnsi="Times New Roman"/>
            <w:noProof/>
          </w:rPr>
          <w:t>Hardware</w:t>
        </w:r>
        <w:r>
          <w:rPr>
            <w:noProof/>
            <w:webHidden/>
          </w:rPr>
          <w:tab/>
        </w:r>
        <w:r>
          <w:rPr>
            <w:noProof/>
            <w:webHidden/>
          </w:rPr>
          <w:fldChar w:fldCharType="begin"/>
        </w:r>
        <w:r>
          <w:rPr>
            <w:noProof/>
            <w:webHidden/>
          </w:rPr>
          <w:instrText xml:space="preserve"> PAGEREF _Toc41673731 \h </w:instrText>
        </w:r>
        <w:r>
          <w:rPr>
            <w:noProof/>
            <w:webHidden/>
          </w:rPr>
        </w:r>
        <w:r>
          <w:rPr>
            <w:noProof/>
            <w:webHidden/>
          </w:rPr>
          <w:fldChar w:fldCharType="separate"/>
        </w:r>
        <w:r w:rsidR="000332E2">
          <w:rPr>
            <w:noProof/>
            <w:webHidden/>
          </w:rPr>
          <w:t>33</w:t>
        </w:r>
        <w:r>
          <w:rPr>
            <w:noProof/>
            <w:webHidden/>
          </w:rPr>
          <w:fldChar w:fldCharType="end"/>
        </w:r>
      </w:hyperlink>
    </w:p>
    <w:p w14:paraId="79DE90BA" w14:textId="4586BD6E" w:rsidR="00546F56" w:rsidRDefault="00546F56">
      <w:pPr>
        <w:pStyle w:val="TDC2"/>
        <w:rPr>
          <w:rFonts w:cstheme="minorBidi"/>
          <w:noProof/>
        </w:rPr>
      </w:pPr>
      <w:hyperlink w:anchor="_Toc41673732" w:history="1">
        <w:r w:rsidRPr="004E0541">
          <w:rPr>
            <w:rStyle w:val="Hipervnculo"/>
            <w:rFonts w:ascii="Times New Roman" w:hAnsi="Times New Roman"/>
            <w:noProof/>
          </w:rPr>
          <w:t>6.3</w:t>
        </w:r>
        <w:r>
          <w:rPr>
            <w:rFonts w:cstheme="minorBidi"/>
            <w:noProof/>
          </w:rPr>
          <w:tab/>
        </w:r>
        <w:r w:rsidRPr="004E0541">
          <w:rPr>
            <w:rStyle w:val="Hipervnculo"/>
            <w:rFonts w:ascii="Times New Roman" w:hAnsi="Times New Roman"/>
            <w:noProof/>
          </w:rPr>
          <w:t>Software</w:t>
        </w:r>
        <w:r>
          <w:rPr>
            <w:noProof/>
            <w:webHidden/>
          </w:rPr>
          <w:tab/>
        </w:r>
        <w:r>
          <w:rPr>
            <w:noProof/>
            <w:webHidden/>
          </w:rPr>
          <w:fldChar w:fldCharType="begin"/>
        </w:r>
        <w:r>
          <w:rPr>
            <w:noProof/>
            <w:webHidden/>
          </w:rPr>
          <w:instrText xml:space="preserve"> PAGEREF _Toc41673732 \h </w:instrText>
        </w:r>
        <w:r>
          <w:rPr>
            <w:noProof/>
            <w:webHidden/>
          </w:rPr>
        </w:r>
        <w:r>
          <w:rPr>
            <w:noProof/>
            <w:webHidden/>
          </w:rPr>
          <w:fldChar w:fldCharType="separate"/>
        </w:r>
        <w:r w:rsidR="000332E2">
          <w:rPr>
            <w:noProof/>
            <w:webHidden/>
          </w:rPr>
          <w:t>34</w:t>
        </w:r>
        <w:r>
          <w:rPr>
            <w:noProof/>
            <w:webHidden/>
          </w:rPr>
          <w:fldChar w:fldCharType="end"/>
        </w:r>
      </w:hyperlink>
    </w:p>
    <w:p w14:paraId="6A632D13" w14:textId="62409617" w:rsidR="00546F56" w:rsidRPr="00546F56" w:rsidRDefault="00546F56" w:rsidP="00546F56">
      <w:pPr>
        <w:pStyle w:val="TDC1"/>
        <w:rPr>
          <w:rFonts w:cstheme="minorBidi"/>
          <w:sz w:val="20"/>
          <w:szCs w:val="20"/>
        </w:rPr>
      </w:pPr>
      <w:hyperlink w:anchor="_Toc41673733" w:history="1">
        <w:r w:rsidRPr="00546F56">
          <w:rPr>
            <w:rStyle w:val="Hipervnculo"/>
          </w:rPr>
          <w:t>7.</w:t>
        </w:r>
        <w:r w:rsidRPr="00546F56">
          <w:rPr>
            <w:rFonts w:cstheme="minorBidi"/>
            <w:sz w:val="20"/>
            <w:szCs w:val="20"/>
          </w:rPr>
          <w:tab/>
        </w:r>
        <w:r w:rsidRPr="00546F56">
          <w:rPr>
            <w:rStyle w:val="Hipervnculo"/>
          </w:rPr>
          <w:t>Plan de GCS / Mecanismos de Gestión y Control</w:t>
        </w:r>
        <w:r w:rsidRPr="00546F56">
          <w:rPr>
            <w:webHidden/>
          </w:rPr>
          <w:tab/>
        </w:r>
        <w:r w:rsidRPr="00546F56">
          <w:rPr>
            <w:webHidden/>
          </w:rPr>
          <w:fldChar w:fldCharType="begin"/>
        </w:r>
        <w:r w:rsidRPr="00546F56">
          <w:rPr>
            <w:webHidden/>
          </w:rPr>
          <w:instrText xml:space="preserve"> PAGEREF _Toc41673733 \h </w:instrText>
        </w:r>
        <w:r w:rsidRPr="00546F56">
          <w:rPr>
            <w:webHidden/>
          </w:rPr>
        </w:r>
        <w:r w:rsidRPr="00546F56">
          <w:rPr>
            <w:webHidden/>
          </w:rPr>
          <w:fldChar w:fldCharType="separate"/>
        </w:r>
        <w:r w:rsidR="000332E2">
          <w:rPr>
            <w:webHidden/>
          </w:rPr>
          <w:t>36</w:t>
        </w:r>
        <w:r w:rsidRPr="00546F56">
          <w:rPr>
            <w:webHidden/>
          </w:rPr>
          <w:fldChar w:fldCharType="end"/>
        </w:r>
      </w:hyperlink>
    </w:p>
    <w:p w14:paraId="79C51554" w14:textId="1E13F447" w:rsidR="00546F56" w:rsidRDefault="00546F56">
      <w:pPr>
        <w:pStyle w:val="TDC2"/>
        <w:rPr>
          <w:rFonts w:cstheme="minorBidi"/>
          <w:noProof/>
        </w:rPr>
      </w:pPr>
      <w:hyperlink w:anchor="_Toc41673734" w:history="1">
        <w:r w:rsidRPr="004E0541">
          <w:rPr>
            <w:rStyle w:val="Hipervnculo"/>
            <w:rFonts w:ascii="Times New Roman" w:hAnsi="Times New Roman"/>
            <w:noProof/>
          </w:rPr>
          <w:t>7.1</w:t>
        </w:r>
        <w:r>
          <w:rPr>
            <w:rFonts w:cstheme="minorBidi"/>
            <w:noProof/>
          </w:rPr>
          <w:tab/>
        </w:r>
        <w:r w:rsidRPr="004E0541">
          <w:rPr>
            <w:rStyle w:val="Hipervnculo"/>
            <w:rFonts w:ascii="Times New Roman" w:hAnsi="Times New Roman"/>
            <w:noProof/>
          </w:rPr>
          <w:t>Introducción</w:t>
        </w:r>
        <w:r>
          <w:rPr>
            <w:noProof/>
            <w:webHidden/>
          </w:rPr>
          <w:tab/>
        </w:r>
        <w:r>
          <w:rPr>
            <w:noProof/>
            <w:webHidden/>
          </w:rPr>
          <w:fldChar w:fldCharType="begin"/>
        </w:r>
        <w:r>
          <w:rPr>
            <w:noProof/>
            <w:webHidden/>
          </w:rPr>
          <w:instrText xml:space="preserve"> PAGEREF _Toc41673734 \h </w:instrText>
        </w:r>
        <w:r>
          <w:rPr>
            <w:noProof/>
            <w:webHidden/>
          </w:rPr>
        </w:r>
        <w:r>
          <w:rPr>
            <w:noProof/>
            <w:webHidden/>
          </w:rPr>
          <w:fldChar w:fldCharType="separate"/>
        </w:r>
        <w:r w:rsidR="000332E2">
          <w:rPr>
            <w:noProof/>
            <w:webHidden/>
          </w:rPr>
          <w:t>36</w:t>
        </w:r>
        <w:r>
          <w:rPr>
            <w:noProof/>
            <w:webHidden/>
          </w:rPr>
          <w:fldChar w:fldCharType="end"/>
        </w:r>
      </w:hyperlink>
    </w:p>
    <w:p w14:paraId="18D03925" w14:textId="53355F18" w:rsidR="00546F56" w:rsidRDefault="00546F56">
      <w:pPr>
        <w:pStyle w:val="TDC2"/>
        <w:rPr>
          <w:rFonts w:cstheme="minorBidi"/>
          <w:noProof/>
        </w:rPr>
      </w:pPr>
      <w:hyperlink w:anchor="_Toc41673735" w:history="1">
        <w:r w:rsidRPr="004E0541">
          <w:rPr>
            <w:rStyle w:val="Hipervnculo"/>
            <w:rFonts w:ascii="Times New Roman" w:hAnsi="Times New Roman"/>
            <w:noProof/>
          </w:rPr>
          <w:t>7.2</w:t>
        </w:r>
        <w:r>
          <w:rPr>
            <w:rFonts w:cstheme="minorBidi"/>
            <w:noProof/>
          </w:rPr>
          <w:tab/>
        </w:r>
        <w:r w:rsidRPr="004E0541">
          <w:rPr>
            <w:rStyle w:val="Hipervnculo"/>
            <w:rFonts w:ascii="Times New Roman" w:hAnsi="Times New Roman"/>
            <w:noProof/>
          </w:rPr>
          <w:t>Gestión de la configuración</w:t>
        </w:r>
        <w:r>
          <w:rPr>
            <w:noProof/>
            <w:webHidden/>
          </w:rPr>
          <w:tab/>
        </w:r>
        <w:r>
          <w:rPr>
            <w:noProof/>
            <w:webHidden/>
          </w:rPr>
          <w:fldChar w:fldCharType="begin"/>
        </w:r>
        <w:r>
          <w:rPr>
            <w:noProof/>
            <w:webHidden/>
          </w:rPr>
          <w:instrText xml:space="preserve"> PAGEREF _Toc41673735 \h </w:instrText>
        </w:r>
        <w:r>
          <w:rPr>
            <w:noProof/>
            <w:webHidden/>
          </w:rPr>
        </w:r>
        <w:r>
          <w:rPr>
            <w:noProof/>
            <w:webHidden/>
          </w:rPr>
          <w:fldChar w:fldCharType="separate"/>
        </w:r>
        <w:r w:rsidR="000332E2">
          <w:rPr>
            <w:noProof/>
            <w:webHidden/>
          </w:rPr>
          <w:t>37</w:t>
        </w:r>
        <w:r>
          <w:rPr>
            <w:noProof/>
            <w:webHidden/>
          </w:rPr>
          <w:fldChar w:fldCharType="end"/>
        </w:r>
      </w:hyperlink>
    </w:p>
    <w:p w14:paraId="072CFD36" w14:textId="7DB644C2" w:rsidR="00546F56" w:rsidRDefault="00546F56">
      <w:pPr>
        <w:pStyle w:val="TDC2"/>
        <w:rPr>
          <w:rFonts w:cstheme="minorBidi"/>
          <w:noProof/>
        </w:rPr>
      </w:pPr>
      <w:hyperlink w:anchor="_Toc41673736" w:history="1">
        <w:r w:rsidRPr="004E0541">
          <w:rPr>
            <w:rStyle w:val="Hipervnculo"/>
            <w:rFonts w:ascii="Times New Roman" w:hAnsi="Times New Roman"/>
            <w:noProof/>
          </w:rPr>
          <w:t>7.3</w:t>
        </w:r>
        <w:r>
          <w:rPr>
            <w:rFonts w:cstheme="minorBidi"/>
            <w:noProof/>
          </w:rPr>
          <w:tab/>
        </w:r>
        <w:r w:rsidRPr="004E0541">
          <w:rPr>
            <w:rStyle w:val="Hipervnculo"/>
            <w:rFonts w:ascii="Times New Roman" w:hAnsi="Times New Roman"/>
            <w:noProof/>
          </w:rPr>
          <w:t>Programa de la Gestión de Configuración</w:t>
        </w:r>
        <w:r>
          <w:rPr>
            <w:noProof/>
            <w:webHidden/>
          </w:rPr>
          <w:tab/>
        </w:r>
        <w:r>
          <w:rPr>
            <w:noProof/>
            <w:webHidden/>
          </w:rPr>
          <w:fldChar w:fldCharType="begin"/>
        </w:r>
        <w:r>
          <w:rPr>
            <w:noProof/>
            <w:webHidden/>
          </w:rPr>
          <w:instrText xml:space="preserve"> PAGEREF _Toc41673736 \h </w:instrText>
        </w:r>
        <w:r>
          <w:rPr>
            <w:noProof/>
            <w:webHidden/>
          </w:rPr>
        </w:r>
        <w:r>
          <w:rPr>
            <w:noProof/>
            <w:webHidden/>
          </w:rPr>
          <w:fldChar w:fldCharType="separate"/>
        </w:r>
        <w:r w:rsidR="000332E2">
          <w:rPr>
            <w:noProof/>
            <w:webHidden/>
          </w:rPr>
          <w:t>42</w:t>
        </w:r>
        <w:r>
          <w:rPr>
            <w:noProof/>
            <w:webHidden/>
          </w:rPr>
          <w:fldChar w:fldCharType="end"/>
        </w:r>
      </w:hyperlink>
    </w:p>
    <w:p w14:paraId="63FAC001" w14:textId="351DB8FB" w:rsidR="00546F56" w:rsidRDefault="00546F56">
      <w:pPr>
        <w:pStyle w:val="TDC2"/>
        <w:rPr>
          <w:rFonts w:cstheme="minorBidi"/>
          <w:noProof/>
        </w:rPr>
      </w:pPr>
      <w:hyperlink w:anchor="_Toc41673737" w:history="1">
        <w:r w:rsidRPr="004E0541">
          <w:rPr>
            <w:rStyle w:val="Hipervnculo"/>
            <w:rFonts w:ascii="Times New Roman" w:hAnsi="Times New Roman"/>
            <w:noProof/>
          </w:rPr>
          <w:t>7.4</w:t>
        </w:r>
        <w:r>
          <w:rPr>
            <w:rFonts w:cstheme="minorBidi"/>
            <w:noProof/>
          </w:rPr>
          <w:tab/>
        </w:r>
        <w:r w:rsidRPr="004E0541">
          <w:rPr>
            <w:rStyle w:val="Hipervnculo"/>
            <w:rFonts w:ascii="Times New Roman" w:hAnsi="Times New Roman"/>
            <w:noProof/>
          </w:rPr>
          <w:t>Control de la Configuración</w:t>
        </w:r>
        <w:r>
          <w:rPr>
            <w:noProof/>
            <w:webHidden/>
          </w:rPr>
          <w:tab/>
        </w:r>
        <w:r>
          <w:rPr>
            <w:noProof/>
            <w:webHidden/>
          </w:rPr>
          <w:fldChar w:fldCharType="begin"/>
        </w:r>
        <w:r>
          <w:rPr>
            <w:noProof/>
            <w:webHidden/>
          </w:rPr>
          <w:instrText xml:space="preserve"> PAGEREF _Toc41673737 \h </w:instrText>
        </w:r>
        <w:r>
          <w:rPr>
            <w:noProof/>
            <w:webHidden/>
          </w:rPr>
        </w:r>
        <w:r>
          <w:rPr>
            <w:noProof/>
            <w:webHidden/>
          </w:rPr>
          <w:fldChar w:fldCharType="separate"/>
        </w:r>
        <w:r w:rsidR="000332E2">
          <w:rPr>
            <w:noProof/>
            <w:webHidden/>
          </w:rPr>
          <w:t>46</w:t>
        </w:r>
        <w:r>
          <w:rPr>
            <w:noProof/>
            <w:webHidden/>
          </w:rPr>
          <w:fldChar w:fldCharType="end"/>
        </w:r>
      </w:hyperlink>
    </w:p>
    <w:p w14:paraId="25A4D9D4" w14:textId="65CD5B46" w:rsidR="00546F56" w:rsidRDefault="00546F56">
      <w:pPr>
        <w:pStyle w:val="TDC2"/>
        <w:rPr>
          <w:rFonts w:cstheme="minorBidi"/>
          <w:noProof/>
        </w:rPr>
      </w:pPr>
      <w:hyperlink w:anchor="_Toc41673738" w:history="1">
        <w:r w:rsidRPr="004E0541">
          <w:rPr>
            <w:rStyle w:val="Hipervnculo"/>
            <w:rFonts w:ascii="Times New Roman" w:hAnsi="Times New Roman"/>
            <w:noProof/>
          </w:rPr>
          <w:t>7.5</w:t>
        </w:r>
        <w:r>
          <w:rPr>
            <w:rFonts w:cstheme="minorBidi"/>
            <w:noProof/>
          </w:rPr>
          <w:tab/>
        </w:r>
        <w:r w:rsidRPr="004E0541">
          <w:rPr>
            <w:rStyle w:val="Hipervnculo"/>
            <w:rFonts w:ascii="Times New Roman" w:hAnsi="Times New Roman"/>
            <w:noProof/>
          </w:rPr>
          <w:t>Políticas, directivas y procedimientos de modificación</w:t>
        </w:r>
        <w:r>
          <w:rPr>
            <w:noProof/>
            <w:webHidden/>
          </w:rPr>
          <w:tab/>
        </w:r>
        <w:r>
          <w:rPr>
            <w:noProof/>
            <w:webHidden/>
          </w:rPr>
          <w:fldChar w:fldCharType="begin"/>
        </w:r>
        <w:r>
          <w:rPr>
            <w:noProof/>
            <w:webHidden/>
          </w:rPr>
          <w:instrText xml:space="preserve"> PAGEREF _Toc41673738 \h </w:instrText>
        </w:r>
        <w:r>
          <w:rPr>
            <w:noProof/>
            <w:webHidden/>
          </w:rPr>
        </w:r>
        <w:r>
          <w:rPr>
            <w:noProof/>
            <w:webHidden/>
          </w:rPr>
          <w:fldChar w:fldCharType="separate"/>
        </w:r>
        <w:r w:rsidR="000332E2">
          <w:rPr>
            <w:noProof/>
            <w:webHidden/>
          </w:rPr>
          <w:t>51</w:t>
        </w:r>
        <w:r>
          <w:rPr>
            <w:noProof/>
            <w:webHidden/>
          </w:rPr>
          <w:fldChar w:fldCharType="end"/>
        </w:r>
      </w:hyperlink>
    </w:p>
    <w:p w14:paraId="40457055" w14:textId="5C87ACF7" w:rsidR="00546F56" w:rsidRDefault="00546F56">
      <w:pPr>
        <w:pStyle w:val="TDC2"/>
        <w:rPr>
          <w:rFonts w:cstheme="minorBidi"/>
          <w:noProof/>
        </w:rPr>
      </w:pPr>
      <w:hyperlink w:anchor="_Toc41673739" w:history="1">
        <w:r w:rsidRPr="004E0541">
          <w:rPr>
            <w:rStyle w:val="Hipervnculo"/>
            <w:rFonts w:ascii="Times New Roman" w:hAnsi="Times New Roman"/>
            <w:noProof/>
          </w:rPr>
          <w:t>7.6</w:t>
        </w:r>
        <w:r>
          <w:rPr>
            <w:rFonts w:cstheme="minorBidi"/>
            <w:noProof/>
          </w:rPr>
          <w:tab/>
        </w:r>
        <w:r w:rsidRPr="004E0541">
          <w:rPr>
            <w:rStyle w:val="Hipervnculo"/>
            <w:rFonts w:ascii="Times New Roman" w:hAnsi="Times New Roman"/>
            <w:noProof/>
          </w:rPr>
          <w:t>Informes y auditorías</w:t>
        </w:r>
        <w:r>
          <w:rPr>
            <w:noProof/>
            <w:webHidden/>
          </w:rPr>
          <w:tab/>
        </w:r>
        <w:r>
          <w:rPr>
            <w:noProof/>
            <w:webHidden/>
          </w:rPr>
          <w:fldChar w:fldCharType="begin"/>
        </w:r>
        <w:r>
          <w:rPr>
            <w:noProof/>
            <w:webHidden/>
          </w:rPr>
          <w:instrText xml:space="preserve"> PAGEREF _Toc41673739 \h </w:instrText>
        </w:r>
        <w:r>
          <w:rPr>
            <w:noProof/>
            <w:webHidden/>
          </w:rPr>
        </w:r>
        <w:r>
          <w:rPr>
            <w:noProof/>
            <w:webHidden/>
          </w:rPr>
          <w:fldChar w:fldCharType="separate"/>
        </w:r>
        <w:r w:rsidR="000332E2">
          <w:rPr>
            <w:noProof/>
            <w:webHidden/>
          </w:rPr>
          <w:t>53</w:t>
        </w:r>
        <w:r>
          <w:rPr>
            <w:noProof/>
            <w:webHidden/>
          </w:rPr>
          <w:fldChar w:fldCharType="end"/>
        </w:r>
      </w:hyperlink>
    </w:p>
    <w:p w14:paraId="42F3504F" w14:textId="093C5472" w:rsidR="00546F56" w:rsidRDefault="00546F56">
      <w:pPr>
        <w:pStyle w:val="TDC2"/>
        <w:rPr>
          <w:rFonts w:cstheme="minorBidi"/>
          <w:noProof/>
        </w:rPr>
      </w:pPr>
      <w:hyperlink w:anchor="_Toc41673740" w:history="1">
        <w:r w:rsidRPr="004E0541">
          <w:rPr>
            <w:rStyle w:val="Hipervnculo"/>
            <w:rFonts w:ascii="Times New Roman" w:hAnsi="Times New Roman"/>
            <w:noProof/>
          </w:rPr>
          <w:t>7.7</w:t>
        </w:r>
        <w:r>
          <w:rPr>
            <w:rFonts w:cstheme="minorBidi"/>
            <w:noProof/>
          </w:rPr>
          <w:tab/>
        </w:r>
        <w:r w:rsidRPr="004E0541">
          <w:rPr>
            <w:rStyle w:val="Hipervnculo"/>
            <w:rFonts w:ascii="Times New Roman" w:hAnsi="Times New Roman"/>
            <w:noProof/>
          </w:rPr>
          <w:t>Control de versiones</w:t>
        </w:r>
        <w:r>
          <w:rPr>
            <w:noProof/>
            <w:webHidden/>
          </w:rPr>
          <w:tab/>
        </w:r>
        <w:r>
          <w:rPr>
            <w:noProof/>
            <w:webHidden/>
          </w:rPr>
          <w:fldChar w:fldCharType="begin"/>
        </w:r>
        <w:r>
          <w:rPr>
            <w:noProof/>
            <w:webHidden/>
          </w:rPr>
          <w:instrText xml:space="preserve"> PAGEREF _Toc41673740 \h </w:instrText>
        </w:r>
        <w:r>
          <w:rPr>
            <w:noProof/>
            <w:webHidden/>
          </w:rPr>
        </w:r>
        <w:r>
          <w:rPr>
            <w:noProof/>
            <w:webHidden/>
          </w:rPr>
          <w:fldChar w:fldCharType="separate"/>
        </w:r>
        <w:r w:rsidR="000332E2">
          <w:rPr>
            <w:noProof/>
            <w:webHidden/>
          </w:rPr>
          <w:t>55</w:t>
        </w:r>
        <w:r>
          <w:rPr>
            <w:noProof/>
            <w:webHidden/>
          </w:rPr>
          <w:fldChar w:fldCharType="end"/>
        </w:r>
      </w:hyperlink>
    </w:p>
    <w:p w14:paraId="0B5CC1F7" w14:textId="56F8B9AA" w:rsidR="00546F56" w:rsidRDefault="00546F56" w:rsidP="00546F56">
      <w:pPr>
        <w:pStyle w:val="TDC1"/>
        <w:rPr>
          <w:rFonts w:cstheme="minorBidi"/>
          <w:sz w:val="22"/>
        </w:rPr>
      </w:pPr>
      <w:hyperlink w:anchor="_Toc41673741" w:history="1">
        <w:r w:rsidRPr="004E0541">
          <w:rPr>
            <w:rStyle w:val="Hipervnculo"/>
          </w:rPr>
          <w:t>8.</w:t>
        </w:r>
        <w:r>
          <w:rPr>
            <w:rFonts w:cstheme="minorBidi"/>
            <w:sz w:val="22"/>
          </w:rPr>
          <w:tab/>
        </w:r>
        <w:r w:rsidRPr="004E0541">
          <w:rPr>
            <w:rStyle w:val="Hipervnculo"/>
          </w:rPr>
          <w:t>Referencias</w:t>
        </w:r>
        <w:r>
          <w:rPr>
            <w:webHidden/>
          </w:rPr>
          <w:tab/>
        </w:r>
        <w:r>
          <w:rPr>
            <w:webHidden/>
          </w:rPr>
          <w:fldChar w:fldCharType="begin"/>
        </w:r>
        <w:r>
          <w:rPr>
            <w:webHidden/>
          </w:rPr>
          <w:instrText xml:space="preserve"> PAGEREF _Toc41673741 \h </w:instrText>
        </w:r>
        <w:r>
          <w:rPr>
            <w:webHidden/>
          </w:rPr>
        </w:r>
        <w:r>
          <w:rPr>
            <w:webHidden/>
          </w:rPr>
          <w:fldChar w:fldCharType="separate"/>
        </w:r>
        <w:r w:rsidR="000332E2">
          <w:rPr>
            <w:webHidden/>
          </w:rPr>
          <w:t>57</w:t>
        </w:r>
        <w:r>
          <w:rPr>
            <w:webHidden/>
          </w:rPr>
          <w:fldChar w:fldCharType="end"/>
        </w:r>
      </w:hyperlink>
    </w:p>
    <w:p w14:paraId="36F71E45" w14:textId="0089DD5A" w:rsidR="002843EC" w:rsidRPr="00FE7244" w:rsidRDefault="00E732DB" w:rsidP="00FE7244">
      <w:pPr>
        <w:spacing w:after="120" w:line="240" w:lineRule="auto"/>
        <w:ind w:left="1440" w:hanging="1440"/>
        <w:jc w:val="both"/>
        <w:rPr>
          <w:rFonts w:asciiTheme="majorHAnsi" w:hAnsiTheme="majorHAnsi" w:cs="Times New Roman"/>
          <w:color w:val="auto"/>
          <w:sz w:val="18"/>
          <w:szCs w:val="20"/>
        </w:rPr>
      </w:pPr>
      <w:r w:rsidRPr="00FE7244">
        <w:rPr>
          <w:rStyle w:val="Hipervnculo"/>
          <w:rFonts w:asciiTheme="majorHAnsi" w:hAnsiTheme="majorHAnsi" w:cstheme="minorHAnsi"/>
          <w:color w:val="auto"/>
          <w:sz w:val="12"/>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41673706"/>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546F56">
      <w:pPr>
        <w:pStyle w:val="Ttulo2"/>
        <w:numPr>
          <w:ilvl w:val="1"/>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41673707"/>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654A9F06" w:rsidR="00253CEF" w:rsidRDefault="00253CEF"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253CEF" w:rsidRDefault="00253CEF"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654A9F06" w:rsidR="00253CEF" w:rsidRDefault="00253CEF"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 xml:space="preserve">creando </w:t>
                      </w:r>
                      <w:r>
                        <w:rPr>
                          <w:rStyle w:val="Textodemarcadordeposicin"/>
                          <w:b/>
                          <w:bCs/>
                          <w:i/>
                          <w:iCs/>
                          <w:color w:val="4D5154" w:themeColor="text1" w:themeTint="BF"/>
                          <w:sz w:val="27"/>
                          <w:szCs w:val="27"/>
                        </w:rPr>
                        <w:t>lazos sociales</w:t>
                      </w:r>
                      <w:r w:rsidRPr="00037C91">
                        <w:rPr>
                          <w:rStyle w:val="Textodemarcadordeposicin"/>
                          <w:b/>
                          <w:bCs/>
                          <w:i/>
                          <w:iCs/>
                          <w:color w:val="4D5154" w:themeColor="text1" w:themeTint="BF"/>
                          <w:sz w:val="27"/>
                          <w:szCs w:val="27"/>
                        </w:rPr>
                        <w:t xml:space="preserve"> entre usuarios de forma que todos se vean beneficiados</w:t>
                      </w:r>
                      <w:r>
                        <w:rPr>
                          <w:rStyle w:val="Textodemarcadordeposicin"/>
                          <w:i/>
                          <w:iCs/>
                          <w:color w:val="4D5154" w:themeColor="text1" w:themeTint="BF"/>
                          <w:sz w:val="27"/>
                          <w:szCs w:val="27"/>
                        </w:rPr>
                        <w:t xml:space="preserve">. </w:t>
                      </w:r>
                    </w:p>
                    <w:p w14:paraId="030DA9CA" w14:textId="77777777" w:rsidR="00253CEF" w:rsidRDefault="00253CEF"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p w14:paraId="57F2EF99" w14:textId="4F0CA89A" w:rsidR="004B2A11" w:rsidRPr="000B39A0" w:rsidRDefault="0075697F" w:rsidP="00546F56">
      <w:pPr>
        <w:pStyle w:val="Ttulo2"/>
        <w:numPr>
          <w:ilvl w:val="1"/>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41673708"/>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0DDF08F8" w:rsidR="00253CEF" w:rsidRDefault="00253CEF"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colectivos.</w:t>
                            </w:r>
                          </w:p>
                          <w:p w14:paraId="274C7636" w14:textId="77777777" w:rsidR="00253CEF" w:rsidRDefault="00253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0DDF08F8" w:rsidR="00253CEF" w:rsidRDefault="00253CEF"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colectivos.</w:t>
                      </w:r>
                    </w:p>
                    <w:p w14:paraId="274C7636" w14:textId="77777777" w:rsidR="00253CEF" w:rsidRDefault="00253CEF"/>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44F1B5B8"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 xml:space="preserve">sentimiento de </w:t>
      </w:r>
      <w:r w:rsidR="00F275D3">
        <w:rPr>
          <w:rFonts w:eastAsia="Times New Roman" w:cstheme="minorHAnsi"/>
          <w:b/>
          <w:bCs/>
          <w:color w:val="A4063E"/>
          <w:sz w:val="25"/>
          <w:szCs w:val="25"/>
          <w:lang w:eastAsia="es-ES"/>
        </w:rPr>
        <w:t xml:space="preserve">pertenencia a una </w:t>
      </w:r>
      <w:r w:rsidRPr="000B4552">
        <w:rPr>
          <w:rFonts w:eastAsia="Times New Roman" w:cstheme="minorHAnsi"/>
          <w:b/>
          <w:bCs/>
          <w:color w:val="A4063E"/>
          <w:sz w:val="25"/>
          <w:szCs w:val="25"/>
          <w:lang w:eastAsia="es-ES"/>
        </w:rPr>
        <w:t>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r w:rsidR="00F275D3" w:rsidRPr="000B4552">
        <w:rPr>
          <w:rFonts w:eastAsia="Times New Roman" w:cstheme="minorHAnsi"/>
          <w:color w:val="000000"/>
          <w:sz w:val="25"/>
          <w:szCs w:val="25"/>
          <w:lang w:eastAsia="es-ES"/>
        </w:rPr>
        <w:t>ej.</w:t>
      </w:r>
      <w:r w:rsidRPr="000B4552">
        <w:rPr>
          <w:rFonts w:eastAsia="Times New Roman" w:cstheme="minorHAnsi"/>
          <w:color w:val="000000"/>
          <w:sz w:val="25"/>
          <w:szCs w:val="25"/>
          <w:lang w:eastAsia="es-ES"/>
        </w:rPr>
        <w:t xml:space="preserve"> cuidado de mascota) y muchos otros.</w:t>
      </w:r>
    </w:p>
    <w:p w14:paraId="48844B61" w14:textId="21BF2157" w:rsidR="00F84222" w:rsidRPr="00F84222" w:rsidRDefault="005C7D57" w:rsidP="00546F56">
      <w:pPr>
        <w:pStyle w:val="Ttulo2"/>
        <w:numPr>
          <w:ilvl w:val="1"/>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41673709"/>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2198DD6C" w:rsidR="00253CEF" w:rsidRDefault="00253CEF"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253CEF" w:rsidRDefault="00253CEF" w:rsidP="00F84222"/>
                          <w:p w14:paraId="3B589383" w14:textId="77777777" w:rsidR="00253CEF" w:rsidRDefault="00253C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2198DD6C" w:rsidR="00253CEF" w:rsidRDefault="00253CEF"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253CEF" w:rsidRDefault="00253CEF" w:rsidP="00F84222"/>
                    <w:p w14:paraId="3B589383" w14:textId="77777777" w:rsidR="00253CEF" w:rsidRDefault="00253CEF"/>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527B1EDB"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xml:space="preserve">,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w:t>
      </w:r>
      <w:r w:rsidR="00206A4C">
        <w:rPr>
          <w:rFonts w:eastAsia="Times New Roman" w:cstheme="minorHAnsi"/>
          <w:color w:val="000000"/>
          <w:sz w:val="25"/>
          <w:szCs w:val="25"/>
          <w:lang w:eastAsia="es-ES"/>
        </w:rPr>
        <w:t>ocho servicios en base a la funcionalidad</w:t>
      </w:r>
      <w:r w:rsidRPr="000B4552">
        <w:rPr>
          <w:rFonts w:eastAsia="Times New Roman" w:cstheme="minorHAnsi"/>
          <w:color w:val="000000"/>
          <w:sz w:val="25"/>
          <w:szCs w:val="25"/>
          <w:lang w:eastAsia="es-ES"/>
        </w:rPr>
        <w:t>:</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5DC1B03C" w14:textId="4B65B7EB" w:rsidR="00253CEF" w:rsidRPr="00253CEF" w:rsidRDefault="00253CEF" w:rsidP="00253CEF">
      <w:pPr>
        <w:jc w:val="both"/>
        <w:rPr>
          <w:rFonts w:cstheme="minorHAnsi"/>
          <w:color w:val="auto"/>
          <w:sz w:val="25"/>
          <w:szCs w:val="25"/>
        </w:rPr>
      </w:pPr>
    </w:p>
    <w:p w14:paraId="6A92DC04" w14:textId="77777777" w:rsidR="00253CEF" w:rsidRDefault="00253CEF" w:rsidP="00253CEF">
      <w:pPr>
        <w:pStyle w:val="Prrafodelista"/>
        <w:ind w:left="0" w:firstLine="720"/>
        <w:jc w:val="both"/>
        <w:rPr>
          <w:rFonts w:cstheme="minorHAnsi"/>
          <w:color w:val="auto"/>
          <w:sz w:val="25"/>
          <w:szCs w:val="25"/>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8592" behindDoc="0" locked="0" layoutInCell="1" allowOverlap="1" wp14:anchorId="46175F59" wp14:editId="09B1A670">
                <wp:simplePos x="0" y="0"/>
                <wp:positionH relativeFrom="column">
                  <wp:posOffset>1685179</wp:posOffset>
                </wp:positionH>
                <wp:positionV relativeFrom="paragraph">
                  <wp:posOffset>77718</wp:posOffset>
                </wp:positionV>
                <wp:extent cx="1359673" cy="643172"/>
                <wp:effectExtent l="0" t="0" r="12065" b="24130"/>
                <wp:wrapNone/>
                <wp:docPr id="48" name="Rectángulo redondeado 48"/>
                <wp:cNvGraphicFramePr/>
                <a:graphic xmlns:a="http://schemas.openxmlformats.org/drawingml/2006/main">
                  <a:graphicData uri="http://schemas.microsoft.com/office/word/2010/wordprocessingShape">
                    <wps:wsp>
                      <wps:cNvSpPr/>
                      <wps:spPr>
                        <a:xfrm>
                          <a:off x="0" y="0"/>
                          <a:ext cx="1359673" cy="643172"/>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5DA679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Servicio Autenticación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75F59" id="Rectángulo redondeado 48" o:spid="_x0000_s1033" style="position:absolute;left:0;text-align:left;margin-left:132.7pt;margin-top:6.1pt;width:107.05pt;height:50.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" fillcolor="white [3201]" strokecolor="#b50745 [3207]" strokeweight="2pt">
                <v:textbox>
                  <w:txbxContent>
                    <w:p w14:paraId="25DA679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Servicio Autenticación</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9616" behindDoc="0" locked="0" layoutInCell="1" allowOverlap="1" wp14:anchorId="7F4AC6A3" wp14:editId="72B36501">
                <wp:simplePos x="0" y="0"/>
                <wp:positionH relativeFrom="column">
                  <wp:posOffset>3358349</wp:posOffset>
                </wp:positionH>
                <wp:positionV relativeFrom="paragraph">
                  <wp:posOffset>100938</wp:posOffset>
                </wp:positionV>
                <wp:extent cx="1348740" cy="690880"/>
                <wp:effectExtent l="0" t="0" r="22860" b="13970"/>
                <wp:wrapNone/>
                <wp:docPr id="49" name="Rectángulo redondeado 49"/>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6C431F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Anuncios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AC6A3" id="Rectángulo redondeado 49" o:spid="_x0000_s1034" style="position:absolute;left:0;text-align:left;margin-left:264.45pt;margin-top:7.95pt;width:106.2pt;height:54.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" fillcolor="white [3201]" strokecolor="#b50745 [3207]" strokeweight="2pt">
                <v:textbox>
                  <w:txbxContent>
                    <w:p w14:paraId="46C431F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Anuncios</w:t>
                      </w:r>
                    </w:p>
                  </w:txbxContent>
                </v:textbox>
              </v:roundrect>
            </w:pict>
          </mc:Fallback>
        </mc:AlternateContent>
      </w:r>
    </w:p>
    <w:p w14:paraId="1F0F66B6" w14:textId="77777777" w:rsidR="00253CEF" w:rsidRPr="00B5361C" w:rsidRDefault="00253CEF" w:rsidP="00253CEF">
      <w:pPr>
        <w:pStyle w:val="Prrafodelista"/>
        <w:ind w:left="0" w:firstLine="720"/>
        <w:jc w:val="both"/>
        <w:rPr>
          <w:rFonts w:cstheme="minorHAnsi"/>
          <w:color w:val="auto"/>
          <w:sz w:val="26"/>
          <w:szCs w:val="26"/>
        </w:rPr>
      </w:pPr>
    </w:p>
    <w:p w14:paraId="2CE4251E"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4770B0F0"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3712" behindDoc="0" locked="0" layoutInCell="1" allowOverlap="1" wp14:anchorId="6736D910" wp14:editId="3E3224D6">
                <wp:simplePos x="0" y="0"/>
                <wp:positionH relativeFrom="column">
                  <wp:posOffset>2417197</wp:posOffset>
                </wp:positionH>
                <wp:positionV relativeFrom="paragraph">
                  <wp:posOffset>123824</wp:posOffset>
                </wp:positionV>
                <wp:extent cx="159026" cy="421419"/>
                <wp:effectExtent l="76200" t="38100" r="69850" b="74295"/>
                <wp:wrapNone/>
                <wp:docPr id="56" name="Conector recto de flecha 56"/>
                <wp:cNvGraphicFramePr/>
                <a:graphic xmlns:a="http://schemas.openxmlformats.org/drawingml/2006/main">
                  <a:graphicData uri="http://schemas.microsoft.com/office/word/2010/wordprocessingShape">
                    <wps:wsp>
                      <wps:cNvCnPr/>
                      <wps:spPr>
                        <a:xfrm flipH="1" flipV="1">
                          <a:off x="0" y="0"/>
                          <a:ext cx="159026" cy="421419"/>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0193F" id="_x0000_t32" coordsize="21600,21600" o:spt="32" o:oned="t" path="m,l21600,21600e" filled="f">
                <v:path arrowok="t" fillok="f" o:connecttype="none"/>
                <o:lock v:ext="edit" shapetype="t"/>
              </v:shapetype>
              <v:shape id="Conector recto de flecha 56" o:spid="_x0000_s1026" type="#_x0000_t32" style="position:absolute;margin-left:190.35pt;margin-top:9.75pt;width:12.5pt;height:33.2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0400" behindDoc="0" locked="0" layoutInCell="1" allowOverlap="1" wp14:anchorId="24BC0068" wp14:editId="5B686760">
                <wp:simplePos x="0" y="0"/>
                <wp:positionH relativeFrom="column">
                  <wp:posOffset>515179</wp:posOffset>
                </wp:positionH>
                <wp:positionV relativeFrom="paragraph">
                  <wp:posOffset>82743</wp:posOffset>
                </wp:positionV>
                <wp:extent cx="1022350" cy="643172"/>
                <wp:effectExtent l="0" t="0" r="25400" b="24130"/>
                <wp:wrapNone/>
                <wp:docPr id="53" name="Rectángulo redondeado 53"/>
                <wp:cNvGraphicFramePr/>
                <a:graphic xmlns:a="http://schemas.openxmlformats.org/drawingml/2006/main">
                  <a:graphicData uri="http://schemas.microsoft.com/office/word/2010/wordprocessingShape">
                    <wps:wsp>
                      <wps:cNvSpPr/>
                      <wps:spPr>
                        <a:xfrm>
                          <a:off x="0" y="0"/>
                          <a:ext cx="1022350" cy="643172"/>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FBCC596"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w:t>
                            </w: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BC0068" id="Rectángulo redondeado 53" o:spid="_x0000_s1035" style="position:absolute;left:0;text-align:left;margin-left:40.55pt;margin-top:6.5pt;width:80.5pt;height:50.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" fillcolor="white [3201]" strokecolor="#b50745 [3207]" strokeweight="2pt">
                <v:textbox>
                  <w:txbxContent>
                    <w:p w14:paraId="6FBCC596"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w:t>
                      </w: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Usuarios</w:t>
                      </w:r>
                    </w:p>
                  </w:txbxContent>
                </v:textbox>
              </v:roundrect>
            </w:pict>
          </mc:Fallback>
        </mc:AlternateContent>
      </w:r>
    </w:p>
    <w:p w14:paraId="4940B423"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4496" behindDoc="0" locked="0" layoutInCell="1" allowOverlap="1" wp14:anchorId="4F52C6A9" wp14:editId="359C13BE">
                <wp:simplePos x="0" y="0"/>
                <wp:positionH relativeFrom="column">
                  <wp:posOffset>3729163</wp:posOffset>
                </wp:positionH>
                <wp:positionV relativeFrom="paragraph">
                  <wp:posOffset>20127</wp:posOffset>
                </wp:positionV>
                <wp:extent cx="283624" cy="389614"/>
                <wp:effectExtent l="38100" t="38100" r="40640" b="86995"/>
                <wp:wrapNone/>
                <wp:docPr id="54" name="Conector recto de flecha 54"/>
                <wp:cNvGraphicFramePr/>
                <a:graphic xmlns:a="http://schemas.openxmlformats.org/drawingml/2006/main">
                  <a:graphicData uri="http://schemas.microsoft.com/office/word/2010/wordprocessingShape">
                    <wps:wsp>
                      <wps:cNvCnPr/>
                      <wps:spPr>
                        <a:xfrm flipV="1">
                          <a:off x="0" y="0"/>
                          <a:ext cx="283624" cy="3896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0ADE3" id="Conector recto de flecha 54" o:spid="_x0000_s1026" type="#_x0000_t32" style="position:absolute;margin-left:293.65pt;margin-top:1.6pt;width:22.35pt;height:30.7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j1DQIAAHUEAAAOAAAAZHJzL2Uyb0RvYy54bWysVMmOEzEQvSPxD5bvTHcSJo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1424" behindDoc="0" locked="0" layoutInCell="1" allowOverlap="1" wp14:anchorId="3FAE2B67" wp14:editId="17C3DDEB">
                <wp:simplePos x="0" y="0"/>
                <wp:positionH relativeFrom="column">
                  <wp:posOffset>4833123</wp:posOffset>
                </wp:positionH>
                <wp:positionV relativeFrom="paragraph">
                  <wp:posOffset>74875</wp:posOffset>
                </wp:positionV>
                <wp:extent cx="1348740" cy="690880"/>
                <wp:effectExtent l="0" t="0" r="22860" b="13970"/>
                <wp:wrapNone/>
                <wp:docPr id="55" name="Rectángulo redondeado 55"/>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7F4FFEE"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AE2B67" id="Rectángulo redondeado 55" o:spid="_x0000_s1036" style="position:absolute;left:0;text-align:left;margin-left:380.55pt;margin-top:5.9pt;width:106.2pt;height:54.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" fillcolor="white [3201]" strokecolor="#b50745 [3207]" strokeweight="2pt">
                <v:textbox>
                  <w:txbxContent>
                    <w:p w14:paraId="37F4FFEE"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ervicio Favores</w:t>
                      </w:r>
                    </w:p>
                  </w:txbxContent>
                </v:textbox>
              </v:roundrect>
            </w:pict>
          </mc:Fallback>
        </mc:AlternateContent>
      </w:r>
    </w:p>
    <w:p w14:paraId="524B9175"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49376" behindDoc="0" locked="0" layoutInCell="1" allowOverlap="1" wp14:anchorId="50254F7F" wp14:editId="42678DC8">
                <wp:simplePos x="0" y="0"/>
                <wp:positionH relativeFrom="column">
                  <wp:posOffset>1902652</wp:posOffset>
                </wp:positionH>
                <wp:positionV relativeFrom="paragraph">
                  <wp:posOffset>139670</wp:posOffset>
                </wp:positionV>
                <wp:extent cx="2296632" cy="1350291"/>
                <wp:effectExtent l="0" t="0" r="27940" b="21590"/>
                <wp:wrapNone/>
                <wp:docPr id="57" name="Elipse 57"/>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B31CA" w14:textId="77777777" w:rsidR="00253CEF" w:rsidRPr="00E332C2" w:rsidRDefault="00253CEF" w:rsidP="00253CEF">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4F7F" id="Elipse 57" o:spid="_x0000_s1037" style="position:absolute;left:0;text-align:left;margin-left:149.8pt;margin-top:11pt;width:180.85pt;height:106.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SIJ830C&#10;AABPBQAADgAAAAAAAAAAAAAAAAAuAgAAZHJzL2Uyb0RvYy54bWxQSwECLQAUAAYACAAAACEALW+A&#10;UuEAAAAKAQAADwAAAAAAAAAAAAAAAADXBAAAZHJzL2Rvd25yZXYueG1sUEsFBgAAAAAEAAQA8wAA&#10;AOUFAAAAAA==&#10;" fillcolor="#a4063e [3204]" strokecolor="#51031e [1604]" strokeweight="2pt">
                <v:textbox>
                  <w:txbxContent>
                    <w:p w14:paraId="4D0B31CA" w14:textId="77777777" w:rsidR="00253CEF" w:rsidRPr="00E332C2" w:rsidRDefault="00253CEF" w:rsidP="00253CEF">
                      <w:pPr>
                        <w:jc w:val="center"/>
                        <w:rPr>
                          <w:b/>
                          <w:sz w:val="32"/>
                        </w:rPr>
                      </w:pPr>
                      <w:r w:rsidRPr="00E332C2">
                        <w:rPr>
                          <w:b/>
                          <w:sz w:val="32"/>
                        </w:rPr>
                        <w:t>LOGROLLING</w:t>
                      </w:r>
                    </w:p>
                  </w:txbxContent>
                </v:textbox>
              </v:oval>
            </w:pict>
          </mc:Fallback>
        </mc:AlternateContent>
      </w:r>
    </w:p>
    <w:p w14:paraId="3818212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4736" behindDoc="0" locked="0" layoutInCell="1" allowOverlap="1" wp14:anchorId="19B718E9" wp14:editId="204361A9">
                <wp:simplePos x="0" y="0"/>
                <wp:positionH relativeFrom="column">
                  <wp:posOffset>4118776</wp:posOffset>
                </wp:positionH>
                <wp:positionV relativeFrom="paragraph">
                  <wp:posOffset>114879</wp:posOffset>
                </wp:positionV>
                <wp:extent cx="715617" cy="307975"/>
                <wp:effectExtent l="57150" t="57150" r="0" b="92075"/>
                <wp:wrapNone/>
                <wp:docPr id="58" name="Conector recto de flecha 58"/>
                <wp:cNvGraphicFramePr/>
                <a:graphic xmlns:a="http://schemas.openxmlformats.org/drawingml/2006/main">
                  <a:graphicData uri="http://schemas.microsoft.com/office/word/2010/wordprocessingShape">
                    <wps:wsp>
                      <wps:cNvCnPr/>
                      <wps:spPr>
                        <a:xfrm flipV="1">
                          <a:off x="0" y="0"/>
                          <a:ext cx="715617" cy="30797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40E76" id="Conector recto de flecha 58" o:spid="_x0000_s1026" type="#_x0000_t32" style="position:absolute;margin-left:324.3pt;margin-top:9.05pt;width:56.35pt;height:24.2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7568" behindDoc="0" locked="0" layoutInCell="1" allowOverlap="1" wp14:anchorId="54066104" wp14:editId="13C4C161">
                <wp:simplePos x="0" y="0"/>
                <wp:positionH relativeFrom="column">
                  <wp:posOffset>1532004</wp:posOffset>
                </wp:positionH>
                <wp:positionV relativeFrom="paragraph">
                  <wp:posOffset>57460</wp:posOffset>
                </wp:positionV>
                <wp:extent cx="531628" cy="265814"/>
                <wp:effectExtent l="38100" t="38100" r="20955" b="20320"/>
                <wp:wrapNone/>
                <wp:docPr id="59" name="Conector recto de flecha 59"/>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99204" id="Conector recto de flecha 59" o:spid="_x0000_s1026" type="#_x0000_t32" style="position:absolute;margin-left:120.65pt;margin-top:4.5pt;width:41.85pt;height:20.9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gIEwIAAH8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G1s&#10;mAg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10BD95D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542B02F2"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111CD895"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1AAD775D"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3472" behindDoc="0" locked="0" layoutInCell="1" allowOverlap="1" wp14:anchorId="7E3B616E" wp14:editId="4715A5D5">
                <wp:simplePos x="0" y="0"/>
                <wp:positionH relativeFrom="column">
                  <wp:posOffset>4782599</wp:posOffset>
                </wp:positionH>
                <wp:positionV relativeFrom="paragraph">
                  <wp:posOffset>42793</wp:posOffset>
                </wp:positionV>
                <wp:extent cx="946206" cy="690880"/>
                <wp:effectExtent l="0" t="0" r="25400" b="13970"/>
                <wp:wrapNone/>
                <wp:docPr id="60" name="Rectángulo redondeado 60"/>
                <wp:cNvGraphicFramePr/>
                <a:graphic xmlns:a="http://schemas.openxmlformats.org/drawingml/2006/main">
                  <a:graphicData uri="http://schemas.microsoft.com/office/word/2010/wordprocessingShape">
                    <wps:wsp>
                      <wps:cNvSpPr/>
                      <wps:spPr>
                        <a:xfrm>
                          <a:off x="0" y="0"/>
                          <a:ext cx="946206"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181F48A"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Pagos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B616E" id="Rectángulo redondeado 60" o:spid="_x0000_s1038" style="position:absolute;left:0;text-align:left;margin-left:376.6pt;margin-top:3.35pt;width:74.5pt;height:5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" fillcolor="white [3201]" strokecolor="#b50745 [3207]" strokeweight="2pt">
                <v:textbox>
                  <w:txbxContent>
                    <w:p w14:paraId="4181F48A"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Pagos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2448" behindDoc="0" locked="0" layoutInCell="1" allowOverlap="1" wp14:anchorId="2487B35F" wp14:editId="04F918EF">
                <wp:simplePos x="0" y="0"/>
                <wp:positionH relativeFrom="column">
                  <wp:posOffset>381359</wp:posOffset>
                </wp:positionH>
                <wp:positionV relativeFrom="paragraph">
                  <wp:posOffset>159689</wp:posOffset>
                </wp:positionV>
                <wp:extent cx="938254" cy="691116"/>
                <wp:effectExtent l="0" t="0" r="14605" b="13970"/>
                <wp:wrapNone/>
                <wp:docPr id="61" name="Rectángulo redondeado 61"/>
                <wp:cNvGraphicFramePr/>
                <a:graphic xmlns:a="http://schemas.openxmlformats.org/drawingml/2006/main">
                  <a:graphicData uri="http://schemas.microsoft.com/office/word/2010/wordprocessingShape">
                    <wps:wsp>
                      <wps:cNvSpPr/>
                      <wps:spPr>
                        <a:xfrm>
                          <a:off x="0" y="0"/>
                          <a:ext cx="9382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4C047D"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Regalos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87B35F" id="Rectángulo redondeado 61" o:spid="_x0000_s1039" style="position:absolute;left:0;text-align:left;margin-left:30.05pt;margin-top:12.55pt;width:73.9pt;height:54.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" fillcolor="white [3201]" strokecolor="#b50745 [3207]" strokeweight="2pt">
                <v:textbox>
                  <w:txbxContent>
                    <w:p w14:paraId="5C4C047D"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Regalos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5760" behindDoc="0" locked="0" layoutInCell="1" allowOverlap="1" wp14:anchorId="633E3EFF" wp14:editId="6603A2FD">
                <wp:simplePos x="0" y="0"/>
                <wp:positionH relativeFrom="column">
                  <wp:posOffset>4118776</wp:posOffset>
                </wp:positionH>
                <wp:positionV relativeFrom="paragraph">
                  <wp:posOffset>112063</wp:posOffset>
                </wp:positionV>
                <wp:extent cx="652007" cy="165956"/>
                <wp:effectExtent l="57150" t="38100" r="34290" b="120015"/>
                <wp:wrapNone/>
                <wp:docPr id="62" name="Conector recto de flecha 62"/>
                <wp:cNvGraphicFramePr/>
                <a:graphic xmlns:a="http://schemas.openxmlformats.org/drawingml/2006/main">
                  <a:graphicData uri="http://schemas.microsoft.com/office/word/2010/wordprocessingShape">
                    <wps:wsp>
                      <wps:cNvCnPr/>
                      <wps:spPr>
                        <a:xfrm>
                          <a:off x="0" y="0"/>
                          <a:ext cx="652007" cy="16595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1C11E" id="Conector recto de flecha 62" o:spid="_x0000_s1026" type="#_x0000_t32" style="position:absolute;margin-left:324.3pt;margin-top:8.8pt;width:51.35pt;height:13.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2688" behindDoc="0" locked="0" layoutInCell="1" allowOverlap="1" wp14:anchorId="3490A265" wp14:editId="2BB2D868">
                <wp:simplePos x="0" y="0"/>
                <wp:positionH relativeFrom="column">
                  <wp:posOffset>1319558</wp:posOffset>
                </wp:positionH>
                <wp:positionV relativeFrom="paragraph">
                  <wp:posOffset>109274</wp:posOffset>
                </wp:positionV>
                <wp:extent cx="635220" cy="163941"/>
                <wp:effectExtent l="57150" t="38100" r="50800" b="121920"/>
                <wp:wrapNone/>
                <wp:docPr id="63" name="Conector recto de flecha 63"/>
                <wp:cNvGraphicFramePr/>
                <a:graphic xmlns:a="http://schemas.openxmlformats.org/drawingml/2006/main">
                  <a:graphicData uri="http://schemas.microsoft.com/office/word/2010/wordprocessingShape">
                    <wps:wsp>
                      <wps:cNvCnPr/>
                      <wps:spPr>
                        <a:xfrm flipH="1">
                          <a:off x="0" y="0"/>
                          <a:ext cx="635220" cy="163941"/>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246B6" id="Conector recto de flecha 63" o:spid="_x0000_s1026" type="#_x0000_t32" style="position:absolute;margin-left:103.9pt;margin-top:8.6pt;width:50pt;height:12.9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" strokecolor="#7a042e [2409]" strokeweight="3pt">
                <v:stroke endarrow="block"/>
                <v:shadow on="t" color="black" opacity="22937f" origin=",.5" offset="0,.63889mm"/>
              </v:shape>
            </w:pict>
          </mc:Fallback>
        </mc:AlternateContent>
      </w:r>
    </w:p>
    <w:p w14:paraId="0BC8FD36"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38A6AC9A"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5520" behindDoc="0" locked="0" layoutInCell="1" allowOverlap="1" wp14:anchorId="0724CDD9" wp14:editId="29F9BCEC">
                <wp:simplePos x="0" y="0"/>
                <wp:positionH relativeFrom="column">
                  <wp:posOffset>3745064</wp:posOffset>
                </wp:positionH>
                <wp:positionV relativeFrom="paragraph">
                  <wp:posOffset>113251</wp:posOffset>
                </wp:positionV>
                <wp:extent cx="268578" cy="389034"/>
                <wp:effectExtent l="57150" t="38100" r="55880" b="87630"/>
                <wp:wrapNone/>
                <wp:docPr id="201" name="Conector recto de flecha 201"/>
                <wp:cNvGraphicFramePr/>
                <a:graphic xmlns:a="http://schemas.openxmlformats.org/drawingml/2006/main">
                  <a:graphicData uri="http://schemas.microsoft.com/office/word/2010/wordprocessingShape">
                    <wps:wsp>
                      <wps:cNvCnPr/>
                      <wps:spPr>
                        <a:xfrm>
                          <a:off x="0" y="0"/>
                          <a:ext cx="268578" cy="38903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6CE0C" id="Conector recto de flecha 201" o:spid="_x0000_s1026" type="#_x0000_t32" style="position:absolute;margin-left:294.9pt;margin-top:8.9pt;width:21.15pt;height:30.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56544" behindDoc="0" locked="0" layoutInCell="1" allowOverlap="1" wp14:anchorId="6CD18153" wp14:editId="3C5B33F4">
                <wp:simplePos x="0" y="0"/>
                <wp:positionH relativeFrom="column">
                  <wp:posOffset>2289975</wp:posOffset>
                </wp:positionH>
                <wp:positionV relativeFrom="paragraph">
                  <wp:posOffset>168910</wp:posOffset>
                </wp:positionV>
                <wp:extent cx="138043" cy="333955"/>
                <wp:effectExtent l="76200" t="38100" r="33655" b="85725"/>
                <wp:wrapNone/>
                <wp:docPr id="202" name="Conector recto de flecha 202"/>
                <wp:cNvGraphicFramePr/>
                <a:graphic xmlns:a="http://schemas.openxmlformats.org/drawingml/2006/main">
                  <a:graphicData uri="http://schemas.microsoft.com/office/word/2010/wordprocessingShape">
                    <wps:wsp>
                      <wps:cNvCnPr/>
                      <wps:spPr>
                        <a:xfrm flipH="1">
                          <a:off x="0" y="0"/>
                          <a:ext cx="138043" cy="33395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7E715" id="Conector recto de flecha 202" o:spid="_x0000_s1026" type="#_x0000_t32" style="position:absolute;margin-left:180.3pt;margin-top:13.3pt;width:10.85pt;height:26.3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" strokecolor="#7a042e [2409]" strokeweight="3pt">
                <v:stroke endarrow="block"/>
                <v:shadow on="t" color="black" opacity="22937f" origin=",.5" offset="0,.63889mm"/>
              </v:shape>
            </w:pict>
          </mc:Fallback>
        </mc:AlternateContent>
      </w:r>
    </w:p>
    <w:p w14:paraId="6D385B52"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p>
    <w:p w14:paraId="26144EA7" w14:textId="77777777" w:rsidR="00253CEF" w:rsidRDefault="00253CEF" w:rsidP="00253CEF">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1664" behindDoc="0" locked="0" layoutInCell="1" allowOverlap="1" wp14:anchorId="11E4F993" wp14:editId="18473F64">
                <wp:simplePos x="0" y="0"/>
                <wp:positionH relativeFrom="column">
                  <wp:posOffset>3728720</wp:posOffset>
                </wp:positionH>
                <wp:positionV relativeFrom="paragraph">
                  <wp:posOffset>151765</wp:posOffset>
                </wp:positionV>
                <wp:extent cx="1057275" cy="690880"/>
                <wp:effectExtent l="0" t="0" r="28575" b="13970"/>
                <wp:wrapNone/>
                <wp:docPr id="203" name="Rectángulo redondeado 203"/>
                <wp:cNvGraphicFramePr/>
                <a:graphic xmlns:a="http://schemas.openxmlformats.org/drawingml/2006/main">
                  <a:graphicData uri="http://schemas.microsoft.com/office/word/2010/wordprocessingShape">
                    <wps:wsp>
                      <wps:cNvSpPr/>
                      <wps:spPr>
                        <a:xfrm>
                          <a:off x="0" y="0"/>
                          <a:ext cx="105727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CCE7A3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Imágenes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4F993" id="Rectángulo redondeado 203" o:spid="_x0000_s1040" style="position:absolute;left:0;text-align:left;margin-left:293.6pt;margin-top:11.95pt;width:83.25pt;height:54.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" fillcolor="white [3201]" strokecolor="#b50745 [3207]" strokeweight="2pt">
                <v:textbox>
                  <w:txbxContent>
                    <w:p w14:paraId="3CCE7A31"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Imágenes </w:t>
                      </w:r>
                    </w:p>
                  </w:txbxContent>
                </v:textbox>
              </v:roundrect>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60640" behindDoc="0" locked="0" layoutInCell="1" allowOverlap="1" wp14:anchorId="0057A1A5" wp14:editId="3CE0E0E7">
                <wp:simplePos x="0" y="0"/>
                <wp:positionH relativeFrom="column">
                  <wp:posOffset>1796746</wp:posOffset>
                </wp:positionH>
                <wp:positionV relativeFrom="paragraph">
                  <wp:posOffset>151323</wp:posOffset>
                </wp:positionV>
                <wp:extent cx="946206" cy="690880"/>
                <wp:effectExtent l="0" t="0" r="25400" b="13970"/>
                <wp:wrapNone/>
                <wp:docPr id="204" name="Rectángulo redondeado 204"/>
                <wp:cNvGraphicFramePr/>
                <a:graphic xmlns:a="http://schemas.openxmlformats.org/drawingml/2006/main">
                  <a:graphicData uri="http://schemas.microsoft.com/office/word/2010/wordprocessingShape">
                    <wps:wsp>
                      <wps:cNvSpPr/>
                      <wps:spPr>
                        <a:xfrm>
                          <a:off x="0" y="0"/>
                          <a:ext cx="946206"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5137AB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Chats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7A1A5" id="Rectángulo redondeado 204" o:spid="_x0000_s1041" style="position:absolute;left:0;text-align:left;margin-left:141.5pt;margin-top:11.9pt;width:74.5pt;height:5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" fillcolor="white [3201]" strokecolor="#b50745 [3207]" strokeweight="2pt">
                <v:textbox>
                  <w:txbxContent>
                    <w:p w14:paraId="25137AB3" w14:textId="77777777" w:rsidR="00253CEF" w:rsidRPr="00E332C2" w:rsidRDefault="00253CEF" w:rsidP="00253CEF">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Servicio Chats </w:t>
                      </w:r>
                    </w:p>
                  </w:txbxContent>
                </v:textbox>
              </v:roundrect>
            </w:pict>
          </mc:Fallback>
        </mc:AlternateContent>
      </w:r>
    </w:p>
    <w:p w14:paraId="741A2BDD"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2B11BD44"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62969678" w14:textId="77777777" w:rsidR="00253CEF" w:rsidRDefault="00253CEF" w:rsidP="00253CEF">
      <w:pPr>
        <w:spacing w:line="240" w:lineRule="auto"/>
        <w:jc w:val="both"/>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4FA1337C" w14:textId="5D64D4B7" w:rsidR="000B39A0" w:rsidRDefault="000B39A0" w:rsidP="00E732DB">
      <w:pPr>
        <w:rPr>
          <w:rFonts w:eastAsia="Times New Roman"/>
          <w:lang w:eastAsia="es-ES"/>
        </w:rPr>
      </w:pPr>
    </w:p>
    <w:p w14:paraId="004163CD" w14:textId="77777777" w:rsidR="00253CEF" w:rsidRDefault="00253CEF"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23B27170" w14:textId="5EFCD919"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546F56">
      <w:pPr>
        <w:pStyle w:val="Ttulo3"/>
        <w:numPr>
          <w:ilvl w:val="2"/>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253CEF" w:rsidRDefault="00253CEF"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253CEF" w:rsidRDefault="00253CEF" w:rsidP="00037C91"/>
                          <w:p w14:paraId="3D2FF138" w14:textId="77777777" w:rsidR="00253CEF" w:rsidRDefault="00253CEF"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42"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DO+CAN&#10;EgIAAAIEAAAOAAAAAAAAAAAAAAAAAC4CAABkcnMvZTJvRG9jLnhtbFBLAQItABQABgAIAAAAIQB3&#10;gnKu3AAAAAcBAAAPAAAAAAAAAAAAAAAAAGwEAABkcnMvZG93bnJldi54bWxQSwUGAAAAAAQABADz&#10;AAAAdQUAAAAA&#10;" filled="f" stroked="f">
                <v:textbox>
                  <w:txbxContent>
                    <w:p w14:paraId="285C19B5" w14:textId="557CC236" w:rsidR="00253CEF" w:rsidRDefault="00253CEF"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253CEF" w:rsidRDefault="00253CEF" w:rsidP="00037C91"/>
                    <w:p w14:paraId="3D2FF138" w14:textId="77777777" w:rsidR="00253CEF" w:rsidRDefault="00253CEF"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5A41B3FA" w:rsidR="00037C91" w:rsidRPr="000B4552" w:rsidRDefault="00253CEF" w:rsidP="00037C91">
            <w:pPr>
              <w:jc w:val="both"/>
              <w:rPr>
                <w:rFonts w:cstheme="minorHAnsi"/>
                <w:sz w:val="22"/>
                <w:szCs w:val="20"/>
              </w:rPr>
            </w:pPr>
            <w:bookmarkStart w:id="19" w:name="_Hlk25931045"/>
            <w:r>
              <w:rPr>
                <w:rFonts w:cstheme="minorHAnsi"/>
                <w:sz w:val="22"/>
                <w:szCs w:val="20"/>
              </w:rPr>
              <w:t>Servicio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253CE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2BDC1C65" w:rsidR="00037C91" w:rsidRPr="000B4552" w:rsidRDefault="00F275D3" w:rsidP="00F275D3">
            <w:pPr>
              <w:jc w:val="center"/>
              <w:rPr>
                <w:rFonts w:cstheme="minorHAnsi"/>
                <w:sz w:val="22"/>
                <w:szCs w:val="20"/>
              </w:rPr>
            </w:pPr>
            <w:r>
              <w:rPr>
                <w:rFonts w:cstheme="minorHAnsi"/>
                <w:sz w:val="22"/>
                <w:szCs w:val="20"/>
              </w:rPr>
              <w:t>Usuarios</w:t>
            </w:r>
            <w:r w:rsidR="00253CEF">
              <w:rPr>
                <w:rFonts w:cstheme="minorHAnsi"/>
                <w:sz w:val="22"/>
                <w:szCs w:val="20"/>
              </w:rPr>
              <w:t xml:space="preserve"> y Autenticación</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5E99655C" w:rsidR="00037C91" w:rsidRPr="000B4552" w:rsidRDefault="00037C91" w:rsidP="00253CE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En </w:t>
            </w:r>
            <w:r w:rsidR="00253CEF">
              <w:rPr>
                <w:rFonts w:eastAsia="Times New Roman" w:cstheme="minorHAnsi"/>
                <w:color w:val="000000"/>
                <w:sz w:val="22"/>
                <w:szCs w:val="24"/>
                <w:lang w:eastAsia="es-ES"/>
              </w:rPr>
              <w:t>primer lugar</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w:t>
            </w:r>
            <w:r w:rsidR="00F275D3">
              <w:rPr>
                <w:rFonts w:eastAsia="Times New Roman" w:cstheme="minorHAnsi"/>
                <w:color w:val="000000"/>
                <w:sz w:val="22"/>
                <w:szCs w:val="24"/>
                <w:lang w:eastAsia="es-ES"/>
              </w:rPr>
              <w:t>de registrarse en la aplicación.</w:t>
            </w:r>
          </w:p>
        </w:tc>
      </w:tr>
      <w:tr w:rsidR="00037C91" w:rsidRPr="00F40AB9" w14:paraId="7A54DDEF" w14:textId="77777777" w:rsidTr="00253CEF">
        <w:trPr>
          <w:trHeight w:val="697"/>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253CEF">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320E9D5F" w:rsidR="00037C91" w:rsidRPr="000B4552" w:rsidRDefault="00037C91" w:rsidP="00F275D3">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(foto de perfil</w:t>
            </w:r>
            <w:r w:rsidR="00F275D3">
              <w:rPr>
                <w:rFonts w:eastAsia="Times New Roman" w:cstheme="minorHAnsi"/>
                <w:color w:val="000000"/>
                <w:sz w:val="22"/>
                <w:szCs w:val="24"/>
                <w:lang w:eastAsia="es-ES"/>
              </w:rPr>
              <w:t xml:space="preserve"> y</w:t>
            </w:r>
            <w:r w:rsidRPr="000B4552">
              <w:rPr>
                <w:rFonts w:eastAsia="Times New Roman" w:cstheme="minorHAnsi"/>
                <w:color w:val="000000"/>
                <w:sz w:val="22"/>
                <w:szCs w:val="24"/>
                <w:lang w:eastAsia="es-ES"/>
              </w:rPr>
              <w:t xml:space="preserve"> contraseña) podrán ser modificados en cualquier momento.</w:t>
            </w:r>
          </w:p>
        </w:tc>
      </w:tr>
      <w:tr w:rsidR="00253CEF" w:rsidRPr="00F40AB9" w14:paraId="2D35F668" w14:textId="77777777" w:rsidTr="00253CEF">
        <w:trPr>
          <w:trHeight w:val="971"/>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123F2939" w:rsidR="00253CEF" w:rsidRPr="000B4552" w:rsidRDefault="00253CEF" w:rsidP="00037C91">
            <w:pPr>
              <w:jc w:val="center"/>
              <w:rPr>
                <w:rFonts w:cstheme="minorHAnsi"/>
                <w:sz w:val="22"/>
                <w:szCs w:val="20"/>
              </w:rPr>
            </w:pPr>
            <w:r w:rsidRPr="000B4552">
              <w:rPr>
                <w:rFonts w:cstheme="minorHAnsi"/>
                <w:sz w:val="22"/>
                <w:szCs w:val="20"/>
              </w:rPr>
              <w:t>Favores</w:t>
            </w:r>
            <w:r>
              <w:rPr>
                <w:rFonts w:cstheme="minorHAnsi"/>
                <w:sz w:val="22"/>
                <w:szCs w:val="20"/>
              </w:rPr>
              <w:t xml:space="preserve"> y chat</w:t>
            </w:r>
          </w:p>
        </w:tc>
        <w:tc>
          <w:tcPr>
            <w:tcW w:w="1357" w:type="pct"/>
          </w:tcPr>
          <w:p w14:paraId="66F91007" w14:textId="25242093"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Pr>
                <w:rFonts w:eastAsia="Times New Roman" w:cstheme="minorHAnsi"/>
                <w:b/>
                <w:bCs/>
                <w:color w:val="000000"/>
                <w:sz w:val="22"/>
                <w:szCs w:val="24"/>
                <w:lang w:eastAsia="es-ES"/>
              </w:rPr>
              <w:t>Pedir un favor</w:t>
            </w:r>
            <w:r w:rsidRPr="006604F2">
              <w:rPr>
                <w:rFonts w:cstheme="minorHAnsi"/>
                <w:b/>
                <w:bCs/>
                <w:color w:val="161718" w:themeColor="text1"/>
                <w:sz w:val="22"/>
                <w:szCs w:val="20"/>
              </w:rPr>
              <w:t xml:space="preserve"> </w:t>
            </w:r>
          </w:p>
        </w:tc>
        <w:tc>
          <w:tcPr>
            <w:tcW w:w="2503" w:type="pct"/>
          </w:tcPr>
          <w:p w14:paraId="7BE8CE0E" w14:textId="5B1E8667" w:rsidR="00253CEF" w:rsidRPr="000B4552" w:rsidRDefault="00253CEF" w:rsidP="00F275D3">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Pr>
                <w:rFonts w:eastAsia="Times New Roman" w:cstheme="minorHAnsi"/>
                <w:color w:val="000000"/>
                <w:sz w:val="22"/>
                <w:szCs w:val="24"/>
                <w:lang w:eastAsia="es-ES"/>
              </w:rPr>
              <w:t xml:space="preserve">Un usuario </w:t>
            </w:r>
            <w:r w:rsidRPr="000B4552">
              <w:rPr>
                <w:rFonts w:eastAsia="Times New Roman" w:cstheme="minorHAnsi"/>
                <w:color w:val="000000"/>
                <w:sz w:val="22"/>
                <w:szCs w:val="24"/>
                <w:lang w:eastAsia="es-ES"/>
              </w:rPr>
              <w:t xml:space="preserve">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253CEF" w:rsidRPr="00F40AB9" w14:paraId="372BFC93" w14:textId="77777777" w:rsidTr="00253CEF">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253CEF" w:rsidRPr="000B4552" w:rsidRDefault="00253CEF" w:rsidP="00037C91">
            <w:pPr>
              <w:jc w:val="center"/>
              <w:rPr>
                <w:rFonts w:cstheme="minorHAnsi"/>
                <w:sz w:val="22"/>
                <w:szCs w:val="20"/>
              </w:rPr>
            </w:pPr>
          </w:p>
        </w:tc>
        <w:tc>
          <w:tcPr>
            <w:tcW w:w="1357" w:type="pct"/>
          </w:tcPr>
          <w:p w14:paraId="0D341B55" w14:textId="57EC17B5" w:rsidR="00253CEF" w:rsidRPr="006604F2" w:rsidRDefault="00253CEF" w:rsidP="00F275D3">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Pr>
                <w:rFonts w:eastAsia="Times New Roman" w:cstheme="minorHAnsi"/>
                <w:b/>
                <w:bCs/>
                <w:color w:val="000000"/>
                <w:sz w:val="22"/>
                <w:szCs w:val="24"/>
                <w:lang w:eastAsia="es-ES"/>
              </w:rPr>
              <w:t>R</w:t>
            </w:r>
            <w:r w:rsidRPr="006604F2">
              <w:rPr>
                <w:rFonts w:eastAsia="Times New Roman" w:cstheme="minorHAnsi"/>
                <w:b/>
                <w:bCs/>
                <w:color w:val="000000"/>
                <w:sz w:val="22"/>
                <w:szCs w:val="24"/>
                <w:lang w:eastAsia="es-ES"/>
              </w:rPr>
              <w:t xml:space="preserve">ealizar favor </w:t>
            </w:r>
          </w:p>
        </w:tc>
        <w:tc>
          <w:tcPr>
            <w:tcW w:w="2503" w:type="pct"/>
          </w:tcPr>
          <w:p w14:paraId="23094F17" w14:textId="77777777" w:rsidR="00253CEF" w:rsidRPr="000B4552" w:rsidRDefault="00253CEF"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253CEF" w:rsidRPr="00F40AB9" w14:paraId="262F52AE" w14:textId="77777777" w:rsidTr="00253CEF">
        <w:trPr>
          <w:trHeight w:val="84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253CEF" w:rsidRPr="000B4552" w:rsidRDefault="00253CEF" w:rsidP="00037C91">
            <w:pPr>
              <w:jc w:val="center"/>
              <w:rPr>
                <w:rFonts w:cstheme="minorHAnsi"/>
                <w:sz w:val="22"/>
                <w:szCs w:val="20"/>
              </w:rPr>
            </w:pPr>
          </w:p>
        </w:tc>
        <w:tc>
          <w:tcPr>
            <w:tcW w:w="1357" w:type="pct"/>
          </w:tcPr>
          <w:p w14:paraId="6F755AF5" w14:textId="77777777" w:rsidR="00253CEF" w:rsidRPr="006604F2" w:rsidRDefault="00253CEF"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253CEF" w:rsidRPr="000B4552" w:rsidRDefault="00253CEF"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253CEF" w:rsidRPr="00F40AB9" w14:paraId="47C2AC13" w14:textId="77777777" w:rsidTr="00037C91">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007EF67B" w14:textId="77777777" w:rsidR="00253CEF" w:rsidRPr="000B4552" w:rsidRDefault="00253CEF" w:rsidP="00253CEF">
            <w:pPr>
              <w:jc w:val="center"/>
              <w:rPr>
                <w:rFonts w:cstheme="minorHAnsi"/>
                <w:sz w:val="22"/>
                <w:szCs w:val="20"/>
              </w:rPr>
            </w:pPr>
          </w:p>
        </w:tc>
        <w:tc>
          <w:tcPr>
            <w:tcW w:w="1357" w:type="pct"/>
          </w:tcPr>
          <w:p w14:paraId="21C28C26" w14:textId="79CA7239" w:rsidR="00253CEF" w:rsidRPr="006604F2" w:rsidRDefault="00253CEF" w:rsidP="00253CEF">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cstheme="minorHAnsi"/>
                <w:b/>
                <w:bCs/>
                <w:color w:val="161718" w:themeColor="text1"/>
                <w:sz w:val="22"/>
                <w:szCs w:val="20"/>
              </w:rPr>
              <w:t>Buscar favores por filtro</w:t>
            </w:r>
          </w:p>
        </w:tc>
        <w:tc>
          <w:tcPr>
            <w:tcW w:w="2503" w:type="pct"/>
          </w:tcPr>
          <w:p w14:paraId="3F8761E0" w14:textId="668CDCA1" w:rsidR="00253CEF" w:rsidRPr="000B4552" w:rsidRDefault="00253CEF" w:rsidP="00253CEF">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cstheme="minorHAnsi"/>
                <w:color w:val="161718" w:themeColor="text1"/>
                <w:sz w:val="22"/>
                <w:szCs w:val="20"/>
              </w:rPr>
              <w:t>Un usuario puede buscar favores filtrando por diferentes características como su</w:t>
            </w:r>
            <w:r>
              <w:rPr>
                <w:rFonts w:cstheme="minorHAnsi"/>
                <w:color w:val="161718" w:themeColor="text1"/>
                <w:sz w:val="22"/>
                <w:szCs w:val="20"/>
              </w:rPr>
              <w:t xml:space="preserve"> </w:t>
            </w:r>
            <w:r w:rsidRPr="000B4552">
              <w:rPr>
                <w:rFonts w:cstheme="minorHAnsi"/>
                <w:color w:val="161718" w:themeColor="text1"/>
                <w:sz w:val="22"/>
                <w:szCs w:val="20"/>
              </w:rPr>
              <w:t>localización,</w:t>
            </w:r>
            <w:r>
              <w:rPr>
                <w:rFonts w:cstheme="minorHAnsi"/>
                <w:color w:val="161718" w:themeColor="text1"/>
                <w:sz w:val="22"/>
                <w:szCs w:val="20"/>
              </w:rPr>
              <w:t xml:space="preserve"> recompensa y tiempo de realización</w:t>
            </w:r>
            <w:r w:rsidRPr="000B4552">
              <w:rPr>
                <w:rFonts w:cstheme="minorHAnsi"/>
                <w:color w:val="161718" w:themeColor="text1"/>
                <w:sz w:val="22"/>
                <w:szCs w:val="20"/>
              </w:rPr>
              <w:t>.</w:t>
            </w:r>
          </w:p>
        </w:tc>
      </w:tr>
      <w:tr w:rsidR="00253CEF" w:rsidRPr="00F40AB9" w14:paraId="270645EA" w14:textId="77777777" w:rsidTr="00253CEF">
        <w:trPr>
          <w:trHeight w:val="728"/>
        </w:trPr>
        <w:tc>
          <w:tcPr>
            <w:cnfStyle w:val="001000000000" w:firstRow="0" w:lastRow="0" w:firstColumn="1" w:lastColumn="0" w:oddVBand="0" w:evenVBand="0" w:oddHBand="0" w:evenHBand="0" w:firstRowFirstColumn="0" w:firstRowLastColumn="0" w:lastRowFirstColumn="0" w:lastRowLastColumn="0"/>
            <w:tcW w:w="1140" w:type="pct"/>
            <w:vMerge/>
          </w:tcPr>
          <w:p w14:paraId="6C4D4D4A" w14:textId="77777777" w:rsidR="00253CEF" w:rsidRPr="000B4552" w:rsidRDefault="00253CEF" w:rsidP="00253CEF">
            <w:pPr>
              <w:jc w:val="center"/>
              <w:rPr>
                <w:rFonts w:cstheme="minorHAnsi"/>
                <w:sz w:val="22"/>
                <w:szCs w:val="20"/>
              </w:rPr>
            </w:pPr>
          </w:p>
        </w:tc>
        <w:tc>
          <w:tcPr>
            <w:tcW w:w="1357" w:type="pct"/>
          </w:tcPr>
          <w:p w14:paraId="6C9AF4E2" w14:textId="0F898934"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Borrar favor</w:t>
            </w:r>
          </w:p>
        </w:tc>
        <w:tc>
          <w:tcPr>
            <w:tcW w:w="2503" w:type="pct"/>
            <w:vAlign w:val="center"/>
          </w:tcPr>
          <w:p w14:paraId="0FB17C9D" w14:textId="2A614EC2"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Un usuario que anteriormente ha publicado un favor puede borrarlo si nadie se lo ha adjudicado todavía</w:t>
            </w:r>
          </w:p>
        </w:tc>
      </w:tr>
      <w:tr w:rsidR="00253CEF" w:rsidRPr="00F40AB9" w14:paraId="2F4E433D" w14:textId="77777777" w:rsidTr="00253CEF">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140" w:type="pct"/>
            <w:vMerge/>
          </w:tcPr>
          <w:p w14:paraId="3BA2CFC2" w14:textId="77777777" w:rsidR="00253CEF" w:rsidRPr="000B4552" w:rsidRDefault="00253CEF" w:rsidP="00253CEF">
            <w:pPr>
              <w:jc w:val="center"/>
              <w:rPr>
                <w:rFonts w:cstheme="minorHAnsi"/>
                <w:sz w:val="22"/>
                <w:szCs w:val="20"/>
              </w:rPr>
            </w:pPr>
          </w:p>
        </w:tc>
        <w:tc>
          <w:tcPr>
            <w:tcW w:w="1357" w:type="pct"/>
          </w:tcPr>
          <w:p w14:paraId="700908E9" w14:textId="120FA757" w:rsidR="00253CEF" w:rsidRPr="00253CEF" w:rsidRDefault="00253CEF" w:rsidP="00253CEF">
            <w:pPr>
              <w:jc w:val="center"/>
              <w:textAlignment w:val="baseline"/>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Completar favor</w:t>
            </w:r>
          </w:p>
        </w:tc>
        <w:tc>
          <w:tcPr>
            <w:tcW w:w="2503" w:type="pct"/>
            <w:vAlign w:val="center"/>
          </w:tcPr>
          <w:p w14:paraId="25A7BEC5" w14:textId="0A3CD5B6" w:rsidR="00253CEF" w:rsidRPr="00253CEF" w:rsidRDefault="00253CEF" w:rsidP="00253CEF">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 xml:space="preserve">Un usuario puede marcar un favor como realizado para que el realizador obtenga su recompensa en </w:t>
            </w:r>
            <w:proofErr w:type="spellStart"/>
            <w:r w:rsidRPr="00253CEF">
              <w:rPr>
                <w:rFonts w:cstheme="minorHAnsi"/>
                <w:color w:val="161718" w:themeColor="text1"/>
                <w:sz w:val="22"/>
                <w:szCs w:val="20"/>
              </w:rPr>
              <w:t>grollies</w:t>
            </w:r>
            <w:proofErr w:type="spellEnd"/>
            <w:r w:rsidRPr="00253CEF">
              <w:rPr>
                <w:rFonts w:cstheme="minorHAnsi"/>
                <w:color w:val="161718" w:themeColor="text1"/>
                <w:sz w:val="22"/>
                <w:szCs w:val="20"/>
              </w:rPr>
              <w:t>.</w:t>
            </w:r>
          </w:p>
        </w:tc>
      </w:tr>
      <w:tr w:rsidR="00253CEF" w:rsidRPr="00F40AB9" w14:paraId="3857EAC8" w14:textId="77777777" w:rsidTr="00253CEF">
        <w:trPr>
          <w:trHeight w:val="56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336A99D8" w:rsidR="00253CEF" w:rsidRPr="000B4552" w:rsidRDefault="00253CEF" w:rsidP="00206A4C">
            <w:pPr>
              <w:jc w:val="center"/>
              <w:rPr>
                <w:rFonts w:cstheme="minorHAnsi"/>
                <w:sz w:val="22"/>
                <w:szCs w:val="20"/>
              </w:rPr>
            </w:pPr>
            <w:r>
              <w:rPr>
                <w:rFonts w:cstheme="minorHAnsi"/>
                <w:sz w:val="22"/>
                <w:szCs w:val="20"/>
              </w:rPr>
              <w:t>Regalos</w:t>
            </w:r>
            <w:r w:rsidRPr="000B4552">
              <w:rPr>
                <w:rFonts w:cstheme="minorHAnsi"/>
                <w:sz w:val="22"/>
                <w:szCs w:val="20"/>
              </w:rPr>
              <w:t xml:space="preserve"> y </w:t>
            </w:r>
            <w:r w:rsidR="00206A4C">
              <w:rPr>
                <w:rFonts w:cstheme="minorHAnsi"/>
                <w:sz w:val="22"/>
                <w:szCs w:val="20"/>
              </w:rPr>
              <w:t>pagos</w:t>
            </w:r>
          </w:p>
        </w:tc>
        <w:tc>
          <w:tcPr>
            <w:tcW w:w="1357" w:type="pct"/>
          </w:tcPr>
          <w:p w14:paraId="55E1B89D" w14:textId="77777777" w:rsidR="00253CEF" w:rsidRPr="006604F2" w:rsidRDefault="00253CEF" w:rsidP="00253CEF">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253CEF" w:rsidRPr="00F40AB9" w14:paraId="6EEB33EC" w14:textId="77777777" w:rsidTr="00037C9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253CEF" w:rsidRPr="000B4552" w:rsidRDefault="00253CEF" w:rsidP="00253CEF">
            <w:pPr>
              <w:jc w:val="center"/>
              <w:rPr>
                <w:rFonts w:cstheme="minorHAnsi"/>
                <w:sz w:val="22"/>
                <w:szCs w:val="20"/>
              </w:rPr>
            </w:pPr>
          </w:p>
        </w:tc>
        <w:tc>
          <w:tcPr>
            <w:tcW w:w="1357" w:type="pct"/>
          </w:tcPr>
          <w:p w14:paraId="0BC04A8F" w14:textId="1759B2D5" w:rsidR="00253CEF" w:rsidRPr="006604F2" w:rsidRDefault="00253CEF" w:rsidP="00206A4C">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 xml:space="preserve">Solicitar </w:t>
            </w:r>
            <w:r w:rsidR="00206A4C">
              <w:rPr>
                <w:rFonts w:cstheme="minorHAnsi"/>
                <w:b/>
                <w:bCs/>
                <w:color w:val="161718" w:themeColor="text1"/>
                <w:sz w:val="22"/>
                <w:szCs w:val="20"/>
              </w:rPr>
              <w:t>regalos</w:t>
            </w:r>
          </w:p>
        </w:tc>
        <w:tc>
          <w:tcPr>
            <w:tcW w:w="2503" w:type="pct"/>
          </w:tcPr>
          <w:p w14:paraId="6AF9096B" w14:textId="2B125985" w:rsidR="00253CEF" w:rsidRPr="000B4552" w:rsidRDefault="00253CEF" w:rsidP="00206A4C">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00206A4C">
              <w:rPr>
                <w:rFonts w:cstheme="minorHAnsi"/>
                <w:color w:val="161718" w:themeColor="text1"/>
                <w:sz w:val="22"/>
                <w:szCs w:val="20"/>
              </w:rPr>
              <w:t>regalos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253CEF" w:rsidRPr="00F40AB9" w14:paraId="5A521FE0" w14:textId="77777777" w:rsidTr="00253CEF">
        <w:trPr>
          <w:trHeight w:val="701"/>
        </w:trPr>
        <w:tc>
          <w:tcPr>
            <w:cnfStyle w:val="001000000000" w:firstRow="0" w:lastRow="0" w:firstColumn="1" w:lastColumn="0" w:oddVBand="0" w:evenVBand="0" w:oddHBand="0" w:evenHBand="0" w:firstRowFirstColumn="0" w:firstRowLastColumn="0" w:lastRowFirstColumn="0" w:lastRowLastColumn="0"/>
            <w:tcW w:w="1140" w:type="pct"/>
          </w:tcPr>
          <w:p w14:paraId="5033CDDC" w14:textId="422F6F6E" w:rsidR="00253CEF" w:rsidRPr="000B4552" w:rsidRDefault="00253CEF" w:rsidP="00253CEF">
            <w:pPr>
              <w:jc w:val="center"/>
              <w:rPr>
                <w:rFonts w:cstheme="minorHAnsi"/>
                <w:sz w:val="22"/>
                <w:szCs w:val="20"/>
              </w:rPr>
            </w:pPr>
            <w:r>
              <w:rPr>
                <w:rFonts w:cstheme="minorHAnsi"/>
                <w:sz w:val="22"/>
                <w:szCs w:val="20"/>
              </w:rPr>
              <w:t>Anuncios</w:t>
            </w:r>
          </w:p>
        </w:tc>
        <w:tc>
          <w:tcPr>
            <w:tcW w:w="1357" w:type="pct"/>
          </w:tcPr>
          <w:p w14:paraId="6E6D44C4" w14:textId="512473C1" w:rsidR="00253CEF" w:rsidRPr="006604F2" w:rsidRDefault="00253CEF" w:rsidP="00253CEF">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253CEF">
              <w:rPr>
                <w:rFonts w:cstheme="minorHAnsi"/>
                <w:b/>
                <w:bCs/>
                <w:color w:val="161718" w:themeColor="text1"/>
                <w:sz w:val="22"/>
                <w:szCs w:val="20"/>
              </w:rPr>
              <w:t>Ver anuncio</w:t>
            </w:r>
          </w:p>
        </w:tc>
        <w:tc>
          <w:tcPr>
            <w:tcW w:w="2503" w:type="pct"/>
            <w:vAlign w:val="center"/>
          </w:tcPr>
          <w:p w14:paraId="70F3F6DB" w14:textId="7E798C6D" w:rsidR="00253CEF" w:rsidRPr="000B4552" w:rsidRDefault="00253CEF" w:rsidP="00253CEF">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253CEF">
              <w:rPr>
                <w:rFonts w:cstheme="minorHAnsi"/>
                <w:color w:val="161718" w:themeColor="text1"/>
                <w:sz w:val="22"/>
                <w:szCs w:val="20"/>
              </w:rPr>
              <w:t xml:space="preserve">Los usuarios podrán ver un anuncio para ganar una pequeña cantidad de </w:t>
            </w:r>
            <w:proofErr w:type="spellStart"/>
            <w:r w:rsidRPr="00253CEF">
              <w:rPr>
                <w:rFonts w:cstheme="minorHAnsi"/>
                <w:color w:val="161718" w:themeColor="text1"/>
                <w:sz w:val="22"/>
                <w:szCs w:val="20"/>
              </w:rPr>
              <w:t>grollies</w:t>
            </w:r>
            <w:proofErr w:type="spellEnd"/>
            <w:r w:rsidRPr="00253CEF">
              <w:rPr>
                <w:rFonts w:cstheme="minorHAnsi"/>
                <w:color w:val="161718" w:themeColor="text1"/>
                <w:sz w:val="22"/>
                <w:szCs w:val="20"/>
              </w:rPr>
              <w:t>.</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546F56">
      <w:pPr>
        <w:pStyle w:val="Ttulo3"/>
        <w:numPr>
          <w:ilvl w:val="2"/>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546F56">
      <w:pPr>
        <w:pStyle w:val="Ttulo3"/>
        <w:numPr>
          <w:ilvl w:val="2"/>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4F75E46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proofErr w:type="spellStart"/>
      <w:r w:rsidRPr="00306B22">
        <w:rPr>
          <w:rFonts w:eastAsia="Times New Roman" w:cstheme="minorHAnsi"/>
          <w:i/>
          <w:iCs/>
          <w:color w:val="auto"/>
          <w:sz w:val="25"/>
          <w:szCs w:val="25"/>
          <w:lang w:eastAsia="es-ES"/>
        </w:rPr>
        <w:t>grollies</w:t>
      </w:r>
      <w:proofErr w:type="spellEnd"/>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r w:rsidR="00F275D3">
        <w:rPr>
          <w:rFonts w:eastAsia="Times New Roman" w:cstheme="minorHAnsi"/>
          <w:color w:val="auto"/>
          <w:sz w:val="25"/>
          <w:szCs w:val="25"/>
          <w:lang w:eastAsia="es-ES"/>
        </w:rPr>
        <w:t xml:space="preserve"> Para más información, hemos realizado dos documentos que exponen que mayor amplitud este tipo de detalles. Se encuentran en la carpeta de </w:t>
      </w:r>
      <w:hyperlink r:id="rId10" w:history="1">
        <w:r w:rsidR="00F275D3" w:rsidRPr="00F275D3">
          <w:rPr>
            <w:rStyle w:val="Hipervnculo"/>
            <w:rFonts w:eastAsia="Times New Roman" w:cstheme="minorHAnsi"/>
            <w:sz w:val="25"/>
            <w:szCs w:val="25"/>
            <w:lang w:eastAsia="es-ES"/>
          </w:rPr>
          <w:t>Documentos legales</w:t>
        </w:r>
      </w:hyperlink>
      <w:r w:rsidR="00F275D3">
        <w:rPr>
          <w:rFonts w:eastAsia="Times New Roman" w:cstheme="minorHAnsi"/>
          <w:color w:val="auto"/>
          <w:sz w:val="25"/>
          <w:szCs w:val="25"/>
          <w:lang w:eastAsia="es-ES"/>
        </w:rPr>
        <w:t xml:space="preserve"> y son la </w:t>
      </w:r>
      <w:hyperlink r:id="rId11" w:history="1">
        <w:r w:rsidR="00F275D3" w:rsidRPr="00253CEF">
          <w:rPr>
            <w:rStyle w:val="Hipervnculo"/>
            <w:rFonts w:eastAsia="Times New Roman" w:cstheme="minorHAnsi"/>
            <w:b/>
            <w:bCs/>
            <w:sz w:val="25"/>
            <w:szCs w:val="25"/>
            <w:lang w:eastAsia="es-ES"/>
          </w:rPr>
          <w:t>Política de Privacidad</w:t>
        </w:r>
      </w:hyperlink>
      <w:r w:rsidR="00F275D3">
        <w:rPr>
          <w:rFonts w:eastAsia="Times New Roman" w:cstheme="minorHAnsi"/>
          <w:color w:val="auto"/>
          <w:sz w:val="25"/>
          <w:szCs w:val="25"/>
          <w:lang w:eastAsia="es-ES"/>
        </w:rPr>
        <w:t xml:space="preserve"> y los </w:t>
      </w:r>
      <w:hyperlink r:id="rId12" w:history="1">
        <w:r w:rsidR="00F275D3" w:rsidRPr="00253CEF">
          <w:rPr>
            <w:rStyle w:val="Hipervnculo"/>
            <w:rFonts w:eastAsia="Times New Roman" w:cstheme="minorHAnsi"/>
            <w:b/>
            <w:bCs/>
            <w:sz w:val="25"/>
            <w:szCs w:val="25"/>
            <w:lang w:eastAsia="es-ES"/>
          </w:rPr>
          <w:t>Términos y Condiciones</w:t>
        </w:r>
      </w:hyperlink>
      <w:r w:rsidR="00F275D3">
        <w:rPr>
          <w:rFonts w:eastAsia="Times New Roman" w:cstheme="minorHAnsi"/>
          <w:color w:val="auto"/>
          <w:sz w:val="25"/>
          <w:szCs w:val="25"/>
          <w:lang w:eastAsia="es-ES"/>
        </w:rPr>
        <w:t xml:space="preserve">.  </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38370C8D"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w:t>
      </w:r>
      <w:r w:rsidR="007608F9">
        <w:rPr>
          <w:rFonts w:eastAsia="Times New Roman" w:cstheme="minorHAnsi"/>
          <w:color w:val="000000"/>
          <w:sz w:val="25"/>
          <w:szCs w:val="25"/>
          <w:lang w:eastAsia="es-ES"/>
        </w:rPr>
        <w:t xml:space="preserve">aunque se ha planteado un posible cambio </w:t>
      </w:r>
      <w:r w:rsidRPr="005641F4">
        <w:rPr>
          <w:rFonts w:eastAsia="Times New Roman" w:cstheme="minorHAnsi"/>
          <w:b/>
          <w:bCs/>
          <w:color w:val="A4063E"/>
          <w:sz w:val="25"/>
          <w:szCs w:val="25"/>
          <w:lang w:eastAsia="es-ES"/>
        </w:rPr>
        <w:t>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 xml:space="preserve">tras un periodo de prueba de alrededor de tres semanas, tras el cual elegimos al responsable de organizar el grupo, pero siempre al mismo nivel jerárquico que los demás </w:t>
      </w:r>
      <w:r w:rsidRPr="005641F4">
        <w:rPr>
          <w:rFonts w:eastAsia="Times New Roman" w:cstheme="minorHAnsi"/>
          <w:color w:val="000000"/>
          <w:sz w:val="25"/>
          <w:szCs w:val="25"/>
          <w:lang w:eastAsia="es-ES"/>
        </w:rPr>
        <w:lastRenderedPageBreak/>
        <w:t>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546F56">
      <w:pPr>
        <w:pStyle w:val="Ttulo2"/>
        <w:numPr>
          <w:ilvl w:val="1"/>
          <w:numId w:val="4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Hlk25930671"/>
      <w:bookmarkStart w:id="34" w:name="_Toc41673710"/>
      <w:bookmarkEnd w:id="29"/>
      <w:r w:rsidRPr="00F40AB9">
        <w:rPr>
          <w:rFonts w:ascii="Times New Roman" w:hAnsi="Times New Roman"/>
          <w:noProof/>
          <w:lang w:eastAsia="es-ES"/>
        </w:rPr>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253CEF" w:rsidRDefault="00253CEF"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253CEF" w:rsidRDefault="00253CEF" w:rsidP="000B39A0"/>
                          <w:p w14:paraId="1B9A427E" w14:textId="77777777" w:rsidR="00253CEF" w:rsidRDefault="00253CEF"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43"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AT&#10;Wj/BFAIAAAMEAAAOAAAAAAAAAAAAAAAAAC4CAABkcnMvZTJvRG9jLnhtbFBLAQItABQABgAIAAAA&#10;IQB+VHy/3QAAAAcBAAAPAAAAAAAAAAAAAAAAAG4EAABkcnMvZG93bnJldi54bWxQSwUGAAAAAAQA&#10;BADzAAAAeAUAAAAA&#10;" filled="f" stroked="f">
                <v:textbox>
                  <w:txbxContent>
                    <w:p w14:paraId="297BE2A2" w14:textId="106F2B19" w:rsidR="00253CEF" w:rsidRDefault="00253CEF"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253CEF" w:rsidRDefault="00253CEF" w:rsidP="000B39A0"/>
                    <w:p w14:paraId="1B9A427E" w14:textId="77777777" w:rsidR="00253CEF" w:rsidRDefault="00253CEF"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4EA4D0FF" w:rsidR="005641F4" w:rsidRPr="00F545A4" w:rsidRDefault="005641F4"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41673711"/>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253CEF" w:rsidRDefault="00253CEF"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4"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v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S7P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DvOL+8VAgAABAQAAA4AAAAAAAAAAAAAAAAALgIAAGRycy9lMm9Eb2MueG1sUEsBAi0AFAAGAAgA&#10;AAAhAKBI3p7eAAAACQEAAA8AAAAAAAAAAAAAAAAAbwQAAGRycy9kb3ducmV2LnhtbFBLBQYAAAAA&#10;BAAEAPMAAAB6BQAAAAA=&#10;" filled="f" stroked="f">
                <v:textbox>
                  <w:txbxContent>
                    <w:p w14:paraId="43B0A4D5" w14:textId="3B7BEE77" w:rsidR="00253CEF" w:rsidRDefault="00253CEF"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41673712"/>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bookmarkEnd w:id="49"/>
    <w:bookmarkEnd w:id="50"/>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proofErr w:type="spellStart"/>
      <w:r>
        <w:rPr>
          <w:rFonts w:eastAsia="Times New Roman"/>
          <w:i/>
          <w:iCs/>
          <w:color w:val="auto"/>
          <w:sz w:val="25"/>
          <w:szCs w:val="25"/>
        </w:rPr>
        <w:t>Logrolling</w:t>
      </w:r>
      <w:proofErr w:type="spellEnd"/>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41673713"/>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bookmarkEnd w:id="55"/>
    <w:bookmarkEnd w:id="56"/>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41673714"/>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546F56">
      <w:pPr>
        <w:pStyle w:val="Prrafodelista"/>
        <w:numPr>
          <w:ilvl w:val="1"/>
          <w:numId w:val="44"/>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546F56">
      <w:pPr>
        <w:pStyle w:val="Prrafodelista"/>
        <w:numPr>
          <w:ilvl w:val="1"/>
          <w:numId w:val="44"/>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546F56">
      <w:pPr>
        <w:pStyle w:val="Prrafodelista"/>
        <w:numPr>
          <w:ilvl w:val="1"/>
          <w:numId w:val="44"/>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0357333B" w:rsidR="00A30C90" w:rsidRPr="00F545A4" w:rsidRDefault="00253CEF" w:rsidP="00F545A4">
            <w:pPr>
              <w:spacing w:after="240"/>
              <w:rPr>
                <w:rFonts w:cstheme="minorHAnsi"/>
                <w:color w:val="auto"/>
                <w:sz w:val="22"/>
              </w:rPr>
            </w:pPr>
            <w:r>
              <w:rPr>
                <w:rFonts w:cstheme="minorHAnsi"/>
                <w:color w:val="auto"/>
                <w:sz w:val="22"/>
              </w:rPr>
              <w:t>Servicio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0FF07DC1" w:rsidR="00A30C90" w:rsidRPr="00F545A4" w:rsidRDefault="00253CEF" w:rsidP="00F545A4">
            <w:pPr>
              <w:spacing w:after="240"/>
              <w:rPr>
                <w:rFonts w:cstheme="minorHAnsi"/>
                <w:color w:val="auto"/>
                <w:sz w:val="22"/>
              </w:rPr>
            </w:pPr>
            <w:r>
              <w:rPr>
                <w:rFonts w:cstheme="minorHAnsi"/>
                <w:color w:val="auto"/>
                <w:sz w:val="22"/>
              </w:rPr>
              <w:t>Pagos</w:t>
            </w:r>
            <w:r w:rsidR="00F545A4">
              <w:rPr>
                <w:rFonts w:cstheme="minorHAnsi"/>
                <w:color w:val="auto"/>
                <w:sz w:val="22"/>
              </w:rPr>
              <w:t xml:space="preserve">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4439CCBE" w14:textId="77777777" w:rsidR="00096D2D" w:rsidRDefault="00096D2D" w:rsidP="00096D2D">
      <w:pPr>
        <w:rPr>
          <w:rFonts w:eastAsia="Times New Roman"/>
          <w:color w:val="auto"/>
          <w:sz w:val="25"/>
          <w:szCs w:val="25"/>
        </w:rPr>
      </w:pPr>
    </w:p>
    <w:p w14:paraId="78706438" w14:textId="38B77F05"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End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w:t>
      </w:r>
      <w:r w:rsidR="007608F9">
        <w:rPr>
          <w:rFonts w:cstheme="minorHAnsi"/>
          <w:color w:val="auto"/>
          <w:sz w:val="25"/>
          <w:szCs w:val="25"/>
        </w:rPr>
        <w:t>.</w:t>
      </w:r>
      <w:r>
        <w:rPr>
          <w:rFonts w:cstheme="minorHAnsi"/>
          <w:color w:val="auto"/>
          <w:sz w:val="25"/>
          <w:szCs w:val="25"/>
        </w:rPr>
        <w:t xml:space="preserve">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xml:space="preserve">. Esta decisión se ve motivada por el hecho de que no buscamos los mejores programadores para nuestro proyecto, sino, la mejor combinación entre </w:t>
      </w:r>
      <w:r w:rsidR="007608F9">
        <w:rPr>
          <w:rFonts w:cstheme="minorHAnsi"/>
          <w:color w:val="auto"/>
          <w:sz w:val="25"/>
          <w:szCs w:val="25"/>
        </w:rPr>
        <w:t>rentabilidad</w:t>
      </w:r>
      <w:r>
        <w:rPr>
          <w:rFonts w:cstheme="minorHAnsi"/>
          <w:color w:val="auto"/>
          <w:sz w:val="25"/>
          <w:szCs w:val="25"/>
        </w:rPr>
        <w:t xml:space="preserve"> y </w:t>
      </w:r>
      <w:r w:rsidR="007608F9">
        <w:rPr>
          <w:rFonts w:cstheme="minorHAnsi"/>
          <w:color w:val="auto"/>
          <w:sz w:val="25"/>
          <w:szCs w:val="25"/>
        </w:rPr>
        <w:t>abarcar las necesidades técnicas del proyecto</w:t>
      </w:r>
      <w:r>
        <w:rPr>
          <w:rFonts w:cstheme="minorHAnsi"/>
          <w:color w:val="auto"/>
          <w:sz w:val="25"/>
          <w:szCs w:val="25"/>
        </w:rPr>
        <w:t>.</w:t>
      </w:r>
    </w:p>
    <w:p w14:paraId="091935BE" w14:textId="305C2A09"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Se ha planeado buscar oficinas alrededor de las zonas de Moncloa – Argüelles (en Madrid), esta ubicación se ve favorecida por la decisión de lanzar el producto en la zona de Ciudad Universitaria y se encuentra a una distancia razonable de</w:t>
      </w:r>
      <w:r w:rsidR="007608F9">
        <w:rPr>
          <w:rFonts w:cstheme="minorHAnsi"/>
          <w:color w:val="auto"/>
          <w:sz w:val="25"/>
          <w:szCs w:val="25"/>
        </w:rPr>
        <w:t>l domicilio de</w:t>
      </w:r>
      <w:r w:rsidRPr="005641F4">
        <w:rPr>
          <w:rFonts w:cstheme="minorHAnsi"/>
          <w:color w:val="auto"/>
          <w:sz w:val="25"/>
          <w:szCs w:val="25"/>
        </w:rPr>
        <w:t xml:space="preserv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w:t>
      </w:r>
      <w:proofErr w:type="spellStart"/>
      <w:r>
        <w:rPr>
          <w:rFonts w:cstheme="minorHAnsi"/>
          <w:color w:val="auto"/>
          <w:sz w:val="25"/>
          <w:szCs w:val="25"/>
        </w:rPr>
        <w:t>grollies</w:t>
      </w:r>
      <w:proofErr w:type="spellEnd"/>
      <w:r>
        <w:rPr>
          <w:rFonts w:cstheme="minorHAnsi"/>
          <w:color w:val="auto"/>
          <w:sz w:val="25"/>
          <w:szCs w:val="25"/>
        </w:rPr>
        <w:t xml:space="preserve">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41673715"/>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lang w:eastAsia="es-ES"/>
        </w:rPr>
        <w:lastRenderedPageBreak/>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BF509A">
        <w:rPr>
          <w:rFonts w:ascii="Times New Roman" w:hAnsi="Times New Roman" w:cs="Times New Roman"/>
          <w:color w:val="auto"/>
          <w:sz w:val="22"/>
        </w:rPr>
        <w:br w:type="page"/>
      </w:r>
    </w:p>
    <w:p w14:paraId="5BC18164" w14:textId="15FDD6B4" w:rsidR="0059090B" w:rsidRDefault="0059090B"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7" w:name="_Ref26002474"/>
      <w:bookmarkStart w:id="148" w:name="_Toc26095891"/>
      <w:bookmarkStart w:id="149" w:name="_Toc26097868"/>
      <w:bookmarkStart w:id="150" w:name="_Toc41673716"/>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253CEF" w:rsidRDefault="00253CEF"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5"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XTk5&#10;3RQCAAADBAAADgAAAAAAAAAAAAAAAAAuAgAAZHJzL2Uyb0RvYy54bWxQSwECLQAUAAYACAAAACEA&#10;YSr2bdsAAAAIAQAADwAAAAAAAAAAAAAAAABuBAAAZHJzL2Rvd25yZXYueG1sUEsFBgAAAAAEAAQA&#10;8wAAAHYFAAAAAA==&#10;" filled="f" stroked="f">
                <v:textbox>
                  <w:txbxContent>
                    <w:p w14:paraId="2788AF17" w14:textId="77777777" w:rsidR="00253CEF" w:rsidRDefault="00253CEF"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41673717"/>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6"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" filled="f" stroked="f">
                <v:textbox>
                  <w:txbxContent>
                    <w:p w14:paraId="00C321C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2745223E"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w:t>
            </w:r>
            <w:r w:rsidR="0059240E">
              <w:rPr>
                <w:rFonts w:eastAsia="Times New Roman" w:cstheme="minorHAnsi"/>
                <w:color w:val="auto"/>
                <w:sz w:val="22"/>
                <w:szCs w:val="24"/>
              </w:rPr>
              <w:t>de los intercambios de favores, e</w:t>
            </w:r>
            <w:r w:rsidRPr="00A3581C">
              <w:rPr>
                <w:rFonts w:eastAsia="Times New Roman" w:cstheme="minorHAnsi"/>
                <w:color w:val="auto"/>
                <w:sz w:val="22"/>
                <w:szCs w:val="24"/>
              </w:rPr>
              <w:t xml:space="preserv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69" w:name="_Toc26095901"/>
            <w:bookmarkStart w:id="170" w:name="_Toc26097878"/>
            <w:r w:rsidRPr="00A3581C">
              <w:rPr>
                <w:rFonts w:eastAsia="Times New Roman" w:cstheme="minorHAnsi"/>
                <w:color w:val="auto"/>
                <w:sz w:val="22"/>
                <w:szCs w:val="24"/>
              </w:rPr>
              <w:t>Baja eficiencia de los trabajadores (no alcanzar los plazos)</w:t>
            </w:r>
            <w:bookmarkEnd w:id="169"/>
            <w:bookmarkEnd w:id="170"/>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1" w:name="_Toc26095902"/>
            <w:bookmarkStart w:id="172"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1"/>
            <w:bookmarkEnd w:id="172"/>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3" w:name="_Toc26095903"/>
            <w:bookmarkStart w:id="174" w:name="_Toc26097880"/>
            <w:r w:rsidRPr="00A3581C">
              <w:rPr>
                <w:rFonts w:eastAsia="Times New Roman" w:cstheme="minorHAnsi"/>
                <w:color w:val="auto"/>
                <w:sz w:val="22"/>
                <w:szCs w:val="24"/>
              </w:rPr>
              <w:t>Falta de comunicación entre trabajadores</w:t>
            </w:r>
            <w:bookmarkEnd w:id="173"/>
            <w:bookmarkEnd w:id="174"/>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5" w:name="_Toc26095904"/>
            <w:bookmarkStart w:id="176"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5"/>
            <w:bookmarkEnd w:id="176"/>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7" w:name="_Toc26095905"/>
            <w:bookmarkStart w:id="178" w:name="_Toc26097882"/>
            <w:r w:rsidRPr="00A3581C">
              <w:rPr>
                <w:rFonts w:eastAsia="Times New Roman" w:cstheme="minorHAnsi"/>
                <w:color w:val="auto"/>
                <w:sz w:val="22"/>
                <w:szCs w:val="24"/>
              </w:rPr>
              <w:t>Cambio de requisitos del cliente</w:t>
            </w:r>
            <w:bookmarkEnd w:id="177"/>
            <w:bookmarkEnd w:id="178"/>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9" w:name="_Toc26095906"/>
            <w:bookmarkStart w:id="180"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79"/>
            <w:bookmarkEnd w:id="180"/>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5639AD9B" w:rsidR="0059090B" w:rsidRPr="00A3581C" w:rsidRDefault="0059090B" w:rsidP="00206A4C">
            <w:pPr>
              <w:rPr>
                <w:rFonts w:eastAsia="Times New Roman" w:cstheme="minorHAnsi"/>
                <w:color w:val="auto"/>
                <w:sz w:val="22"/>
                <w:szCs w:val="24"/>
              </w:rPr>
            </w:pPr>
            <w:bookmarkStart w:id="181" w:name="_Toc26095907"/>
            <w:bookmarkStart w:id="182" w:name="_Toc26097884"/>
            <w:r w:rsidRPr="00A3581C">
              <w:rPr>
                <w:rFonts w:eastAsia="Times New Roman" w:cstheme="minorHAnsi"/>
                <w:color w:val="auto"/>
                <w:sz w:val="22"/>
                <w:szCs w:val="24"/>
              </w:rPr>
              <w:t xml:space="preserve">Problemas legales con la moneda virtual y los </w:t>
            </w:r>
            <w:bookmarkEnd w:id="181"/>
            <w:bookmarkEnd w:id="182"/>
            <w:r w:rsidR="00206A4C">
              <w:rPr>
                <w:rFonts w:eastAsia="Times New Roman" w:cstheme="minorHAnsi"/>
                <w:color w:val="auto"/>
                <w:sz w:val="22"/>
                <w:szCs w:val="24"/>
              </w:rPr>
              <w:t>regalos</w:t>
            </w:r>
          </w:p>
        </w:tc>
        <w:tc>
          <w:tcPr>
            <w:tcW w:w="7093" w:type="dxa"/>
            <w:vAlign w:val="center"/>
          </w:tcPr>
          <w:p w14:paraId="3531D283" w14:textId="59F12EB3" w:rsidR="0059090B" w:rsidRPr="00A3581C" w:rsidRDefault="0059090B" w:rsidP="00206A4C">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3" w:name="_Toc26095908"/>
            <w:bookmarkStart w:id="184" w:name="_Toc26097885"/>
            <w:r w:rsidRPr="00A3581C">
              <w:rPr>
                <w:rFonts w:eastAsia="Times New Roman" w:cstheme="minorHAnsi"/>
                <w:color w:val="auto"/>
                <w:sz w:val="22"/>
                <w:szCs w:val="24"/>
              </w:rPr>
              <w:t xml:space="preserve">Como estamos creando algo equivalente a una moneda virtual en nuestra aplicación pueden surgir ciertos problemas en cuanto a la gestión y al cambio que podamos realizar entre euros y nuestra moneda o nuestra moneda y </w:t>
            </w:r>
            <w:r w:rsidR="00206A4C">
              <w:rPr>
                <w:rFonts w:eastAsia="Times New Roman" w:cstheme="minorHAnsi"/>
                <w:color w:val="auto"/>
                <w:sz w:val="22"/>
                <w:szCs w:val="24"/>
              </w:rPr>
              <w:t>regalos</w:t>
            </w:r>
            <w:r w:rsidRPr="00A3581C">
              <w:rPr>
                <w:rFonts w:eastAsia="Times New Roman" w:cstheme="minorHAnsi"/>
                <w:color w:val="auto"/>
                <w:sz w:val="22"/>
                <w:szCs w:val="24"/>
              </w:rPr>
              <w:t>.</w:t>
            </w:r>
            <w:bookmarkEnd w:id="183"/>
            <w:bookmarkEnd w:id="184"/>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5" w:name="_Toc26095909"/>
            <w:bookmarkStart w:id="186" w:name="_Toc26097886"/>
            <w:r w:rsidRPr="00A3581C">
              <w:rPr>
                <w:rFonts w:eastAsia="Times New Roman" w:cstheme="minorHAnsi"/>
                <w:color w:val="auto"/>
                <w:sz w:val="22"/>
                <w:szCs w:val="24"/>
              </w:rPr>
              <w:t>Falta de financiación</w:t>
            </w:r>
            <w:bookmarkEnd w:id="185"/>
            <w:bookmarkEnd w:id="186"/>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7" w:name="_Toc26095910"/>
            <w:bookmarkStart w:id="188" w:name="_Toc26097887"/>
            <w:r w:rsidRPr="00A3581C">
              <w:rPr>
                <w:rFonts w:eastAsia="Times New Roman" w:cstheme="minorHAnsi"/>
                <w:color w:val="auto"/>
                <w:sz w:val="22"/>
                <w:szCs w:val="24"/>
              </w:rPr>
              <w:t>Todo proyecto está ligado a su financiación, por eso es un riesgo a tener en cuenta.</w:t>
            </w:r>
            <w:bookmarkEnd w:id="187"/>
            <w:bookmarkEnd w:id="188"/>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89" w:name="_Toc26095911"/>
            <w:bookmarkStart w:id="190" w:name="_Toc26097888"/>
            <w:r w:rsidRPr="00A3581C">
              <w:rPr>
                <w:rFonts w:eastAsia="Times New Roman"/>
                <w:color w:val="auto"/>
                <w:sz w:val="22"/>
              </w:rPr>
              <w:t>El cliente cancela el proyecto</w:t>
            </w:r>
            <w:bookmarkEnd w:id="189"/>
            <w:bookmarkEnd w:id="190"/>
          </w:p>
        </w:tc>
        <w:tc>
          <w:tcPr>
            <w:tcW w:w="7093" w:type="dxa"/>
            <w:vAlign w:val="center"/>
          </w:tcPr>
          <w:p w14:paraId="121F3BB0" w14:textId="5DF1F784" w:rsidR="0059090B" w:rsidRPr="00A3581C" w:rsidRDefault="0059090B" w:rsidP="0059240E">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1" w:name="_Toc26095912"/>
            <w:bookmarkStart w:id="192" w:name="_Toc26097889"/>
            <w:r w:rsidRPr="00A3581C">
              <w:rPr>
                <w:rFonts w:eastAsia="Times New Roman"/>
                <w:color w:val="auto"/>
                <w:sz w:val="22"/>
                <w:szCs w:val="24"/>
              </w:rPr>
              <w:t xml:space="preserve">Ya sea porque no le guste como trabajamos o porque </w:t>
            </w:r>
            <w:r w:rsidR="0059240E">
              <w:rPr>
                <w:rFonts w:eastAsia="Times New Roman"/>
                <w:color w:val="auto"/>
                <w:sz w:val="22"/>
                <w:szCs w:val="24"/>
              </w:rPr>
              <w:t>no aporte más capital</w:t>
            </w:r>
            <w:r w:rsidRPr="00A3581C">
              <w:rPr>
                <w:rFonts w:eastAsia="Times New Roman"/>
                <w:color w:val="auto"/>
                <w:sz w:val="22"/>
                <w:szCs w:val="24"/>
              </w:rPr>
              <w:t>, corremos el riesgo de que el cliente cancele el proyecto</w:t>
            </w:r>
            <w:bookmarkEnd w:id="191"/>
            <w:bookmarkEnd w:id="192"/>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3" w:name="_Toc26095913"/>
            <w:bookmarkStart w:id="194" w:name="_Toc26097890"/>
            <w:r w:rsidRPr="00A3581C">
              <w:rPr>
                <w:rFonts w:eastAsia="Times New Roman"/>
                <w:color w:val="auto"/>
                <w:sz w:val="22"/>
              </w:rPr>
              <w:t>Algún integrante deja el proyecto</w:t>
            </w:r>
            <w:bookmarkEnd w:id="193"/>
            <w:bookmarkEnd w:id="194"/>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5" w:name="_Toc26095914"/>
            <w:bookmarkStart w:id="196"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5"/>
            <w:bookmarkEnd w:id="196"/>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7" w:name="_Toc26095915"/>
            <w:bookmarkStart w:id="198" w:name="_Toc26097892"/>
            <w:r w:rsidRPr="00A3581C">
              <w:rPr>
                <w:rFonts w:eastAsia="Times New Roman"/>
                <w:color w:val="auto"/>
                <w:sz w:val="22"/>
              </w:rPr>
              <w:t>Mala estimación del coste del proyecto</w:t>
            </w:r>
            <w:bookmarkEnd w:id="197"/>
            <w:bookmarkEnd w:id="198"/>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9" w:name="_Toc26095916"/>
            <w:bookmarkStart w:id="200"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199"/>
            <w:bookmarkEnd w:id="200"/>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1" w:name="_Toc26095917"/>
            <w:bookmarkStart w:id="202" w:name="_Toc26097894"/>
            <w:r w:rsidRPr="00A3581C">
              <w:rPr>
                <w:rFonts w:eastAsia="Times New Roman"/>
                <w:color w:val="auto"/>
                <w:sz w:val="22"/>
                <w:szCs w:val="24"/>
              </w:rPr>
              <w:t>Sacar aplicación con bugs</w:t>
            </w:r>
            <w:bookmarkEnd w:id="201"/>
            <w:bookmarkEnd w:id="202"/>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3" w:name="_Toc26095918"/>
            <w:bookmarkStart w:id="204" w:name="_Toc26097895"/>
            <w:r w:rsidRPr="00A3581C">
              <w:rPr>
                <w:rFonts w:eastAsia="Times New Roman"/>
                <w:color w:val="auto"/>
                <w:sz w:val="22"/>
                <w:szCs w:val="24"/>
              </w:rPr>
              <w:t>En toda aplicación es inminente el riesgo de que aparezca un bug.</w:t>
            </w:r>
            <w:bookmarkEnd w:id="203"/>
            <w:bookmarkEnd w:id="204"/>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5" w:name="_Toc26095919"/>
            <w:bookmarkStart w:id="206" w:name="_Toc26097896"/>
            <w:r w:rsidRPr="00A3581C">
              <w:rPr>
                <w:rFonts w:eastAsia="Times New Roman"/>
                <w:color w:val="auto"/>
                <w:sz w:val="22"/>
                <w:szCs w:val="24"/>
              </w:rPr>
              <w:t>Pérdida y divulgación de datos</w:t>
            </w:r>
            <w:bookmarkEnd w:id="205"/>
            <w:bookmarkEnd w:id="206"/>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7" w:name="_Toc26095920"/>
            <w:bookmarkStart w:id="208"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7"/>
            <w:bookmarkEnd w:id="20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09" w:name="_Ref26002490"/>
      <w:bookmarkStart w:id="210" w:name="_Toc26095921"/>
      <w:bookmarkStart w:id="211" w:name="_Toc26097898"/>
      <w:bookmarkStart w:id="212" w:name="_Toc41673718"/>
      <w:r w:rsidRPr="00193C45">
        <w:rPr>
          <w:rFonts w:ascii="Times New Roman" w:hAnsi="Times New Roman"/>
          <w:sz w:val="40"/>
        </w:rPr>
        <w:lastRenderedPageBreak/>
        <w:t>Priorización de riesgos del proyecto</w:t>
      </w:r>
      <w:bookmarkEnd w:id="209"/>
      <w:bookmarkEnd w:id="210"/>
      <w:bookmarkEnd w:id="211"/>
      <w:bookmarkEnd w:id="212"/>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3" w:name="_Toc26095922"/>
            <w:bookmarkStart w:id="214" w:name="_Toc26097899"/>
            <w:r w:rsidRPr="00A3581C">
              <w:rPr>
                <w:sz w:val="22"/>
              </w:rPr>
              <w:t>RIESGO</w:t>
            </w:r>
            <w:bookmarkEnd w:id="213"/>
            <w:bookmarkEnd w:id="214"/>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5" w:name="_Toc26095923"/>
            <w:bookmarkStart w:id="216" w:name="_Toc26097900"/>
            <w:r w:rsidRPr="00A3581C">
              <w:rPr>
                <w:sz w:val="22"/>
              </w:rPr>
              <w:t>FRECUENCIA</w:t>
            </w:r>
            <w:bookmarkEnd w:id="215"/>
            <w:bookmarkEnd w:id="216"/>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4"/>
            <w:bookmarkStart w:id="218" w:name="_Toc26097901"/>
            <w:r w:rsidRPr="00A3581C">
              <w:rPr>
                <w:sz w:val="22"/>
              </w:rPr>
              <w:t>IMPACTO</w:t>
            </w:r>
            <w:bookmarkEnd w:id="217"/>
            <w:bookmarkEnd w:id="218"/>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5"/>
            <w:bookmarkStart w:id="220" w:name="_Toc26097902"/>
            <w:r w:rsidRPr="00A3581C">
              <w:rPr>
                <w:sz w:val="22"/>
              </w:rPr>
              <w:t>PRIORIDAD</w:t>
            </w:r>
            <w:bookmarkEnd w:id="219"/>
            <w:bookmarkEnd w:id="220"/>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1" w:name="_Toc26095926"/>
            <w:bookmarkStart w:id="222" w:name="_Toc26097903"/>
            <w:r w:rsidRPr="00A3581C">
              <w:rPr>
                <w:sz w:val="22"/>
              </w:rPr>
              <w:t>Mala acogida (no alcanzar la masa crítica)</w:t>
            </w:r>
            <w:bookmarkEnd w:id="221"/>
            <w:bookmarkEnd w:id="222"/>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3" w:name="_Toc26095927"/>
            <w:bookmarkStart w:id="224" w:name="_Toc26097904"/>
            <w:r w:rsidRPr="00A3581C">
              <w:rPr>
                <w:color w:val="auto"/>
                <w:sz w:val="22"/>
              </w:rPr>
              <w:t>Ocasional</w:t>
            </w:r>
            <w:bookmarkEnd w:id="223"/>
            <w:bookmarkEnd w:id="224"/>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8"/>
            <w:bookmarkStart w:id="226" w:name="_Toc26097905"/>
            <w:r w:rsidRPr="00A3581C">
              <w:rPr>
                <w:color w:val="auto"/>
                <w:sz w:val="22"/>
              </w:rPr>
              <w:t>Catastrófico</w:t>
            </w:r>
            <w:bookmarkEnd w:id="225"/>
            <w:bookmarkEnd w:id="226"/>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9"/>
            <w:bookmarkStart w:id="228" w:name="_Toc26097906"/>
            <w:r w:rsidRPr="00A3581C">
              <w:rPr>
                <w:color w:val="auto"/>
                <w:sz w:val="22"/>
              </w:rPr>
              <w:t>Intolerable</w:t>
            </w:r>
            <w:bookmarkEnd w:id="227"/>
            <w:bookmarkEnd w:id="228"/>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29" w:name="_Toc26095930"/>
            <w:bookmarkStart w:id="230" w:name="_Toc26097907"/>
            <w:r w:rsidRPr="00A3581C">
              <w:rPr>
                <w:sz w:val="22"/>
              </w:rPr>
              <w:t>Mala estimación del tiempo del proyecto</w:t>
            </w:r>
            <w:bookmarkEnd w:id="229"/>
            <w:bookmarkEnd w:id="230"/>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1" w:name="_Toc26095931"/>
            <w:bookmarkStart w:id="232" w:name="_Toc26097908"/>
            <w:r w:rsidRPr="00A3581C">
              <w:rPr>
                <w:color w:val="auto"/>
                <w:sz w:val="22"/>
              </w:rPr>
              <w:t>Ocasional</w:t>
            </w:r>
            <w:bookmarkEnd w:id="231"/>
            <w:bookmarkEnd w:id="232"/>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2"/>
            <w:bookmarkStart w:id="234" w:name="_Toc26097909"/>
            <w:r w:rsidRPr="00A3581C">
              <w:rPr>
                <w:color w:val="auto"/>
                <w:sz w:val="22"/>
              </w:rPr>
              <w:t>Serio</w:t>
            </w:r>
            <w:bookmarkEnd w:id="233"/>
            <w:bookmarkEnd w:id="234"/>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3"/>
            <w:bookmarkStart w:id="236" w:name="_Toc26097910"/>
            <w:r w:rsidRPr="00A3581C">
              <w:rPr>
                <w:color w:val="auto"/>
                <w:sz w:val="22"/>
              </w:rPr>
              <w:t>Media</w:t>
            </w:r>
            <w:bookmarkEnd w:id="235"/>
            <w:bookmarkEnd w:id="236"/>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7" w:name="_Toc26095934"/>
            <w:bookmarkStart w:id="238" w:name="_Toc26097911"/>
            <w:r w:rsidRPr="00A3581C">
              <w:rPr>
                <w:sz w:val="22"/>
              </w:rPr>
              <w:t>Mala gestión de situaciones imprevistas</w:t>
            </w:r>
            <w:bookmarkEnd w:id="237"/>
            <w:bookmarkEnd w:id="238"/>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9" w:name="_Toc26095935"/>
            <w:bookmarkStart w:id="240" w:name="_Toc26097912"/>
            <w:r w:rsidRPr="00A3581C">
              <w:rPr>
                <w:color w:val="auto"/>
                <w:sz w:val="22"/>
              </w:rPr>
              <w:t>Ocasional</w:t>
            </w:r>
            <w:bookmarkEnd w:id="239"/>
            <w:bookmarkEnd w:id="240"/>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6"/>
            <w:bookmarkStart w:id="242" w:name="_Toc26097913"/>
            <w:r w:rsidRPr="00A3581C">
              <w:rPr>
                <w:color w:val="auto"/>
                <w:sz w:val="22"/>
              </w:rPr>
              <w:t>Serio</w:t>
            </w:r>
            <w:bookmarkEnd w:id="241"/>
            <w:bookmarkEnd w:id="242"/>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7"/>
            <w:bookmarkStart w:id="244" w:name="_Toc26097914"/>
            <w:r w:rsidRPr="00A3581C">
              <w:rPr>
                <w:color w:val="auto"/>
                <w:sz w:val="22"/>
              </w:rPr>
              <w:t>Media</w:t>
            </w:r>
            <w:bookmarkEnd w:id="243"/>
            <w:bookmarkEnd w:id="244"/>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5" w:name="_Toc26095938"/>
            <w:bookmarkStart w:id="246" w:name="_Toc26097915"/>
            <w:r w:rsidRPr="00A3581C">
              <w:rPr>
                <w:sz w:val="22"/>
              </w:rPr>
              <w:t>Baja eficiencia de los trabajadores (no alcanzar los plazos)</w:t>
            </w:r>
            <w:bookmarkEnd w:id="245"/>
            <w:bookmarkEnd w:id="246"/>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7" w:name="_Toc26095939"/>
            <w:bookmarkStart w:id="248" w:name="_Toc26097916"/>
            <w:r w:rsidRPr="00A3581C">
              <w:rPr>
                <w:color w:val="auto"/>
                <w:sz w:val="22"/>
              </w:rPr>
              <w:t>Probable</w:t>
            </w:r>
            <w:bookmarkEnd w:id="247"/>
            <w:bookmarkEnd w:id="248"/>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40"/>
            <w:bookmarkStart w:id="250" w:name="_Toc26097917"/>
            <w:r w:rsidRPr="00A3581C">
              <w:rPr>
                <w:color w:val="auto"/>
                <w:sz w:val="22"/>
              </w:rPr>
              <w:t>Serio</w:t>
            </w:r>
            <w:bookmarkEnd w:id="249"/>
            <w:bookmarkEnd w:id="250"/>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1"/>
            <w:bookmarkStart w:id="252" w:name="_Toc26097918"/>
            <w:r w:rsidRPr="00A3581C">
              <w:rPr>
                <w:color w:val="auto"/>
                <w:sz w:val="22"/>
              </w:rPr>
              <w:t>Alta</w:t>
            </w:r>
            <w:bookmarkEnd w:id="251"/>
            <w:bookmarkEnd w:id="252"/>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3" w:name="_Toc26095942"/>
            <w:bookmarkStart w:id="254" w:name="_Toc26097919"/>
            <w:r w:rsidRPr="00A3581C">
              <w:rPr>
                <w:sz w:val="22"/>
              </w:rPr>
              <w:t>Falta de comunicación entre trabajadores</w:t>
            </w:r>
            <w:bookmarkEnd w:id="253"/>
            <w:bookmarkEnd w:id="254"/>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5" w:name="_Toc26095943"/>
            <w:bookmarkStart w:id="256" w:name="_Toc26097920"/>
            <w:r w:rsidRPr="00A3581C">
              <w:rPr>
                <w:color w:val="auto"/>
                <w:sz w:val="22"/>
              </w:rPr>
              <w:t>Remoto</w:t>
            </w:r>
            <w:bookmarkEnd w:id="255"/>
            <w:bookmarkEnd w:id="256"/>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4"/>
            <w:bookmarkStart w:id="258" w:name="_Toc26097921"/>
            <w:r w:rsidRPr="00A3581C">
              <w:rPr>
                <w:color w:val="auto"/>
                <w:sz w:val="22"/>
              </w:rPr>
              <w:t>Crítico</w:t>
            </w:r>
            <w:bookmarkEnd w:id="257"/>
            <w:bookmarkEnd w:id="258"/>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5"/>
            <w:bookmarkStart w:id="260" w:name="_Toc26097922"/>
            <w:r w:rsidRPr="00A3581C">
              <w:rPr>
                <w:color w:val="auto"/>
                <w:sz w:val="22"/>
              </w:rPr>
              <w:t>Media</w:t>
            </w:r>
            <w:bookmarkEnd w:id="259"/>
            <w:bookmarkEnd w:id="260"/>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1" w:name="_Toc26095946"/>
            <w:bookmarkStart w:id="262" w:name="_Toc26097923"/>
            <w:r w:rsidRPr="00A3581C">
              <w:rPr>
                <w:sz w:val="22"/>
              </w:rPr>
              <w:t>Cambio de requisitos del cliente</w:t>
            </w:r>
            <w:bookmarkEnd w:id="261"/>
            <w:bookmarkEnd w:id="262"/>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3" w:name="_Toc26095947"/>
            <w:bookmarkStart w:id="264" w:name="_Toc26097924"/>
            <w:r w:rsidRPr="00A3581C">
              <w:rPr>
                <w:color w:val="auto"/>
                <w:sz w:val="22"/>
              </w:rPr>
              <w:t>Frecuente</w:t>
            </w:r>
            <w:bookmarkEnd w:id="263"/>
            <w:bookmarkEnd w:id="264"/>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8"/>
            <w:bookmarkStart w:id="266" w:name="_Toc26097925"/>
            <w:r w:rsidRPr="00A3581C">
              <w:rPr>
                <w:color w:val="auto"/>
                <w:sz w:val="22"/>
              </w:rPr>
              <w:t>Menor</w:t>
            </w:r>
            <w:bookmarkEnd w:id="265"/>
            <w:bookmarkEnd w:id="266"/>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9"/>
            <w:bookmarkStart w:id="268" w:name="_Toc26097926"/>
            <w:r w:rsidRPr="00A3581C">
              <w:rPr>
                <w:color w:val="auto"/>
                <w:sz w:val="22"/>
              </w:rPr>
              <w:t>Media</w:t>
            </w:r>
            <w:bookmarkEnd w:id="267"/>
            <w:bookmarkEnd w:id="268"/>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0E831214" w:rsidR="0059090B" w:rsidRPr="00A3581C" w:rsidRDefault="0059090B" w:rsidP="00206A4C">
            <w:pPr>
              <w:rPr>
                <w:b w:val="0"/>
                <w:sz w:val="22"/>
              </w:rPr>
            </w:pPr>
            <w:bookmarkStart w:id="269" w:name="_Toc26095950"/>
            <w:bookmarkStart w:id="270" w:name="_Toc26097927"/>
            <w:r w:rsidRPr="00A3581C">
              <w:rPr>
                <w:sz w:val="22"/>
              </w:rPr>
              <w:t xml:space="preserve">Problemas legales con la moneda virtual y los </w:t>
            </w:r>
            <w:bookmarkEnd w:id="269"/>
            <w:bookmarkEnd w:id="270"/>
            <w:r w:rsidR="00206A4C">
              <w:rPr>
                <w:sz w:val="22"/>
              </w:rPr>
              <w:t>regalos</w:t>
            </w:r>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1" w:name="_Toc26095951"/>
            <w:bookmarkStart w:id="272" w:name="_Toc26097928"/>
            <w:r w:rsidRPr="00A3581C">
              <w:rPr>
                <w:color w:val="auto"/>
                <w:sz w:val="22"/>
              </w:rPr>
              <w:t>Ocasional</w:t>
            </w:r>
            <w:bookmarkEnd w:id="271"/>
            <w:bookmarkEnd w:id="272"/>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2"/>
            <w:bookmarkStart w:id="274" w:name="_Toc26097929"/>
            <w:r w:rsidRPr="00A3581C">
              <w:rPr>
                <w:color w:val="auto"/>
                <w:sz w:val="22"/>
              </w:rPr>
              <w:t>Menor</w:t>
            </w:r>
            <w:bookmarkEnd w:id="273"/>
            <w:bookmarkEnd w:id="274"/>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3"/>
            <w:bookmarkStart w:id="276" w:name="_Toc26097930"/>
            <w:r w:rsidRPr="00A3581C">
              <w:rPr>
                <w:color w:val="auto"/>
                <w:sz w:val="22"/>
              </w:rPr>
              <w:t>Baja</w:t>
            </w:r>
            <w:bookmarkEnd w:id="275"/>
            <w:bookmarkEnd w:id="276"/>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7" w:name="_Toc26095954"/>
            <w:bookmarkStart w:id="278" w:name="_Toc26097931"/>
            <w:r w:rsidRPr="00A3581C">
              <w:rPr>
                <w:sz w:val="22"/>
              </w:rPr>
              <w:t>Falta de financiación</w:t>
            </w:r>
            <w:bookmarkEnd w:id="277"/>
            <w:bookmarkEnd w:id="278"/>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9" w:name="_Toc26095955"/>
            <w:bookmarkStart w:id="280" w:name="_Toc26097932"/>
            <w:r w:rsidRPr="00A3581C">
              <w:rPr>
                <w:color w:val="auto"/>
                <w:sz w:val="22"/>
              </w:rPr>
              <w:t>Ocasional</w:t>
            </w:r>
            <w:bookmarkEnd w:id="279"/>
            <w:bookmarkEnd w:id="280"/>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6"/>
            <w:bookmarkStart w:id="282" w:name="_Toc26097933"/>
            <w:r w:rsidRPr="00A3581C">
              <w:rPr>
                <w:color w:val="auto"/>
                <w:sz w:val="22"/>
              </w:rPr>
              <w:t>Crítico</w:t>
            </w:r>
            <w:bookmarkEnd w:id="281"/>
            <w:bookmarkEnd w:id="282"/>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7"/>
            <w:bookmarkStart w:id="284" w:name="_Toc26097934"/>
            <w:r w:rsidRPr="00A3581C">
              <w:rPr>
                <w:color w:val="auto"/>
                <w:sz w:val="22"/>
              </w:rPr>
              <w:t>Alta</w:t>
            </w:r>
            <w:bookmarkEnd w:id="283"/>
            <w:bookmarkEnd w:id="284"/>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5" w:name="_Toc26095958"/>
            <w:bookmarkStart w:id="286" w:name="_Toc26097935"/>
            <w:r w:rsidRPr="00A3581C">
              <w:rPr>
                <w:sz w:val="22"/>
              </w:rPr>
              <w:t>El cliente cancela el proyecto</w:t>
            </w:r>
            <w:bookmarkEnd w:id="285"/>
            <w:bookmarkEnd w:id="286"/>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7" w:name="_Toc26095959"/>
            <w:bookmarkStart w:id="288" w:name="_Toc26097936"/>
            <w:r w:rsidRPr="00A3581C">
              <w:rPr>
                <w:color w:val="auto"/>
                <w:sz w:val="22"/>
              </w:rPr>
              <w:t>Improbable</w:t>
            </w:r>
            <w:bookmarkEnd w:id="287"/>
            <w:bookmarkEnd w:id="288"/>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60"/>
            <w:bookmarkStart w:id="290" w:name="_Toc26097937"/>
            <w:r w:rsidRPr="00A3581C">
              <w:rPr>
                <w:color w:val="auto"/>
                <w:sz w:val="22"/>
              </w:rPr>
              <w:t>Catastrófico</w:t>
            </w:r>
            <w:bookmarkEnd w:id="289"/>
            <w:bookmarkEnd w:id="290"/>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1"/>
            <w:bookmarkStart w:id="292" w:name="_Toc26097938"/>
            <w:r w:rsidRPr="00A3581C">
              <w:rPr>
                <w:color w:val="auto"/>
                <w:sz w:val="22"/>
              </w:rPr>
              <w:t>Media</w:t>
            </w:r>
            <w:bookmarkEnd w:id="291"/>
            <w:bookmarkEnd w:id="292"/>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3" w:name="_Toc26095962"/>
            <w:bookmarkStart w:id="294" w:name="_Toc26097939"/>
            <w:r w:rsidRPr="00A3581C">
              <w:rPr>
                <w:sz w:val="22"/>
              </w:rPr>
              <w:t>Algún integrante deja el proyecto</w:t>
            </w:r>
            <w:bookmarkEnd w:id="293"/>
            <w:bookmarkEnd w:id="294"/>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5" w:name="_Toc26095963"/>
            <w:bookmarkStart w:id="296" w:name="_Toc26097940"/>
            <w:r w:rsidRPr="00A3581C">
              <w:rPr>
                <w:color w:val="auto"/>
                <w:sz w:val="22"/>
              </w:rPr>
              <w:t>Remoto</w:t>
            </w:r>
            <w:bookmarkEnd w:id="295"/>
            <w:bookmarkEnd w:id="296"/>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4"/>
            <w:bookmarkStart w:id="298" w:name="_Toc26097941"/>
            <w:r w:rsidRPr="00A3581C">
              <w:rPr>
                <w:color w:val="auto"/>
                <w:sz w:val="22"/>
              </w:rPr>
              <w:t>Crítico</w:t>
            </w:r>
            <w:bookmarkEnd w:id="297"/>
            <w:bookmarkEnd w:id="298"/>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5"/>
            <w:bookmarkStart w:id="300" w:name="_Toc26097942"/>
            <w:r w:rsidRPr="00A3581C">
              <w:rPr>
                <w:color w:val="auto"/>
                <w:sz w:val="22"/>
              </w:rPr>
              <w:t>Media</w:t>
            </w:r>
            <w:bookmarkEnd w:id="299"/>
            <w:bookmarkEnd w:id="300"/>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1" w:name="_Toc26095966"/>
            <w:bookmarkStart w:id="302" w:name="_Toc26097943"/>
            <w:r w:rsidRPr="00A3581C">
              <w:rPr>
                <w:sz w:val="22"/>
              </w:rPr>
              <w:t>Mala estimación del coste del proyecto</w:t>
            </w:r>
            <w:bookmarkEnd w:id="301"/>
            <w:bookmarkEnd w:id="302"/>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3" w:name="_Toc26095967"/>
            <w:bookmarkStart w:id="304" w:name="_Toc26097944"/>
            <w:r w:rsidRPr="00A3581C">
              <w:rPr>
                <w:color w:val="auto"/>
                <w:sz w:val="22"/>
              </w:rPr>
              <w:t>Probable</w:t>
            </w:r>
            <w:bookmarkEnd w:id="303"/>
            <w:bookmarkEnd w:id="304"/>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8"/>
            <w:bookmarkStart w:id="306" w:name="_Toc26097945"/>
            <w:r w:rsidRPr="00A3581C">
              <w:rPr>
                <w:color w:val="auto"/>
                <w:sz w:val="22"/>
              </w:rPr>
              <w:t>Serio</w:t>
            </w:r>
            <w:bookmarkEnd w:id="305"/>
            <w:bookmarkEnd w:id="306"/>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9"/>
            <w:bookmarkStart w:id="308" w:name="_Toc26097946"/>
            <w:r w:rsidRPr="00A3581C">
              <w:rPr>
                <w:color w:val="auto"/>
                <w:sz w:val="22"/>
              </w:rPr>
              <w:t>Alta</w:t>
            </w:r>
            <w:bookmarkEnd w:id="307"/>
            <w:bookmarkEnd w:id="308"/>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09" w:name="_Toc26095970"/>
            <w:bookmarkStart w:id="310" w:name="_Toc26097947"/>
            <w:r w:rsidRPr="00A3581C">
              <w:rPr>
                <w:sz w:val="22"/>
              </w:rPr>
              <w:t>Sacar aplicación con bugs</w:t>
            </w:r>
            <w:bookmarkEnd w:id="309"/>
            <w:bookmarkEnd w:id="310"/>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1" w:name="_Toc26095971"/>
            <w:bookmarkStart w:id="312" w:name="_Toc26097948"/>
            <w:r w:rsidRPr="00A3581C">
              <w:rPr>
                <w:color w:val="auto"/>
                <w:sz w:val="22"/>
              </w:rPr>
              <w:t>Probable</w:t>
            </w:r>
            <w:bookmarkEnd w:id="311"/>
            <w:bookmarkEnd w:id="312"/>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2"/>
            <w:bookmarkStart w:id="314" w:name="_Toc26097949"/>
            <w:r w:rsidRPr="00A3581C">
              <w:rPr>
                <w:color w:val="auto"/>
                <w:sz w:val="22"/>
              </w:rPr>
              <w:t>Serio</w:t>
            </w:r>
            <w:bookmarkEnd w:id="313"/>
            <w:bookmarkEnd w:id="314"/>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3"/>
            <w:bookmarkStart w:id="316" w:name="_Toc26097950"/>
            <w:r w:rsidRPr="00A3581C">
              <w:rPr>
                <w:color w:val="auto"/>
                <w:sz w:val="22"/>
              </w:rPr>
              <w:t>Alta</w:t>
            </w:r>
            <w:bookmarkEnd w:id="315"/>
            <w:bookmarkEnd w:id="316"/>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7" w:name="_Toc26095974"/>
            <w:bookmarkStart w:id="318" w:name="_Toc26097951"/>
            <w:r w:rsidRPr="00A3581C">
              <w:rPr>
                <w:sz w:val="22"/>
              </w:rPr>
              <w:t>Pérdida y divulgación de datos</w:t>
            </w:r>
            <w:bookmarkEnd w:id="317"/>
            <w:bookmarkEnd w:id="318"/>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9" w:name="_Toc26095975"/>
            <w:bookmarkStart w:id="320" w:name="_Toc26097952"/>
            <w:r w:rsidRPr="00A3581C">
              <w:rPr>
                <w:color w:val="auto"/>
                <w:sz w:val="22"/>
              </w:rPr>
              <w:t>Improbable</w:t>
            </w:r>
            <w:bookmarkEnd w:id="319"/>
            <w:bookmarkEnd w:id="320"/>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6"/>
            <w:bookmarkStart w:id="322" w:name="_Toc26097953"/>
            <w:r w:rsidRPr="00A3581C">
              <w:rPr>
                <w:color w:val="auto"/>
                <w:sz w:val="22"/>
              </w:rPr>
              <w:t>Catastrófico</w:t>
            </w:r>
            <w:bookmarkEnd w:id="321"/>
            <w:bookmarkEnd w:id="322"/>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7"/>
            <w:bookmarkStart w:id="324" w:name="_Toc26097954"/>
            <w:r w:rsidRPr="00A3581C">
              <w:rPr>
                <w:color w:val="auto"/>
                <w:sz w:val="22"/>
              </w:rPr>
              <w:t>Media</w:t>
            </w:r>
            <w:bookmarkEnd w:id="323"/>
            <w:bookmarkEnd w:id="324"/>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5" w:name="_Ref26002845"/>
      <w:bookmarkStart w:id="326" w:name="_Toc26095978"/>
      <w:bookmarkStart w:id="327" w:name="_Toc26097955"/>
      <w:bookmarkStart w:id="328" w:name="_Toc41673719"/>
      <w:r w:rsidRPr="00193C45">
        <w:rPr>
          <w:rFonts w:ascii="Times New Roman" w:hAnsi="Times New Roman"/>
          <w:sz w:val="40"/>
        </w:rPr>
        <w:lastRenderedPageBreak/>
        <w:t>Plan de gestión de riesgos: Reducción, supervisión, y plan de contingencia</w:t>
      </w:r>
      <w:bookmarkEnd w:id="325"/>
      <w:bookmarkEnd w:id="326"/>
      <w:bookmarkEnd w:id="327"/>
      <w:bookmarkEnd w:id="328"/>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7"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" filled="f" stroked="f">
                <v:textbox>
                  <w:txbxContent>
                    <w:p w14:paraId="5A541E41"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8"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" filled="f" stroked="f">
                <v:textbox>
                  <w:txbxContent>
                    <w:p w14:paraId="3E46E44A"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9"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" filled="f" stroked="f">
                <v:textbox>
                  <w:txbxContent>
                    <w:p w14:paraId="6BBCFD2B"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50"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" filled="f" stroked="f">
                <v:textbox>
                  <w:txbxContent>
                    <w:p w14:paraId="6A20E053" w14:textId="77777777" w:rsidR="00253CEF" w:rsidRDefault="00253CEF"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574FFA5B" w:rsidR="00FF7955" w:rsidRPr="00A3581C" w:rsidRDefault="00FF7955" w:rsidP="00206A4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 xml:space="preserve">Problemas legales con la moneda virtual y los </w:t>
            </w:r>
            <w:r w:rsidR="00206A4C">
              <w:rPr>
                <w:rFonts w:cstheme="minorHAnsi"/>
                <w:sz w:val="24"/>
                <w:szCs w:val="24"/>
              </w:rPr>
              <w:t>regalos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9"/>
      <w:bookmarkStart w:id="330" w:name="_Toc26095979"/>
      <w:bookmarkStart w:id="331" w:name="_Toc26097956"/>
      <w:bookmarkStart w:id="332" w:name="_Toc41673720"/>
      <w:r w:rsidRPr="00193C45">
        <w:rPr>
          <w:rFonts w:ascii="Times New Roman" w:hAnsi="Times New Roman"/>
          <w:sz w:val="40"/>
        </w:rPr>
        <w:t>Planificación temporal del control de riesgos</w:t>
      </w:r>
      <w:bookmarkEnd w:id="329"/>
      <w:bookmarkEnd w:id="330"/>
      <w:bookmarkEnd w:id="331"/>
      <w:bookmarkEnd w:id="332"/>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14D75E17"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52"/>
      <w:bookmarkStart w:id="334" w:name="_Toc26095980"/>
      <w:bookmarkStart w:id="335" w:name="_Toc26097957"/>
      <w:bookmarkStart w:id="336" w:name="_Toc41673721"/>
      <w:r w:rsidRPr="00193C45">
        <w:rPr>
          <w:rFonts w:ascii="Times New Roman" w:hAnsi="Times New Roman"/>
          <w:sz w:val="40"/>
        </w:rPr>
        <w:t>Resumen</w:t>
      </w:r>
      <w:bookmarkEnd w:id="333"/>
      <w:bookmarkEnd w:id="334"/>
      <w:bookmarkEnd w:id="335"/>
      <w:bookmarkEnd w:id="336"/>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7" w:name="_Ref26025044"/>
      <w:bookmarkStart w:id="338" w:name="_Toc26095981"/>
      <w:bookmarkStart w:id="339" w:name="_Toc26097958"/>
      <w:bookmarkStart w:id="340" w:name="_Toc41673722"/>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69F72CEB" w:rsidR="00253CEF" w:rsidRPr="00DA3432" w:rsidRDefault="00253CEF"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w:t>
                            </w:r>
                            <w:r w:rsidR="00206A4C">
                              <w:rPr>
                                <w:rStyle w:val="Textodemarcadordeposicin"/>
                                <w:rFonts w:ascii="Times New Roman" w:hAnsi="Times New Roman" w:cs="Times New Roman"/>
                                <w:i/>
                                <w:iCs/>
                                <w:color w:val="4D5154" w:themeColor="text1" w:themeTint="BF"/>
                                <w:szCs w:val="28"/>
                              </w:rPr>
                              <w:t>regalos</w:t>
                            </w:r>
                            <w:r w:rsidRPr="00DA3432">
                              <w:rPr>
                                <w:rStyle w:val="Textodemarcadordeposicin"/>
                                <w:rFonts w:ascii="Times New Roman" w:hAnsi="Times New Roman" w:cs="Times New Roman"/>
                                <w:i/>
                                <w:iCs/>
                                <w:color w:val="4D5154" w:themeColor="text1" w:themeTint="BF"/>
                                <w:szCs w:val="28"/>
                              </w:rPr>
                              <w:t xml:space="preserve"> y </w:t>
                            </w:r>
                            <w:r w:rsidR="00206A4C">
                              <w:rPr>
                                <w:rStyle w:val="Textodemarcadordeposicin"/>
                                <w:rFonts w:ascii="Times New Roman" w:hAnsi="Times New Roman" w:cs="Times New Roman"/>
                                <w:i/>
                                <w:iCs/>
                                <w:color w:val="4D5154" w:themeColor="text1" w:themeTint="BF"/>
                                <w:szCs w:val="28"/>
                              </w:rPr>
                              <w:t>pagos</w:t>
                            </w:r>
                            <w:r w:rsidRPr="00DA3432">
                              <w:rPr>
                                <w:rStyle w:val="Textodemarcadordeposicin"/>
                                <w:rFonts w:ascii="Times New Roman" w:hAnsi="Times New Roman" w:cs="Times New Roman"/>
                                <w:i/>
                                <w:iCs/>
                                <w:color w:val="4D5154" w:themeColor="text1" w:themeTint="BF"/>
                                <w:szCs w:val="28"/>
                              </w:rPr>
                              <w:t>, buscador y geolocalización y proyecto)</w:t>
                            </w:r>
                            <w:r w:rsidR="00206A4C">
                              <w:rPr>
                                <w:rStyle w:val="Textodemarcadordeposicin"/>
                                <w:rFonts w:ascii="Times New Roman" w:hAnsi="Times New Roman" w:cs="Times New Roman"/>
                                <w:i/>
                                <w:iCs/>
                                <w:color w:val="4D5154" w:themeColor="text1" w:themeTint="BF"/>
                                <w:szCs w:val="28"/>
                              </w:rPr>
                              <w:t xml:space="preserve"> u </w:t>
                            </w:r>
                            <w:r w:rsidR="00206A4C" w:rsidRPr="00206A4C">
                              <w:rPr>
                                <w:rStyle w:val="Textodemarcadordeposicin"/>
                                <w:rFonts w:ascii="Times New Roman" w:hAnsi="Times New Roman" w:cs="Times New Roman"/>
                                <w:b/>
                                <w:i/>
                                <w:iCs/>
                                <w:color w:val="4D5154" w:themeColor="text1" w:themeTint="BF"/>
                                <w:szCs w:val="28"/>
                              </w:rPr>
                              <w:t>8 servicios</w:t>
                            </w:r>
                            <w:r w:rsidR="00206A4C">
                              <w:rPr>
                                <w:rStyle w:val="Textodemarcadordeposicin"/>
                                <w:rFonts w:ascii="Times New Roman" w:hAnsi="Times New Roman" w:cs="Times New Roman"/>
                                <w:b/>
                                <w:i/>
                                <w:iCs/>
                                <w:color w:val="4D5154" w:themeColor="text1" w:themeTint="BF"/>
                                <w:szCs w:val="28"/>
                              </w:rPr>
                              <w:t xml:space="preserve"> </w:t>
                            </w:r>
                            <w:r w:rsidR="00206A4C" w:rsidRPr="00206A4C">
                              <w:rPr>
                                <w:rStyle w:val="Textodemarcadordeposicin"/>
                                <w:rFonts w:ascii="Times New Roman" w:hAnsi="Times New Roman" w:cs="Times New Roman"/>
                                <w:i/>
                                <w:iCs/>
                                <w:color w:val="4D5154" w:themeColor="text1" w:themeTint="BF"/>
                                <w:szCs w:val="28"/>
                              </w:rPr>
                              <w:t>(Usuario, Favores, Pagos, Autenticación, Anuncios, Regalos, Imágenes y Chats)</w:t>
                            </w:r>
                            <w:r w:rsidRPr="00DA3432">
                              <w:rPr>
                                <w:rStyle w:val="Textodemarcadordeposicin"/>
                                <w:rFonts w:ascii="Times New Roman" w:hAnsi="Times New Roman" w:cs="Times New Roman"/>
                                <w:i/>
                                <w:iCs/>
                                <w:color w:val="4D5154" w:themeColor="text1" w:themeTint="BF"/>
                                <w:szCs w:val="28"/>
                              </w:rPr>
                              <w:t xml:space="preserve">.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51"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Dq&#10;9uJqFQIAAAMEAAAOAAAAAAAAAAAAAAAAAC4CAABkcnMvZTJvRG9jLnhtbFBLAQItABQABgAIAAAA&#10;IQCv3iUO3AAAAAcBAAAPAAAAAAAAAAAAAAAAAG8EAABkcnMvZG93bnJldi54bWxQSwUGAAAAAAQA&#10;BADzAAAAeAUAAAAA&#10;" filled="f" stroked="f">
                <v:textbox style="mso-fit-shape-to-text:t">
                  <w:txbxContent>
                    <w:p w14:paraId="589CC285" w14:textId="69F72CEB" w:rsidR="00253CEF" w:rsidRPr="00DA3432" w:rsidRDefault="00253CEF"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Pr>
                          <w:rStyle w:val="Textodemarcadordeposicin"/>
                          <w:rFonts w:ascii="Times New Roman" w:hAnsi="Times New Roman" w:cs="Times New Roman"/>
                          <w:i/>
                          <w:iCs/>
                          <w:color w:val="4D5154" w:themeColor="text1" w:themeTint="BF"/>
                          <w:szCs w:val="28"/>
                        </w:rPr>
                        <w:t xml:space="preserve"> (usuario</w:t>
                      </w:r>
                      <w:r w:rsidRPr="00DA3432">
                        <w:rPr>
                          <w:rStyle w:val="Textodemarcadordeposicin"/>
                          <w:rFonts w:ascii="Times New Roman" w:hAnsi="Times New Roman" w:cs="Times New Roman"/>
                          <w:i/>
                          <w:iCs/>
                          <w:color w:val="4D5154" w:themeColor="text1" w:themeTint="BF"/>
                          <w:szCs w:val="28"/>
                        </w:rPr>
                        <w:t xml:space="preserve">, favores, </w:t>
                      </w:r>
                      <w:r w:rsidR="00206A4C">
                        <w:rPr>
                          <w:rStyle w:val="Textodemarcadordeposicin"/>
                          <w:rFonts w:ascii="Times New Roman" w:hAnsi="Times New Roman" w:cs="Times New Roman"/>
                          <w:i/>
                          <w:iCs/>
                          <w:color w:val="4D5154" w:themeColor="text1" w:themeTint="BF"/>
                          <w:szCs w:val="28"/>
                        </w:rPr>
                        <w:t>regalos</w:t>
                      </w:r>
                      <w:r w:rsidRPr="00DA3432">
                        <w:rPr>
                          <w:rStyle w:val="Textodemarcadordeposicin"/>
                          <w:rFonts w:ascii="Times New Roman" w:hAnsi="Times New Roman" w:cs="Times New Roman"/>
                          <w:i/>
                          <w:iCs/>
                          <w:color w:val="4D5154" w:themeColor="text1" w:themeTint="BF"/>
                          <w:szCs w:val="28"/>
                        </w:rPr>
                        <w:t xml:space="preserve"> y </w:t>
                      </w:r>
                      <w:r w:rsidR="00206A4C">
                        <w:rPr>
                          <w:rStyle w:val="Textodemarcadordeposicin"/>
                          <w:rFonts w:ascii="Times New Roman" w:hAnsi="Times New Roman" w:cs="Times New Roman"/>
                          <w:i/>
                          <w:iCs/>
                          <w:color w:val="4D5154" w:themeColor="text1" w:themeTint="BF"/>
                          <w:szCs w:val="28"/>
                        </w:rPr>
                        <w:t>pagos</w:t>
                      </w:r>
                      <w:r w:rsidRPr="00DA3432">
                        <w:rPr>
                          <w:rStyle w:val="Textodemarcadordeposicin"/>
                          <w:rFonts w:ascii="Times New Roman" w:hAnsi="Times New Roman" w:cs="Times New Roman"/>
                          <w:i/>
                          <w:iCs/>
                          <w:color w:val="4D5154" w:themeColor="text1" w:themeTint="BF"/>
                          <w:szCs w:val="28"/>
                        </w:rPr>
                        <w:t>, buscador y geolocalización y proyecto)</w:t>
                      </w:r>
                      <w:r w:rsidR="00206A4C">
                        <w:rPr>
                          <w:rStyle w:val="Textodemarcadordeposicin"/>
                          <w:rFonts w:ascii="Times New Roman" w:hAnsi="Times New Roman" w:cs="Times New Roman"/>
                          <w:i/>
                          <w:iCs/>
                          <w:color w:val="4D5154" w:themeColor="text1" w:themeTint="BF"/>
                          <w:szCs w:val="28"/>
                        </w:rPr>
                        <w:t xml:space="preserve"> u </w:t>
                      </w:r>
                      <w:r w:rsidR="00206A4C" w:rsidRPr="00206A4C">
                        <w:rPr>
                          <w:rStyle w:val="Textodemarcadordeposicin"/>
                          <w:rFonts w:ascii="Times New Roman" w:hAnsi="Times New Roman" w:cs="Times New Roman"/>
                          <w:b/>
                          <w:i/>
                          <w:iCs/>
                          <w:color w:val="4D5154" w:themeColor="text1" w:themeTint="BF"/>
                          <w:szCs w:val="28"/>
                        </w:rPr>
                        <w:t>8 servicios</w:t>
                      </w:r>
                      <w:r w:rsidR="00206A4C">
                        <w:rPr>
                          <w:rStyle w:val="Textodemarcadordeposicin"/>
                          <w:rFonts w:ascii="Times New Roman" w:hAnsi="Times New Roman" w:cs="Times New Roman"/>
                          <w:b/>
                          <w:i/>
                          <w:iCs/>
                          <w:color w:val="4D5154" w:themeColor="text1" w:themeTint="BF"/>
                          <w:szCs w:val="28"/>
                        </w:rPr>
                        <w:t xml:space="preserve"> </w:t>
                      </w:r>
                      <w:r w:rsidR="00206A4C" w:rsidRPr="00206A4C">
                        <w:rPr>
                          <w:rStyle w:val="Textodemarcadordeposicin"/>
                          <w:rFonts w:ascii="Times New Roman" w:hAnsi="Times New Roman" w:cs="Times New Roman"/>
                          <w:i/>
                          <w:iCs/>
                          <w:color w:val="4D5154" w:themeColor="text1" w:themeTint="BF"/>
                          <w:szCs w:val="28"/>
                        </w:rPr>
                        <w:t>(Usuario, Favores, Pagos, Autenticación, Anuncios, Regalos, Imágenes y Chats)</w:t>
                      </w:r>
                      <w:r w:rsidRPr="00DA3432">
                        <w:rPr>
                          <w:rStyle w:val="Textodemarcadordeposicin"/>
                          <w:rFonts w:ascii="Times New Roman" w:hAnsi="Times New Roman" w:cs="Times New Roman"/>
                          <w:i/>
                          <w:iCs/>
                          <w:color w:val="4D5154" w:themeColor="text1" w:themeTint="BF"/>
                          <w:szCs w:val="28"/>
                        </w:rPr>
                        <w:t xml:space="preserve">.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7"/>
      <w:bookmarkEnd w:id="338"/>
      <w:bookmarkEnd w:id="339"/>
      <w:bookmarkEnd w:id="340"/>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1" w:name="_Toc27216652"/>
      <w:bookmarkStart w:id="342" w:name="_Toc41673723"/>
      <w:r w:rsidRPr="00A3581C">
        <w:rPr>
          <w:rFonts w:ascii="Times New Roman" w:hAnsi="Times New Roman"/>
          <w:sz w:val="40"/>
        </w:rPr>
        <w:t>Gráfico Gantt</w:t>
      </w:r>
      <w:bookmarkEnd w:id="341"/>
      <w:bookmarkEnd w:id="342"/>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2616DFB5"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5502F7">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52"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Ht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" filled="f" stroked="f">
                <v:textbox style="mso-fit-shape-to-text:t">
                  <w:txbxContent>
                    <w:p w14:paraId="3F9EB30A" w14:textId="2616DFB5"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9" w:history="1">
                        <w:r w:rsidRPr="005502F7">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20"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21"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41673724"/>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p w14:paraId="20559C7A" w14:textId="4988280B" w:rsidR="00A3581C" w:rsidRDefault="004B2A11" w:rsidP="00123001">
      <w:pPr>
        <w:rPr>
          <w:rFonts w:eastAsia="Times New Roman" w:cstheme="minorHAnsi"/>
          <w:color w:val="auto"/>
          <w:sz w:val="25"/>
          <w:szCs w:val="25"/>
        </w:rPr>
      </w:pPr>
      <w:bookmarkStart w:id="347" w:name="_Toc26095983"/>
      <w:bookmarkStart w:id="348"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53"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MxyYkx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749624D8"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w:t>
      </w:r>
      <w:r w:rsidR="00206A4C">
        <w:rPr>
          <w:rFonts w:eastAsia="Times New Roman"/>
          <w:color w:val="auto"/>
          <w:sz w:val="25"/>
          <w:szCs w:val="25"/>
        </w:rPr>
        <w:t xml:space="preserve"> (8 servicios)</w:t>
      </w:r>
      <w:r w:rsidRPr="00B50C29">
        <w:rPr>
          <w:rFonts w:eastAsia="Times New Roman"/>
          <w:color w:val="auto"/>
          <w:sz w:val="25"/>
          <w:szCs w:val="25"/>
        </w:rPr>
        <w:t>.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78A8E2B3" w14:textId="2AAB2E6D" w:rsidR="004B2051" w:rsidRDefault="00DA3432" w:rsidP="004B2051">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r w:rsidR="004B2051" w:rsidRPr="00B50C29">
        <w:rPr>
          <w:rFonts w:eastAsia="Times New Roman"/>
          <w:color w:val="auto"/>
          <w:sz w:val="25"/>
          <w:szCs w:val="25"/>
        </w:rPr>
        <w:t xml:space="preserve">generado estará sujeto a una </w:t>
      </w:r>
      <w:r w:rsidR="004B2051" w:rsidRPr="00B50C29">
        <w:rPr>
          <w:rFonts w:eastAsia="Times New Roman" w:cstheme="minorHAnsi"/>
          <w:b/>
          <w:bCs/>
          <w:color w:val="A4063E" w:themeColor="accent6"/>
          <w:sz w:val="25"/>
          <w:szCs w:val="25"/>
        </w:rPr>
        <w:t>permanente revisión y mejora</w:t>
      </w:r>
      <w:r w:rsidR="004B2051" w:rsidRPr="00B50C29">
        <w:rPr>
          <w:rFonts w:eastAsia="Times New Roman"/>
          <w:color w:val="auto"/>
          <w:sz w:val="25"/>
          <w:szCs w:val="25"/>
        </w:rPr>
        <w:t>. La fecha de entrega definitiva será para el 30 de mayo de 2020, momento en el que ya se habrá obtenido una versión consistente de la aplicación.</w:t>
      </w:r>
      <w:r w:rsidR="005502F7">
        <w:rPr>
          <w:rFonts w:eastAsia="Times New Roman"/>
          <w:color w:val="auto"/>
          <w:sz w:val="25"/>
          <w:szCs w:val="25"/>
        </w:rPr>
        <w:t xml:space="preserve"> </w:t>
      </w:r>
    </w:p>
    <w:p w14:paraId="0420DAA7" w14:textId="1FD4B768" w:rsidR="005502F7" w:rsidRDefault="005502F7" w:rsidP="004B2051">
      <w:pPr>
        <w:jc w:val="both"/>
        <w:rPr>
          <w:rFonts w:eastAsia="Times New Roman"/>
          <w:color w:val="auto"/>
          <w:sz w:val="25"/>
          <w:szCs w:val="25"/>
        </w:rPr>
      </w:pPr>
    </w:p>
    <w:p w14:paraId="3E8CDAD0" w14:textId="15EA9EFB" w:rsidR="005502F7" w:rsidRPr="00B50C29" w:rsidRDefault="005502F7" w:rsidP="004B2051">
      <w:pPr>
        <w:jc w:val="both"/>
        <w:rPr>
          <w:rFonts w:eastAsia="Times New Roman"/>
          <w:color w:val="auto"/>
          <w:sz w:val="25"/>
          <w:szCs w:val="25"/>
        </w:rPr>
      </w:pPr>
      <w:r>
        <w:rPr>
          <w:rFonts w:eastAsia="Times New Roman"/>
          <w:color w:val="auto"/>
          <w:sz w:val="25"/>
          <w:szCs w:val="25"/>
        </w:rPr>
        <w:t xml:space="preserve">En función de cómo ha ido desarrollándose el proyecto hemos decidido modificar el sistema de módulos en la segunda parte por otros tres módulos que son </w:t>
      </w:r>
      <w:r w:rsidRPr="005502F7">
        <w:rPr>
          <w:rFonts w:eastAsia="Times New Roman" w:cstheme="minorHAnsi"/>
          <w:b/>
          <w:bCs/>
          <w:color w:val="A4063E" w:themeColor="accent6"/>
          <w:sz w:val="25"/>
          <w:szCs w:val="25"/>
        </w:rPr>
        <w:t>base de datos</w:t>
      </w:r>
      <w:r>
        <w:rPr>
          <w:rFonts w:eastAsia="Times New Roman"/>
          <w:color w:val="auto"/>
          <w:sz w:val="25"/>
          <w:szCs w:val="25"/>
        </w:rPr>
        <w:t xml:space="preserve">, </w:t>
      </w:r>
      <w:r w:rsidRPr="005502F7">
        <w:rPr>
          <w:rFonts w:eastAsia="Times New Roman" w:cstheme="minorHAnsi"/>
          <w:b/>
          <w:bCs/>
          <w:color w:val="A4063E" w:themeColor="accent6"/>
          <w:sz w:val="25"/>
          <w:szCs w:val="25"/>
        </w:rPr>
        <w:t>servidor</w:t>
      </w:r>
      <w:r>
        <w:rPr>
          <w:rFonts w:eastAsia="Times New Roman"/>
          <w:color w:val="auto"/>
          <w:sz w:val="25"/>
          <w:szCs w:val="25"/>
        </w:rPr>
        <w:t xml:space="preserve"> y </w:t>
      </w:r>
      <w:r w:rsidRPr="005502F7">
        <w:rPr>
          <w:rFonts w:eastAsia="Times New Roman" w:cstheme="minorHAnsi"/>
          <w:b/>
          <w:bCs/>
          <w:color w:val="A4063E" w:themeColor="accent6"/>
          <w:sz w:val="25"/>
          <w:szCs w:val="25"/>
        </w:rPr>
        <w:t>cliente</w:t>
      </w:r>
      <w:r>
        <w:rPr>
          <w:rFonts w:eastAsia="Times New Roman"/>
          <w:color w:val="auto"/>
          <w:sz w:val="25"/>
          <w:szCs w:val="25"/>
        </w:rPr>
        <w:t xml:space="preserve"> junto con un cuarto que es la </w:t>
      </w:r>
      <w:r w:rsidRPr="005502F7">
        <w:rPr>
          <w:rFonts w:eastAsia="Times New Roman" w:cstheme="minorHAnsi"/>
          <w:b/>
          <w:bCs/>
          <w:color w:val="A4063E" w:themeColor="accent6"/>
          <w:sz w:val="25"/>
          <w:szCs w:val="25"/>
        </w:rPr>
        <w:t>arquitectura del diseño</w:t>
      </w:r>
      <w:r>
        <w:rPr>
          <w:rFonts w:eastAsia="Times New Roman"/>
          <w:color w:val="auto"/>
          <w:sz w:val="25"/>
          <w:szCs w:val="25"/>
        </w:rPr>
        <w:t>.</w:t>
      </w:r>
      <w:r w:rsidR="00514B0C">
        <w:rPr>
          <w:rFonts w:eastAsia="Times New Roman"/>
          <w:color w:val="auto"/>
          <w:sz w:val="25"/>
          <w:szCs w:val="25"/>
        </w:rPr>
        <w:t xml:space="preserve"> Este último será el encargado de elaborar la documentación relativa a diagramas, aunque el trabajo de sus miembros podrá diferir por la aportación de alguna de estas personas a otros módulos. </w:t>
      </w:r>
    </w:p>
    <w:bookmarkEnd w:id="353"/>
    <w:bookmarkEnd w:id="354"/>
    <w:p w14:paraId="439D3939" w14:textId="3A303726" w:rsidR="004B2051" w:rsidRDefault="004B2051" w:rsidP="00514B0C">
      <w:pPr>
        <w:jc w:val="both"/>
        <w:rPr>
          <w:rFonts w:eastAsia="Times New Roman"/>
          <w:color w:val="auto"/>
          <w:sz w:val="25"/>
          <w:szCs w:val="25"/>
        </w:rPr>
      </w:pPr>
    </w:p>
    <w:tbl>
      <w:tblPr>
        <w:tblStyle w:val="Tablaconcuadrcula5oscura-nfasis41"/>
        <w:tblpPr w:leftFromText="142" w:rightFromText="142" w:vertAnchor="page" w:horzAnchor="margin" w:tblpY="1815"/>
        <w:tblW w:w="5000" w:type="pct"/>
        <w:tblLook w:val="04A0" w:firstRow="1" w:lastRow="0" w:firstColumn="1" w:lastColumn="0" w:noHBand="0" w:noVBand="1"/>
      </w:tblPr>
      <w:tblGrid>
        <w:gridCol w:w="2263"/>
        <w:gridCol w:w="4252"/>
        <w:gridCol w:w="3411"/>
      </w:tblGrid>
      <w:tr w:rsidR="004B2051" w:rsidRPr="00F40AB9" w14:paraId="23C05383" w14:textId="77777777" w:rsidTr="004B205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196A9A39" w14:textId="77777777" w:rsidR="004B2051" w:rsidRPr="00A3581C" w:rsidRDefault="004B2051" w:rsidP="004B2051">
            <w:pPr>
              <w:jc w:val="center"/>
              <w:rPr>
                <w:rFonts w:cstheme="minorHAnsi"/>
                <w:sz w:val="22"/>
              </w:rPr>
            </w:pPr>
            <w:r w:rsidRPr="00A3581C">
              <w:rPr>
                <w:rFonts w:cstheme="minorHAnsi"/>
                <w:sz w:val="22"/>
              </w:rPr>
              <w:lastRenderedPageBreak/>
              <w:t>Módulo</w:t>
            </w:r>
          </w:p>
        </w:tc>
        <w:tc>
          <w:tcPr>
            <w:tcW w:w="2142" w:type="pct"/>
          </w:tcPr>
          <w:p w14:paraId="29AB4F34"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2C0A5735" w14:textId="77777777" w:rsidR="004B2051" w:rsidRPr="00A3581C" w:rsidRDefault="004B2051" w:rsidP="004B2051">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5502F7" w:rsidRPr="00F40AB9" w14:paraId="0FD4EBF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1AB34881" w14:textId="30F02F7D" w:rsidR="005502F7" w:rsidRPr="00A3581C" w:rsidRDefault="005502F7" w:rsidP="004B2051">
            <w:pPr>
              <w:rPr>
                <w:rFonts w:cstheme="minorHAnsi"/>
                <w:sz w:val="22"/>
              </w:rPr>
            </w:pPr>
            <w:r>
              <w:rPr>
                <w:rFonts w:cstheme="minorHAnsi"/>
                <w:sz w:val="22"/>
              </w:rPr>
              <w:t>Usuarios</w:t>
            </w:r>
          </w:p>
        </w:tc>
        <w:tc>
          <w:tcPr>
            <w:tcW w:w="2142" w:type="pct"/>
          </w:tcPr>
          <w:p w14:paraId="6AF13A27" w14:textId="41D025B6" w:rsidR="005502F7" w:rsidRPr="00A3581C" w:rsidRDefault="00FE7244" w:rsidP="00FE7244">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Pr>
                <w:rFonts w:cstheme="minorHAnsi"/>
                <w:color w:val="161718" w:themeColor="text1"/>
                <w:sz w:val="22"/>
              </w:rPr>
              <w:t>Diseño de interfaz de usuario</w:t>
            </w:r>
          </w:p>
        </w:tc>
        <w:tc>
          <w:tcPr>
            <w:tcW w:w="1718" w:type="pct"/>
          </w:tcPr>
          <w:p w14:paraId="4350DA56"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5502F7" w:rsidRPr="00F40AB9" w14:paraId="081C7C3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C0FBB" w14:textId="77777777" w:rsidR="005502F7" w:rsidRPr="00A3581C" w:rsidRDefault="005502F7" w:rsidP="004B2051">
            <w:pPr>
              <w:rPr>
                <w:rFonts w:cstheme="minorHAnsi"/>
                <w:sz w:val="22"/>
              </w:rPr>
            </w:pPr>
          </w:p>
        </w:tc>
        <w:tc>
          <w:tcPr>
            <w:tcW w:w="2142" w:type="pct"/>
          </w:tcPr>
          <w:p w14:paraId="2AA465F5"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7FE8269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5502F7" w:rsidRPr="00F40AB9" w14:paraId="05BD0883"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D6276A" w14:textId="77777777" w:rsidR="005502F7" w:rsidRPr="00A3581C" w:rsidRDefault="005502F7" w:rsidP="004B2051">
            <w:pPr>
              <w:rPr>
                <w:rFonts w:cstheme="minorHAnsi"/>
                <w:sz w:val="22"/>
              </w:rPr>
            </w:pPr>
          </w:p>
        </w:tc>
        <w:tc>
          <w:tcPr>
            <w:tcW w:w="2142" w:type="pct"/>
          </w:tcPr>
          <w:p w14:paraId="7DB2FAC0"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64A9182" w14:textId="77777777" w:rsidR="005502F7" w:rsidRPr="00A3581C" w:rsidRDefault="005502F7"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5502F7" w:rsidRPr="00F40AB9" w14:paraId="78202F4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FFC4CBA" w14:textId="77777777" w:rsidR="005502F7" w:rsidRPr="00A3581C" w:rsidRDefault="005502F7" w:rsidP="004B2051">
            <w:pPr>
              <w:rPr>
                <w:rFonts w:cstheme="minorHAnsi"/>
                <w:sz w:val="22"/>
              </w:rPr>
            </w:pPr>
          </w:p>
        </w:tc>
        <w:tc>
          <w:tcPr>
            <w:tcW w:w="2142" w:type="pct"/>
          </w:tcPr>
          <w:p w14:paraId="4D184BD1"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38217F5F" w14:textId="77777777" w:rsidR="005502F7" w:rsidRPr="00A3581C" w:rsidRDefault="005502F7"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79C59BBA"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05C3D4B3" w14:textId="77777777" w:rsidR="004B2051" w:rsidRPr="00A3581C" w:rsidRDefault="004B2051" w:rsidP="004B2051">
            <w:pPr>
              <w:rPr>
                <w:rFonts w:cstheme="minorHAnsi"/>
                <w:sz w:val="22"/>
              </w:rPr>
            </w:pPr>
            <w:r w:rsidRPr="00A3581C">
              <w:rPr>
                <w:rFonts w:cstheme="minorHAnsi"/>
                <w:sz w:val="22"/>
              </w:rPr>
              <w:t>Favores</w:t>
            </w:r>
          </w:p>
        </w:tc>
        <w:tc>
          <w:tcPr>
            <w:tcW w:w="2142" w:type="pct"/>
          </w:tcPr>
          <w:p w14:paraId="44C3993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1ED8AF3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405C7D1E"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CF41FDD" w14:textId="77777777" w:rsidR="004B2051" w:rsidRPr="00A3581C" w:rsidRDefault="004B2051" w:rsidP="004B2051">
            <w:pPr>
              <w:rPr>
                <w:rFonts w:cstheme="minorHAnsi"/>
                <w:sz w:val="22"/>
              </w:rPr>
            </w:pPr>
          </w:p>
        </w:tc>
        <w:tc>
          <w:tcPr>
            <w:tcW w:w="2142" w:type="pct"/>
          </w:tcPr>
          <w:p w14:paraId="2C772D5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7313241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2784022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3738BDFE" w14:textId="77777777" w:rsidR="004B2051" w:rsidRPr="00A3581C" w:rsidRDefault="004B2051" w:rsidP="004B2051">
            <w:pPr>
              <w:rPr>
                <w:rFonts w:cstheme="minorHAnsi"/>
                <w:sz w:val="22"/>
              </w:rPr>
            </w:pPr>
          </w:p>
        </w:tc>
        <w:tc>
          <w:tcPr>
            <w:tcW w:w="2142" w:type="pct"/>
          </w:tcPr>
          <w:p w14:paraId="16DD87CD"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4BAF84B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5FD19EC1"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E53748D" w14:textId="77777777" w:rsidR="004B2051" w:rsidRPr="00A3581C" w:rsidRDefault="004B2051" w:rsidP="004B2051">
            <w:pPr>
              <w:rPr>
                <w:rFonts w:cstheme="minorHAnsi"/>
                <w:sz w:val="22"/>
              </w:rPr>
            </w:pPr>
          </w:p>
        </w:tc>
        <w:tc>
          <w:tcPr>
            <w:tcW w:w="2142" w:type="pct"/>
          </w:tcPr>
          <w:p w14:paraId="32AB0BA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66EAFBF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517A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7C43266" w14:textId="77777777" w:rsidR="004B2051" w:rsidRPr="00A3581C" w:rsidRDefault="004B2051" w:rsidP="004B2051">
            <w:pPr>
              <w:rPr>
                <w:rFonts w:cstheme="minorHAnsi"/>
                <w:sz w:val="22"/>
              </w:rPr>
            </w:pPr>
          </w:p>
        </w:tc>
        <w:tc>
          <w:tcPr>
            <w:tcW w:w="2142" w:type="pct"/>
          </w:tcPr>
          <w:p w14:paraId="0CCE363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01C60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4BDC2BC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7B3B6A2" w14:textId="5EAA6316" w:rsidR="004B2051" w:rsidRPr="00A3581C" w:rsidRDefault="00253CEF" w:rsidP="00253CEF">
            <w:pPr>
              <w:rPr>
                <w:rFonts w:cstheme="minorHAnsi"/>
                <w:sz w:val="22"/>
              </w:rPr>
            </w:pPr>
            <w:r>
              <w:rPr>
                <w:rFonts w:cstheme="minorHAnsi"/>
                <w:sz w:val="22"/>
              </w:rPr>
              <w:t>Regalos</w:t>
            </w:r>
            <w:r w:rsidR="004B2051" w:rsidRPr="00A3581C">
              <w:rPr>
                <w:rFonts w:cstheme="minorHAnsi"/>
                <w:sz w:val="22"/>
              </w:rPr>
              <w:t xml:space="preserve"> y</w:t>
            </w:r>
            <w:r>
              <w:rPr>
                <w:rFonts w:cstheme="minorHAnsi"/>
                <w:sz w:val="22"/>
              </w:rPr>
              <w:t xml:space="preserve"> pagos</w:t>
            </w:r>
          </w:p>
        </w:tc>
        <w:tc>
          <w:tcPr>
            <w:tcW w:w="2142" w:type="pct"/>
          </w:tcPr>
          <w:p w14:paraId="44724FD9" w14:textId="282FBC0C" w:rsidR="004B2051" w:rsidRPr="00A3581C" w:rsidRDefault="004B2051" w:rsidP="00253CEF">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r w:rsidR="00253CEF">
              <w:rPr>
                <w:rFonts w:cstheme="minorHAnsi"/>
                <w:color w:val="161718" w:themeColor="text1"/>
                <w:sz w:val="22"/>
              </w:rPr>
              <w:t>regalos</w:t>
            </w:r>
          </w:p>
        </w:tc>
        <w:tc>
          <w:tcPr>
            <w:tcW w:w="1718" w:type="pct"/>
          </w:tcPr>
          <w:p w14:paraId="706E205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C087B4E"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8897BA4" w14:textId="77777777" w:rsidR="004B2051" w:rsidRPr="00A3581C" w:rsidRDefault="004B2051" w:rsidP="004B2051">
            <w:pPr>
              <w:rPr>
                <w:rFonts w:cstheme="minorHAnsi"/>
                <w:sz w:val="22"/>
              </w:rPr>
            </w:pPr>
          </w:p>
        </w:tc>
        <w:tc>
          <w:tcPr>
            <w:tcW w:w="2142" w:type="pct"/>
          </w:tcPr>
          <w:p w14:paraId="2D591B72" w14:textId="692EDB9F" w:rsidR="004B2051" w:rsidRPr="00A3581C" w:rsidRDefault="004B2051" w:rsidP="00253CEF">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proofErr w:type="gramStart"/>
            <w:r w:rsidRPr="00A3581C">
              <w:rPr>
                <w:rFonts w:cstheme="minorHAnsi"/>
                <w:color w:val="161718" w:themeColor="text1"/>
                <w:sz w:val="22"/>
              </w:rPr>
              <w:t xml:space="preserve">Diseño </w:t>
            </w:r>
            <w:r w:rsidR="00253CEF">
              <w:rPr>
                <w:rFonts w:cstheme="minorHAnsi"/>
                <w:color w:val="161718" w:themeColor="text1"/>
                <w:sz w:val="22"/>
              </w:rPr>
              <w:t xml:space="preserve"> regalos</w:t>
            </w:r>
            <w:proofErr w:type="gramEnd"/>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pagos</w:t>
            </w:r>
          </w:p>
        </w:tc>
        <w:tc>
          <w:tcPr>
            <w:tcW w:w="1718" w:type="pct"/>
          </w:tcPr>
          <w:p w14:paraId="4E7EA83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366D66BA"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C6F4F0E" w14:textId="77777777" w:rsidR="004B2051" w:rsidRPr="00A3581C" w:rsidRDefault="004B2051" w:rsidP="004B2051">
            <w:pPr>
              <w:rPr>
                <w:rFonts w:cstheme="minorHAnsi"/>
                <w:sz w:val="22"/>
              </w:rPr>
            </w:pPr>
          </w:p>
        </w:tc>
        <w:tc>
          <w:tcPr>
            <w:tcW w:w="2142" w:type="pct"/>
          </w:tcPr>
          <w:p w14:paraId="75389F54" w14:textId="624C3282"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gramStart"/>
            <w:r w:rsidRPr="00A3581C">
              <w:rPr>
                <w:rFonts w:cstheme="minorHAnsi"/>
                <w:color w:val="161718" w:themeColor="text1"/>
                <w:sz w:val="22"/>
              </w:rPr>
              <w:t xml:space="preserve">diseño </w:t>
            </w:r>
            <w:r w:rsidR="00253CEF">
              <w:rPr>
                <w:rFonts w:cstheme="minorHAnsi"/>
                <w:color w:val="161718" w:themeColor="text1"/>
                <w:sz w:val="22"/>
              </w:rPr>
              <w:t xml:space="preserve"> regalos</w:t>
            </w:r>
            <w:proofErr w:type="gramEnd"/>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184552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36C6D88"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1E0ACF21" w14:textId="77777777" w:rsidR="004B2051" w:rsidRPr="00A3581C" w:rsidRDefault="004B2051" w:rsidP="004B2051">
            <w:pPr>
              <w:rPr>
                <w:rFonts w:cstheme="minorHAnsi"/>
                <w:sz w:val="22"/>
              </w:rPr>
            </w:pPr>
          </w:p>
        </w:tc>
        <w:tc>
          <w:tcPr>
            <w:tcW w:w="2142" w:type="pct"/>
          </w:tcPr>
          <w:p w14:paraId="1FB8EB80" w14:textId="1FDAC83D"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proofErr w:type="gramStart"/>
            <w:r w:rsidRPr="00A3581C">
              <w:rPr>
                <w:rFonts w:cstheme="minorHAnsi"/>
                <w:color w:val="161718" w:themeColor="text1"/>
                <w:sz w:val="22"/>
              </w:rPr>
              <w:t xml:space="preserve">Codificación </w:t>
            </w:r>
            <w:r w:rsidR="00253CEF">
              <w:rPr>
                <w:rFonts w:cstheme="minorHAnsi"/>
                <w:color w:val="161718" w:themeColor="text1"/>
                <w:sz w:val="22"/>
              </w:rPr>
              <w:t xml:space="preserve"> regalos</w:t>
            </w:r>
            <w:proofErr w:type="gramEnd"/>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142F3E0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39B7570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1B3016E" w14:textId="77777777" w:rsidR="004B2051" w:rsidRPr="00A3581C" w:rsidRDefault="004B2051" w:rsidP="004B2051">
            <w:pPr>
              <w:rPr>
                <w:rFonts w:cstheme="minorHAnsi"/>
                <w:sz w:val="22"/>
              </w:rPr>
            </w:pPr>
          </w:p>
        </w:tc>
        <w:tc>
          <w:tcPr>
            <w:tcW w:w="2142" w:type="pct"/>
          </w:tcPr>
          <w:p w14:paraId="6B4A98B9" w14:textId="6B78F075"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proofErr w:type="gramStart"/>
            <w:r w:rsidRPr="00A3581C">
              <w:rPr>
                <w:rFonts w:cstheme="minorHAnsi"/>
                <w:color w:val="161718" w:themeColor="text1"/>
                <w:sz w:val="22"/>
              </w:rPr>
              <w:t xml:space="preserve">Pruebas </w:t>
            </w:r>
            <w:r w:rsidR="00253CEF">
              <w:rPr>
                <w:rFonts w:cstheme="minorHAnsi"/>
                <w:color w:val="161718" w:themeColor="text1"/>
                <w:sz w:val="22"/>
              </w:rPr>
              <w:t xml:space="preserve"> regalos</w:t>
            </w:r>
            <w:proofErr w:type="gramEnd"/>
            <w:r w:rsidR="00253CEF" w:rsidRPr="00A3581C">
              <w:rPr>
                <w:rFonts w:cstheme="minorHAnsi"/>
                <w:color w:val="161718" w:themeColor="text1"/>
                <w:sz w:val="22"/>
              </w:rPr>
              <w:t xml:space="preserve"> </w:t>
            </w:r>
            <w:r w:rsidRPr="00A3581C">
              <w:rPr>
                <w:rFonts w:cstheme="minorHAnsi"/>
                <w:color w:val="161718" w:themeColor="text1"/>
                <w:sz w:val="22"/>
              </w:rPr>
              <w:t xml:space="preserve">y </w:t>
            </w:r>
            <w:r w:rsidR="00253CEF">
              <w:rPr>
                <w:rFonts w:cstheme="minorHAnsi"/>
                <w:color w:val="161718" w:themeColor="text1"/>
                <w:sz w:val="22"/>
              </w:rPr>
              <w:t xml:space="preserve"> pagos</w:t>
            </w:r>
          </w:p>
        </w:tc>
        <w:tc>
          <w:tcPr>
            <w:tcW w:w="1718" w:type="pct"/>
          </w:tcPr>
          <w:p w14:paraId="27D1E127"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4F28740" w14:textId="77777777" w:rsidTr="004B205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9929AC8" w14:textId="77777777" w:rsidR="004B2051" w:rsidRPr="00A3581C" w:rsidRDefault="004B2051" w:rsidP="004B2051">
            <w:pPr>
              <w:rPr>
                <w:rFonts w:cstheme="minorHAnsi"/>
                <w:sz w:val="22"/>
              </w:rPr>
            </w:pPr>
            <w:r w:rsidRPr="00A3581C">
              <w:rPr>
                <w:rFonts w:cstheme="minorHAnsi"/>
                <w:sz w:val="22"/>
              </w:rPr>
              <w:t>Buscador y geolocalización</w:t>
            </w:r>
          </w:p>
        </w:tc>
        <w:tc>
          <w:tcPr>
            <w:tcW w:w="2142" w:type="pct"/>
          </w:tcPr>
          <w:p w14:paraId="1848D26F"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3CBDB5C1"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4B2051" w:rsidRPr="00F40AB9" w14:paraId="61A6E53F"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73B8FCB" w14:textId="77777777" w:rsidR="004B2051" w:rsidRPr="00A3581C" w:rsidRDefault="004B2051" w:rsidP="004B2051">
            <w:pPr>
              <w:rPr>
                <w:rFonts w:cstheme="minorHAnsi"/>
                <w:sz w:val="22"/>
              </w:rPr>
            </w:pPr>
          </w:p>
        </w:tc>
        <w:tc>
          <w:tcPr>
            <w:tcW w:w="2142" w:type="pct"/>
          </w:tcPr>
          <w:p w14:paraId="43084E0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30A5BF4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D1D5DFB"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AB58A69" w14:textId="77777777" w:rsidR="004B2051" w:rsidRPr="00A3581C" w:rsidRDefault="004B2051" w:rsidP="004B2051">
            <w:pPr>
              <w:rPr>
                <w:rFonts w:cstheme="minorHAnsi"/>
                <w:sz w:val="22"/>
              </w:rPr>
            </w:pPr>
          </w:p>
        </w:tc>
        <w:tc>
          <w:tcPr>
            <w:tcW w:w="2142" w:type="pct"/>
          </w:tcPr>
          <w:p w14:paraId="018BC6E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6A5A167B"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39E0D9D"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AAB1757" w14:textId="77777777" w:rsidR="004B2051" w:rsidRPr="00A3581C" w:rsidRDefault="004B2051" w:rsidP="004B2051">
            <w:pPr>
              <w:rPr>
                <w:rFonts w:cstheme="minorHAnsi"/>
                <w:sz w:val="22"/>
              </w:rPr>
            </w:pPr>
          </w:p>
        </w:tc>
        <w:tc>
          <w:tcPr>
            <w:tcW w:w="2142" w:type="pct"/>
          </w:tcPr>
          <w:p w14:paraId="60AB1E13"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1FADA4F5"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57E7ECD"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17D2C3B" w14:textId="77777777" w:rsidR="004B2051" w:rsidRPr="00A3581C" w:rsidRDefault="004B2051" w:rsidP="004B2051">
            <w:pPr>
              <w:rPr>
                <w:rFonts w:cstheme="minorHAnsi"/>
                <w:sz w:val="22"/>
              </w:rPr>
            </w:pPr>
          </w:p>
        </w:tc>
        <w:tc>
          <w:tcPr>
            <w:tcW w:w="2142" w:type="pct"/>
          </w:tcPr>
          <w:p w14:paraId="7A16B85C"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54AB94F6"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077479A1"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0D36BB7" w14:textId="77777777" w:rsidR="004B2051" w:rsidRPr="00A3581C" w:rsidRDefault="004B2051" w:rsidP="004B2051">
            <w:pPr>
              <w:rPr>
                <w:rFonts w:cstheme="minorHAnsi"/>
                <w:sz w:val="22"/>
              </w:rPr>
            </w:pPr>
            <w:r w:rsidRPr="00A3581C">
              <w:rPr>
                <w:rFonts w:cstheme="minorHAnsi"/>
                <w:sz w:val="22"/>
              </w:rPr>
              <w:t>Proyecto</w:t>
            </w:r>
          </w:p>
        </w:tc>
        <w:tc>
          <w:tcPr>
            <w:tcW w:w="2142" w:type="pct"/>
          </w:tcPr>
          <w:p w14:paraId="79D8453C"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78E51571"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EB67989"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A6AC66B" w14:textId="77777777" w:rsidR="004B2051" w:rsidRPr="00A3581C" w:rsidRDefault="004B2051" w:rsidP="004B2051">
            <w:pPr>
              <w:rPr>
                <w:rFonts w:cstheme="minorHAnsi"/>
                <w:sz w:val="22"/>
              </w:rPr>
            </w:pPr>
          </w:p>
        </w:tc>
        <w:tc>
          <w:tcPr>
            <w:tcW w:w="2142" w:type="pct"/>
          </w:tcPr>
          <w:p w14:paraId="0D4AC1CE"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07F9A187"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0B21EB5C"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96126CF" w14:textId="77777777" w:rsidR="004B2051" w:rsidRPr="00A3581C" w:rsidRDefault="004B2051" w:rsidP="004B2051">
            <w:pPr>
              <w:rPr>
                <w:rFonts w:cstheme="minorHAnsi"/>
                <w:sz w:val="22"/>
              </w:rPr>
            </w:pPr>
          </w:p>
        </w:tc>
        <w:tc>
          <w:tcPr>
            <w:tcW w:w="2142" w:type="pct"/>
          </w:tcPr>
          <w:p w14:paraId="6F1A82D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671AD31D"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68364EA1"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4EEA83" w14:textId="77777777" w:rsidR="004B2051" w:rsidRPr="00A3581C" w:rsidRDefault="004B2051" w:rsidP="004B2051">
            <w:pPr>
              <w:rPr>
                <w:rFonts w:cstheme="minorHAnsi"/>
                <w:sz w:val="22"/>
              </w:rPr>
            </w:pPr>
          </w:p>
        </w:tc>
        <w:tc>
          <w:tcPr>
            <w:tcW w:w="2142" w:type="pct"/>
          </w:tcPr>
          <w:p w14:paraId="01875F03"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4154AB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4B2051" w:rsidRPr="00F40AB9" w14:paraId="7FD0D84C" w14:textId="77777777" w:rsidTr="004B2051">
        <w:trPr>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067377E5" w14:textId="77777777" w:rsidR="004B2051" w:rsidRPr="00A3581C" w:rsidRDefault="004B2051" w:rsidP="004B2051">
            <w:pPr>
              <w:rPr>
                <w:rFonts w:cstheme="minorHAnsi"/>
                <w:sz w:val="22"/>
              </w:rPr>
            </w:pPr>
          </w:p>
        </w:tc>
        <w:tc>
          <w:tcPr>
            <w:tcW w:w="2142" w:type="pct"/>
          </w:tcPr>
          <w:p w14:paraId="16CB33E8"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C93091A"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4B2051" w:rsidRPr="00F40AB9" w14:paraId="53CAC196"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06E21C" w14:textId="77777777" w:rsidR="004B2051" w:rsidRPr="00A3581C" w:rsidRDefault="004B2051" w:rsidP="004B2051">
            <w:pPr>
              <w:rPr>
                <w:rFonts w:cstheme="minorHAnsi"/>
                <w:sz w:val="22"/>
              </w:rPr>
            </w:pPr>
          </w:p>
        </w:tc>
        <w:tc>
          <w:tcPr>
            <w:tcW w:w="2142" w:type="pct"/>
          </w:tcPr>
          <w:p w14:paraId="451D0172"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04CD51E0"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4B2051" w:rsidRPr="00F40AB9" w14:paraId="1E8EE32A" w14:textId="77777777" w:rsidTr="004B2051">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4716EB6" w14:textId="77777777" w:rsidR="004B2051" w:rsidRPr="00A3581C" w:rsidRDefault="004B2051" w:rsidP="004B2051">
            <w:pPr>
              <w:rPr>
                <w:rFonts w:cstheme="minorHAnsi"/>
                <w:sz w:val="22"/>
              </w:rPr>
            </w:pPr>
          </w:p>
        </w:tc>
        <w:tc>
          <w:tcPr>
            <w:tcW w:w="2142" w:type="pct"/>
          </w:tcPr>
          <w:p w14:paraId="2EB10014"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575CCF7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5D931012"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AD962D" w14:textId="77777777" w:rsidR="004B2051" w:rsidRPr="00A3581C" w:rsidRDefault="004B2051" w:rsidP="004B2051">
            <w:pPr>
              <w:rPr>
                <w:rFonts w:cstheme="minorHAnsi"/>
                <w:sz w:val="22"/>
              </w:rPr>
            </w:pPr>
          </w:p>
        </w:tc>
        <w:tc>
          <w:tcPr>
            <w:tcW w:w="2142" w:type="pct"/>
          </w:tcPr>
          <w:p w14:paraId="206726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304EE424"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4B2051" w:rsidRPr="00F40AB9" w14:paraId="11063568" w14:textId="77777777" w:rsidTr="004B2051">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DDC57F4" w14:textId="77777777" w:rsidR="004B2051" w:rsidRPr="00A3581C" w:rsidRDefault="004B2051" w:rsidP="004B2051">
            <w:pPr>
              <w:rPr>
                <w:rFonts w:cstheme="minorHAnsi"/>
                <w:sz w:val="22"/>
              </w:rPr>
            </w:pPr>
          </w:p>
        </w:tc>
        <w:tc>
          <w:tcPr>
            <w:tcW w:w="2142" w:type="pct"/>
          </w:tcPr>
          <w:p w14:paraId="39272E8B"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F314A90" w14:textId="77777777" w:rsidR="004B2051" w:rsidRPr="00A3581C" w:rsidRDefault="004B2051" w:rsidP="004B2051">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4B2051" w:rsidRPr="00F40AB9" w14:paraId="12CF18CF" w14:textId="77777777" w:rsidTr="004B2051">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63B8803" w14:textId="77777777" w:rsidR="004B2051" w:rsidRPr="00A3581C" w:rsidRDefault="004B2051" w:rsidP="004B2051">
            <w:pPr>
              <w:rPr>
                <w:rFonts w:cstheme="minorHAnsi"/>
                <w:sz w:val="22"/>
              </w:rPr>
            </w:pPr>
          </w:p>
        </w:tc>
        <w:tc>
          <w:tcPr>
            <w:tcW w:w="2142" w:type="pct"/>
          </w:tcPr>
          <w:p w14:paraId="24DD9B88"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64A46BF9" w14:textId="77777777" w:rsidR="004B2051" w:rsidRPr="00A3581C" w:rsidRDefault="004B2051" w:rsidP="004B2051">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05C3A5AD" w14:textId="68E4BD0C" w:rsidR="004B2051" w:rsidRDefault="004B2051">
      <w:pPr>
        <w:spacing w:after="200"/>
        <w:rPr>
          <w:rFonts w:eastAsia="Times New Roman"/>
          <w:color w:val="auto"/>
          <w:sz w:val="25"/>
          <w:szCs w:val="25"/>
        </w:rPr>
      </w:pPr>
    </w:p>
    <w:p w14:paraId="2A355C8A" w14:textId="788A6637" w:rsidR="004B2051" w:rsidRDefault="004B2051">
      <w:pPr>
        <w:spacing w:after="200"/>
        <w:rPr>
          <w:rFonts w:eastAsia="Times New Roman"/>
          <w:color w:val="auto"/>
          <w:sz w:val="25"/>
          <w:szCs w:val="25"/>
        </w:rPr>
      </w:pPr>
    </w:p>
    <w:p w14:paraId="7080541F" w14:textId="77777777" w:rsidR="004B2051" w:rsidRPr="00F40AB9" w:rsidRDefault="004B2051">
      <w:pPr>
        <w:spacing w:after="200"/>
        <w:rPr>
          <w:rFonts w:ascii="Times New Roman" w:eastAsia="Times New Roman" w:hAnsi="Times New Roman" w:cs="Times New Roman"/>
          <w:color w:val="auto"/>
          <w:sz w:val="24"/>
          <w:szCs w:val="24"/>
        </w:rPr>
      </w:pP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4"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82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y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Cm&#10;mi82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4787FBBF" w:rsidR="00AE4704" w:rsidRPr="00A3581C" w:rsidRDefault="005502F7" w:rsidP="005502F7">
            <w:pPr>
              <w:jc w:val="center"/>
              <w:rPr>
                <w:rFonts w:cstheme="minorHAnsi"/>
                <w:color w:val="auto"/>
                <w:sz w:val="22"/>
              </w:rPr>
            </w:pPr>
            <w:r>
              <w:rPr>
                <w:rFonts w:cstheme="minorHAnsi"/>
                <w:color w:val="auto"/>
                <w:sz w:val="22"/>
              </w:rPr>
              <w:t>Usuarios</w:t>
            </w:r>
          </w:p>
        </w:tc>
        <w:tc>
          <w:tcPr>
            <w:tcW w:w="2240" w:type="dxa"/>
          </w:tcPr>
          <w:p w14:paraId="28063625" w14:textId="5DE0BF40"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FE7244">
              <w:rPr>
                <w:rFonts w:cstheme="minorHAnsi"/>
                <w:color w:val="auto"/>
                <w:sz w:val="22"/>
              </w:rPr>
              <w:t>usuarios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4D8533CA"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w:t>
            </w:r>
            <w:r w:rsidR="00FE7244">
              <w:rPr>
                <w:rFonts w:cstheme="minorHAnsi"/>
                <w:color w:val="auto"/>
                <w:sz w:val="22"/>
              </w:rPr>
              <w:t>iseño de la interfaz de usuario</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1CB5F638" w:rsidR="00AE4704" w:rsidRPr="00A3581C" w:rsidRDefault="00206A4C" w:rsidP="00206A4C">
            <w:pPr>
              <w:jc w:val="center"/>
              <w:rPr>
                <w:rFonts w:cstheme="minorHAnsi"/>
                <w:color w:val="auto"/>
                <w:sz w:val="22"/>
              </w:rPr>
            </w:pPr>
            <w:r>
              <w:rPr>
                <w:rFonts w:cstheme="minorHAnsi"/>
                <w:color w:val="auto"/>
                <w:sz w:val="22"/>
              </w:rPr>
              <w:t>Pagos</w:t>
            </w:r>
            <w:r w:rsidR="00AE4704" w:rsidRPr="00A3581C">
              <w:rPr>
                <w:rFonts w:cstheme="minorHAnsi"/>
                <w:color w:val="auto"/>
                <w:sz w:val="22"/>
              </w:rPr>
              <w:t xml:space="preserve"> y </w:t>
            </w:r>
            <w:r>
              <w:rPr>
                <w:rFonts w:cstheme="minorHAnsi"/>
                <w:color w:val="auto"/>
                <w:sz w:val="22"/>
              </w:rPr>
              <w:t>regalos</w:t>
            </w:r>
          </w:p>
        </w:tc>
        <w:tc>
          <w:tcPr>
            <w:tcW w:w="2240" w:type="dxa"/>
          </w:tcPr>
          <w:p w14:paraId="07860436" w14:textId="0B5C3584"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Documentación </w:t>
            </w:r>
            <w:r w:rsidR="00206A4C">
              <w:rPr>
                <w:rFonts w:cstheme="minorHAnsi"/>
                <w:color w:val="auto"/>
                <w:sz w:val="22"/>
              </w:rPr>
              <w:t>regalos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1B5CBE2E"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Diseño </w:t>
            </w:r>
            <w:r w:rsidR="00206A4C">
              <w:rPr>
                <w:rFonts w:cstheme="minorHAnsi"/>
                <w:color w:val="auto"/>
                <w:sz w:val="22"/>
              </w:rPr>
              <w:t>pagos</w:t>
            </w:r>
            <w:r w:rsidRPr="00A3581C">
              <w:rPr>
                <w:rFonts w:cstheme="minorHAnsi"/>
                <w:color w:val="auto"/>
                <w:sz w:val="22"/>
              </w:rPr>
              <w:t xml:space="preserve"> y </w:t>
            </w:r>
            <w:r w:rsidR="00206A4C">
              <w:rPr>
                <w:rFonts w:cstheme="minorHAnsi"/>
                <w:color w:val="auto"/>
                <w:sz w:val="22"/>
              </w:rPr>
              <w:t>regalos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5"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" filled="f" stroked="f">
                <v:textbox style="mso-fit-shape-to-text:t">
                  <w:txbxContent>
                    <w:p w14:paraId="5819515E"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5335F982" w:rsidR="00AE4704" w:rsidRPr="00A3581C" w:rsidRDefault="005502F7" w:rsidP="005502F7">
            <w:pPr>
              <w:jc w:val="center"/>
              <w:rPr>
                <w:rFonts w:cstheme="minorHAnsi"/>
                <w:color w:val="auto"/>
                <w:sz w:val="22"/>
              </w:rPr>
            </w:pPr>
            <w:r>
              <w:rPr>
                <w:rFonts w:cstheme="minorHAnsi"/>
                <w:color w:val="auto"/>
                <w:sz w:val="22"/>
              </w:rPr>
              <w:t>Usuarios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E075593" w:rsidR="00AE4704" w:rsidRPr="00A3581C" w:rsidRDefault="00206A4C" w:rsidP="00206A4C">
            <w:pPr>
              <w:spacing w:before="100" w:after="200"/>
              <w:jc w:val="center"/>
              <w:rPr>
                <w:rFonts w:cstheme="minorHAnsi"/>
                <w:color w:val="auto"/>
                <w:sz w:val="22"/>
              </w:rPr>
            </w:pPr>
            <w:r>
              <w:rPr>
                <w:rFonts w:cstheme="minorHAnsi"/>
                <w:color w:val="auto"/>
                <w:sz w:val="22"/>
              </w:rPr>
              <w:t>Pagos</w:t>
            </w:r>
            <w:r w:rsidR="00AE4704" w:rsidRPr="00A3581C">
              <w:rPr>
                <w:rFonts w:cstheme="minorHAnsi"/>
                <w:color w:val="auto"/>
                <w:sz w:val="22"/>
              </w:rPr>
              <w:t xml:space="preserve"> y </w:t>
            </w:r>
            <w:r>
              <w:rPr>
                <w:rFonts w:cstheme="minorHAnsi"/>
                <w:color w:val="auto"/>
                <w:sz w:val="22"/>
              </w:rPr>
              <w:t>regalos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26A3CFEC"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17/12/2019-04/05/2020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6"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x6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" filled="f" stroked="f">
                <v:textbox style="mso-fit-shape-to-text:t">
                  <w:txbxContent>
                    <w:p w14:paraId="47AE485F" w14:textId="26A3CFEC"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17/12/2019-04/05/2020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margin" w:tblpXSpec="center" w:tblpY="-130"/>
        <w:tblOverlap w:val="never"/>
        <w:tblW w:w="10485" w:type="dxa"/>
        <w:tblLook w:val="04A0" w:firstRow="1" w:lastRow="0" w:firstColumn="1" w:lastColumn="0" w:noHBand="0" w:noVBand="1"/>
      </w:tblPr>
      <w:tblGrid>
        <w:gridCol w:w="1638"/>
        <w:gridCol w:w="1605"/>
        <w:gridCol w:w="1690"/>
        <w:gridCol w:w="1866"/>
        <w:gridCol w:w="1701"/>
        <w:gridCol w:w="1985"/>
      </w:tblGrid>
      <w:tr w:rsidR="00AE4704" w:rsidRPr="00A3581C" w14:paraId="482F2350" w14:textId="77777777" w:rsidTr="00C4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31EBE42D" w14:textId="77777777" w:rsidR="00AE4704" w:rsidRPr="00A3581C" w:rsidRDefault="00AE4704" w:rsidP="00C47D8B">
            <w:pPr>
              <w:spacing w:before="100" w:after="200"/>
              <w:jc w:val="center"/>
              <w:rPr>
                <w:rFonts w:cstheme="minorHAnsi"/>
                <w:color w:val="auto"/>
                <w:sz w:val="22"/>
              </w:rPr>
            </w:pPr>
            <w:r w:rsidRPr="00A3581C">
              <w:rPr>
                <w:rFonts w:cstheme="minorHAnsi"/>
                <w:color w:val="auto"/>
                <w:sz w:val="22"/>
              </w:rPr>
              <w:t>Tercera iteración</w:t>
            </w:r>
          </w:p>
        </w:tc>
        <w:tc>
          <w:tcPr>
            <w:tcW w:w="1605" w:type="dxa"/>
          </w:tcPr>
          <w:p w14:paraId="419D6AB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690" w:type="dxa"/>
          </w:tcPr>
          <w:p w14:paraId="4F12C1B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66" w:type="dxa"/>
          </w:tcPr>
          <w:p w14:paraId="1D9DA8C0"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45F947B"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21D01E82" w14:textId="77777777" w:rsidR="00AE4704" w:rsidRPr="00A3581C" w:rsidRDefault="00AE4704" w:rsidP="00C47D8B">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2821242E"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36A95D8" w14:textId="77777777" w:rsidR="00514B0C" w:rsidRPr="00A3581C" w:rsidRDefault="00514B0C" w:rsidP="00C47D8B">
            <w:pPr>
              <w:spacing w:before="100" w:after="200"/>
              <w:jc w:val="center"/>
              <w:rPr>
                <w:rFonts w:cstheme="minorHAnsi"/>
                <w:color w:val="auto"/>
                <w:sz w:val="22"/>
              </w:rPr>
            </w:pPr>
            <w:r w:rsidRPr="00A3581C">
              <w:rPr>
                <w:rFonts w:cstheme="minorHAnsi"/>
                <w:color w:val="auto"/>
                <w:sz w:val="22"/>
              </w:rPr>
              <w:t>Módulo</w:t>
            </w:r>
          </w:p>
        </w:tc>
        <w:tc>
          <w:tcPr>
            <w:tcW w:w="1605" w:type="dxa"/>
          </w:tcPr>
          <w:p w14:paraId="3B035AE2" w14:textId="15EC2F29"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690" w:type="dxa"/>
          </w:tcPr>
          <w:p w14:paraId="0AC25AA9" w14:textId="04ED917F"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66" w:type="dxa"/>
          </w:tcPr>
          <w:p w14:paraId="5D1CAE9B" w14:textId="716F6EDC"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Documentación</w:t>
            </w:r>
          </w:p>
        </w:tc>
        <w:tc>
          <w:tcPr>
            <w:tcW w:w="1701" w:type="dxa"/>
          </w:tcPr>
          <w:p w14:paraId="30634667" w14:textId="7D37C7A0"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6B90ABF1"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514B0C" w:rsidRPr="00A3581C" w14:paraId="12C7B37F"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1A75B448" w14:textId="34CCD4B5" w:rsidR="00514B0C" w:rsidRPr="00A3581C" w:rsidRDefault="00514B0C" w:rsidP="00C47D8B">
            <w:pPr>
              <w:jc w:val="center"/>
              <w:rPr>
                <w:rFonts w:cstheme="minorHAnsi"/>
                <w:color w:val="auto"/>
                <w:sz w:val="22"/>
              </w:rPr>
            </w:pPr>
            <w:r>
              <w:rPr>
                <w:rFonts w:cstheme="minorHAnsi"/>
                <w:color w:val="auto"/>
                <w:sz w:val="22"/>
              </w:rPr>
              <w:t>Cliente</w:t>
            </w:r>
          </w:p>
        </w:tc>
        <w:tc>
          <w:tcPr>
            <w:tcW w:w="1605" w:type="dxa"/>
            <w:vMerge w:val="restart"/>
            <w:vAlign w:val="center"/>
          </w:tcPr>
          <w:p w14:paraId="20D9F7F6"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50A5774"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9FB18" w14:textId="73D3C6C2"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(17</w:t>
            </w:r>
            <w:r w:rsidRPr="00A3581C">
              <w:rPr>
                <w:rFonts w:cstheme="minorHAnsi"/>
                <w:color w:val="auto"/>
                <w:sz w:val="22"/>
              </w:rPr>
              <w:t>/ 12/ 2019-</w:t>
            </w:r>
          </w:p>
          <w:p w14:paraId="7C880DBC" w14:textId="6E1D40C3"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10</w:t>
            </w:r>
            <w:r w:rsidRPr="00A3581C">
              <w:rPr>
                <w:rFonts w:cstheme="minorHAnsi"/>
                <w:color w:val="auto"/>
                <w:sz w:val="22"/>
              </w:rPr>
              <w:t xml:space="preserve">/ </w:t>
            </w:r>
            <w:r>
              <w:rPr>
                <w:rFonts w:cstheme="minorHAnsi"/>
                <w:color w:val="auto"/>
                <w:sz w:val="22"/>
              </w:rPr>
              <w:t>01</w:t>
            </w:r>
            <w:r w:rsidRPr="00A3581C">
              <w:rPr>
                <w:rFonts w:cstheme="minorHAnsi"/>
                <w:color w:val="auto"/>
                <w:sz w:val="22"/>
              </w:rPr>
              <w:t>/ 20</w:t>
            </w:r>
            <w:r>
              <w:rPr>
                <w:rFonts w:cstheme="minorHAnsi"/>
                <w:color w:val="auto"/>
                <w:sz w:val="22"/>
              </w:rPr>
              <w:t>20</w:t>
            </w:r>
            <w:r w:rsidRPr="00A3581C">
              <w:rPr>
                <w:rFonts w:cstheme="minorHAnsi"/>
                <w:color w:val="auto"/>
                <w:sz w:val="22"/>
              </w:rPr>
              <w:t>)</w:t>
            </w:r>
          </w:p>
        </w:tc>
        <w:tc>
          <w:tcPr>
            <w:tcW w:w="1690" w:type="dxa"/>
            <w:vMerge w:val="restart"/>
            <w:vAlign w:val="center"/>
          </w:tcPr>
          <w:p w14:paraId="28F357E8"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A801D8D"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3FFA5B87" w14:textId="2FEF8288"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12</w:t>
            </w:r>
            <w:r w:rsidRPr="00A3581C">
              <w:rPr>
                <w:rFonts w:cstheme="minorHAnsi"/>
                <w:color w:val="auto"/>
                <w:sz w:val="22"/>
              </w:rPr>
              <w:t>/ 01/ 2020-</w:t>
            </w:r>
          </w:p>
          <w:p w14:paraId="2BC254B6" w14:textId="1721934B" w:rsidR="00AA43DA"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01</w:t>
            </w:r>
            <w:r w:rsidRPr="00A3581C">
              <w:rPr>
                <w:rFonts w:cstheme="minorHAnsi"/>
                <w:color w:val="auto"/>
                <w:sz w:val="22"/>
              </w:rPr>
              <w:t>/ 0</w:t>
            </w:r>
            <w:r>
              <w:rPr>
                <w:rFonts w:cstheme="minorHAnsi"/>
                <w:color w:val="auto"/>
                <w:sz w:val="22"/>
              </w:rPr>
              <w:t>2</w:t>
            </w:r>
            <w:r w:rsidRPr="00A3581C">
              <w:rPr>
                <w:rFonts w:cstheme="minorHAnsi"/>
                <w:color w:val="auto"/>
                <w:sz w:val="22"/>
              </w:rPr>
              <w:t>/ 2020)</w:t>
            </w:r>
          </w:p>
        </w:tc>
        <w:tc>
          <w:tcPr>
            <w:tcW w:w="1866" w:type="dxa"/>
            <w:vAlign w:val="center"/>
          </w:tcPr>
          <w:p w14:paraId="5C8EDB25" w14:textId="39B6D778" w:rsidR="00C47D8B"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(Android Studio)</w:t>
            </w:r>
          </w:p>
          <w:p w14:paraId="3674D66F" w14:textId="77777777" w:rsidR="00C47D8B"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95089B4" w14:textId="08A928CC" w:rsidR="00514B0C" w:rsidRPr="00A3581C" w:rsidRDefault="00AA43DA"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46EF653C" w14:textId="6D5A23F3"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cliente</w:t>
            </w:r>
          </w:p>
          <w:p w14:paraId="3621FFFD"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36D057C" w14:textId="7B2BE264"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31</w:t>
            </w:r>
            <w:r w:rsidRPr="00A3581C">
              <w:rPr>
                <w:rFonts w:cstheme="minorHAnsi"/>
                <w:color w:val="auto"/>
                <w:sz w:val="22"/>
              </w:rPr>
              <w:t>/ 0</w:t>
            </w:r>
            <w:r w:rsidR="00C47D8B">
              <w:rPr>
                <w:rFonts w:cstheme="minorHAnsi"/>
                <w:color w:val="auto"/>
                <w:sz w:val="22"/>
              </w:rPr>
              <w:t>3/ 2020 - 30</w:t>
            </w:r>
            <w:r w:rsidRPr="00A3581C">
              <w:rPr>
                <w:rFonts w:cstheme="minorHAnsi"/>
                <w:color w:val="auto"/>
                <w:sz w:val="22"/>
              </w:rPr>
              <w:t>/ 0</w:t>
            </w:r>
            <w:r w:rsidR="00C47D8B">
              <w:rPr>
                <w:rFonts w:cstheme="minorHAnsi"/>
                <w:color w:val="auto"/>
                <w:sz w:val="22"/>
              </w:rPr>
              <w:t>4</w:t>
            </w:r>
            <w:r w:rsidRPr="00A3581C">
              <w:rPr>
                <w:rFonts w:cstheme="minorHAnsi"/>
                <w:color w:val="auto"/>
                <w:sz w:val="22"/>
              </w:rPr>
              <w:t>/ 2020)</w:t>
            </w:r>
          </w:p>
        </w:tc>
        <w:tc>
          <w:tcPr>
            <w:tcW w:w="1985" w:type="dxa"/>
            <w:vMerge w:val="restart"/>
            <w:vAlign w:val="center"/>
          </w:tcPr>
          <w:p w14:paraId="487851CB" w14:textId="4C5DF6D9" w:rsidR="00514B0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w:t>
            </w:r>
            <w:r w:rsidR="00C47D8B">
              <w:rPr>
                <w:rFonts w:cstheme="minorHAnsi"/>
                <w:color w:val="auto"/>
                <w:sz w:val="22"/>
              </w:rPr>
              <w:t>valuación preliminar del diseño de la arquitectura</w:t>
            </w:r>
          </w:p>
          <w:p w14:paraId="4BD3B5DA" w14:textId="77777777" w:rsidR="00C47D8B" w:rsidRPr="00A3581C" w:rsidRDefault="00C47D8B"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AE6BA3A" w14:textId="4443A960"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sidR="00C47D8B">
              <w:rPr>
                <w:rFonts w:cstheme="minorHAnsi"/>
                <w:color w:val="auto"/>
                <w:sz w:val="22"/>
              </w:rPr>
              <w:t>30</w:t>
            </w:r>
            <w:r w:rsidRPr="00A3581C">
              <w:rPr>
                <w:rFonts w:cstheme="minorHAnsi"/>
                <w:color w:val="auto"/>
                <w:sz w:val="22"/>
              </w:rPr>
              <w:t xml:space="preserve">/ 04/ 2020 - </w:t>
            </w:r>
            <w:r w:rsidR="00C47D8B">
              <w:rPr>
                <w:rFonts w:cstheme="minorHAnsi"/>
                <w:color w:val="auto"/>
                <w:sz w:val="22"/>
              </w:rPr>
              <w:t>04</w:t>
            </w:r>
            <w:r w:rsidRPr="00A3581C">
              <w:rPr>
                <w:rFonts w:cstheme="minorHAnsi"/>
                <w:color w:val="auto"/>
                <w:sz w:val="22"/>
              </w:rPr>
              <w:t>/ 0</w:t>
            </w:r>
            <w:r w:rsidR="00C47D8B">
              <w:rPr>
                <w:rFonts w:cstheme="minorHAnsi"/>
                <w:color w:val="auto"/>
                <w:sz w:val="22"/>
              </w:rPr>
              <w:t>5</w:t>
            </w:r>
            <w:r w:rsidRPr="00A3581C">
              <w:rPr>
                <w:rFonts w:cstheme="minorHAnsi"/>
                <w:color w:val="auto"/>
                <w:sz w:val="22"/>
              </w:rPr>
              <w:t>/ 2020)</w:t>
            </w:r>
          </w:p>
          <w:p w14:paraId="108328FA" w14:textId="77777777" w:rsidR="00514B0C" w:rsidRPr="00A3581C" w:rsidRDefault="00514B0C" w:rsidP="00C47D8B">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7E1F22C2" w14:textId="77777777" w:rsidTr="00C47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123DDD37" w14:textId="24628D9B" w:rsidR="00514B0C" w:rsidRPr="00A3581C" w:rsidRDefault="00514B0C" w:rsidP="00C47D8B">
            <w:pPr>
              <w:spacing w:before="100" w:after="200"/>
              <w:jc w:val="center"/>
              <w:rPr>
                <w:rFonts w:cstheme="minorHAnsi"/>
                <w:color w:val="auto"/>
                <w:sz w:val="22"/>
              </w:rPr>
            </w:pPr>
            <w:r>
              <w:rPr>
                <w:rFonts w:cstheme="minorHAnsi"/>
                <w:color w:val="auto"/>
                <w:sz w:val="22"/>
              </w:rPr>
              <w:t>Servidor</w:t>
            </w:r>
          </w:p>
        </w:tc>
        <w:tc>
          <w:tcPr>
            <w:tcW w:w="1605" w:type="dxa"/>
            <w:vMerge/>
            <w:vAlign w:val="center"/>
          </w:tcPr>
          <w:p w14:paraId="6A5C44CB"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70C81A53"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7AD87649" w14:textId="77777777" w:rsidR="00C47D8B"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programación (</w:t>
            </w:r>
            <w:proofErr w:type="spellStart"/>
            <w:r>
              <w:rPr>
                <w:rFonts w:cstheme="minorHAnsi"/>
                <w:color w:val="auto"/>
                <w:sz w:val="22"/>
              </w:rPr>
              <w:t>IntelIJ</w:t>
            </w:r>
            <w:proofErr w:type="spellEnd"/>
            <w:r>
              <w:rPr>
                <w:rFonts w:cstheme="minorHAnsi"/>
                <w:color w:val="auto"/>
                <w:sz w:val="22"/>
              </w:rPr>
              <w:t xml:space="preserve"> Idea) </w:t>
            </w:r>
          </w:p>
          <w:p w14:paraId="693803F1" w14:textId="7D171DA0" w:rsidR="00514B0C" w:rsidRPr="00A3581C" w:rsidRDefault="00AA43DA"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CF56AD2" w14:textId="600BAF04"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servidor</w:t>
            </w:r>
          </w:p>
          <w:p w14:paraId="75987A4C" w14:textId="39D620D4"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3/ 2020 - 05</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7598B330"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514B0C" w:rsidRPr="00A3581C" w14:paraId="37C1B4A8" w14:textId="77777777" w:rsidTr="00C47D8B">
        <w:tc>
          <w:tcPr>
            <w:cnfStyle w:val="001000000000" w:firstRow="0" w:lastRow="0" w:firstColumn="1" w:lastColumn="0" w:oddVBand="0" w:evenVBand="0" w:oddHBand="0" w:evenHBand="0" w:firstRowFirstColumn="0" w:firstRowLastColumn="0" w:lastRowFirstColumn="0" w:lastRowLastColumn="0"/>
            <w:tcW w:w="1638" w:type="dxa"/>
          </w:tcPr>
          <w:p w14:paraId="0B856317" w14:textId="02B5CA58" w:rsidR="00514B0C" w:rsidRPr="00A3581C" w:rsidRDefault="00514B0C" w:rsidP="00C47D8B">
            <w:pPr>
              <w:spacing w:before="100" w:after="200"/>
              <w:jc w:val="center"/>
              <w:rPr>
                <w:rFonts w:cstheme="minorHAnsi"/>
                <w:color w:val="auto"/>
                <w:sz w:val="22"/>
              </w:rPr>
            </w:pPr>
            <w:r>
              <w:rPr>
                <w:rFonts w:cstheme="minorHAnsi"/>
                <w:color w:val="auto"/>
                <w:sz w:val="22"/>
              </w:rPr>
              <w:t>Base de datos</w:t>
            </w:r>
          </w:p>
        </w:tc>
        <w:tc>
          <w:tcPr>
            <w:tcW w:w="1605" w:type="dxa"/>
            <w:vMerge/>
            <w:vAlign w:val="center"/>
          </w:tcPr>
          <w:p w14:paraId="17373184"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690" w:type="dxa"/>
            <w:vMerge/>
            <w:vAlign w:val="center"/>
          </w:tcPr>
          <w:p w14:paraId="3B73455B"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66" w:type="dxa"/>
            <w:vAlign w:val="center"/>
          </w:tcPr>
          <w:p w14:paraId="539EE4B2" w14:textId="77777777" w:rsidR="00C47D8B"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95573C">
              <w:rPr>
                <w:rFonts w:cstheme="minorHAnsi"/>
                <w:color w:val="auto"/>
                <w:sz w:val="22"/>
              </w:rPr>
              <w:t xml:space="preserve">Documentación sobre </w:t>
            </w:r>
            <w:r>
              <w:rPr>
                <w:rFonts w:cstheme="minorHAnsi"/>
                <w:color w:val="auto"/>
                <w:sz w:val="22"/>
              </w:rPr>
              <w:t xml:space="preserve">programación (MySQL)   </w:t>
            </w:r>
          </w:p>
          <w:p w14:paraId="269CABBA" w14:textId="002CD974" w:rsidR="00514B0C" w:rsidRPr="00A3581C" w:rsidRDefault="00AA43DA"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 xml:space="preserve">    (28</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-30</w:t>
            </w:r>
            <w:r w:rsidRPr="00A3581C">
              <w:rPr>
                <w:rFonts w:cstheme="minorHAnsi"/>
                <w:color w:val="auto"/>
                <w:sz w:val="22"/>
              </w:rPr>
              <w:t>/ 0</w:t>
            </w:r>
            <w:r>
              <w:rPr>
                <w:rFonts w:cstheme="minorHAnsi"/>
                <w:color w:val="auto"/>
                <w:sz w:val="22"/>
              </w:rPr>
              <w:t>3</w:t>
            </w:r>
            <w:r w:rsidRPr="00A3581C">
              <w:rPr>
                <w:rFonts w:cstheme="minorHAnsi"/>
                <w:color w:val="auto"/>
                <w:sz w:val="22"/>
              </w:rPr>
              <w:t>/ 2020</w:t>
            </w:r>
            <w:r>
              <w:rPr>
                <w:rFonts w:cstheme="minorHAnsi"/>
                <w:color w:val="auto"/>
                <w:sz w:val="22"/>
              </w:rPr>
              <w:t>)</w:t>
            </w:r>
          </w:p>
        </w:tc>
        <w:tc>
          <w:tcPr>
            <w:tcW w:w="1701" w:type="dxa"/>
            <w:vAlign w:val="center"/>
          </w:tcPr>
          <w:p w14:paraId="742F3AEE" w14:textId="6F5AA210"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Codificación </w:t>
            </w:r>
            <w:r w:rsidR="00C47D8B">
              <w:rPr>
                <w:rFonts w:cstheme="minorHAnsi"/>
                <w:color w:val="auto"/>
                <w:sz w:val="22"/>
              </w:rPr>
              <w:t>base de datos</w:t>
            </w:r>
          </w:p>
          <w:p w14:paraId="10943460" w14:textId="5488D58E" w:rsidR="00514B0C" w:rsidRPr="00A3581C" w:rsidRDefault="00C47D8B"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31</w:t>
            </w:r>
            <w:r w:rsidRPr="00A3581C">
              <w:rPr>
                <w:rFonts w:cstheme="minorHAnsi"/>
                <w:color w:val="auto"/>
                <w:sz w:val="22"/>
              </w:rPr>
              <w:t>/ 0</w:t>
            </w:r>
            <w:r>
              <w:rPr>
                <w:rFonts w:cstheme="minorHAnsi"/>
                <w:color w:val="auto"/>
                <w:sz w:val="22"/>
              </w:rPr>
              <w:t>3/ 2020 - 04</w:t>
            </w:r>
            <w:r w:rsidRPr="00A3581C">
              <w:rPr>
                <w:rFonts w:cstheme="minorHAnsi"/>
                <w:color w:val="auto"/>
                <w:sz w:val="22"/>
              </w:rPr>
              <w:t>/ 0</w:t>
            </w:r>
            <w:r>
              <w:rPr>
                <w:rFonts w:cstheme="minorHAnsi"/>
                <w:color w:val="auto"/>
                <w:sz w:val="22"/>
              </w:rPr>
              <w:t>5</w:t>
            </w:r>
            <w:r w:rsidRPr="00A3581C">
              <w:rPr>
                <w:rFonts w:cstheme="minorHAnsi"/>
                <w:color w:val="auto"/>
                <w:sz w:val="22"/>
              </w:rPr>
              <w:t>/ 2020)</w:t>
            </w:r>
          </w:p>
        </w:tc>
        <w:tc>
          <w:tcPr>
            <w:tcW w:w="1985" w:type="dxa"/>
            <w:vMerge/>
          </w:tcPr>
          <w:p w14:paraId="20AA13AE" w14:textId="77777777" w:rsidR="00514B0C" w:rsidRPr="00A3581C" w:rsidRDefault="00514B0C" w:rsidP="00C47D8B">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514B0C" w:rsidRPr="00A3581C" w14:paraId="5839EBD3" w14:textId="77777777" w:rsidTr="00C47D8B">
        <w:trPr>
          <w:cnfStyle w:val="000000100000" w:firstRow="0" w:lastRow="0" w:firstColumn="0" w:lastColumn="0" w:oddVBand="0" w:evenVBand="0" w:oddHBand="1" w:evenHBand="0" w:firstRowFirstColumn="0" w:firstRowLastColumn="0" w:lastRowFirstColumn="0" w:lastRowLastColumn="0"/>
          <w:trHeight w:val="1725"/>
        </w:trPr>
        <w:tc>
          <w:tcPr>
            <w:cnfStyle w:val="001000000000" w:firstRow="0" w:lastRow="0" w:firstColumn="1" w:lastColumn="0" w:oddVBand="0" w:evenVBand="0" w:oddHBand="0" w:evenHBand="0" w:firstRowFirstColumn="0" w:firstRowLastColumn="0" w:lastRowFirstColumn="0" w:lastRowLastColumn="0"/>
            <w:tcW w:w="1638" w:type="dxa"/>
          </w:tcPr>
          <w:p w14:paraId="1D3C5E96" w14:textId="069A433B" w:rsidR="00514B0C" w:rsidRPr="00A3581C" w:rsidRDefault="00514B0C" w:rsidP="00C47D8B">
            <w:pPr>
              <w:spacing w:before="100" w:after="200"/>
              <w:jc w:val="center"/>
              <w:rPr>
                <w:rFonts w:cstheme="minorHAnsi"/>
                <w:color w:val="auto"/>
                <w:sz w:val="22"/>
              </w:rPr>
            </w:pPr>
            <w:r>
              <w:rPr>
                <w:rFonts w:cstheme="minorHAnsi"/>
                <w:color w:val="auto"/>
                <w:sz w:val="22"/>
              </w:rPr>
              <w:t>Diseño arquitectura</w:t>
            </w:r>
          </w:p>
        </w:tc>
        <w:tc>
          <w:tcPr>
            <w:tcW w:w="1605" w:type="dxa"/>
            <w:vMerge/>
            <w:vAlign w:val="center"/>
          </w:tcPr>
          <w:p w14:paraId="300553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690" w:type="dxa"/>
            <w:vMerge/>
            <w:vAlign w:val="center"/>
          </w:tcPr>
          <w:p w14:paraId="577042E5"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66" w:type="dxa"/>
            <w:vAlign w:val="center"/>
          </w:tcPr>
          <w:p w14:paraId="32D6F8BB" w14:textId="77777777" w:rsidR="00C47D8B"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95573C">
              <w:rPr>
                <w:rFonts w:cstheme="minorHAnsi"/>
                <w:color w:val="auto"/>
                <w:sz w:val="22"/>
              </w:rPr>
              <w:t>Documentación sobre diseño y arquitectura</w:t>
            </w:r>
            <w:r w:rsidR="00AA43DA">
              <w:rPr>
                <w:rFonts w:cstheme="minorHAnsi"/>
                <w:color w:val="auto"/>
                <w:sz w:val="22"/>
              </w:rPr>
              <w:t xml:space="preserve"> </w:t>
            </w:r>
            <w:r>
              <w:rPr>
                <w:rFonts w:cstheme="minorHAnsi"/>
                <w:color w:val="auto"/>
                <w:sz w:val="22"/>
              </w:rPr>
              <w:t xml:space="preserve"> </w:t>
            </w:r>
          </w:p>
          <w:p w14:paraId="41FD4F3E" w14:textId="006B638E" w:rsidR="00AA43DA" w:rsidRPr="00A3581C" w:rsidRDefault="0095573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(02</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-27</w:t>
            </w:r>
            <w:r w:rsidRPr="00A3581C">
              <w:rPr>
                <w:rFonts w:cstheme="minorHAnsi"/>
                <w:color w:val="auto"/>
                <w:sz w:val="22"/>
              </w:rPr>
              <w:t>/ 0</w:t>
            </w:r>
            <w:r>
              <w:rPr>
                <w:rFonts w:cstheme="minorHAnsi"/>
                <w:color w:val="auto"/>
                <w:sz w:val="22"/>
              </w:rPr>
              <w:t>2</w:t>
            </w:r>
            <w:r w:rsidRPr="00A3581C">
              <w:rPr>
                <w:rFonts w:cstheme="minorHAnsi"/>
                <w:color w:val="auto"/>
                <w:sz w:val="22"/>
              </w:rPr>
              <w:t>/ 2020</w:t>
            </w:r>
            <w:r>
              <w:rPr>
                <w:rFonts w:cstheme="minorHAnsi"/>
                <w:color w:val="auto"/>
                <w:sz w:val="22"/>
              </w:rPr>
              <w:t>)</w:t>
            </w:r>
          </w:p>
        </w:tc>
        <w:tc>
          <w:tcPr>
            <w:tcW w:w="1701" w:type="dxa"/>
            <w:vAlign w:val="center"/>
          </w:tcPr>
          <w:p w14:paraId="598FD5D7" w14:textId="77777777" w:rsidR="00C47D8B"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 xml:space="preserve"> </w:t>
            </w:r>
            <w:r>
              <w:rPr>
                <w:rFonts w:cstheme="minorHAnsi"/>
                <w:color w:val="auto"/>
                <w:sz w:val="22"/>
              </w:rPr>
              <w:t>Realización del diseño de la arquitectura y posterior revisión</w:t>
            </w:r>
          </w:p>
          <w:p w14:paraId="7E1E8EB0" w14:textId="6AFC4C23" w:rsidR="00514B0C" w:rsidRPr="00A3581C" w:rsidRDefault="00C47D8B"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28</w:t>
            </w:r>
            <w:r w:rsidRPr="00A3581C">
              <w:rPr>
                <w:rFonts w:cstheme="minorHAnsi"/>
                <w:color w:val="auto"/>
                <w:sz w:val="22"/>
              </w:rPr>
              <w:t>/ 0</w:t>
            </w:r>
            <w:r>
              <w:rPr>
                <w:rFonts w:cstheme="minorHAnsi"/>
                <w:color w:val="auto"/>
                <w:sz w:val="22"/>
              </w:rPr>
              <w:t>2/ 2020 - 30</w:t>
            </w:r>
            <w:r w:rsidRPr="00A3581C">
              <w:rPr>
                <w:rFonts w:cstheme="minorHAnsi"/>
                <w:color w:val="auto"/>
                <w:sz w:val="22"/>
              </w:rPr>
              <w:t>/ 0</w:t>
            </w:r>
            <w:r>
              <w:rPr>
                <w:rFonts w:cstheme="minorHAnsi"/>
                <w:color w:val="auto"/>
                <w:sz w:val="22"/>
              </w:rPr>
              <w:t>4</w:t>
            </w:r>
            <w:r w:rsidRPr="00A3581C">
              <w:rPr>
                <w:rFonts w:cstheme="minorHAnsi"/>
                <w:color w:val="auto"/>
                <w:sz w:val="22"/>
              </w:rPr>
              <w:t>/ 2020)</w:t>
            </w:r>
          </w:p>
        </w:tc>
        <w:tc>
          <w:tcPr>
            <w:tcW w:w="1985" w:type="dxa"/>
            <w:vMerge/>
          </w:tcPr>
          <w:p w14:paraId="7554FB4F" w14:textId="77777777" w:rsidR="00514B0C" w:rsidRPr="00A3581C" w:rsidRDefault="00514B0C" w:rsidP="00C47D8B">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tbl>
      <w:tblPr>
        <w:tblStyle w:val="Tablaconcuadrcula5oscura-nfasis6"/>
        <w:tblpPr w:leftFromText="141" w:rightFromText="141" w:vertAnchor="page" w:horzAnchor="margin" w:tblpY="2431"/>
        <w:tblW w:w="0" w:type="auto"/>
        <w:tblLook w:val="04A0" w:firstRow="1" w:lastRow="0" w:firstColumn="1" w:lastColumn="0" w:noHBand="0" w:noVBand="1"/>
      </w:tblPr>
      <w:tblGrid>
        <w:gridCol w:w="1642"/>
        <w:gridCol w:w="1927"/>
        <w:gridCol w:w="2238"/>
        <w:gridCol w:w="2367"/>
        <w:gridCol w:w="1752"/>
      </w:tblGrid>
      <w:tr w:rsidR="009544FA" w:rsidRPr="00A3581C" w14:paraId="20768643" w14:textId="77777777" w:rsidTr="0095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E9F006"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lastRenderedPageBreak/>
              <w:t>Cuarta iteración</w:t>
            </w:r>
          </w:p>
        </w:tc>
        <w:tc>
          <w:tcPr>
            <w:tcW w:w="1927" w:type="dxa"/>
          </w:tcPr>
          <w:p w14:paraId="13AA0022" w14:textId="55ACEBE2"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38" w:type="dxa"/>
          </w:tcPr>
          <w:p w14:paraId="7BD3C5D4"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367" w:type="dxa"/>
          </w:tcPr>
          <w:p w14:paraId="0659600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DC6033A" w14:textId="77777777" w:rsidR="009544FA" w:rsidRPr="00A3581C" w:rsidRDefault="009544FA" w:rsidP="009544FA">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1C1A2F02"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E098909" w14:textId="77777777" w:rsidR="009544FA" w:rsidRPr="00A3581C" w:rsidRDefault="009544FA" w:rsidP="009544FA">
            <w:pPr>
              <w:spacing w:before="100" w:after="200"/>
              <w:jc w:val="center"/>
              <w:rPr>
                <w:rFonts w:cstheme="minorHAnsi"/>
                <w:color w:val="auto"/>
                <w:sz w:val="22"/>
              </w:rPr>
            </w:pPr>
            <w:r w:rsidRPr="00A3581C">
              <w:rPr>
                <w:rFonts w:cstheme="minorHAnsi"/>
                <w:color w:val="auto"/>
                <w:sz w:val="22"/>
              </w:rPr>
              <w:t>Módulo</w:t>
            </w:r>
          </w:p>
        </w:tc>
        <w:tc>
          <w:tcPr>
            <w:tcW w:w="1927" w:type="dxa"/>
          </w:tcPr>
          <w:p w14:paraId="4EDB1029" w14:textId="2458CA51"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38" w:type="dxa"/>
          </w:tcPr>
          <w:p w14:paraId="4507D255"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2367" w:type="dxa"/>
          </w:tcPr>
          <w:p w14:paraId="581CCD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640E853C"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9544FA" w:rsidRPr="00A3581C" w14:paraId="54A253FE" w14:textId="77777777" w:rsidTr="009544FA">
        <w:tc>
          <w:tcPr>
            <w:cnfStyle w:val="001000000000" w:firstRow="0" w:lastRow="0" w:firstColumn="1" w:lastColumn="0" w:oddVBand="0" w:evenVBand="0" w:oddHBand="0" w:evenHBand="0" w:firstRowFirstColumn="0" w:firstRowLastColumn="0" w:lastRowFirstColumn="0" w:lastRowLastColumn="0"/>
            <w:tcW w:w="1642" w:type="dxa"/>
          </w:tcPr>
          <w:p w14:paraId="338A1BE5" w14:textId="77777777" w:rsidR="009544FA" w:rsidRPr="00A3581C" w:rsidRDefault="009544FA" w:rsidP="009544FA">
            <w:pPr>
              <w:spacing w:before="100"/>
              <w:jc w:val="center"/>
              <w:rPr>
                <w:rFonts w:cstheme="minorHAnsi"/>
                <w:color w:val="auto"/>
                <w:sz w:val="22"/>
              </w:rPr>
            </w:pPr>
            <w:r>
              <w:rPr>
                <w:rFonts w:cstheme="minorHAnsi"/>
                <w:color w:val="auto"/>
                <w:sz w:val="22"/>
              </w:rPr>
              <w:t>Cliente</w:t>
            </w:r>
          </w:p>
        </w:tc>
        <w:tc>
          <w:tcPr>
            <w:tcW w:w="1927" w:type="dxa"/>
            <w:vMerge w:val="restart"/>
            <w:vAlign w:val="center"/>
          </w:tcPr>
          <w:p w14:paraId="545CF48F" w14:textId="5305EA55"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0D1F0006" w14:textId="418D25C0"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9509322" w14:textId="5C0449E5"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(05</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23297EF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18</w:t>
            </w:r>
            <w:r w:rsidRPr="00A3581C">
              <w:rPr>
                <w:rFonts w:cstheme="minorHAnsi"/>
                <w:color w:val="auto"/>
                <w:sz w:val="22"/>
              </w:rPr>
              <w:t>/ 0</w:t>
            </w:r>
            <w:r>
              <w:rPr>
                <w:rFonts w:cstheme="minorHAnsi"/>
                <w:color w:val="auto"/>
                <w:sz w:val="22"/>
              </w:rPr>
              <w:t>5</w:t>
            </w:r>
            <w:r w:rsidRPr="00A3581C">
              <w:rPr>
                <w:rFonts w:cstheme="minorHAnsi"/>
                <w:color w:val="auto"/>
                <w:sz w:val="22"/>
              </w:rPr>
              <w:t>/ 2020)</w:t>
            </w:r>
          </w:p>
          <w:p w14:paraId="09F83D5F" w14:textId="4AF07349"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val="restart"/>
            <w:vAlign w:val="center"/>
          </w:tcPr>
          <w:p w14:paraId="13571A1D"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w:t>
            </w:r>
            <w:r>
              <w:rPr>
                <w:rFonts w:cstheme="minorHAnsi"/>
                <w:color w:val="auto"/>
                <w:sz w:val="22"/>
              </w:rPr>
              <w:t>y la integración del cliente, servidor y base de datos</w:t>
            </w:r>
          </w:p>
          <w:p w14:paraId="0F9191A5"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E8D28E0"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06</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68661395"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1/ 05/ 2020)</w:t>
            </w:r>
          </w:p>
        </w:tc>
        <w:tc>
          <w:tcPr>
            <w:tcW w:w="2367" w:type="dxa"/>
            <w:vMerge w:val="restart"/>
            <w:vAlign w:val="center"/>
          </w:tcPr>
          <w:p w14:paraId="2F0A1EC9"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w:t>
            </w:r>
            <w:r>
              <w:rPr>
                <w:rFonts w:cstheme="minorHAnsi"/>
                <w:color w:val="auto"/>
                <w:sz w:val="22"/>
              </w:rPr>
              <w:t xml:space="preserve"> implementación</w:t>
            </w:r>
          </w:p>
          <w:p w14:paraId="324BCED3"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14A4B46"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w:t>
            </w:r>
            <w:r>
              <w:rPr>
                <w:rFonts w:cstheme="minorHAnsi"/>
                <w:color w:val="auto"/>
                <w:sz w:val="22"/>
              </w:rPr>
              <w:t>2</w:t>
            </w:r>
            <w:r w:rsidRPr="00A3581C">
              <w:rPr>
                <w:rFonts w:cstheme="minorHAnsi"/>
                <w:color w:val="auto"/>
                <w:sz w:val="22"/>
              </w:rPr>
              <w:t>/ 0</w:t>
            </w:r>
            <w:r>
              <w:rPr>
                <w:rFonts w:cstheme="minorHAnsi"/>
                <w:color w:val="auto"/>
                <w:sz w:val="22"/>
              </w:rPr>
              <w:t>5</w:t>
            </w:r>
            <w:r w:rsidRPr="00A3581C">
              <w:rPr>
                <w:rFonts w:cstheme="minorHAnsi"/>
                <w:color w:val="auto"/>
                <w:sz w:val="22"/>
              </w:rPr>
              <w:t>/ 2020 –</w:t>
            </w:r>
          </w:p>
          <w:p w14:paraId="3A366F02"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28</w:t>
            </w:r>
            <w:r w:rsidRPr="00A3581C">
              <w:rPr>
                <w:rFonts w:cstheme="minorHAnsi"/>
                <w:color w:val="auto"/>
                <w:sz w:val="22"/>
              </w:rPr>
              <w:t>/ 05/ 2020)</w:t>
            </w:r>
          </w:p>
          <w:p w14:paraId="554D6A81"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vAlign w:val="center"/>
          </w:tcPr>
          <w:p w14:paraId="15FBBB58"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754EE8B2" w14:textId="77777777" w:rsidR="009544FA" w:rsidRPr="00A3581C" w:rsidRDefault="009544FA" w:rsidP="009544FA">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6F41EAA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29</w:t>
            </w:r>
            <w:r w:rsidRPr="00A3581C">
              <w:rPr>
                <w:rFonts w:cstheme="minorHAnsi"/>
                <w:color w:val="auto"/>
                <w:sz w:val="22"/>
              </w:rPr>
              <w:t>/ 05/ 2020 –</w:t>
            </w:r>
          </w:p>
          <w:p w14:paraId="4ED4CBFC" w14:textId="77777777" w:rsidR="009544FA" w:rsidRPr="00A3581C" w:rsidRDefault="009544FA" w:rsidP="009544FA">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Pr>
                <w:rFonts w:cstheme="minorHAnsi"/>
                <w:color w:val="auto"/>
                <w:sz w:val="22"/>
              </w:rPr>
              <w:t>09</w:t>
            </w:r>
            <w:r w:rsidRPr="00A3581C">
              <w:rPr>
                <w:rFonts w:cstheme="minorHAnsi"/>
                <w:color w:val="auto"/>
                <w:sz w:val="22"/>
              </w:rPr>
              <w:t>/ 0</w:t>
            </w:r>
            <w:r>
              <w:rPr>
                <w:rFonts w:cstheme="minorHAnsi"/>
                <w:color w:val="auto"/>
                <w:sz w:val="22"/>
              </w:rPr>
              <w:t>6</w:t>
            </w:r>
            <w:r w:rsidRPr="00A3581C">
              <w:rPr>
                <w:rFonts w:cstheme="minorHAnsi"/>
                <w:color w:val="auto"/>
                <w:sz w:val="22"/>
              </w:rPr>
              <w:t>/ 2020)</w:t>
            </w:r>
          </w:p>
        </w:tc>
      </w:tr>
      <w:tr w:rsidR="009544FA" w:rsidRPr="00A3581C" w14:paraId="6865BCD1" w14:textId="77777777" w:rsidTr="0095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27D221E" w14:textId="77777777" w:rsidR="009544FA" w:rsidRPr="00A3581C" w:rsidRDefault="009544FA" w:rsidP="009544FA">
            <w:pPr>
              <w:spacing w:before="100" w:after="200"/>
              <w:jc w:val="center"/>
              <w:rPr>
                <w:rFonts w:cstheme="minorHAnsi"/>
                <w:color w:val="auto"/>
                <w:sz w:val="22"/>
              </w:rPr>
            </w:pPr>
            <w:r>
              <w:rPr>
                <w:rFonts w:cstheme="minorHAnsi"/>
                <w:color w:val="auto"/>
                <w:sz w:val="22"/>
              </w:rPr>
              <w:t>Servidor</w:t>
            </w:r>
          </w:p>
        </w:tc>
        <w:tc>
          <w:tcPr>
            <w:tcW w:w="1927" w:type="dxa"/>
            <w:vMerge/>
          </w:tcPr>
          <w:p w14:paraId="4592D9DA"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Merge/>
          </w:tcPr>
          <w:p w14:paraId="2DBC4AE6"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367" w:type="dxa"/>
            <w:vMerge/>
          </w:tcPr>
          <w:p w14:paraId="2B92371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3575507"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9544FA" w:rsidRPr="00A3581C" w14:paraId="733F56A6" w14:textId="77777777" w:rsidTr="009544FA">
        <w:trPr>
          <w:trHeight w:val="1403"/>
        </w:trPr>
        <w:tc>
          <w:tcPr>
            <w:cnfStyle w:val="001000000000" w:firstRow="0" w:lastRow="0" w:firstColumn="1" w:lastColumn="0" w:oddVBand="0" w:evenVBand="0" w:oddHBand="0" w:evenHBand="0" w:firstRowFirstColumn="0" w:firstRowLastColumn="0" w:lastRowFirstColumn="0" w:lastRowLastColumn="0"/>
            <w:tcW w:w="1642" w:type="dxa"/>
          </w:tcPr>
          <w:p w14:paraId="22097E83" w14:textId="5CCAF8BD" w:rsidR="009544FA" w:rsidRPr="00A3581C" w:rsidRDefault="009544FA" w:rsidP="009544FA">
            <w:pPr>
              <w:spacing w:before="100" w:after="200"/>
              <w:jc w:val="center"/>
              <w:rPr>
                <w:rFonts w:cstheme="minorHAnsi"/>
                <w:color w:val="auto"/>
                <w:sz w:val="22"/>
              </w:rPr>
            </w:pPr>
            <w:r>
              <w:rPr>
                <w:rFonts w:cstheme="minorHAnsi"/>
                <w:color w:val="auto"/>
                <w:sz w:val="22"/>
              </w:rPr>
              <w:t>Base datos</w:t>
            </w:r>
          </w:p>
        </w:tc>
        <w:tc>
          <w:tcPr>
            <w:tcW w:w="1927" w:type="dxa"/>
            <w:vMerge/>
          </w:tcPr>
          <w:p w14:paraId="6147203C"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38" w:type="dxa"/>
            <w:vMerge/>
          </w:tcPr>
          <w:p w14:paraId="00AC83EE"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367" w:type="dxa"/>
            <w:vMerge/>
          </w:tcPr>
          <w:p w14:paraId="754DE4A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484AA8ED" w14:textId="77777777" w:rsidR="009544FA" w:rsidRPr="00A3581C" w:rsidRDefault="009544FA" w:rsidP="009544FA">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9544FA" w:rsidRPr="00A3581C" w14:paraId="71AE8989" w14:textId="77777777" w:rsidTr="009544FA">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642" w:type="dxa"/>
          </w:tcPr>
          <w:p w14:paraId="5FEC143D" w14:textId="10E1B4DA" w:rsidR="009544FA" w:rsidRPr="00A3581C" w:rsidRDefault="009544FA" w:rsidP="009544FA">
            <w:pPr>
              <w:spacing w:before="100" w:after="200"/>
              <w:jc w:val="center"/>
              <w:rPr>
                <w:rFonts w:cstheme="minorHAnsi"/>
                <w:color w:val="auto"/>
                <w:sz w:val="22"/>
              </w:rPr>
            </w:pPr>
            <w:r>
              <w:rPr>
                <w:rFonts w:cstheme="minorHAnsi"/>
                <w:color w:val="auto"/>
                <w:sz w:val="22"/>
              </w:rPr>
              <w:t>Diseño arquitectura</w:t>
            </w:r>
          </w:p>
        </w:tc>
        <w:tc>
          <w:tcPr>
            <w:tcW w:w="1927" w:type="dxa"/>
            <w:vMerge/>
          </w:tcPr>
          <w:p w14:paraId="7ED164C3"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38" w:type="dxa"/>
            <w:vAlign w:val="center"/>
          </w:tcPr>
          <w:p w14:paraId="42138FAA"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Documentos entrega final</w:t>
            </w:r>
          </w:p>
          <w:p w14:paraId="037B4C4C"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2C2AA36D" w14:textId="77777777" w:rsidR="009544FA"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w:t>
            </w:r>
            <w:r>
              <w:rPr>
                <w:rFonts w:cstheme="minorHAnsi"/>
                <w:color w:val="auto"/>
                <w:sz w:val="22"/>
              </w:rPr>
              <w:t>19</w:t>
            </w:r>
            <w:r w:rsidRPr="00A3581C">
              <w:rPr>
                <w:rFonts w:cstheme="minorHAnsi"/>
                <w:color w:val="auto"/>
                <w:sz w:val="22"/>
              </w:rPr>
              <w:t>/ 0</w:t>
            </w:r>
            <w:r>
              <w:rPr>
                <w:rFonts w:cstheme="minorHAnsi"/>
                <w:color w:val="auto"/>
                <w:sz w:val="22"/>
              </w:rPr>
              <w:t>5/ 2020 –</w:t>
            </w:r>
          </w:p>
          <w:p w14:paraId="7ACC5FB1" w14:textId="6FDAFE48" w:rsidR="009544FA" w:rsidRPr="00A3581C" w:rsidRDefault="009544FA" w:rsidP="009544FA">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Pr>
                <w:rFonts w:cstheme="minorHAnsi"/>
                <w:color w:val="auto"/>
                <w:sz w:val="22"/>
              </w:rPr>
              <w:t>29/ 05/ 2020)</w:t>
            </w:r>
          </w:p>
        </w:tc>
        <w:tc>
          <w:tcPr>
            <w:tcW w:w="2367" w:type="dxa"/>
            <w:vMerge/>
          </w:tcPr>
          <w:p w14:paraId="0D7FF401"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0C070A8" w14:textId="77777777" w:rsidR="009544FA" w:rsidRPr="00A3581C" w:rsidRDefault="009544FA" w:rsidP="009544FA">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bl>
    <w:p w14:paraId="5FDF3195" w14:textId="149A78A8"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6CE97219">
                <wp:simplePos x="0" y="0"/>
                <wp:positionH relativeFrom="margin">
                  <wp:posOffset>88900</wp:posOffset>
                </wp:positionH>
                <wp:positionV relativeFrom="paragraph">
                  <wp:posOffset>0</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3418C2" id="_x0000_s1057" type="#_x0000_t202" style="position:absolute;margin-left:7pt;margin-top:0;width:496.5pt;height:124.9pt;z-index:2517329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zUFQ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" filled="f" stroked="f">
                <v:textbox style="mso-fit-shape-to-text:t">
                  <w:txbxContent>
                    <w:p w14:paraId="5D6E2AA0" w14:textId="77777777"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p w14:paraId="0BCA5F48" w14:textId="570B6D8F" w:rsidR="009544FA" w:rsidRDefault="009544FA" w:rsidP="009544FA">
      <w:pPr>
        <w:rPr>
          <w:color w:val="auto"/>
          <w:sz w:val="25"/>
          <w:szCs w:val="25"/>
        </w:rPr>
      </w:pPr>
    </w:p>
    <w:p w14:paraId="673821EC" w14:textId="4300DAA9" w:rsidR="009544FA" w:rsidRDefault="009544FA" w:rsidP="009544FA">
      <w:pPr>
        <w:rPr>
          <w:color w:val="auto"/>
          <w:sz w:val="25"/>
          <w:szCs w:val="25"/>
        </w:rPr>
      </w:pPr>
      <w:r w:rsidRPr="00193C45">
        <w:rPr>
          <w:rFonts w:ascii="Times New Roman" w:hAnsi="Times New Roman"/>
          <w:noProof/>
          <w:lang w:eastAsia="es-ES"/>
        </w:rPr>
        <mc:AlternateContent>
          <mc:Choice Requires="wps">
            <w:drawing>
              <wp:anchor distT="91440" distB="91440" distL="114300" distR="114300" simplePos="0" relativeHeight="251735040" behindDoc="0" locked="0" layoutInCell="1" allowOverlap="1" wp14:anchorId="4FE1D581" wp14:editId="2BC30009">
                <wp:simplePos x="0" y="0"/>
                <wp:positionH relativeFrom="margin">
                  <wp:posOffset>-65405</wp:posOffset>
                </wp:positionH>
                <wp:positionV relativeFrom="paragraph">
                  <wp:posOffset>327025</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65397E41"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10/06/2020-30/06/2020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E1D581" id="_x0000_s1058" type="#_x0000_t202" style="position:absolute;margin-left:-5.15pt;margin-top:25.75pt;width:496.5pt;height:124.9pt;z-index:2517350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" filled="f" stroked="f">
                <v:textbox style="mso-fit-shape-to-text:t">
                  <w:txbxContent>
                    <w:p w14:paraId="0A558FC5" w14:textId="65397E41" w:rsidR="00253CEF" w:rsidRPr="00DA3432" w:rsidRDefault="00253CEF"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10/06/2020-30/06/2020</w:t>
                      </w:r>
                    </w:p>
                  </w:txbxContent>
                </v:textbox>
                <w10:wrap type="square" anchorx="margin"/>
              </v:shape>
            </w:pict>
          </mc:Fallback>
        </mc:AlternateContent>
      </w:r>
    </w:p>
    <w:p w14:paraId="4740029C" w14:textId="0C66CB16" w:rsidR="004E403E" w:rsidRDefault="004E403E" w:rsidP="009544FA">
      <w:pPr>
        <w:jc w:val="both"/>
        <w:rPr>
          <w:rFonts w:cstheme="minorHAnsi"/>
          <w:color w:val="auto"/>
          <w:sz w:val="22"/>
        </w:rPr>
      </w:pPr>
      <w:r w:rsidRPr="009544FA">
        <w:rPr>
          <w:color w:val="auto"/>
          <w:sz w:val="25"/>
          <w:szCs w:val="25"/>
        </w:rPr>
        <w:t xml:space="preserve">En una primera planificación teníamos previsto una quinta </w:t>
      </w:r>
      <w:r w:rsidR="009544FA">
        <w:rPr>
          <w:color w:val="auto"/>
          <w:sz w:val="25"/>
          <w:szCs w:val="25"/>
        </w:rPr>
        <w:t xml:space="preserve">iteración para analizar el </w:t>
      </w:r>
      <w:proofErr w:type="spellStart"/>
      <w:r w:rsidR="009544FA">
        <w:rPr>
          <w:color w:val="auto"/>
          <w:sz w:val="25"/>
          <w:szCs w:val="25"/>
        </w:rPr>
        <w:t>feedback</w:t>
      </w:r>
      <w:proofErr w:type="spellEnd"/>
      <w:r w:rsidR="009544FA">
        <w:rPr>
          <w:color w:val="auto"/>
          <w:sz w:val="25"/>
          <w:szCs w:val="25"/>
        </w:rPr>
        <w:t xml:space="preserve"> sobre la entrega final, hacer los cambios oportunos en la codificación, realizar pruebas y hacer una evaluación definitiva con el cliente. Sin embargo, los cambios en los tiempos y el hecho de que esta previsión había sido realizada sin conocer la disponibilidad real del cliente, hemos decidido suprimir esta quinta iteración. Aun así, dejamos la puerta abierta a realizarla si fuera necesaria.</w:t>
      </w:r>
    </w:p>
    <w:p w14:paraId="680BE3AC" w14:textId="5ABF8142" w:rsidR="004E403E" w:rsidRDefault="004E403E" w:rsidP="00290C3D">
      <w:pPr>
        <w:rPr>
          <w:rFonts w:cstheme="minorHAnsi"/>
          <w:color w:val="auto"/>
          <w:sz w:val="22"/>
        </w:rPr>
      </w:pPr>
    </w:p>
    <w:p w14:paraId="3FD9CBE4" w14:textId="7993D92B" w:rsidR="004E403E" w:rsidRDefault="004E403E" w:rsidP="00290C3D">
      <w:pPr>
        <w:rPr>
          <w:rFonts w:cstheme="minorHAnsi"/>
          <w:color w:val="auto"/>
          <w:sz w:val="22"/>
        </w:rPr>
      </w:pPr>
    </w:p>
    <w:p w14:paraId="37FF313F" w14:textId="4CB810A9" w:rsidR="004E403E" w:rsidRDefault="004E403E" w:rsidP="00290C3D">
      <w:pPr>
        <w:rPr>
          <w:rFonts w:cstheme="minorHAnsi"/>
          <w:color w:val="auto"/>
          <w:sz w:val="22"/>
        </w:rPr>
      </w:pPr>
    </w:p>
    <w:p w14:paraId="4C63F45F" w14:textId="12AC8D95" w:rsidR="009544FA" w:rsidRDefault="009544FA" w:rsidP="00290C3D">
      <w:pPr>
        <w:rPr>
          <w:rFonts w:cstheme="minorHAnsi"/>
          <w:color w:val="auto"/>
          <w:sz w:val="22"/>
        </w:rPr>
      </w:pPr>
    </w:p>
    <w:p w14:paraId="00C0469A" w14:textId="77777777" w:rsidR="009544FA" w:rsidRDefault="009544FA" w:rsidP="00290C3D">
      <w:pPr>
        <w:rPr>
          <w:rFonts w:cstheme="minorHAnsi"/>
          <w:color w:val="auto"/>
          <w:sz w:val="22"/>
        </w:rPr>
      </w:pPr>
    </w:p>
    <w:p w14:paraId="24022E36" w14:textId="289BEE1F" w:rsidR="004E403E" w:rsidRDefault="004E403E" w:rsidP="00290C3D">
      <w:pPr>
        <w:rPr>
          <w:rFonts w:cstheme="minorHAnsi"/>
          <w:color w:val="auto"/>
          <w:sz w:val="22"/>
        </w:rPr>
      </w:pPr>
    </w:p>
    <w:p w14:paraId="0B0C3CBD" w14:textId="43F24071" w:rsidR="004E403E" w:rsidRDefault="004E403E" w:rsidP="00290C3D">
      <w:pPr>
        <w:rPr>
          <w:rFonts w:cstheme="minorHAnsi"/>
          <w:color w:val="auto"/>
          <w:sz w:val="22"/>
        </w:rPr>
      </w:pPr>
    </w:p>
    <w:p w14:paraId="24A422CD" w14:textId="070780E5" w:rsidR="00AE4704" w:rsidRDefault="00AE4704" w:rsidP="00290C3D">
      <w:pPr>
        <w:rPr>
          <w:rFonts w:cstheme="minorHAnsi"/>
          <w:color w:val="auto"/>
          <w:sz w:val="22"/>
        </w:rPr>
      </w:pPr>
    </w:p>
    <w:p w14:paraId="3EE80DA6" w14:textId="5C077579" w:rsidR="00AE4704" w:rsidRDefault="004B2A11" w:rsidP="004B2A11">
      <w:pPr>
        <w:tabs>
          <w:tab w:val="left" w:pos="3399"/>
        </w:tabs>
        <w:rPr>
          <w:rFonts w:cstheme="minorHAnsi"/>
          <w:color w:val="auto"/>
          <w:sz w:val="22"/>
        </w:rPr>
      </w:pPr>
      <w:r>
        <w:rPr>
          <w:rFonts w:cstheme="minorHAnsi"/>
          <w:color w:val="auto"/>
          <w:sz w:val="22"/>
        </w:rPr>
        <w:tab/>
      </w:r>
    </w:p>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60"/>
      <w:bookmarkStart w:id="356" w:name="_Toc26095989"/>
      <w:bookmarkStart w:id="357" w:name="_Toc26097966"/>
      <w:bookmarkStart w:id="358" w:name="_Toc41673725"/>
      <w:r w:rsidRPr="00A3581C">
        <w:rPr>
          <w:rFonts w:ascii="Times New Roman" w:hAnsi="Times New Roman"/>
          <w:sz w:val="40"/>
        </w:rPr>
        <w:lastRenderedPageBreak/>
        <w:t>Red de tareas:</w:t>
      </w:r>
      <w:bookmarkEnd w:id="355"/>
      <w:bookmarkEnd w:id="356"/>
      <w:bookmarkEnd w:id="357"/>
      <w:bookmarkEnd w:id="358"/>
    </w:p>
    <w:p w14:paraId="27FB8891" w14:textId="77777777" w:rsidR="00A3581C" w:rsidRDefault="00A3581C" w:rsidP="00A3581C">
      <w:pPr>
        <w:ind w:firstLine="699"/>
        <w:rPr>
          <w:rFonts w:eastAsiaTheme="minorHAnsi"/>
          <w:color w:val="auto"/>
          <w:sz w:val="25"/>
          <w:szCs w:val="25"/>
        </w:rPr>
      </w:pPr>
      <w:bookmarkStart w:id="359" w:name="_Toc26095990"/>
      <w:bookmarkStart w:id="360"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4ED7AEFA"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2" w:history="1">
                              <w:r>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3"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9"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GijX94XAgAAAwQAAA4AAAAAAAAAAAAAAAAALgIAAGRycy9lMm9Eb2MueG1sUEsBAi0AFAAGAAgA&#10;AAAhALxPf97cAAAABwEAAA8AAAAAAAAAAAAAAAAAcQQAAGRycy9kb3ducmV2LnhtbFBLBQYAAAAA&#10;BAAEAPMAAAB6BQAAAAA=&#10;" filled="f" stroked="f">
                <v:textbox style="mso-fit-shape-to-text:t">
                  <w:txbxContent>
                    <w:p w14:paraId="5469FB33" w14:textId="4ED7AEFA" w:rsidR="00253CEF" w:rsidRPr="003E24AE" w:rsidRDefault="00253CEF"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4" w:history="1">
                        <w:r>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5"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59"/>
    <w:bookmarkEnd w:id="360"/>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35"/>
      <w:bookmarkStart w:id="362" w:name="_Toc26095991"/>
      <w:bookmarkStart w:id="363" w:name="_Toc26097968"/>
      <w:bookmarkStart w:id="364" w:name="_Toc41673726"/>
      <w:r w:rsidRPr="00A3581C">
        <w:rPr>
          <w:rFonts w:ascii="Times New Roman" w:hAnsi="Times New Roman"/>
          <w:sz w:val="40"/>
        </w:rPr>
        <w:t>Tabla de uso de Recursos:</w:t>
      </w:r>
      <w:bookmarkEnd w:id="361"/>
      <w:bookmarkEnd w:id="362"/>
      <w:bookmarkEnd w:id="363"/>
      <w:bookmarkEnd w:id="364"/>
    </w:p>
    <w:p w14:paraId="13B3F9C4" w14:textId="77777777" w:rsidR="00A3581C" w:rsidRDefault="00A3581C" w:rsidP="00A3581C">
      <w:pPr>
        <w:ind w:firstLine="699"/>
        <w:rPr>
          <w:color w:val="auto"/>
          <w:sz w:val="25"/>
          <w:szCs w:val="25"/>
        </w:rPr>
      </w:pPr>
    </w:p>
    <w:p w14:paraId="658B357F" w14:textId="77777777" w:rsidR="0061439A" w:rsidRDefault="0061439A" w:rsidP="009544FA">
      <w:pPr>
        <w:ind w:firstLine="699"/>
        <w:jc w:val="both"/>
        <w:rPr>
          <w:color w:val="auto"/>
          <w:sz w:val="25"/>
          <w:szCs w:val="25"/>
        </w:rPr>
      </w:pPr>
    </w:p>
    <w:p w14:paraId="2E4C1A2D" w14:textId="18F76285" w:rsidR="00FD1867" w:rsidRDefault="00FD1867" w:rsidP="009544FA">
      <w:pPr>
        <w:ind w:firstLine="699"/>
        <w:jc w:val="both"/>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2F6EE8BF" w14:textId="77777777"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p w14:paraId="0CE9EEB7" w14:textId="77777777"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Android Studio</w:t>
            </w:r>
          </w:p>
          <w:p w14:paraId="5624826A" w14:textId="64D755A8" w:rsidR="00293B29" w:rsidRDefault="00293B29"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Pr>
                <w:rFonts w:cstheme="minorHAnsi"/>
                <w:color w:val="auto"/>
                <w:sz w:val="22"/>
                <w:szCs w:val="24"/>
                <w:lang w:val="en-US"/>
              </w:rPr>
              <w:t>IntelIJ</w:t>
            </w:r>
            <w:proofErr w:type="spellEnd"/>
            <w:r>
              <w:rPr>
                <w:rFonts w:cstheme="minorHAnsi"/>
                <w:color w:val="auto"/>
                <w:sz w:val="22"/>
                <w:szCs w:val="24"/>
                <w:lang w:val="en-US"/>
              </w:rPr>
              <w:t xml:space="preserve"> Idea</w:t>
            </w:r>
          </w:p>
          <w:p w14:paraId="4332B1B8" w14:textId="0DD976CB" w:rsidR="00293B29" w:rsidRPr="00B50C29" w:rsidRDefault="00293B29" w:rsidP="00293B29">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MySQL</w:t>
            </w:r>
          </w:p>
        </w:tc>
        <w:tc>
          <w:tcPr>
            <w:tcW w:w="3554" w:type="dxa"/>
            <w:vAlign w:val="center"/>
          </w:tcPr>
          <w:p w14:paraId="0AD8A575" w14:textId="16AC3B03"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Android </w:t>
            </w:r>
            <w:r w:rsidR="00293B29">
              <w:rPr>
                <w:rFonts w:cstheme="minorHAnsi"/>
                <w:color w:val="auto"/>
                <w:sz w:val="22"/>
                <w:szCs w:val="24"/>
              </w:rPr>
              <w:t>9</w:t>
            </w:r>
            <w:r w:rsidRPr="00B50C29">
              <w:rPr>
                <w:rFonts w:cstheme="minorHAnsi"/>
                <w:color w:val="auto"/>
                <w:sz w:val="22"/>
                <w:szCs w:val="24"/>
              </w:rPr>
              <w:t>.0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5" w:name="_Ref26049181"/>
      <w:bookmarkStart w:id="366" w:name="_Toc26095992"/>
      <w:bookmarkStart w:id="367" w:name="_Toc26097969"/>
      <w:bookmarkStart w:id="368" w:name="_Toc41673727"/>
      <w:r w:rsidRPr="005F794F">
        <w:rPr>
          <w:rFonts w:ascii="Times New Roman" w:hAnsi="Times New Roman"/>
        </w:rPr>
        <w:lastRenderedPageBreak/>
        <w:t>Organización del personal (gestión del equipo)</w:t>
      </w:r>
      <w:bookmarkEnd w:id="365"/>
      <w:bookmarkEnd w:id="366"/>
      <w:bookmarkEnd w:id="367"/>
      <w:bookmarkEnd w:id="368"/>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69" w:name="_Ref26049189"/>
      <w:bookmarkStart w:id="370" w:name="_Toc26095993"/>
      <w:bookmarkStart w:id="371" w:name="_Toc26097970"/>
      <w:r w:rsidRPr="005F794F">
        <w:rPr>
          <w:rFonts w:ascii="Times New Roman" w:hAnsi="Times New Roman"/>
          <w:sz w:val="40"/>
        </w:rPr>
        <w:t xml:space="preserve"> </w:t>
      </w:r>
      <w:bookmarkStart w:id="372" w:name="_Toc41673728"/>
      <w:r w:rsidR="00F66790" w:rsidRPr="005F794F">
        <w:rPr>
          <w:rFonts w:ascii="Times New Roman" w:hAnsi="Times New Roman"/>
          <w:sz w:val="40"/>
        </w:rPr>
        <w:t>Estructura del equipo</w:t>
      </w:r>
      <w:bookmarkEnd w:id="369"/>
      <w:bookmarkEnd w:id="370"/>
      <w:bookmarkEnd w:id="371"/>
      <w:bookmarkEnd w:id="372"/>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293B29">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3" w:name="_Ref26049280"/>
      <w:bookmarkStart w:id="374" w:name="_Toc26095994"/>
      <w:bookmarkStart w:id="375" w:name="_Toc26097971"/>
      <w:bookmarkStart w:id="376" w:name="_Toc41673729"/>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253CEF" w:rsidRPr="00895D07" w:rsidRDefault="00253CEF"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60"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XUFQ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dO0V1BUCAAADBAAADgAAAAAAAAAAAAAAAAAuAgAAZHJzL2Uyb0RvYy54bWxQSwECLQAUAAYACAAA&#10;ACEAjXDTVd0AAAAHAQAADwAAAAAAAAAAAAAAAABvBAAAZHJzL2Rvd25yZXYueG1sUEsFBgAAAAAE&#10;AAQA8wAAAHkFAAAAAA==&#10;" filled="f" stroked="f">
                <v:textbox style="mso-fit-shape-to-text:t">
                  <w:txbxContent>
                    <w:p w14:paraId="4197B056" w14:textId="77777777" w:rsidR="00253CEF" w:rsidRPr="00895D07" w:rsidRDefault="00253CEF"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3"/>
      <w:bookmarkEnd w:id="374"/>
      <w:bookmarkEnd w:id="375"/>
      <w:bookmarkEnd w:id="376"/>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7" w:name="_Ref26049286"/>
      <w:bookmarkStart w:id="378" w:name="_Toc26095995"/>
      <w:bookmarkStart w:id="379" w:name="_Toc26097972"/>
      <w:bookmarkStart w:id="380" w:name="_Toc41673730"/>
      <w:r w:rsidRPr="005F794F">
        <w:rPr>
          <w:rFonts w:ascii="Times New Roman" w:hAnsi="Times New Roman"/>
          <w:sz w:val="40"/>
        </w:rPr>
        <w:t>Personal</w:t>
      </w:r>
      <w:bookmarkEnd w:id="377"/>
      <w:bookmarkEnd w:id="378"/>
      <w:bookmarkEnd w:id="379"/>
      <w:bookmarkEnd w:id="380"/>
    </w:p>
    <w:p w14:paraId="0F2A7CD6" w14:textId="77777777" w:rsidR="0095174F" w:rsidRDefault="0095174F" w:rsidP="0095174F">
      <w:pPr>
        <w:ind w:firstLine="360"/>
        <w:rPr>
          <w:rFonts w:eastAsia="Times New Roman"/>
          <w:color w:val="auto"/>
          <w:sz w:val="25"/>
          <w:szCs w:val="25"/>
        </w:rPr>
      </w:pPr>
      <w:bookmarkStart w:id="381" w:name="_Toc26095996"/>
      <w:bookmarkStart w:id="382" w:name="_Toc26097973"/>
    </w:p>
    <w:p w14:paraId="6C6F0E26" w14:textId="30329D2E" w:rsidR="00F66790" w:rsidRDefault="00F66790" w:rsidP="00293B29">
      <w:pPr>
        <w:ind w:firstLine="360"/>
        <w:jc w:val="both"/>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1"/>
      <w:bookmarkEnd w:id="382"/>
      <w:r w:rsidR="00293B29">
        <w:rPr>
          <w:rFonts w:eastAsia="Times New Roman"/>
          <w:color w:val="auto"/>
          <w:sz w:val="25"/>
          <w:szCs w:val="25"/>
        </w:rPr>
        <w:t xml:space="preserve"> En el segundo cuatrimestre la división por módulos se cambia a cliente, servidor, base de datos y arquitectura del proyecto.</w:t>
      </w:r>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3" w:name="_Ref26049300"/>
      <w:bookmarkStart w:id="384" w:name="_Toc26095997"/>
      <w:bookmarkStart w:id="385" w:name="_Toc26097974"/>
      <w:bookmarkStart w:id="386" w:name="_Toc41673731"/>
      <w:r w:rsidRPr="005F794F">
        <w:rPr>
          <w:rFonts w:ascii="Times New Roman" w:hAnsi="Times New Roman"/>
          <w:sz w:val="40"/>
        </w:rPr>
        <w:t>Hardware</w:t>
      </w:r>
      <w:bookmarkEnd w:id="383"/>
      <w:bookmarkEnd w:id="384"/>
      <w:bookmarkEnd w:id="385"/>
      <w:bookmarkEnd w:id="386"/>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7" w:name="_Toc26095998"/>
      <w:bookmarkStart w:id="388"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7"/>
      <w:bookmarkEnd w:id="388"/>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89" w:name="_Toc26095999"/>
            <w:bookmarkStart w:id="390" w:name="_Toc26097976"/>
            <w:r w:rsidRPr="0095174F">
              <w:rPr>
                <w:rFonts w:eastAsia="Times New Roman"/>
                <w:sz w:val="24"/>
                <w:szCs w:val="24"/>
              </w:rPr>
              <w:t>Tipo de hardware</w:t>
            </w:r>
            <w:bookmarkEnd w:id="389"/>
            <w:bookmarkEnd w:id="390"/>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1" w:name="_Toc26096000"/>
            <w:bookmarkStart w:id="392" w:name="_Toc26097977"/>
            <w:r w:rsidRPr="0095174F">
              <w:rPr>
                <w:rFonts w:eastAsia="Times New Roman"/>
                <w:sz w:val="24"/>
                <w:szCs w:val="24"/>
              </w:rPr>
              <w:t>Explicación</w:t>
            </w:r>
            <w:bookmarkEnd w:id="391"/>
            <w:bookmarkEnd w:id="392"/>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3" w:name="_Toc26096001"/>
            <w:bookmarkStart w:id="394" w:name="_Toc26097978"/>
            <w:r w:rsidRPr="0095174F">
              <w:rPr>
                <w:rFonts w:eastAsia="Times New Roman"/>
                <w:sz w:val="24"/>
                <w:szCs w:val="24"/>
              </w:rPr>
              <w:t>Hardware de desarrollo</w:t>
            </w:r>
            <w:bookmarkEnd w:id="393"/>
            <w:bookmarkEnd w:id="394"/>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5" w:name="_Toc26096002"/>
            <w:bookmarkStart w:id="396"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5"/>
            <w:bookmarkEnd w:id="396"/>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7" w:name="_Toc26096003"/>
            <w:bookmarkStart w:id="398" w:name="_Toc26097980"/>
            <w:r w:rsidRPr="0095174F">
              <w:rPr>
                <w:rFonts w:eastAsia="Times New Roman"/>
                <w:sz w:val="24"/>
                <w:szCs w:val="24"/>
              </w:rPr>
              <w:t>Hardware del servidor</w:t>
            </w:r>
            <w:bookmarkEnd w:id="397"/>
            <w:bookmarkEnd w:id="398"/>
          </w:p>
        </w:tc>
        <w:tc>
          <w:tcPr>
            <w:tcW w:w="7093" w:type="dxa"/>
            <w:vAlign w:val="center"/>
          </w:tcPr>
          <w:p w14:paraId="648BB6B5" w14:textId="2B670702" w:rsidR="00F66790" w:rsidRPr="0095174F" w:rsidRDefault="00F66790" w:rsidP="00293B29">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399" w:name="_Toc26096004"/>
            <w:bookmarkStart w:id="400"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 xml:space="preserve">de la aplicación. Es suficiente un ordenador con una arquitectura capaz de soportar Linux y conexión a Internet. Durante las pruebas, usaremos un </w:t>
            </w:r>
            <w:r w:rsidR="00293B29">
              <w:rPr>
                <w:rFonts w:eastAsia="Times New Roman"/>
                <w:color w:val="auto"/>
                <w:sz w:val="24"/>
                <w:szCs w:val="24"/>
              </w:rPr>
              <w:t xml:space="preserve">servidor en la plataforma </w:t>
            </w:r>
            <w:r w:rsidR="00293B29" w:rsidRPr="00293B29">
              <w:rPr>
                <w:rFonts w:eastAsia="Times New Roman"/>
                <w:b/>
                <w:bCs/>
                <w:i/>
                <w:iCs/>
                <w:color w:val="A4063E" w:themeColor="accent6"/>
                <w:sz w:val="24"/>
                <w:szCs w:val="24"/>
              </w:rPr>
              <w:t>Azure</w:t>
            </w:r>
            <w:r w:rsidRPr="0095174F">
              <w:rPr>
                <w:rFonts w:eastAsia="Times New Roman"/>
                <w:color w:val="auto"/>
                <w:sz w:val="24"/>
                <w:szCs w:val="24"/>
              </w:rPr>
              <w:t>.</w:t>
            </w:r>
            <w:bookmarkEnd w:id="399"/>
            <w:bookmarkEnd w:id="400"/>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1" w:name="_Toc26096005"/>
            <w:bookmarkStart w:id="402" w:name="_Toc26097982"/>
            <w:r w:rsidRPr="0095174F">
              <w:rPr>
                <w:rFonts w:eastAsia="Times New Roman"/>
                <w:sz w:val="24"/>
                <w:szCs w:val="24"/>
              </w:rPr>
              <w:t>Hardware del cliente</w:t>
            </w:r>
            <w:bookmarkEnd w:id="401"/>
            <w:bookmarkEnd w:id="402"/>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3" w:name="_Toc26096006"/>
            <w:bookmarkStart w:id="404"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3"/>
            <w:bookmarkEnd w:id="404"/>
          </w:p>
        </w:tc>
      </w:tr>
    </w:tbl>
    <w:p w14:paraId="0901658B" w14:textId="2512AA60" w:rsidR="0095174F" w:rsidRDefault="0095174F" w:rsidP="0095174F">
      <w:bookmarkStart w:id="405" w:name="_Ref26049304"/>
      <w:bookmarkStart w:id="406" w:name="_Toc26096007"/>
      <w:bookmarkStart w:id="407"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8" w:name="_Toc41673732"/>
      <w:r w:rsidRPr="005F794F">
        <w:rPr>
          <w:rFonts w:ascii="Times New Roman" w:hAnsi="Times New Roman"/>
          <w:sz w:val="40"/>
        </w:rPr>
        <w:lastRenderedPageBreak/>
        <w:t>Software</w:t>
      </w:r>
      <w:bookmarkEnd w:id="405"/>
      <w:bookmarkEnd w:id="406"/>
      <w:bookmarkEnd w:id="407"/>
      <w:bookmarkEnd w:id="408"/>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09" w:name="_Toc26096008"/>
      <w:bookmarkStart w:id="410"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09"/>
      <w:bookmarkEnd w:id="410"/>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1" w:name="_Ref26049398"/>
      <w:bookmarkStart w:id="412" w:name="_Toc26096009"/>
      <w:bookmarkStart w:id="413" w:name="_Toc26097986"/>
      <w:r w:rsidRPr="005F794F">
        <w:rPr>
          <w:rFonts w:ascii="Times New Roman" w:hAnsi="Times New Roman"/>
          <w:b/>
          <w:i w:val="0"/>
          <w:sz w:val="40"/>
          <w:lang w:eastAsia="es-ES"/>
        </w:rPr>
        <w:t>Software de desarrollo</w:t>
      </w:r>
      <w:bookmarkEnd w:id="411"/>
      <w:bookmarkEnd w:id="412"/>
      <w:bookmarkEnd w:id="413"/>
    </w:p>
    <w:p w14:paraId="5F8D09A1" w14:textId="1C25BC86" w:rsidR="005F794F" w:rsidRPr="005F794F" w:rsidRDefault="005F794F" w:rsidP="005F794F">
      <w:pPr>
        <w:rPr>
          <w:lang w:eastAsia="es-ES"/>
        </w:rPr>
      </w:pPr>
    </w:p>
    <w:tbl>
      <w:tblPr>
        <w:tblStyle w:val="Tablaconcuadrcula5oscura-nfasis615"/>
        <w:tblpPr w:leftFromText="141" w:rightFromText="141" w:vertAnchor="text" w:tblpXSpec="center" w:tblpY="1"/>
        <w:tblW w:w="10369" w:type="dxa"/>
        <w:tblLook w:val="04A0" w:firstRow="1" w:lastRow="0" w:firstColumn="1" w:lastColumn="0" w:noHBand="0" w:noVBand="1"/>
      </w:tblPr>
      <w:tblGrid>
        <w:gridCol w:w="3294"/>
        <w:gridCol w:w="7075"/>
      </w:tblGrid>
      <w:tr w:rsidR="00FA16AA" w:rsidRPr="00F40AB9" w14:paraId="618DC323" w14:textId="77777777" w:rsidTr="00FE7244">
        <w:trPr>
          <w:cnfStyle w:val="100000000000" w:firstRow="1" w:lastRow="0" w:firstColumn="0" w:lastColumn="0" w:oddVBand="0" w:evenVBand="0" w:oddHBand="0" w:evenHBand="0" w:firstRowFirstColumn="0" w:firstRowLastColumn="0" w:lastRowFirstColumn="0" w:lastRowLastColumn="0"/>
          <w:trHeight w:hRule="exact" w:val="406"/>
        </w:trPr>
        <w:tc>
          <w:tcPr>
            <w:cnfStyle w:val="001000000000" w:firstRow="0" w:lastRow="0" w:firstColumn="1" w:lastColumn="0" w:oddVBand="0" w:evenVBand="0" w:oddHBand="0" w:evenHBand="0" w:firstRowFirstColumn="0" w:firstRowLastColumn="0" w:lastRowFirstColumn="0" w:lastRowLastColumn="0"/>
            <w:tcW w:w="3294" w:type="dxa"/>
          </w:tcPr>
          <w:p w14:paraId="61DDD9F5" w14:textId="7EDD7F01" w:rsidR="00FA16AA" w:rsidRPr="003A77EA" w:rsidRDefault="00FA16AA" w:rsidP="003A77EA">
            <w:pPr>
              <w:jc w:val="center"/>
              <w:rPr>
                <w:rFonts w:eastAsia="Times New Roman"/>
                <w:sz w:val="24"/>
              </w:rPr>
            </w:pPr>
            <w:bookmarkStart w:id="414" w:name="_Toc26096010"/>
            <w:bookmarkStart w:id="415" w:name="_Toc26097987"/>
            <w:r w:rsidRPr="003A77EA">
              <w:rPr>
                <w:rFonts w:eastAsia="Times New Roman"/>
                <w:sz w:val="24"/>
              </w:rPr>
              <w:t>Software</w:t>
            </w:r>
            <w:bookmarkEnd w:id="414"/>
            <w:bookmarkEnd w:id="415"/>
          </w:p>
        </w:tc>
        <w:tc>
          <w:tcPr>
            <w:tcW w:w="7075"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6" w:name="_Toc26096011"/>
            <w:bookmarkStart w:id="417" w:name="_Toc26097988"/>
            <w:r w:rsidRPr="003A77EA">
              <w:rPr>
                <w:rFonts w:eastAsia="Times New Roman"/>
                <w:sz w:val="24"/>
              </w:rPr>
              <w:t>Descripción</w:t>
            </w:r>
            <w:bookmarkEnd w:id="416"/>
            <w:bookmarkEnd w:id="417"/>
          </w:p>
        </w:tc>
      </w:tr>
      <w:tr w:rsidR="00FA16AA" w:rsidRPr="00F40AB9" w14:paraId="119389A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683F21B" w14:textId="115B1C1E" w:rsidR="00FA16AA" w:rsidRPr="003A77EA" w:rsidRDefault="00FA16AA" w:rsidP="00293B29">
            <w:pPr>
              <w:jc w:val="center"/>
              <w:rPr>
                <w:rFonts w:eastAsia="Times New Roman"/>
                <w:color w:val="auto"/>
                <w:sz w:val="24"/>
              </w:rPr>
            </w:pPr>
            <w:bookmarkStart w:id="418" w:name="_Toc26096012"/>
            <w:bookmarkStart w:id="419" w:name="_Toc26097989"/>
            <w:r w:rsidRPr="003A77EA">
              <w:rPr>
                <w:rFonts w:eastAsia="Times New Roman"/>
                <w:sz w:val="24"/>
              </w:rPr>
              <w:t>Github.com</w:t>
            </w:r>
            <w:bookmarkEnd w:id="418"/>
            <w:bookmarkEnd w:id="419"/>
          </w:p>
        </w:tc>
        <w:tc>
          <w:tcPr>
            <w:tcW w:w="7075"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64148044" w14:textId="1C651A85" w:rsidR="00FA16AA" w:rsidRPr="003A77EA" w:rsidRDefault="00FA16AA" w:rsidP="00293B29">
            <w:pPr>
              <w:jc w:val="center"/>
              <w:rPr>
                <w:rFonts w:eastAsia="Times New Roman"/>
                <w:sz w:val="24"/>
              </w:rPr>
            </w:pPr>
            <w:bookmarkStart w:id="420" w:name="_Toc26096013"/>
            <w:bookmarkStart w:id="421" w:name="_Toc26097990"/>
            <w:proofErr w:type="spellStart"/>
            <w:r w:rsidRPr="003A77EA">
              <w:rPr>
                <w:rFonts w:eastAsia="Times New Roman"/>
                <w:sz w:val="24"/>
              </w:rPr>
              <w:t>Slack</w:t>
            </w:r>
            <w:bookmarkEnd w:id="420"/>
            <w:bookmarkEnd w:id="421"/>
            <w:proofErr w:type="spellEnd"/>
          </w:p>
        </w:tc>
        <w:tc>
          <w:tcPr>
            <w:tcW w:w="7075"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6E0525F" w14:textId="15D26254" w:rsidR="00FA16AA" w:rsidRPr="003A77EA" w:rsidRDefault="00FA16AA" w:rsidP="00293B29">
            <w:pPr>
              <w:jc w:val="center"/>
              <w:rPr>
                <w:rFonts w:eastAsia="Times New Roman"/>
                <w:sz w:val="24"/>
              </w:rPr>
            </w:pPr>
            <w:bookmarkStart w:id="422" w:name="_Toc26096014"/>
            <w:bookmarkStart w:id="423" w:name="_Toc26097991"/>
            <w:r w:rsidRPr="003A77EA">
              <w:rPr>
                <w:rFonts w:eastAsia="Times New Roman"/>
                <w:sz w:val="24"/>
              </w:rPr>
              <w:t>Trello</w:t>
            </w:r>
            <w:bookmarkEnd w:id="422"/>
            <w:bookmarkEnd w:id="423"/>
          </w:p>
        </w:tc>
        <w:tc>
          <w:tcPr>
            <w:tcW w:w="7075"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4" w:name="_Toc26096015"/>
            <w:bookmarkStart w:id="425" w:name="_Toc26097992"/>
            <w:r w:rsidRPr="003A77EA">
              <w:rPr>
                <w:rFonts w:eastAsia="Times New Roman"/>
                <w:color w:val="auto"/>
                <w:sz w:val="24"/>
              </w:rPr>
              <w:t>Sistema de gestión de tareas.</w:t>
            </w:r>
            <w:bookmarkEnd w:id="424"/>
            <w:bookmarkEnd w:id="425"/>
          </w:p>
        </w:tc>
      </w:tr>
      <w:tr w:rsidR="00FA16AA" w:rsidRPr="00F40AB9" w14:paraId="7718C1D2"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78CA436D" w14:textId="58308860" w:rsidR="00FA16AA" w:rsidRPr="003A77EA" w:rsidRDefault="00FE7244" w:rsidP="00293B29">
            <w:pPr>
              <w:jc w:val="center"/>
              <w:rPr>
                <w:rFonts w:eastAsia="Times New Roman"/>
                <w:sz w:val="24"/>
              </w:rPr>
            </w:pPr>
            <w:r w:rsidRPr="00FE7244">
              <w:rPr>
                <w:rFonts w:eastAsia="Times New Roman"/>
                <w:sz w:val="24"/>
              </w:rPr>
              <w:t>Herramienta CASE de IBM</w:t>
            </w:r>
          </w:p>
        </w:tc>
        <w:tc>
          <w:tcPr>
            <w:tcW w:w="7075"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BD082FD" w14:textId="431D9F99" w:rsidR="00FA16AA" w:rsidRPr="003A77EA" w:rsidRDefault="00FA16AA" w:rsidP="00293B29">
            <w:pPr>
              <w:jc w:val="center"/>
              <w:rPr>
                <w:rFonts w:eastAsia="Times New Roman"/>
                <w:sz w:val="24"/>
              </w:rPr>
            </w:pPr>
            <w:bookmarkStart w:id="426" w:name="_Toc26096017"/>
            <w:bookmarkStart w:id="427" w:name="_Toc26097994"/>
            <w:proofErr w:type="spellStart"/>
            <w:r w:rsidRPr="003A77EA">
              <w:rPr>
                <w:rFonts w:eastAsia="Times New Roman"/>
                <w:sz w:val="24"/>
              </w:rPr>
              <w:t>GanttProject</w:t>
            </w:r>
            <w:bookmarkEnd w:id="426"/>
            <w:bookmarkEnd w:id="427"/>
            <w:proofErr w:type="spellEnd"/>
          </w:p>
        </w:tc>
        <w:tc>
          <w:tcPr>
            <w:tcW w:w="7075"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8" w:name="_Toc26096018"/>
            <w:bookmarkStart w:id="429" w:name="_Toc26097995"/>
            <w:r w:rsidRPr="003A77EA">
              <w:rPr>
                <w:rFonts w:eastAsia="Times New Roman"/>
                <w:color w:val="auto"/>
                <w:sz w:val="24"/>
              </w:rPr>
              <w:t>Herramienta para crear diagramas de planificación temporal.</w:t>
            </w:r>
            <w:bookmarkEnd w:id="428"/>
            <w:bookmarkEnd w:id="429"/>
          </w:p>
        </w:tc>
      </w:tr>
      <w:tr w:rsidR="00FA16AA" w:rsidRPr="00F40AB9" w14:paraId="33BB726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2FA9B4E" w14:textId="2F84FD2B" w:rsidR="00FA16AA" w:rsidRPr="003A77EA" w:rsidRDefault="00FA16AA" w:rsidP="00293B29">
            <w:pPr>
              <w:jc w:val="center"/>
              <w:rPr>
                <w:rFonts w:eastAsia="Times New Roman"/>
                <w:sz w:val="24"/>
              </w:rPr>
            </w:pPr>
            <w:bookmarkStart w:id="430" w:name="_Toc26096019"/>
            <w:bookmarkStart w:id="431" w:name="_Toc26097996"/>
            <w:r w:rsidRPr="003A77EA">
              <w:rPr>
                <w:rFonts w:eastAsia="Times New Roman"/>
                <w:sz w:val="24"/>
              </w:rPr>
              <w:t>Adobe XD</w:t>
            </w:r>
            <w:bookmarkEnd w:id="430"/>
            <w:bookmarkEnd w:id="431"/>
          </w:p>
        </w:tc>
        <w:tc>
          <w:tcPr>
            <w:tcW w:w="7075"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2" w:name="_Toc26096020"/>
            <w:bookmarkStart w:id="433" w:name="_Toc26097997"/>
            <w:r w:rsidRPr="003A77EA">
              <w:rPr>
                <w:rFonts w:eastAsia="Times New Roman"/>
                <w:color w:val="auto"/>
                <w:sz w:val="24"/>
              </w:rPr>
              <w:t>Herramienta de diseño gráfico que permite realizar prototipos.</w:t>
            </w:r>
            <w:bookmarkEnd w:id="432"/>
            <w:bookmarkEnd w:id="433"/>
          </w:p>
        </w:tc>
      </w:tr>
      <w:tr w:rsidR="00FA16AA" w:rsidRPr="00F40AB9" w14:paraId="65D5E537"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9211A96" w14:textId="7BDE488E" w:rsidR="00FA16AA" w:rsidRPr="003A77EA" w:rsidRDefault="00FA16AA" w:rsidP="00293B29">
            <w:pPr>
              <w:jc w:val="center"/>
              <w:rPr>
                <w:rFonts w:eastAsia="Times New Roman"/>
                <w:sz w:val="24"/>
              </w:rPr>
            </w:pPr>
            <w:bookmarkStart w:id="434" w:name="_Toc26096021"/>
            <w:bookmarkStart w:id="435" w:name="_Toc26097998"/>
            <w:r w:rsidRPr="003A77EA">
              <w:rPr>
                <w:rFonts w:eastAsia="Times New Roman"/>
                <w:sz w:val="24"/>
              </w:rPr>
              <w:t xml:space="preserve">Adobe </w:t>
            </w:r>
            <w:proofErr w:type="spellStart"/>
            <w:r w:rsidRPr="003A77EA">
              <w:rPr>
                <w:rFonts w:eastAsia="Times New Roman"/>
                <w:sz w:val="24"/>
              </w:rPr>
              <w:t>Illustrator</w:t>
            </w:r>
            <w:bookmarkEnd w:id="434"/>
            <w:bookmarkEnd w:id="435"/>
            <w:proofErr w:type="spellEnd"/>
          </w:p>
        </w:tc>
        <w:tc>
          <w:tcPr>
            <w:tcW w:w="7075"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9C74FF0" w14:textId="7FD52FCA" w:rsidR="00FA16AA" w:rsidRPr="003A77EA" w:rsidRDefault="00FA16AA" w:rsidP="00293B29">
            <w:pPr>
              <w:jc w:val="center"/>
              <w:rPr>
                <w:rFonts w:eastAsia="Times New Roman"/>
                <w:sz w:val="24"/>
              </w:rPr>
            </w:pPr>
            <w:bookmarkStart w:id="436" w:name="_Toc26096022"/>
            <w:bookmarkStart w:id="437" w:name="_Toc26097999"/>
            <w:r w:rsidRPr="003A77EA">
              <w:rPr>
                <w:rFonts w:eastAsia="Times New Roman"/>
                <w:sz w:val="24"/>
              </w:rPr>
              <w:t>Microsoft Word</w:t>
            </w:r>
            <w:bookmarkEnd w:id="436"/>
            <w:bookmarkEnd w:id="437"/>
          </w:p>
        </w:tc>
        <w:tc>
          <w:tcPr>
            <w:tcW w:w="7075"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8" w:name="_Toc26096023"/>
            <w:bookmarkStart w:id="439" w:name="_Toc26098000"/>
            <w:r w:rsidRPr="003A77EA">
              <w:rPr>
                <w:rFonts w:eastAsia="Times New Roman"/>
                <w:color w:val="auto"/>
                <w:sz w:val="24"/>
              </w:rPr>
              <w:t>Programa de edición de textos para la documentación.</w:t>
            </w:r>
            <w:bookmarkEnd w:id="438"/>
            <w:bookmarkEnd w:id="439"/>
          </w:p>
        </w:tc>
      </w:tr>
      <w:tr w:rsidR="00FA16AA" w:rsidRPr="00F40AB9" w14:paraId="03036B8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5E5D7AF7" w14:textId="3A87FCEB" w:rsidR="00FA16AA" w:rsidRPr="003A77EA" w:rsidRDefault="00FA16AA" w:rsidP="00293B29">
            <w:pPr>
              <w:jc w:val="center"/>
              <w:rPr>
                <w:rFonts w:eastAsia="Times New Roman"/>
                <w:sz w:val="24"/>
              </w:rPr>
            </w:pPr>
            <w:bookmarkStart w:id="440" w:name="_Toc26096024"/>
            <w:bookmarkStart w:id="441" w:name="_Toc26098001"/>
            <w:proofErr w:type="spellStart"/>
            <w:r w:rsidRPr="003A77EA">
              <w:rPr>
                <w:rFonts w:eastAsia="Times New Roman"/>
                <w:sz w:val="24"/>
              </w:rPr>
              <w:t>MySQLWorkbench</w:t>
            </w:r>
            <w:bookmarkEnd w:id="440"/>
            <w:bookmarkEnd w:id="441"/>
            <w:proofErr w:type="spellEnd"/>
          </w:p>
        </w:tc>
        <w:tc>
          <w:tcPr>
            <w:tcW w:w="7075"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2" w:name="_Toc26096025"/>
            <w:bookmarkStart w:id="443" w:name="_Toc26098002"/>
            <w:r w:rsidRPr="003A77EA">
              <w:rPr>
                <w:rFonts w:eastAsia="Times New Roman"/>
                <w:color w:val="auto"/>
                <w:sz w:val="24"/>
              </w:rPr>
              <w:t>Herramienta para la gestión de bases de datos MySQL.</w:t>
            </w:r>
            <w:bookmarkEnd w:id="442"/>
            <w:bookmarkEnd w:id="443"/>
          </w:p>
        </w:tc>
      </w:tr>
      <w:tr w:rsidR="00FA16AA" w:rsidRPr="00F40AB9" w14:paraId="534C1E4A"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3541136E" w14:textId="5D37E965" w:rsidR="00FA16AA" w:rsidRPr="003A77EA" w:rsidRDefault="00FA16AA" w:rsidP="00293B29">
            <w:pPr>
              <w:jc w:val="center"/>
              <w:rPr>
                <w:rFonts w:eastAsia="Times New Roman"/>
                <w:sz w:val="24"/>
              </w:rPr>
            </w:pPr>
            <w:bookmarkStart w:id="444" w:name="_Toc26096026"/>
            <w:bookmarkStart w:id="445" w:name="_Toc26098003"/>
            <w:r w:rsidRPr="003A77EA">
              <w:rPr>
                <w:rFonts w:eastAsia="Times New Roman"/>
                <w:sz w:val="24"/>
              </w:rPr>
              <w:t>Eclipse</w:t>
            </w:r>
            <w:bookmarkEnd w:id="444"/>
            <w:bookmarkEnd w:id="445"/>
          </w:p>
        </w:tc>
        <w:tc>
          <w:tcPr>
            <w:tcW w:w="7075"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6" w:name="_Toc26096027"/>
            <w:bookmarkStart w:id="447" w:name="_Toc26098004"/>
            <w:r w:rsidRPr="003A77EA">
              <w:rPr>
                <w:rFonts w:eastAsia="Times New Roman"/>
                <w:color w:val="auto"/>
                <w:sz w:val="24"/>
              </w:rPr>
              <w:t>Sistema de desarrollo integrado para Java.</w:t>
            </w:r>
            <w:bookmarkEnd w:id="446"/>
            <w:bookmarkEnd w:id="447"/>
          </w:p>
        </w:tc>
      </w:tr>
      <w:tr w:rsidR="00FA16AA" w:rsidRPr="00F40AB9" w14:paraId="07E3EB19"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2A32ECAD" w14:textId="2B0D8D74" w:rsidR="00FA16AA" w:rsidRPr="003A77EA" w:rsidRDefault="00FA16AA" w:rsidP="00293B29">
            <w:pPr>
              <w:jc w:val="center"/>
              <w:rPr>
                <w:rFonts w:eastAsia="Times New Roman"/>
                <w:sz w:val="24"/>
              </w:rPr>
            </w:pPr>
            <w:bookmarkStart w:id="448" w:name="_Toc26096028"/>
            <w:bookmarkStart w:id="449" w:name="_Toc26098005"/>
            <w:r w:rsidRPr="003A77EA">
              <w:rPr>
                <w:rFonts w:eastAsia="Times New Roman"/>
                <w:sz w:val="24"/>
              </w:rPr>
              <w:t>Android Studio</w:t>
            </w:r>
            <w:bookmarkEnd w:id="448"/>
            <w:bookmarkEnd w:id="449"/>
          </w:p>
        </w:tc>
        <w:tc>
          <w:tcPr>
            <w:tcW w:w="7075"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0" w:name="_Toc26096029"/>
            <w:bookmarkStart w:id="451" w:name="_Toc26098006"/>
            <w:r w:rsidRPr="003A77EA">
              <w:rPr>
                <w:rFonts w:eastAsia="Times New Roman"/>
                <w:color w:val="auto"/>
                <w:sz w:val="24"/>
              </w:rPr>
              <w:t>Sistema de desarrollo oficial para Android.</w:t>
            </w:r>
            <w:bookmarkEnd w:id="450"/>
            <w:bookmarkEnd w:id="451"/>
          </w:p>
        </w:tc>
      </w:tr>
      <w:tr w:rsidR="00F57011" w:rsidRPr="00F40AB9" w14:paraId="34DDAE91" w14:textId="77777777" w:rsidTr="00FE7244">
        <w:trPr>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053D31CA" w14:textId="3BC00A2E" w:rsidR="00F57011" w:rsidRPr="003A77EA" w:rsidRDefault="00F57011" w:rsidP="00293B29">
            <w:pPr>
              <w:jc w:val="center"/>
              <w:rPr>
                <w:rFonts w:eastAsia="Times New Roman"/>
                <w:sz w:val="24"/>
              </w:rPr>
            </w:pPr>
            <w:r>
              <w:rPr>
                <w:rFonts w:eastAsia="Times New Roman"/>
                <w:sz w:val="24"/>
              </w:rPr>
              <w:t>Adobe Photoshop</w:t>
            </w:r>
          </w:p>
        </w:tc>
        <w:tc>
          <w:tcPr>
            <w:tcW w:w="7075"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r w:rsidR="00FE7244" w:rsidRPr="00F40AB9" w14:paraId="2AFCF0B5" w14:textId="77777777" w:rsidTr="00FE7244">
        <w:trPr>
          <w:cnfStyle w:val="000000100000" w:firstRow="0" w:lastRow="0" w:firstColumn="0" w:lastColumn="0" w:oddVBand="0" w:evenVBand="0" w:oddHBand="1" w:evenHBand="0" w:firstRowFirstColumn="0" w:firstRowLastColumn="0" w:lastRowFirstColumn="0" w:lastRowLastColumn="0"/>
          <w:trHeight w:hRule="exact" w:val="792"/>
        </w:trPr>
        <w:tc>
          <w:tcPr>
            <w:cnfStyle w:val="001000000000" w:firstRow="0" w:lastRow="0" w:firstColumn="1" w:lastColumn="0" w:oddVBand="0" w:evenVBand="0" w:oddHBand="0" w:evenHBand="0" w:firstRowFirstColumn="0" w:firstRowLastColumn="0" w:lastRowFirstColumn="0" w:lastRowLastColumn="0"/>
            <w:tcW w:w="3294" w:type="dxa"/>
            <w:vAlign w:val="center"/>
          </w:tcPr>
          <w:p w14:paraId="14085011" w14:textId="77777777" w:rsidR="00FE7244" w:rsidRDefault="00FE7244" w:rsidP="00293B29">
            <w:pPr>
              <w:jc w:val="center"/>
              <w:rPr>
                <w:rFonts w:eastAsia="Times New Roman"/>
                <w:sz w:val="24"/>
              </w:rPr>
            </w:pPr>
          </w:p>
          <w:p w14:paraId="4519C09A" w14:textId="19B388D9" w:rsidR="00FE7244" w:rsidRDefault="00FE7244" w:rsidP="00293B29">
            <w:pPr>
              <w:jc w:val="center"/>
              <w:rPr>
                <w:rFonts w:eastAsia="Times New Roman"/>
                <w:sz w:val="24"/>
              </w:rPr>
            </w:pPr>
            <w:r>
              <w:rPr>
                <w:rFonts w:eastAsia="Times New Roman"/>
                <w:sz w:val="24"/>
              </w:rPr>
              <w:t>IntelliJ Idea</w:t>
            </w:r>
          </w:p>
          <w:p w14:paraId="1822D6B7" w14:textId="77777777" w:rsidR="00FE7244" w:rsidRDefault="00FE7244" w:rsidP="00293B29">
            <w:pPr>
              <w:jc w:val="center"/>
              <w:rPr>
                <w:rFonts w:eastAsia="Times New Roman"/>
                <w:sz w:val="24"/>
              </w:rPr>
            </w:pPr>
          </w:p>
          <w:p w14:paraId="0C4C881B" w14:textId="77777777" w:rsidR="00FE7244" w:rsidRDefault="00FE7244" w:rsidP="00293B29">
            <w:pPr>
              <w:jc w:val="center"/>
              <w:rPr>
                <w:rFonts w:eastAsia="Times New Roman"/>
                <w:sz w:val="24"/>
              </w:rPr>
            </w:pPr>
          </w:p>
          <w:p w14:paraId="4AB41C83" w14:textId="77777777" w:rsidR="00FE7244" w:rsidRDefault="00FE7244" w:rsidP="00293B29">
            <w:pPr>
              <w:jc w:val="center"/>
              <w:rPr>
                <w:rFonts w:eastAsia="Times New Roman"/>
                <w:sz w:val="24"/>
              </w:rPr>
            </w:pPr>
          </w:p>
          <w:p w14:paraId="7677DA30" w14:textId="77777777" w:rsidR="00FE7244" w:rsidRDefault="00FE7244" w:rsidP="00293B29">
            <w:pPr>
              <w:jc w:val="center"/>
              <w:rPr>
                <w:rFonts w:eastAsia="Times New Roman"/>
                <w:sz w:val="24"/>
              </w:rPr>
            </w:pPr>
          </w:p>
          <w:p w14:paraId="548306DB" w14:textId="77777777" w:rsidR="00FE7244" w:rsidRDefault="00FE7244" w:rsidP="00293B29">
            <w:pPr>
              <w:jc w:val="center"/>
              <w:rPr>
                <w:rFonts w:eastAsia="Times New Roman"/>
                <w:sz w:val="24"/>
              </w:rPr>
            </w:pPr>
          </w:p>
          <w:p w14:paraId="31C1EB7B" w14:textId="14712AC8" w:rsidR="00FE7244" w:rsidRDefault="00FE7244" w:rsidP="00293B29">
            <w:pPr>
              <w:jc w:val="center"/>
              <w:rPr>
                <w:rFonts w:eastAsia="Times New Roman"/>
                <w:sz w:val="24"/>
              </w:rPr>
            </w:pPr>
          </w:p>
        </w:tc>
        <w:tc>
          <w:tcPr>
            <w:tcW w:w="7075" w:type="dxa"/>
            <w:vAlign w:val="center"/>
          </w:tcPr>
          <w:p w14:paraId="7773A7E5" w14:textId="2E4C3661" w:rsidR="00FE7244" w:rsidRDefault="00FE7244" w:rsidP="00FE724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Pr>
                <w:rFonts w:eastAsia="Times New Roman"/>
                <w:color w:val="auto"/>
                <w:sz w:val="24"/>
              </w:rPr>
              <w:t xml:space="preserve">Sistema de desarrollo </w:t>
            </w:r>
            <w:r w:rsidRPr="003A77EA">
              <w:rPr>
                <w:rFonts w:eastAsia="Times New Roman"/>
                <w:color w:val="auto"/>
                <w:sz w:val="24"/>
              </w:rPr>
              <w:t xml:space="preserve">para </w:t>
            </w:r>
            <w:r>
              <w:rPr>
                <w:rFonts w:eastAsia="Times New Roman"/>
                <w:color w:val="auto"/>
                <w:sz w:val="24"/>
              </w:rPr>
              <w:t>el servidor</w:t>
            </w:r>
            <w:r w:rsidRPr="003A77EA">
              <w:rPr>
                <w:rFonts w:eastAsia="Times New Roman"/>
                <w:color w:val="auto"/>
                <w:sz w:val="24"/>
              </w:rPr>
              <w:t>.</w:t>
            </w:r>
          </w:p>
        </w:tc>
      </w:tr>
    </w:tbl>
    <w:p w14:paraId="69768B57" w14:textId="103FCF4C" w:rsidR="00FE7244" w:rsidRPr="00FE7244" w:rsidRDefault="00FE7244" w:rsidP="00FE7244">
      <w:bookmarkStart w:id="452" w:name="_Ref26049406"/>
      <w:bookmarkStart w:id="453" w:name="_Toc26096030"/>
      <w:bookmarkStart w:id="454" w:name="_Toc26098007"/>
    </w:p>
    <w:p w14:paraId="7B004FDA" w14:textId="77777777" w:rsidR="00FE7244" w:rsidRPr="00FE7244" w:rsidRDefault="00FE7244" w:rsidP="00FE7244"/>
    <w:p w14:paraId="3DB2F059" w14:textId="0008B78F"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r w:rsidRPr="005F794F">
        <w:rPr>
          <w:rFonts w:ascii="Times New Roman" w:hAnsi="Times New Roman"/>
          <w:b/>
          <w:i w:val="0"/>
          <w:sz w:val="40"/>
          <w:lang w:eastAsia="es-ES"/>
        </w:rPr>
        <w:t>Software de servidor</w:t>
      </w:r>
      <w:bookmarkEnd w:id="452"/>
      <w:bookmarkEnd w:id="453"/>
      <w:bookmarkEnd w:id="454"/>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5" w:name="_Toc26096031"/>
            <w:bookmarkStart w:id="456" w:name="_Toc26098008"/>
            <w:r w:rsidRPr="003A77EA">
              <w:rPr>
                <w:rFonts w:eastAsia="Times New Roman"/>
                <w:sz w:val="24"/>
              </w:rPr>
              <w:t>Software</w:t>
            </w:r>
            <w:bookmarkEnd w:id="455"/>
            <w:bookmarkEnd w:id="456"/>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7" w:name="_Toc26096032"/>
            <w:bookmarkStart w:id="458" w:name="_Toc26098009"/>
            <w:r w:rsidRPr="003A77EA">
              <w:rPr>
                <w:rFonts w:eastAsia="Times New Roman"/>
                <w:sz w:val="24"/>
              </w:rPr>
              <w:t>Descripción</w:t>
            </w:r>
            <w:bookmarkEnd w:id="457"/>
            <w:bookmarkEnd w:id="458"/>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59" w:name="_Toc26096033"/>
            <w:bookmarkStart w:id="460" w:name="_Toc26098010"/>
            <w:r w:rsidRPr="003A77EA">
              <w:rPr>
                <w:rFonts w:eastAsia="Times New Roman"/>
                <w:sz w:val="24"/>
              </w:rPr>
              <w:t>MySQL</w:t>
            </w:r>
            <w:bookmarkEnd w:id="459"/>
            <w:bookmarkEnd w:id="460"/>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1" w:name="_Toc26096034"/>
            <w:bookmarkStart w:id="462" w:name="_Toc26098011"/>
            <w:r w:rsidRPr="003A77EA">
              <w:rPr>
                <w:rFonts w:eastAsia="Times New Roman"/>
                <w:color w:val="auto"/>
                <w:sz w:val="24"/>
              </w:rPr>
              <w:t>Servidor de bases de datos MySQL.</w:t>
            </w:r>
            <w:bookmarkEnd w:id="461"/>
            <w:bookmarkEnd w:id="462"/>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3" w:name="_Toc26096035"/>
            <w:bookmarkStart w:id="464" w:name="_Toc26098012"/>
            <w:r w:rsidRPr="003A77EA">
              <w:rPr>
                <w:rFonts w:eastAsia="Times New Roman"/>
                <w:sz w:val="24"/>
              </w:rPr>
              <w:t>Java</w:t>
            </w:r>
            <w:bookmarkEnd w:id="463"/>
            <w:bookmarkEnd w:id="464"/>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5" w:name="_Toc26096036"/>
            <w:bookmarkStart w:id="466"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5"/>
            <w:bookmarkEnd w:id="466"/>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7" w:name="_Ref26049419"/>
      <w:bookmarkStart w:id="468" w:name="_Toc26096037"/>
      <w:bookmarkStart w:id="469" w:name="_Toc26098014"/>
      <w:r w:rsidRPr="005F794F">
        <w:rPr>
          <w:rFonts w:ascii="Times New Roman" w:hAnsi="Times New Roman"/>
          <w:b/>
          <w:i w:val="0"/>
          <w:sz w:val="40"/>
          <w:lang w:eastAsia="es-ES"/>
        </w:rPr>
        <w:t>Software de desarrollo</w:t>
      </w:r>
      <w:bookmarkEnd w:id="467"/>
      <w:bookmarkEnd w:id="468"/>
      <w:bookmarkEnd w:id="469"/>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0" w:name="_Toc26096038"/>
      <w:bookmarkStart w:id="471" w:name="_Toc26098015"/>
    </w:p>
    <w:p w14:paraId="7833540A" w14:textId="70F98F18"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w:t>
      </w:r>
      <w:r w:rsidR="00293B29">
        <w:rPr>
          <w:rFonts w:eastAsia="Times New Roman" w:cstheme="minorHAnsi"/>
          <w:b/>
          <w:bCs/>
          <w:color w:val="A4063E" w:themeColor="accent6"/>
          <w:sz w:val="25"/>
          <w:szCs w:val="25"/>
        </w:rPr>
        <w:t>9</w:t>
      </w:r>
      <w:r w:rsidRPr="003A77EA">
        <w:rPr>
          <w:rFonts w:eastAsia="Times New Roman" w:cstheme="minorHAnsi"/>
          <w:b/>
          <w:bCs/>
          <w:color w:val="A4063E" w:themeColor="accent6"/>
          <w:sz w:val="25"/>
          <w:szCs w:val="25"/>
        </w:rPr>
        <w:t>.0</w:t>
      </w:r>
      <w:r w:rsidRPr="003A77EA">
        <w:rPr>
          <w:rFonts w:eastAsia="Times New Roman"/>
          <w:color w:val="auto"/>
          <w:sz w:val="25"/>
          <w:szCs w:val="25"/>
        </w:rPr>
        <w:t xml:space="preserve"> o posterior con los servicios de Google.</w:t>
      </w:r>
      <w:bookmarkEnd w:id="470"/>
      <w:bookmarkEnd w:id="471"/>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2" w:name="_Toc26096039"/>
      <w:bookmarkStart w:id="473" w:name="_Toc26098016"/>
      <w:bookmarkStart w:id="474" w:name="_Toc41673733"/>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253CEF" w:rsidRDefault="00253CEF"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61"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9oE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SBky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Bo/&#10;2gQTAgAABAQAAA4AAAAAAAAAAAAAAAAALgIAAGRycy9lMm9Eb2MueG1sUEsBAi0AFAAGAAgAAAAh&#10;AGQLGX3dAAAACAEAAA8AAAAAAAAAAAAAAAAAbQQAAGRycy9kb3ducmV2LnhtbFBLBQYAAAAABAAE&#10;APMAAAB3BQAAAAA=&#10;" filled="f" stroked="f">
                <v:textbox>
                  <w:txbxContent>
                    <w:p w14:paraId="015718FD" w14:textId="77777777" w:rsidR="00253CEF" w:rsidRDefault="00253CEF"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2"/>
      <w:bookmarkEnd w:id="473"/>
      <w:bookmarkEnd w:id="474"/>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5" w:name="_7.1.Introducción:"/>
      <w:bookmarkStart w:id="476" w:name="_Ref26049765"/>
      <w:bookmarkStart w:id="477" w:name="_Toc26096040"/>
      <w:bookmarkStart w:id="478" w:name="_Toc26098017"/>
      <w:bookmarkStart w:id="479" w:name="_Toc41673734"/>
      <w:bookmarkEnd w:id="475"/>
      <w:r w:rsidRPr="0095174F">
        <w:rPr>
          <w:rFonts w:ascii="Times New Roman" w:hAnsi="Times New Roman"/>
          <w:sz w:val="40"/>
        </w:rPr>
        <w:t>Introducción</w:t>
      </w:r>
      <w:bookmarkEnd w:id="476"/>
      <w:bookmarkEnd w:id="477"/>
      <w:bookmarkEnd w:id="478"/>
      <w:bookmarkEnd w:id="479"/>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0" w:name="_Ref26049779"/>
      <w:bookmarkStart w:id="481" w:name="_Toc26096041"/>
      <w:bookmarkStart w:id="482" w:name="_Toc26098018"/>
      <w:r w:rsidRPr="003A77EA">
        <w:rPr>
          <w:rFonts w:ascii="Times New Roman" w:hAnsi="Times New Roman"/>
          <w:b/>
          <w:i w:val="0"/>
          <w:sz w:val="40"/>
          <w:lang w:eastAsia="es-ES"/>
        </w:rPr>
        <w:t>Propósito</w:t>
      </w:r>
      <w:bookmarkStart w:id="483" w:name="_Toc26096042"/>
      <w:bookmarkStart w:id="484" w:name="_Toc26098019"/>
      <w:bookmarkEnd w:id="480"/>
      <w:bookmarkEnd w:id="481"/>
      <w:bookmarkEnd w:id="482"/>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3"/>
      <w:bookmarkEnd w:id="484"/>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5" w:name="_Ref26049785"/>
      <w:bookmarkStart w:id="486" w:name="_Toc26096043"/>
      <w:bookmarkStart w:id="487" w:name="_Toc26098020"/>
      <w:r w:rsidRPr="003A77EA">
        <w:rPr>
          <w:rFonts w:ascii="Times New Roman" w:hAnsi="Times New Roman"/>
          <w:b/>
          <w:i w:val="0"/>
          <w:sz w:val="40"/>
          <w:lang w:eastAsia="es-ES"/>
        </w:rPr>
        <w:t>Alcance</w:t>
      </w:r>
      <w:bookmarkEnd w:id="485"/>
      <w:bookmarkEnd w:id="486"/>
      <w:bookmarkEnd w:id="487"/>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88" w:name="_Toc26096044"/>
      <w:bookmarkStart w:id="489"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88"/>
      <w:bookmarkEnd w:id="489"/>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0" w:name="_Ref26049791"/>
      <w:bookmarkStart w:id="491" w:name="_Toc26096045"/>
      <w:bookmarkStart w:id="492" w:name="_Toc26098022"/>
      <w:r w:rsidRPr="0024479E">
        <w:rPr>
          <w:rFonts w:ascii="Times New Roman" w:hAnsi="Times New Roman"/>
          <w:b/>
          <w:i w:val="0"/>
          <w:sz w:val="40"/>
          <w:lang w:eastAsia="es-ES"/>
        </w:rPr>
        <w:lastRenderedPageBreak/>
        <w:t>Definiciones de términos clave</w:t>
      </w:r>
      <w:bookmarkEnd w:id="490"/>
      <w:bookmarkEnd w:id="491"/>
      <w:bookmarkEnd w:id="492"/>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3" w:name="_Toc26096046"/>
            <w:bookmarkStart w:id="494" w:name="_Toc26098023"/>
            <w:r w:rsidRPr="0024479E">
              <w:rPr>
                <w:color w:val="auto"/>
                <w:sz w:val="24"/>
              </w:rPr>
              <w:t>Gestión de configuración del software</w:t>
            </w:r>
            <w:bookmarkEnd w:id="493"/>
            <w:bookmarkEnd w:id="494"/>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5" w:name="_Toc26096047"/>
            <w:bookmarkStart w:id="496" w:name="_Toc26098024"/>
            <w:r w:rsidRPr="0024479E">
              <w:rPr>
                <w:color w:val="auto"/>
                <w:sz w:val="24"/>
              </w:rPr>
              <w:t>Elementos de configuración del software</w:t>
            </w:r>
            <w:bookmarkEnd w:id="495"/>
            <w:bookmarkEnd w:id="496"/>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7" w:name="_Toc26096048"/>
            <w:bookmarkStart w:id="498" w:name="_Toc26098025"/>
            <w:r w:rsidRPr="0024479E">
              <w:rPr>
                <w:color w:val="auto"/>
                <w:sz w:val="24"/>
              </w:rPr>
              <w:t>Departamento de gestión del cambio</w:t>
            </w:r>
            <w:bookmarkEnd w:id="497"/>
            <w:bookmarkEnd w:id="498"/>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9" w:name="_Toc26096049"/>
            <w:bookmarkStart w:id="500" w:name="_Toc26098026"/>
            <w:r w:rsidRPr="0024479E">
              <w:rPr>
                <w:color w:val="auto"/>
                <w:sz w:val="24"/>
              </w:rPr>
              <w:t>Rol en una organización que se encarga de revisar y auditar los productos</w:t>
            </w:r>
            <w:bookmarkEnd w:id="499"/>
            <w:bookmarkEnd w:id="500"/>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1" w:name="_Ref26049879"/>
      <w:bookmarkStart w:id="502" w:name="_Toc26096050"/>
      <w:bookmarkStart w:id="503" w:name="_Toc26098027"/>
      <w:bookmarkStart w:id="504" w:name="_Toc41673735"/>
      <w:r w:rsidRPr="0051108D">
        <w:rPr>
          <w:rFonts w:ascii="Times New Roman" w:hAnsi="Times New Roman"/>
          <w:sz w:val="40"/>
        </w:rPr>
        <w:t>Gestión de la configuración</w:t>
      </w:r>
      <w:bookmarkEnd w:id="501"/>
      <w:bookmarkEnd w:id="502"/>
      <w:bookmarkEnd w:id="503"/>
      <w:bookmarkEnd w:id="504"/>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5" w:name="_Ref26049907"/>
      <w:bookmarkStart w:id="506" w:name="_Toc26096051"/>
      <w:bookmarkStart w:id="507" w:name="_Toc26098028"/>
      <w:r w:rsidRPr="0051108D">
        <w:rPr>
          <w:rFonts w:ascii="Times New Roman" w:hAnsi="Times New Roman"/>
          <w:b/>
          <w:i w:val="0"/>
          <w:sz w:val="40"/>
          <w:lang w:eastAsia="es-ES"/>
        </w:rPr>
        <w:t>Organización de la GCS</w:t>
      </w:r>
      <w:bookmarkEnd w:id="505"/>
      <w:bookmarkEnd w:id="506"/>
      <w:bookmarkEnd w:id="507"/>
    </w:p>
    <w:p w14:paraId="175D318B" w14:textId="232EA7DE" w:rsidR="0051108D" w:rsidRDefault="0051108D" w:rsidP="0051108D">
      <w:pPr>
        <w:rPr>
          <w:rFonts w:eastAsia="Times New Roman"/>
          <w:color w:val="auto"/>
          <w:sz w:val="25"/>
          <w:szCs w:val="25"/>
        </w:rPr>
      </w:pPr>
      <w:bookmarkStart w:id="508" w:name="_Toc26096052"/>
      <w:bookmarkStart w:id="509"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08"/>
      <w:bookmarkEnd w:id="509"/>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0" w:name="_Toc26096053"/>
      <w:bookmarkStart w:id="511" w:name="_Toc26098030"/>
      <w:r w:rsidRPr="0051108D">
        <w:rPr>
          <w:rFonts w:eastAsia="Times New Roman"/>
          <w:b/>
          <w:bCs/>
          <w:color w:val="auto"/>
          <w:sz w:val="25"/>
          <w:szCs w:val="25"/>
        </w:rPr>
        <w:t>Evaluar todas las peticiones de cambio</w:t>
      </w:r>
      <w:bookmarkEnd w:id="510"/>
      <w:bookmarkEnd w:id="511"/>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2" w:name="_Toc26096054"/>
      <w:bookmarkStart w:id="513" w:name="_Toc26098031"/>
      <w:r w:rsidRPr="0051108D">
        <w:rPr>
          <w:rFonts w:eastAsia="Times New Roman"/>
          <w:b/>
          <w:bCs/>
          <w:color w:val="auto"/>
          <w:sz w:val="25"/>
          <w:szCs w:val="25"/>
        </w:rPr>
        <w:t>Aceptar o rechazar los cambios propuestos</w:t>
      </w:r>
      <w:bookmarkEnd w:id="512"/>
      <w:bookmarkEnd w:id="513"/>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5"/>
      <w:bookmarkStart w:id="515" w:name="_Toc26098032"/>
      <w:r w:rsidRPr="0051108D">
        <w:rPr>
          <w:rFonts w:eastAsia="Times New Roman"/>
          <w:b/>
          <w:bCs/>
          <w:color w:val="auto"/>
          <w:sz w:val="25"/>
          <w:szCs w:val="25"/>
        </w:rPr>
        <w:t>Tomar las respectivas decisiones sobre los cambios a implementar, cualquier cambio en los requerimientos, o en el diseño.</w:t>
      </w:r>
      <w:bookmarkEnd w:id="514"/>
      <w:bookmarkEnd w:id="515"/>
    </w:p>
    <w:p w14:paraId="7FCF72A2" w14:textId="1468CFEA" w:rsidR="004333D2" w:rsidRPr="0051108D" w:rsidRDefault="004333D2" w:rsidP="0095715A">
      <w:pPr>
        <w:jc w:val="both"/>
        <w:rPr>
          <w:rFonts w:eastAsia="Times New Roman"/>
          <w:color w:val="auto"/>
          <w:sz w:val="25"/>
          <w:szCs w:val="25"/>
        </w:rPr>
      </w:pPr>
      <w:bookmarkStart w:id="516" w:name="_Toc26096056"/>
      <w:bookmarkStart w:id="517" w:name="_Toc26098033"/>
      <w:r w:rsidRPr="0051108D">
        <w:rPr>
          <w:rFonts w:eastAsia="Times New Roman"/>
          <w:color w:val="auto"/>
          <w:sz w:val="25"/>
          <w:szCs w:val="25"/>
        </w:rPr>
        <w:t>Dicho comité estará formado por todos los integrantes del grupo, los cuales desempeñan los siguientes roles:</w:t>
      </w:r>
      <w:bookmarkEnd w:id="516"/>
      <w:bookmarkEnd w:id="517"/>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18" w:name="_Toc26096057"/>
      <w:bookmarkStart w:id="519" w:name="_Toc26098034"/>
      <w:r w:rsidRPr="0024479E">
        <w:rPr>
          <w:rFonts w:eastAsia="Times New Roman"/>
          <w:color w:val="auto"/>
          <w:sz w:val="25"/>
          <w:szCs w:val="25"/>
        </w:rPr>
        <w:t>Gestor de configuración</w:t>
      </w:r>
      <w:bookmarkEnd w:id="518"/>
      <w:bookmarkEnd w:id="519"/>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0" w:name="_Toc26096058"/>
      <w:bookmarkStart w:id="521" w:name="_Toc26098035"/>
      <w:r w:rsidRPr="0024479E">
        <w:rPr>
          <w:rFonts w:eastAsia="Times New Roman"/>
          <w:color w:val="auto"/>
          <w:sz w:val="25"/>
          <w:szCs w:val="25"/>
        </w:rPr>
        <w:t>Líder del proyecto</w:t>
      </w:r>
      <w:bookmarkEnd w:id="520"/>
      <w:bookmarkEnd w:id="521"/>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9"/>
      <w:bookmarkStart w:id="523" w:name="_Toc26098036"/>
      <w:r w:rsidRPr="0024479E">
        <w:rPr>
          <w:rFonts w:eastAsia="Times New Roman"/>
          <w:color w:val="auto"/>
          <w:sz w:val="25"/>
          <w:szCs w:val="25"/>
        </w:rPr>
        <w:t>Gestores de cambio</w:t>
      </w:r>
      <w:bookmarkEnd w:id="522"/>
      <w:bookmarkEnd w:id="523"/>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4" w:name="_Toc26096060"/>
      <w:bookmarkStart w:id="525" w:name="_Toc26098037"/>
      <w:r w:rsidRPr="0024479E">
        <w:rPr>
          <w:rFonts w:eastAsia="Times New Roman"/>
          <w:color w:val="auto"/>
          <w:sz w:val="25"/>
          <w:szCs w:val="25"/>
        </w:rPr>
        <w:t>Director económico</w:t>
      </w:r>
      <w:bookmarkEnd w:id="524"/>
      <w:bookmarkEnd w:id="525"/>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6" w:name="_Toc26096061"/>
      <w:bookmarkStart w:id="527" w:name="_Toc26098038"/>
      <w:r w:rsidRPr="0024479E">
        <w:rPr>
          <w:rFonts w:eastAsia="Times New Roman"/>
          <w:color w:val="auto"/>
          <w:sz w:val="25"/>
          <w:szCs w:val="25"/>
        </w:rPr>
        <w:t>Arquitecto de la aplicación</w:t>
      </w:r>
      <w:bookmarkEnd w:id="526"/>
      <w:bookmarkEnd w:id="527"/>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2"/>
      <w:bookmarkStart w:id="529" w:name="_Toc26098039"/>
      <w:r w:rsidRPr="0024479E">
        <w:rPr>
          <w:rFonts w:eastAsia="Times New Roman"/>
          <w:color w:val="auto"/>
          <w:sz w:val="25"/>
          <w:szCs w:val="25"/>
        </w:rPr>
        <w:t>Arquitectos técnicos y diseñadores</w:t>
      </w:r>
      <w:bookmarkEnd w:id="528"/>
      <w:bookmarkEnd w:id="529"/>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253CEF" w:rsidRDefault="00253CEF" w:rsidP="008E6AD3">
                            <w:pPr>
                              <w:rPr>
                                <w:szCs w:val="28"/>
                                <w:u w:val="single"/>
                              </w:rPr>
                            </w:pPr>
                            <w:r w:rsidRPr="00F61222">
                              <w:rPr>
                                <w:szCs w:val="28"/>
                                <w:u w:val="single"/>
                              </w:rPr>
                              <w:t>Gestor de configuración</w:t>
                            </w:r>
                            <w:r>
                              <w:rPr>
                                <w:szCs w:val="28"/>
                                <w:u w:val="single"/>
                              </w:rPr>
                              <w:t>:</w:t>
                            </w:r>
                          </w:p>
                          <w:p w14:paraId="5386BBC9" w14:textId="77777777" w:rsidR="00253CEF" w:rsidRPr="00F61222" w:rsidRDefault="00253CEF"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62"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xJ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XlfyR0UJyywg3ZSvOW3FVbhjvnwyByOBtYU&#10;xz084CEV1DmF7kZJCe73R/Qojx2LXEpqHLWc+l8H5gQl6rvBXr4az2ZxNtNjNr+Y4MO95uxec8xB&#10;bwArN8bFYnm6Rvmg+qt0oJ9xK6yjVWQxw9F2TkN/3YR2AeBW4WK9TkI4jZaFO7O1PELHNMcee2qe&#10;mbNdI8ZpuId+KNniTT+2slHTwPoQQFapWWOi26x2BcBJTp3UbZ24Kl6/k9TLblz9AQ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AXtCxJ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253CEF" w:rsidRDefault="00253CEF" w:rsidP="008E6AD3">
                      <w:pPr>
                        <w:rPr>
                          <w:szCs w:val="28"/>
                          <w:u w:val="single"/>
                        </w:rPr>
                      </w:pPr>
                      <w:r w:rsidRPr="00F61222">
                        <w:rPr>
                          <w:szCs w:val="28"/>
                          <w:u w:val="single"/>
                        </w:rPr>
                        <w:t>Gestor de configuración</w:t>
                      </w:r>
                      <w:r>
                        <w:rPr>
                          <w:szCs w:val="28"/>
                          <w:u w:val="single"/>
                        </w:rPr>
                        <w:t>:</w:t>
                      </w:r>
                    </w:p>
                    <w:p w14:paraId="5386BBC9" w14:textId="77777777" w:rsidR="00253CEF" w:rsidRPr="00F61222" w:rsidRDefault="00253CEF"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253CEF" w:rsidRDefault="00253CEF" w:rsidP="008E6AD3">
                            <w:pPr>
                              <w:rPr>
                                <w:szCs w:val="28"/>
                                <w:u w:val="single"/>
                              </w:rPr>
                            </w:pPr>
                            <w:r>
                              <w:rPr>
                                <w:szCs w:val="28"/>
                                <w:u w:val="single"/>
                              </w:rPr>
                              <w:t>Arquitecto de la aplicación:</w:t>
                            </w:r>
                          </w:p>
                          <w:p w14:paraId="5F623DB9" w14:textId="77777777" w:rsidR="00253CEF" w:rsidRPr="00F61222" w:rsidRDefault="00253CEF"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63"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" fillcolor="#a4063e [3204]" strokecolor="#51031e [1604]" strokeweight="2pt">
                <v:textbox>
                  <w:txbxContent>
                    <w:p w14:paraId="6B4F61A7" w14:textId="77777777" w:rsidR="00253CEF" w:rsidRDefault="00253CEF" w:rsidP="008E6AD3">
                      <w:pPr>
                        <w:rPr>
                          <w:szCs w:val="28"/>
                          <w:u w:val="single"/>
                        </w:rPr>
                      </w:pPr>
                      <w:r>
                        <w:rPr>
                          <w:szCs w:val="28"/>
                          <w:u w:val="single"/>
                        </w:rPr>
                        <w:t>Arquitecto de la aplicación:</w:t>
                      </w:r>
                    </w:p>
                    <w:p w14:paraId="5F623DB9" w14:textId="77777777" w:rsidR="00253CEF" w:rsidRPr="00F61222" w:rsidRDefault="00253CEF"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253CEF" w:rsidRDefault="00253CEF" w:rsidP="008E6AD3">
                            <w:pPr>
                              <w:rPr>
                                <w:szCs w:val="28"/>
                                <w:u w:val="single"/>
                              </w:rPr>
                            </w:pPr>
                            <w:r>
                              <w:rPr>
                                <w:szCs w:val="28"/>
                                <w:u w:val="single"/>
                              </w:rPr>
                              <w:t>Coordinador de proyecto:</w:t>
                            </w:r>
                          </w:p>
                          <w:p w14:paraId="3CC08038" w14:textId="77777777" w:rsidR="00253CEF" w:rsidRPr="00F61222" w:rsidRDefault="00253CEF" w:rsidP="008E6AD3">
                            <w:pPr>
                              <w:rPr>
                                <w:sz w:val="22"/>
                              </w:rPr>
                            </w:pPr>
                            <w:r>
                              <w:rPr>
                                <w:sz w:val="22"/>
                              </w:rPr>
                              <w:t xml:space="preserve">Santiago </w:t>
                            </w:r>
                            <w:proofErr w:type="spellStart"/>
                            <w:r>
                              <w:rPr>
                                <w:sz w:val="22"/>
                              </w:rPr>
                              <w:t>Mourenza</w:t>
                            </w:r>
                            <w:proofErr w:type="spellEnd"/>
                            <w:r>
                              <w:rPr>
                                <w:sz w:val="22"/>
                              </w:rPr>
                              <w:t xml:space="preserve">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4"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CdTbIR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253CEF" w:rsidRDefault="00253CEF" w:rsidP="008E6AD3">
                      <w:pPr>
                        <w:rPr>
                          <w:szCs w:val="28"/>
                          <w:u w:val="single"/>
                        </w:rPr>
                      </w:pPr>
                      <w:r>
                        <w:rPr>
                          <w:szCs w:val="28"/>
                          <w:u w:val="single"/>
                        </w:rPr>
                        <w:t>Coordinador de proyecto:</w:t>
                      </w:r>
                    </w:p>
                    <w:p w14:paraId="3CC08038" w14:textId="77777777" w:rsidR="00253CEF" w:rsidRPr="00F61222" w:rsidRDefault="00253CEF"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253CEF" w:rsidRDefault="00253CEF" w:rsidP="008E6AD3">
                            <w:pPr>
                              <w:rPr>
                                <w:szCs w:val="28"/>
                                <w:u w:val="single"/>
                              </w:rPr>
                            </w:pPr>
                            <w:r>
                              <w:rPr>
                                <w:szCs w:val="28"/>
                                <w:u w:val="single"/>
                              </w:rPr>
                              <w:t>Arquitectos técnicos y diseñadores:</w:t>
                            </w:r>
                          </w:p>
                          <w:p w14:paraId="1472F928" w14:textId="77777777" w:rsidR="00253CEF" w:rsidRDefault="00253CEF" w:rsidP="008E6AD3">
                            <w:pPr>
                              <w:rPr>
                                <w:sz w:val="22"/>
                              </w:rPr>
                            </w:pPr>
                            <w:r>
                              <w:rPr>
                                <w:sz w:val="22"/>
                              </w:rPr>
                              <w:t>Rubén Gómez Blanco</w:t>
                            </w:r>
                          </w:p>
                          <w:p w14:paraId="19CD3C70" w14:textId="77777777" w:rsidR="00253CEF" w:rsidRPr="00F61222" w:rsidRDefault="00253CEF"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5"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" fillcolor="#a4063e [3204]" strokecolor="#51031e [1604]" strokeweight="2pt">
                <v:textbox>
                  <w:txbxContent>
                    <w:p w14:paraId="6BA0D75D" w14:textId="77777777" w:rsidR="00253CEF" w:rsidRDefault="00253CEF" w:rsidP="008E6AD3">
                      <w:pPr>
                        <w:rPr>
                          <w:szCs w:val="28"/>
                          <w:u w:val="single"/>
                        </w:rPr>
                      </w:pPr>
                      <w:r>
                        <w:rPr>
                          <w:szCs w:val="28"/>
                          <w:u w:val="single"/>
                        </w:rPr>
                        <w:t>Arquitectos técnicos y diseñadores:</w:t>
                      </w:r>
                    </w:p>
                    <w:p w14:paraId="1472F928" w14:textId="77777777" w:rsidR="00253CEF" w:rsidRDefault="00253CEF" w:rsidP="008E6AD3">
                      <w:pPr>
                        <w:rPr>
                          <w:sz w:val="22"/>
                        </w:rPr>
                      </w:pPr>
                      <w:r>
                        <w:rPr>
                          <w:sz w:val="22"/>
                        </w:rPr>
                        <w:t>Rubén Gómez Blanco</w:t>
                      </w:r>
                    </w:p>
                    <w:p w14:paraId="19CD3C70" w14:textId="77777777" w:rsidR="00253CEF" w:rsidRPr="00F61222" w:rsidRDefault="00253CEF"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253CEF" w:rsidRDefault="00253CEF" w:rsidP="008E6AD3">
                            <w:pPr>
                              <w:rPr>
                                <w:szCs w:val="28"/>
                                <w:u w:val="single"/>
                              </w:rPr>
                            </w:pPr>
                            <w:r>
                              <w:rPr>
                                <w:szCs w:val="28"/>
                                <w:u w:val="single"/>
                              </w:rPr>
                              <w:t>Director económico:</w:t>
                            </w:r>
                          </w:p>
                          <w:p w14:paraId="0B9028B5" w14:textId="77777777" w:rsidR="00253CEF" w:rsidRPr="00F61222" w:rsidRDefault="00253CEF"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6"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" fillcolor="#a4063e [3204]" strokecolor="#51031e [1604]" strokeweight="2pt">
                <v:textbox>
                  <w:txbxContent>
                    <w:p w14:paraId="64DCF42C" w14:textId="77777777" w:rsidR="00253CEF" w:rsidRDefault="00253CEF" w:rsidP="008E6AD3">
                      <w:pPr>
                        <w:rPr>
                          <w:szCs w:val="28"/>
                          <w:u w:val="single"/>
                        </w:rPr>
                      </w:pPr>
                      <w:r>
                        <w:rPr>
                          <w:szCs w:val="28"/>
                          <w:u w:val="single"/>
                        </w:rPr>
                        <w:t>Director económico:</w:t>
                      </w:r>
                    </w:p>
                    <w:p w14:paraId="0B9028B5" w14:textId="77777777" w:rsidR="00253CEF" w:rsidRPr="00F61222" w:rsidRDefault="00253CEF"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253CEF" w:rsidRPr="00F61222" w:rsidRDefault="00253CEF" w:rsidP="008E6AD3">
                            <w:pPr>
                              <w:rPr>
                                <w:szCs w:val="28"/>
                                <w:u w:val="single"/>
                              </w:rPr>
                            </w:pPr>
                            <w:r w:rsidRPr="00F61222">
                              <w:rPr>
                                <w:szCs w:val="28"/>
                                <w:u w:val="single"/>
                              </w:rPr>
                              <w:t>Gestores de cambio:</w:t>
                            </w:r>
                          </w:p>
                          <w:p w14:paraId="411273D2" w14:textId="77777777" w:rsidR="00253CEF" w:rsidRDefault="00253CEF" w:rsidP="008E6AD3">
                            <w:pPr>
                              <w:rPr>
                                <w:sz w:val="22"/>
                              </w:rPr>
                            </w:pPr>
                            <w:r>
                              <w:rPr>
                                <w:sz w:val="22"/>
                              </w:rPr>
                              <w:t>Juan Carlos Llamas Núñez</w:t>
                            </w:r>
                          </w:p>
                          <w:p w14:paraId="7BF205F1" w14:textId="77777777" w:rsidR="00253CEF" w:rsidRPr="00F61222" w:rsidRDefault="00253CEF"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7"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" fillcolor="#a4063e [3204]" strokecolor="#51031e [1604]" strokeweight="2pt">
                <v:textbox>
                  <w:txbxContent>
                    <w:p w14:paraId="3ECFB2FD" w14:textId="77777777" w:rsidR="00253CEF" w:rsidRPr="00F61222" w:rsidRDefault="00253CEF" w:rsidP="008E6AD3">
                      <w:pPr>
                        <w:rPr>
                          <w:szCs w:val="28"/>
                          <w:u w:val="single"/>
                        </w:rPr>
                      </w:pPr>
                      <w:r w:rsidRPr="00F61222">
                        <w:rPr>
                          <w:szCs w:val="28"/>
                          <w:u w:val="single"/>
                        </w:rPr>
                        <w:t>Gestores de cambio:</w:t>
                      </w:r>
                    </w:p>
                    <w:p w14:paraId="411273D2" w14:textId="77777777" w:rsidR="00253CEF" w:rsidRDefault="00253CEF" w:rsidP="008E6AD3">
                      <w:pPr>
                        <w:rPr>
                          <w:sz w:val="22"/>
                        </w:rPr>
                      </w:pPr>
                      <w:r>
                        <w:rPr>
                          <w:sz w:val="22"/>
                        </w:rPr>
                        <w:t>Juan Carlos Llamas Núñez</w:t>
                      </w:r>
                    </w:p>
                    <w:p w14:paraId="7BF205F1" w14:textId="77777777" w:rsidR="00253CEF" w:rsidRPr="00F61222" w:rsidRDefault="00253CEF"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0" w:name="_Toc26096063"/>
      <w:bookmarkStart w:id="531" w:name="_Toc26098040"/>
      <w:r w:rsidRPr="004378FD">
        <w:rPr>
          <w:rFonts w:ascii="Times New Roman" w:hAnsi="Times New Roman"/>
          <w:b/>
          <w:i w:val="0"/>
          <w:sz w:val="40"/>
          <w:lang w:eastAsia="es-ES"/>
        </w:rPr>
        <w:t>Descripción de roles del CCC</w:t>
      </w:r>
      <w:bookmarkEnd w:id="530"/>
      <w:bookmarkEnd w:id="531"/>
    </w:p>
    <w:p w14:paraId="52F2C104" w14:textId="77777777" w:rsidR="004378FD" w:rsidRDefault="004378FD" w:rsidP="004378FD">
      <w:pPr>
        <w:rPr>
          <w:color w:val="auto"/>
          <w:sz w:val="25"/>
          <w:szCs w:val="25"/>
        </w:rPr>
      </w:pPr>
      <w:bookmarkStart w:id="532" w:name="_Toc26096064"/>
      <w:bookmarkStart w:id="533"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2"/>
      <w:bookmarkEnd w:id="533"/>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4" w:name="_Toc26096065"/>
            <w:bookmarkStart w:id="535" w:name="_Toc26098042"/>
            <w:r w:rsidRPr="004D40B6">
              <w:rPr>
                <w:rFonts w:eastAsia="Times New Roman"/>
                <w:color w:val="auto"/>
                <w:sz w:val="24"/>
              </w:rPr>
              <w:t>Coordinar las interacciones con los clientes y los usuarios finales.</w:t>
            </w:r>
            <w:bookmarkEnd w:id="534"/>
            <w:bookmarkEnd w:id="535"/>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6" w:name="_Toc26096066"/>
            <w:bookmarkStart w:id="537" w:name="_Toc26098043"/>
            <w:r w:rsidRPr="004D40B6">
              <w:rPr>
                <w:rFonts w:eastAsia="Times New Roman"/>
                <w:color w:val="auto"/>
                <w:sz w:val="24"/>
              </w:rPr>
              <w:t>Motivar y organiza el equipo de trabajo para lograr un objetivo definido</w:t>
            </w:r>
            <w:bookmarkEnd w:id="536"/>
            <w:bookmarkEnd w:id="537"/>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8" w:name="_Toc26096067"/>
            <w:bookmarkStart w:id="539" w:name="_Toc26098044"/>
            <w:r w:rsidRPr="004D40B6">
              <w:rPr>
                <w:rFonts w:eastAsia="Times New Roman"/>
                <w:color w:val="auto"/>
                <w:sz w:val="24"/>
              </w:rPr>
              <w:t>Informar sobre el estado actual del proyecto</w:t>
            </w:r>
            <w:bookmarkEnd w:id="538"/>
            <w:bookmarkEnd w:id="539"/>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0" w:name="_Toc26096068"/>
            <w:bookmarkStart w:id="541" w:name="_Toc26098045"/>
            <w:r w:rsidRPr="004D40B6">
              <w:rPr>
                <w:rFonts w:eastAsia="Times New Roman"/>
                <w:color w:val="auto"/>
                <w:sz w:val="24"/>
              </w:rPr>
              <w:t>Definir las prioridades de las tareas relacionadas con el proyecto</w:t>
            </w:r>
            <w:bookmarkEnd w:id="540"/>
            <w:bookmarkEnd w:id="541"/>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2" w:name="_Toc26096069"/>
      <w:bookmarkStart w:id="543" w:name="_Toc26098046"/>
      <w:r w:rsidRPr="00AE4704">
        <w:rPr>
          <w:rFonts w:eastAsia="Times New Roman"/>
          <w:b/>
          <w:color w:val="auto"/>
          <w:sz w:val="25"/>
          <w:szCs w:val="25"/>
        </w:rPr>
        <w:lastRenderedPageBreak/>
        <w:t>2. Gestores de cambio:</w:t>
      </w:r>
      <w:bookmarkEnd w:id="542"/>
      <w:bookmarkEnd w:id="543"/>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4" w:name="_Toc26096070"/>
            <w:bookmarkStart w:id="545" w:name="_Toc26098047"/>
            <w:r w:rsidRPr="004D40B6">
              <w:rPr>
                <w:rFonts w:eastAsia="Times New Roman"/>
                <w:color w:val="auto"/>
                <w:sz w:val="24"/>
              </w:rPr>
              <w:t>Evaluar el impacto y riesgo de los cambios</w:t>
            </w:r>
            <w:bookmarkEnd w:id="544"/>
            <w:bookmarkEnd w:id="545"/>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6" w:name="_Toc26096071"/>
            <w:bookmarkStart w:id="547" w:name="_Toc26098048"/>
            <w:r w:rsidRPr="004D40B6">
              <w:rPr>
                <w:rFonts w:eastAsia="Times New Roman"/>
                <w:color w:val="auto"/>
                <w:sz w:val="24"/>
              </w:rPr>
              <w:t>Asegurar que los responsables de los elementos de configuración actualizan los históricos de estos elementos con los cambios implementados</w:t>
            </w:r>
            <w:bookmarkEnd w:id="546"/>
            <w:bookmarkEnd w:id="547"/>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8" w:name="_Toc26096072"/>
            <w:bookmarkStart w:id="549" w:name="_Toc26098049"/>
            <w:r w:rsidRPr="004D40B6">
              <w:rPr>
                <w:rFonts w:eastAsia="Times New Roman"/>
                <w:color w:val="auto"/>
                <w:sz w:val="24"/>
              </w:rPr>
              <w:t>Planificar las iteraciones</w:t>
            </w:r>
            <w:bookmarkEnd w:id="548"/>
            <w:bookmarkEnd w:id="549"/>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0" w:name="_Toc26096073"/>
            <w:bookmarkStart w:id="551" w:name="_Toc26098050"/>
            <w:r w:rsidRPr="004D40B6">
              <w:rPr>
                <w:rFonts w:eastAsia="Times New Roman"/>
                <w:color w:val="auto"/>
                <w:sz w:val="24"/>
              </w:rPr>
              <w:t>Conseguir que la estrategia de la compañía se lleve a cabo</w:t>
            </w:r>
            <w:bookmarkEnd w:id="550"/>
            <w:bookmarkEnd w:id="551"/>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2" w:name="_Toc26096074"/>
      <w:bookmarkStart w:id="553" w:name="_Toc26098051"/>
      <w:r w:rsidR="000956B4" w:rsidRPr="00AE4704">
        <w:rPr>
          <w:rFonts w:eastAsia="Times New Roman"/>
          <w:b/>
          <w:color w:val="auto"/>
          <w:sz w:val="25"/>
          <w:szCs w:val="25"/>
        </w:rPr>
        <w:t>Gestor de configuración</w:t>
      </w:r>
      <w:bookmarkEnd w:id="552"/>
      <w:bookmarkEnd w:id="553"/>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4" w:name="_Toc26096075"/>
            <w:bookmarkStart w:id="555"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4"/>
            <w:bookmarkEnd w:id="555"/>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6" w:name="_Toc26096076"/>
            <w:bookmarkStart w:id="557" w:name="_Toc26098053"/>
            <w:r w:rsidRPr="004D40B6">
              <w:rPr>
                <w:rFonts w:eastAsia="Times New Roman"/>
                <w:color w:val="auto"/>
                <w:sz w:val="24"/>
              </w:rPr>
              <w:t>Desarrollar el plan de gestión de configuración</w:t>
            </w:r>
            <w:bookmarkEnd w:id="556"/>
            <w:bookmarkEnd w:id="557"/>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8" w:name="_Toc26096077"/>
            <w:bookmarkStart w:id="559" w:name="_Toc26098054"/>
            <w:r w:rsidRPr="004D40B6">
              <w:rPr>
                <w:rFonts w:eastAsia="Times New Roman"/>
                <w:color w:val="auto"/>
                <w:sz w:val="24"/>
              </w:rPr>
              <w:t>Promover el uso efectivo de la CMDB</w:t>
            </w:r>
            <w:bookmarkEnd w:id="558"/>
            <w:bookmarkEnd w:id="559"/>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0" w:name="_Toc26096078"/>
            <w:bookmarkStart w:id="561" w:name="_Toc26098055"/>
            <w:r w:rsidRPr="004D40B6">
              <w:rPr>
                <w:rFonts w:eastAsia="Times New Roman"/>
                <w:color w:val="auto"/>
                <w:sz w:val="24"/>
              </w:rPr>
              <w:t>Asegurar la consistencia e integridad de los datos de la CMDB a través de la ejecución de procedimientos de verificación y auditoría</w:t>
            </w:r>
            <w:bookmarkEnd w:id="560"/>
            <w:bookmarkEnd w:id="561"/>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2" w:name="_Toc26096079"/>
            <w:bookmarkStart w:id="563" w:name="_Toc26098056"/>
            <w:r w:rsidRPr="004D40B6">
              <w:rPr>
                <w:rFonts w:eastAsia="Times New Roman"/>
                <w:color w:val="auto"/>
                <w:sz w:val="24"/>
              </w:rPr>
              <w:t>Aprobar cambios estructurales en la CMDB.</w:t>
            </w:r>
            <w:bookmarkEnd w:id="562"/>
            <w:bookmarkEnd w:id="563"/>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4" w:name="_Toc26096080"/>
      <w:bookmarkStart w:id="565"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4"/>
      <w:bookmarkEnd w:id="565"/>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6" w:name="_Toc26096081"/>
            <w:bookmarkStart w:id="567" w:name="_Toc26098058"/>
            <w:r w:rsidRPr="004D40B6">
              <w:rPr>
                <w:rFonts w:eastAsia="Times New Roman"/>
                <w:color w:val="auto"/>
                <w:sz w:val="24"/>
              </w:rPr>
              <w:t>Analizar desde el punto de vista económico los cambios planteados en las reuniones del CCC.</w:t>
            </w:r>
            <w:bookmarkEnd w:id="566"/>
            <w:bookmarkEnd w:id="567"/>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8" w:name="_Toc26096082"/>
            <w:bookmarkStart w:id="569" w:name="_Toc26098059"/>
            <w:r w:rsidRPr="004D40B6">
              <w:rPr>
                <w:rFonts w:eastAsia="Times New Roman"/>
                <w:color w:val="auto"/>
                <w:sz w:val="24"/>
              </w:rPr>
              <w:t>Determinar políticas de estrategia y operación del sistema financiero de la empresa</w:t>
            </w:r>
            <w:bookmarkEnd w:id="568"/>
            <w:bookmarkEnd w:id="569"/>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0" w:name="_Toc26096083"/>
            <w:bookmarkStart w:id="571" w:name="_Toc26098060"/>
            <w:r w:rsidRPr="004D40B6">
              <w:rPr>
                <w:rFonts w:eastAsia="Times New Roman"/>
                <w:color w:val="auto"/>
                <w:sz w:val="24"/>
              </w:rPr>
              <w:t>Dirigir las decisiones financieras de la empresa</w:t>
            </w:r>
            <w:bookmarkEnd w:id="570"/>
            <w:bookmarkEnd w:id="571"/>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2" w:name="_Toc26096084"/>
      <w:bookmarkStart w:id="573" w:name="_Toc26098061"/>
      <w:r w:rsidR="00460436" w:rsidRPr="00AE4704">
        <w:rPr>
          <w:rFonts w:eastAsia="Times New Roman"/>
          <w:b/>
          <w:color w:val="auto"/>
          <w:sz w:val="25"/>
          <w:szCs w:val="25"/>
        </w:rPr>
        <w:t>Arquitecto de la aplicación:</w:t>
      </w:r>
      <w:bookmarkEnd w:id="572"/>
      <w:bookmarkEnd w:id="573"/>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4" w:name="_Toc26096085"/>
            <w:bookmarkStart w:id="575" w:name="_Toc26098062"/>
            <w:r w:rsidRPr="004D40B6">
              <w:rPr>
                <w:rFonts w:eastAsia="Times New Roman"/>
                <w:color w:val="auto"/>
                <w:sz w:val="24"/>
              </w:rPr>
              <w:t>Identificar todos los ECS de la aplicación a nivel general y reportarlos</w:t>
            </w:r>
            <w:bookmarkEnd w:id="574"/>
            <w:bookmarkEnd w:id="575"/>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6" w:name="_Toc26096086"/>
            <w:bookmarkStart w:id="577" w:name="_Toc26098063"/>
            <w:r w:rsidRPr="004D40B6">
              <w:rPr>
                <w:rFonts w:eastAsia="Times New Roman"/>
                <w:color w:val="auto"/>
                <w:sz w:val="24"/>
              </w:rPr>
              <w:t>Desarrollar especificaciones funcionales de la aplicación</w:t>
            </w:r>
            <w:bookmarkEnd w:id="576"/>
            <w:bookmarkEnd w:id="577"/>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8" w:name="_Toc26096087"/>
            <w:bookmarkStart w:id="579" w:name="_Toc26098064"/>
            <w:r w:rsidRPr="004D40B6">
              <w:rPr>
                <w:rFonts w:eastAsia="Times New Roman"/>
                <w:color w:val="auto"/>
                <w:sz w:val="24"/>
              </w:rPr>
              <w:t>Emitir reportes sobre el alcance de los cambios planteados a nivel general en los ECS.</w:t>
            </w:r>
            <w:bookmarkEnd w:id="578"/>
            <w:bookmarkEnd w:id="579"/>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0" w:name="_Toc26096088"/>
      <w:bookmarkStart w:id="581"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0"/>
      <w:bookmarkEnd w:id="581"/>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2" w:name="_Toc26096089"/>
            <w:bookmarkStart w:id="583" w:name="_Toc26098066"/>
            <w:r w:rsidRPr="004D40B6">
              <w:rPr>
                <w:rFonts w:eastAsia="Times New Roman"/>
                <w:color w:val="auto"/>
                <w:sz w:val="24"/>
              </w:rPr>
              <w:t>Identificar todos los ECS de la aplicación a nivel de programación y reportarlos</w:t>
            </w:r>
            <w:bookmarkEnd w:id="582"/>
            <w:bookmarkEnd w:id="583"/>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4" w:name="_Toc26096090"/>
            <w:bookmarkStart w:id="585" w:name="_Toc26098067"/>
            <w:r w:rsidRPr="004D40B6">
              <w:rPr>
                <w:rFonts w:eastAsia="Times New Roman"/>
                <w:color w:val="auto"/>
                <w:sz w:val="24"/>
              </w:rPr>
              <w:t>Desarrollar especificaciones a nivel de programación de la aplicación</w:t>
            </w:r>
            <w:bookmarkEnd w:id="584"/>
            <w:bookmarkEnd w:id="585"/>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6" w:name="_Toc26096091"/>
            <w:bookmarkStart w:id="587" w:name="_Toc26098068"/>
            <w:r w:rsidRPr="004D40B6">
              <w:rPr>
                <w:rFonts w:eastAsia="Times New Roman"/>
                <w:color w:val="auto"/>
                <w:sz w:val="24"/>
              </w:rPr>
              <w:t>Crear las interfaces y el diseño gráfico de la aplicación</w:t>
            </w:r>
            <w:bookmarkEnd w:id="586"/>
            <w:bookmarkEnd w:id="587"/>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88" w:name="_Ref26049928"/>
      <w:bookmarkStart w:id="589" w:name="_Toc26096092"/>
      <w:bookmarkStart w:id="590" w:name="_Toc26098069"/>
      <w:r w:rsidRPr="007D7BF8">
        <w:rPr>
          <w:rFonts w:ascii="Times New Roman" w:hAnsi="Times New Roman"/>
          <w:b/>
          <w:i w:val="0"/>
          <w:sz w:val="40"/>
          <w:lang w:eastAsia="es-ES"/>
        </w:rPr>
        <w:lastRenderedPageBreak/>
        <w:t>Funcionamiento del Comité de control de configuración</w:t>
      </w:r>
      <w:bookmarkEnd w:id="588"/>
      <w:bookmarkEnd w:id="589"/>
      <w:bookmarkEnd w:id="590"/>
    </w:p>
    <w:p w14:paraId="7909115E" w14:textId="17E29F0E" w:rsidR="007D7BF8" w:rsidRDefault="007D7BF8" w:rsidP="007D7BF8">
      <w:pPr>
        <w:rPr>
          <w:bCs/>
          <w:color w:val="auto"/>
          <w:sz w:val="25"/>
          <w:szCs w:val="25"/>
        </w:rPr>
      </w:pPr>
      <w:bookmarkStart w:id="591" w:name="_Toc26096093"/>
      <w:bookmarkStart w:id="592"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1"/>
      <w:bookmarkEnd w:id="592"/>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3" w:name="_Ref26049939"/>
      <w:bookmarkStart w:id="594" w:name="_Toc26096094"/>
      <w:bookmarkStart w:id="595" w:name="_Toc26098071"/>
      <w:r w:rsidRPr="007D7BF8">
        <w:rPr>
          <w:rFonts w:ascii="Times New Roman" w:hAnsi="Times New Roman"/>
          <w:b/>
          <w:i w:val="0"/>
          <w:sz w:val="40"/>
          <w:lang w:eastAsia="es-ES"/>
        </w:rPr>
        <w:t>Herramientas, entorno e infraestructura</w:t>
      </w:r>
      <w:bookmarkEnd w:id="593"/>
      <w:bookmarkEnd w:id="594"/>
      <w:bookmarkEnd w:id="595"/>
    </w:p>
    <w:p w14:paraId="5F4D492C" w14:textId="6D702913" w:rsidR="007D7BF8" w:rsidRDefault="007D7BF8" w:rsidP="007D7BF8">
      <w:pPr>
        <w:rPr>
          <w:rFonts w:cstheme="minorHAnsi"/>
          <w:color w:val="auto"/>
          <w:sz w:val="25"/>
          <w:szCs w:val="25"/>
        </w:rPr>
      </w:pPr>
      <w:bookmarkStart w:id="596" w:name="_Toc26096095"/>
      <w:bookmarkStart w:id="597"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6"/>
      <w:bookmarkEnd w:id="597"/>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598" w:name="_Toc26096096"/>
      <w:bookmarkStart w:id="599"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598"/>
      <w:bookmarkEnd w:id="599"/>
    </w:p>
    <w:p w14:paraId="16EDE364" w14:textId="17BBE079" w:rsidR="00460436" w:rsidRDefault="00460436" w:rsidP="0061439A">
      <w:pPr>
        <w:ind w:firstLine="720"/>
        <w:jc w:val="both"/>
        <w:rPr>
          <w:rFonts w:eastAsia="Times New Roman"/>
          <w:color w:val="auto"/>
          <w:sz w:val="25"/>
          <w:szCs w:val="25"/>
        </w:rPr>
      </w:pPr>
      <w:bookmarkStart w:id="600" w:name="_Toc26096097"/>
      <w:bookmarkStart w:id="601"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0"/>
      <w:bookmarkEnd w:id="601"/>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2" w:name="_Toc26096098"/>
      <w:bookmarkStart w:id="603"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2"/>
      <w:bookmarkEnd w:id="603"/>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4" w:name="_Ref26049956"/>
      <w:bookmarkStart w:id="605" w:name="_Toc26096099"/>
      <w:bookmarkStart w:id="606" w:name="_Toc26098076"/>
      <w:bookmarkStart w:id="607" w:name="_Toc41673736"/>
      <w:r w:rsidRPr="007D7BF8">
        <w:rPr>
          <w:rFonts w:ascii="Times New Roman" w:hAnsi="Times New Roman"/>
          <w:sz w:val="40"/>
        </w:rPr>
        <w:lastRenderedPageBreak/>
        <w:t>Programa de la Gestión de Configuración</w:t>
      </w:r>
      <w:bookmarkEnd w:id="604"/>
      <w:bookmarkEnd w:id="605"/>
      <w:bookmarkEnd w:id="606"/>
      <w:bookmarkEnd w:id="607"/>
    </w:p>
    <w:p w14:paraId="529EF65E" w14:textId="23EAD6A2" w:rsidR="0095715A" w:rsidRDefault="0095715A" w:rsidP="0095715A">
      <w:bookmarkStart w:id="608" w:name="_Toc26096100"/>
      <w:bookmarkStart w:id="609"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08"/>
      <w:bookmarkEnd w:id="609"/>
    </w:p>
    <w:p w14:paraId="413B13CD" w14:textId="77777777" w:rsidR="0095715A" w:rsidRDefault="0095715A" w:rsidP="0095715A">
      <w:pPr>
        <w:rPr>
          <w:rFonts w:eastAsia="Times New Roman"/>
          <w:color w:val="auto"/>
          <w:sz w:val="25"/>
          <w:szCs w:val="25"/>
        </w:rPr>
      </w:pPr>
      <w:bookmarkStart w:id="610" w:name="_Toc26096101"/>
      <w:bookmarkStart w:id="611"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0"/>
      <w:bookmarkEnd w:id="611"/>
    </w:p>
    <w:p w14:paraId="787B3436" w14:textId="77777777" w:rsidR="0095715A" w:rsidRDefault="0095715A" w:rsidP="0095715A">
      <w:pPr>
        <w:rPr>
          <w:rFonts w:eastAsia="Times New Roman"/>
          <w:color w:val="auto"/>
          <w:sz w:val="25"/>
          <w:szCs w:val="25"/>
        </w:rPr>
      </w:pPr>
      <w:bookmarkStart w:id="612" w:name="_Toc26096102"/>
      <w:bookmarkStart w:id="613"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2"/>
      <w:bookmarkEnd w:id="613"/>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4" w:name="_Toc26096103"/>
      <w:bookmarkStart w:id="615" w:name="_Toc26098080"/>
      <w:r w:rsidRPr="0095715A">
        <w:rPr>
          <w:rFonts w:eastAsia="Times New Roman"/>
          <w:color w:val="auto"/>
          <w:sz w:val="25"/>
          <w:szCs w:val="25"/>
        </w:rPr>
        <w:t>F indica que se trata de un formulario</w:t>
      </w:r>
      <w:bookmarkEnd w:id="614"/>
      <w:bookmarkEnd w:id="615"/>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6" w:name="_Toc26096104"/>
      <w:bookmarkStart w:id="617" w:name="_Toc26098081"/>
      <w:r w:rsidRPr="0095715A">
        <w:rPr>
          <w:rFonts w:eastAsia="Times New Roman"/>
          <w:color w:val="auto"/>
          <w:sz w:val="25"/>
          <w:szCs w:val="25"/>
        </w:rPr>
        <w:t>TIP indica el tipo de formulario</w:t>
      </w:r>
      <w:bookmarkEnd w:id="616"/>
      <w:bookmarkEnd w:id="617"/>
    </w:p>
    <w:p w14:paraId="56DC3748" w14:textId="6CBA4585" w:rsidR="00460436" w:rsidRPr="0095715A" w:rsidRDefault="00460436" w:rsidP="0095715A">
      <w:pPr>
        <w:pStyle w:val="Prrafodelista"/>
        <w:numPr>
          <w:ilvl w:val="0"/>
          <w:numId w:val="41"/>
        </w:numPr>
        <w:rPr>
          <w:color w:val="auto"/>
          <w:sz w:val="25"/>
          <w:szCs w:val="25"/>
        </w:rPr>
      </w:pPr>
      <w:bookmarkStart w:id="618" w:name="_Toc26096108"/>
      <w:bookmarkStart w:id="619" w:name="_Toc26098085"/>
      <w:r w:rsidRPr="0095715A">
        <w:rPr>
          <w:color w:val="auto"/>
          <w:sz w:val="25"/>
          <w:szCs w:val="25"/>
        </w:rPr>
        <w:t>XX representa el número de petición</w:t>
      </w:r>
      <w:bookmarkEnd w:id="618"/>
      <w:bookmarkEnd w:id="619"/>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0" w:name="_Toc26096105"/>
            <w:bookmarkStart w:id="621" w:name="_Toc26098082"/>
            <w:r w:rsidRPr="0095715A">
              <w:rPr>
                <w:rFonts w:eastAsia="Times New Roman"/>
                <w:color w:val="auto"/>
                <w:sz w:val="25"/>
                <w:szCs w:val="25"/>
              </w:rPr>
              <w:t>Formulario de petición de cambio</w:t>
            </w:r>
            <w:bookmarkEnd w:id="620"/>
            <w:bookmarkEnd w:id="621"/>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2" w:name="_Toc26096106"/>
            <w:bookmarkStart w:id="623" w:name="_Toc26098083"/>
            <w:r w:rsidRPr="0095715A">
              <w:rPr>
                <w:rFonts w:eastAsia="Times New Roman"/>
                <w:color w:val="auto"/>
                <w:sz w:val="25"/>
                <w:szCs w:val="25"/>
              </w:rPr>
              <w:t>Formulario de solicitud de reunión extraordinaria</w:t>
            </w:r>
            <w:bookmarkEnd w:id="622"/>
            <w:bookmarkEnd w:id="623"/>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4" w:name="_Toc26096107"/>
            <w:bookmarkStart w:id="625" w:name="_Toc26098084"/>
            <w:r w:rsidRPr="0095715A">
              <w:rPr>
                <w:rFonts w:eastAsia="Times New Roman"/>
                <w:color w:val="auto"/>
                <w:sz w:val="25"/>
                <w:szCs w:val="25"/>
              </w:rPr>
              <w:t>Formulario de registro de cambios</w:t>
            </w:r>
            <w:bookmarkEnd w:id="624"/>
            <w:bookmarkEnd w:id="625"/>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6" w:name="_Toc26096109"/>
            <w:bookmarkStart w:id="627" w:name="_Toc26098086"/>
            <w:r w:rsidRPr="0095715A">
              <w:rPr>
                <w:color w:val="auto"/>
                <w:sz w:val="24"/>
              </w:rPr>
              <w:t>Unidad de procesamiento</w:t>
            </w:r>
            <w:bookmarkEnd w:id="626"/>
            <w:bookmarkEnd w:id="627"/>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28" w:name="_Toc26096110"/>
            <w:bookmarkStart w:id="629" w:name="_Toc26098087"/>
            <w:r w:rsidRPr="0095715A">
              <w:rPr>
                <w:color w:val="auto"/>
                <w:sz w:val="24"/>
              </w:rPr>
              <w:t>Unidad de almacenamiento</w:t>
            </w:r>
            <w:bookmarkEnd w:id="628"/>
            <w:bookmarkEnd w:id="629"/>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0" w:name="_Toc26096111"/>
            <w:bookmarkStart w:id="631" w:name="_Toc26098088"/>
            <w:proofErr w:type="spellStart"/>
            <w:r w:rsidRPr="0095715A">
              <w:rPr>
                <w:color w:val="auto"/>
                <w:sz w:val="24"/>
              </w:rPr>
              <w:t>Backups</w:t>
            </w:r>
            <w:bookmarkEnd w:id="630"/>
            <w:bookmarkEnd w:id="631"/>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2" w:name="_Toc26096112"/>
            <w:bookmarkStart w:id="633" w:name="_Toc26098089"/>
            <w:r w:rsidRPr="0095715A">
              <w:rPr>
                <w:color w:val="auto"/>
                <w:sz w:val="24"/>
              </w:rPr>
              <w:t>Pedir favor</w:t>
            </w:r>
            <w:bookmarkEnd w:id="632"/>
            <w:bookmarkEnd w:id="633"/>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4" w:name="_Toc26096113"/>
            <w:bookmarkStart w:id="635" w:name="_Toc26098090"/>
            <w:r w:rsidRPr="0095715A">
              <w:rPr>
                <w:color w:val="auto"/>
                <w:sz w:val="24"/>
              </w:rPr>
              <w:t xml:space="preserve">Proponer </w:t>
            </w:r>
            <w:proofErr w:type="spellStart"/>
            <w:r w:rsidRPr="0095715A">
              <w:rPr>
                <w:color w:val="auto"/>
                <w:sz w:val="24"/>
              </w:rPr>
              <w:t>Grollies</w:t>
            </w:r>
            <w:bookmarkEnd w:id="634"/>
            <w:bookmarkEnd w:id="635"/>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417EE652" w:rsidR="00AE5C76" w:rsidRPr="0095715A" w:rsidRDefault="00AE5C76" w:rsidP="00206A4C">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r w:rsidR="00206A4C">
              <w:rPr>
                <w:color w:val="auto"/>
                <w:sz w:val="24"/>
              </w:rPr>
              <w:t>Regalos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6" w:name="_Toc26096114"/>
      <w:bookmarkStart w:id="637" w:name="_Toc26098091"/>
      <w:r w:rsidRPr="0095715A">
        <w:rPr>
          <w:color w:val="auto"/>
          <w:sz w:val="25"/>
          <w:szCs w:val="25"/>
        </w:rPr>
        <w:t>Identificación de los casos de uso</w:t>
      </w:r>
      <w:bookmarkEnd w:id="636"/>
      <w:bookmarkEnd w:id="637"/>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38" w:name="_Toc26096115"/>
      <w:bookmarkStart w:id="639" w:name="_Toc26098092"/>
      <w:r w:rsidRPr="0095715A">
        <w:rPr>
          <w:rFonts w:ascii="Times New Roman" w:hAnsi="Times New Roman"/>
          <w:b/>
          <w:i w:val="0"/>
          <w:sz w:val="40"/>
          <w:lang w:eastAsia="es-ES"/>
        </w:rPr>
        <w:lastRenderedPageBreak/>
        <w:t>Líneas base del proyecto</w:t>
      </w:r>
      <w:bookmarkEnd w:id="638"/>
      <w:bookmarkEnd w:id="639"/>
    </w:p>
    <w:p w14:paraId="544E917F" w14:textId="603874C5" w:rsidR="0095715A" w:rsidRDefault="0095715A" w:rsidP="0095715A">
      <w:pPr>
        <w:jc w:val="both"/>
        <w:rPr>
          <w:rFonts w:eastAsia="Times New Roman"/>
          <w:color w:val="auto"/>
          <w:sz w:val="25"/>
          <w:szCs w:val="25"/>
        </w:rPr>
      </w:pPr>
      <w:bookmarkStart w:id="640" w:name="_Toc26096116"/>
      <w:bookmarkStart w:id="641"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0"/>
      <w:bookmarkEnd w:id="641"/>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2" w:name="_Toc26096117"/>
            <w:bookmarkStart w:id="643"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2"/>
            <w:bookmarkEnd w:id="643"/>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6D86A198" w:rsidR="001930E3" w:rsidRPr="0095715A" w:rsidRDefault="001930E3" w:rsidP="00206A4C">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 xml:space="preserve">Los usuarios podrán canjear los puntos obtenidos mediante el intercambio de favores en un sistema de </w:t>
            </w:r>
            <w:r w:rsidR="00206A4C">
              <w:rPr>
                <w:color w:val="auto"/>
                <w:sz w:val="24"/>
              </w:rPr>
              <w:t>regalos</w:t>
            </w:r>
            <w:r w:rsidRPr="0095715A">
              <w:rPr>
                <w:color w:val="auto"/>
                <w:sz w:val="24"/>
              </w:rPr>
              <w:t xml:space="preserve">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4" w:name="_Ref26049974"/>
      <w:bookmarkStart w:id="645" w:name="_Toc26096118"/>
      <w:bookmarkStart w:id="646" w:name="_Toc26098095"/>
      <w:bookmarkStart w:id="647" w:name="_Toc41673737"/>
      <w:r w:rsidRPr="0095715A">
        <w:rPr>
          <w:rFonts w:ascii="Times New Roman" w:hAnsi="Times New Roman"/>
          <w:sz w:val="40"/>
        </w:rPr>
        <w:lastRenderedPageBreak/>
        <w:t>Control de la Configuración</w:t>
      </w:r>
      <w:bookmarkEnd w:id="644"/>
      <w:bookmarkEnd w:id="645"/>
      <w:bookmarkEnd w:id="646"/>
      <w:bookmarkEnd w:id="647"/>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8" w:name="_Ref26049979"/>
      <w:bookmarkStart w:id="649" w:name="_Toc26096119"/>
      <w:bookmarkStart w:id="650" w:name="_Toc26098096"/>
      <w:r w:rsidRPr="0095715A">
        <w:rPr>
          <w:rFonts w:ascii="Times New Roman" w:hAnsi="Times New Roman"/>
          <w:b/>
          <w:i w:val="0"/>
          <w:sz w:val="40"/>
          <w:lang w:eastAsia="es-ES"/>
        </w:rPr>
        <w:t>Formularios de petición de cambio (FPC)</w:t>
      </w:r>
      <w:bookmarkEnd w:id="648"/>
      <w:bookmarkEnd w:id="649"/>
      <w:bookmarkEnd w:id="650"/>
    </w:p>
    <w:p w14:paraId="478F1F7C" w14:textId="77777777" w:rsidR="0095715A" w:rsidRDefault="0095715A" w:rsidP="0095715A">
      <w:pPr>
        <w:jc w:val="both"/>
        <w:rPr>
          <w:rFonts w:eastAsia="Times New Roman"/>
          <w:bCs/>
          <w:color w:val="auto"/>
          <w:sz w:val="25"/>
          <w:szCs w:val="25"/>
        </w:rPr>
      </w:pPr>
      <w:bookmarkStart w:id="651" w:name="_Toc26096120"/>
      <w:bookmarkStart w:id="652"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1"/>
      <w:bookmarkEnd w:id="652"/>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3" w:name="_Toc26096121"/>
      <w:bookmarkStart w:id="654"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3"/>
      <w:bookmarkEnd w:id="654"/>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5" w:name="_Toc26096122"/>
      <w:bookmarkStart w:id="656"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5"/>
      <w:bookmarkEnd w:id="656"/>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7" w:name="_Toc26096123"/>
      <w:bookmarkStart w:id="658"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7"/>
      <w:bookmarkEnd w:id="658"/>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9" w:name="_Ref26049984"/>
      <w:bookmarkStart w:id="660" w:name="_Toc26096124"/>
      <w:bookmarkStart w:id="661" w:name="_Toc26098101"/>
      <w:r w:rsidRPr="00F01C0E">
        <w:rPr>
          <w:rFonts w:ascii="Times New Roman" w:hAnsi="Times New Roman"/>
          <w:b/>
          <w:i w:val="0"/>
          <w:sz w:val="40"/>
          <w:lang w:eastAsia="es-ES"/>
        </w:rPr>
        <w:t>Formularios de solicitud de reunión extraordinaria (FSRE)</w:t>
      </w:r>
      <w:bookmarkEnd w:id="659"/>
      <w:bookmarkEnd w:id="660"/>
      <w:bookmarkEnd w:id="661"/>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2" w:name="_Ref26049991"/>
      <w:bookmarkStart w:id="663" w:name="_Toc26096125"/>
      <w:bookmarkStart w:id="664" w:name="_Toc26098102"/>
      <w:r w:rsidRPr="00F01C0E">
        <w:rPr>
          <w:rFonts w:ascii="Times New Roman" w:hAnsi="Times New Roman"/>
          <w:b/>
          <w:i w:val="0"/>
          <w:sz w:val="40"/>
          <w:lang w:eastAsia="es-ES"/>
        </w:rPr>
        <w:t>Formularios de registro de cambios (FRC)</w:t>
      </w:r>
      <w:bookmarkEnd w:id="662"/>
      <w:bookmarkEnd w:id="663"/>
      <w:bookmarkEnd w:id="664"/>
    </w:p>
    <w:p w14:paraId="54ABB73F" w14:textId="77777777" w:rsidR="00F01C0E" w:rsidRDefault="00F01C0E" w:rsidP="00F01C0E">
      <w:pPr>
        <w:jc w:val="both"/>
        <w:rPr>
          <w:rFonts w:eastAsia="Times New Roman"/>
          <w:color w:val="auto"/>
          <w:sz w:val="25"/>
          <w:szCs w:val="25"/>
        </w:rPr>
      </w:pPr>
      <w:bookmarkStart w:id="665" w:name="_Toc26096126"/>
      <w:bookmarkStart w:id="666"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5"/>
      <w:bookmarkEnd w:id="666"/>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7" w:name="_Toc26096127"/>
      <w:bookmarkStart w:id="668" w:name="_Toc26098104"/>
      <w:r w:rsidRPr="00F01C0E">
        <w:rPr>
          <w:rFonts w:eastAsia="Times New Roman"/>
          <w:color w:val="auto"/>
          <w:sz w:val="25"/>
          <w:szCs w:val="25"/>
        </w:rPr>
        <w:t>Estos documentos se generarán tras ser rechazado o aceptado un cambio, y en este último caso se actualizar de manera periódica.</w:t>
      </w:r>
      <w:bookmarkEnd w:id="667"/>
      <w:bookmarkEnd w:id="668"/>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9" w:name="_Ref26049995"/>
      <w:bookmarkStart w:id="670" w:name="_Toc26096128"/>
      <w:bookmarkStart w:id="671" w:name="_Toc26098105"/>
      <w:r w:rsidRPr="00F8193C">
        <w:rPr>
          <w:rFonts w:ascii="Times New Roman" w:hAnsi="Times New Roman"/>
          <w:b/>
          <w:i w:val="0"/>
          <w:sz w:val="40"/>
          <w:lang w:eastAsia="es-ES"/>
        </w:rPr>
        <w:lastRenderedPageBreak/>
        <w:t>Resolución de conflictos</w:t>
      </w:r>
      <w:bookmarkEnd w:id="669"/>
      <w:bookmarkEnd w:id="670"/>
      <w:bookmarkEnd w:id="671"/>
    </w:p>
    <w:p w14:paraId="19CA4877" w14:textId="7B264291" w:rsidR="00F01C0E" w:rsidRDefault="00F01C0E" w:rsidP="00F01C0E">
      <w:pPr>
        <w:jc w:val="both"/>
        <w:rPr>
          <w:rFonts w:eastAsia="Times New Roman"/>
          <w:color w:val="auto"/>
          <w:sz w:val="25"/>
          <w:szCs w:val="25"/>
        </w:rPr>
      </w:pPr>
      <w:bookmarkStart w:id="672" w:name="_Toc26096129"/>
      <w:bookmarkStart w:id="673"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2"/>
      <w:bookmarkEnd w:id="673"/>
    </w:p>
    <w:p w14:paraId="1927AFE4" w14:textId="77777777" w:rsidR="00F01C0E" w:rsidRDefault="00F01C0E" w:rsidP="00F01C0E">
      <w:pPr>
        <w:jc w:val="both"/>
        <w:rPr>
          <w:rFonts w:eastAsia="Times New Roman"/>
          <w:color w:val="auto"/>
          <w:sz w:val="25"/>
          <w:szCs w:val="25"/>
        </w:rPr>
      </w:pPr>
      <w:bookmarkStart w:id="674" w:name="_Toc26096130"/>
      <w:bookmarkStart w:id="675"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4"/>
      <w:bookmarkEnd w:id="675"/>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6" w:name="_Ref26049999"/>
      <w:bookmarkStart w:id="677" w:name="_Toc26096131"/>
      <w:bookmarkStart w:id="678" w:name="_Toc26098108"/>
      <w:r w:rsidRPr="00F8193C">
        <w:rPr>
          <w:rFonts w:ascii="Times New Roman" w:hAnsi="Times New Roman"/>
          <w:b/>
          <w:i w:val="0"/>
          <w:sz w:val="40"/>
          <w:lang w:eastAsia="es-ES"/>
        </w:rPr>
        <w:t>Introducción de cambios y reuniones extraordinarias</w:t>
      </w:r>
      <w:bookmarkEnd w:id="676"/>
      <w:bookmarkEnd w:id="677"/>
      <w:bookmarkEnd w:id="678"/>
    </w:p>
    <w:p w14:paraId="382CBF92" w14:textId="6BF243C4" w:rsidR="00F8193C" w:rsidRDefault="00F8193C" w:rsidP="00F8193C">
      <w:pPr>
        <w:jc w:val="both"/>
        <w:rPr>
          <w:rFonts w:eastAsia="Times New Roman"/>
          <w:b/>
          <w:color w:val="auto"/>
          <w:sz w:val="25"/>
          <w:szCs w:val="25"/>
        </w:rPr>
      </w:pPr>
      <w:bookmarkStart w:id="679" w:name="_Toc26096132"/>
      <w:bookmarkStart w:id="680"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79"/>
      <w:bookmarkEnd w:id="680"/>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1" w:name="_Toc26096133"/>
      <w:bookmarkStart w:id="682"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1"/>
      <w:bookmarkEnd w:id="682"/>
    </w:p>
    <w:p w14:paraId="624893E7" w14:textId="1B0213C6" w:rsidR="001930E3" w:rsidRDefault="001930E3" w:rsidP="00F8193C">
      <w:pPr>
        <w:jc w:val="both"/>
        <w:rPr>
          <w:rFonts w:eastAsia="Times New Roman"/>
          <w:color w:val="auto"/>
          <w:sz w:val="25"/>
          <w:szCs w:val="25"/>
        </w:rPr>
      </w:pPr>
      <w:bookmarkStart w:id="683" w:name="_Toc26096134"/>
      <w:bookmarkStart w:id="684"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3"/>
      <w:bookmarkEnd w:id="684"/>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5" w:name="_Toc26096135"/>
      <w:bookmarkStart w:id="686"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5"/>
      <w:bookmarkEnd w:id="686"/>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7" w:name="_Ref26050006"/>
      <w:bookmarkStart w:id="688" w:name="_Toc26096136"/>
      <w:bookmarkStart w:id="689" w:name="_Toc26098113"/>
      <w:bookmarkStart w:id="690" w:name="_Toc41673738"/>
      <w:r w:rsidRPr="00F8193C">
        <w:rPr>
          <w:rFonts w:ascii="Times New Roman" w:hAnsi="Times New Roman"/>
          <w:sz w:val="40"/>
        </w:rPr>
        <w:lastRenderedPageBreak/>
        <w:t>Políticas, directivas y procedimientos de modificación</w:t>
      </w:r>
      <w:bookmarkEnd w:id="687"/>
      <w:bookmarkEnd w:id="688"/>
      <w:bookmarkEnd w:id="689"/>
      <w:bookmarkEnd w:id="690"/>
    </w:p>
    <w:p w14:paraId="5BA8A501" w14:textId="77777777" w:rsidR="00F8193C" w:rsidRDefault="00F8193C" w:rsidP="00F8193C">
      <w:pPr>
        <w:jc w:val="both"/>
        <w:rPr>
          <w:rFonts w:eastAsia="Times New Roman"/>
          <w:color w:val="auto"/>
          <w:sz w:val="25"/>
          <w:szCs w:val="25"/>
        </w:rPr>
      </w:pPr>
      <w:bookmarkStart w:id="691" w:name="_Toc26096137"/>
      <w:bookmarkStart w:id="692"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1"/>
      <w:bookmarkEnd w:id="692"/>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3" w:name="_Ref26050013"/>
      <w:bookmarkStart w:id="694" w:name="_Toc26096138"/>
      <w:bookmarkStart w:id="695" w:name="_Toc26098115"/>
      <w:r w:rsidRPr="00F8193C">
        <w:rPr>
          <w:rFonts w:ascii="Times New Roman" w:hAnsi="Times New Roman"/>
          <w:b/>
          <w:i w:val="0"/>
          <w:sz w:val="40"/>
          <w:lang w:eastAsia="es-ES"/>
        </w:rPr>
        <w:t>Control de cambios en documentos</w:t>
      </w:r>
      <w:bookmarkEnd w:id="693"/>
      <w:bookmarkEnd w:id="694"/>
      <w:bookmarkEnd w:id="695"/>
    </w:p>
    <w:p w14:paraId="5E9905C6" w14:textId="77777777" w:rsidR="00F8193C" w:rsidRDefault="00F8193C" w:rsidP="00F8193C">
      <w:pPr>
        <w:rPr>
          <w:rFonts w:eastAsia="Times New Roman"/>
          <w:color w:val="auto"/>
          <w:sz w:val="25"/>
          <w:szCs w:val="25"/>
        </w:rPr>
      </w:pPr>
      <w:bookmarkStart w:id="696" w:name="_Toc26096139"/>
      <w:bookmarkStart w:id="697"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6"/>
      <w:bookmarkEnd w:id="697"/>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698" w:name="_Toc26096140"/>
      <w:bookmarkStart w:id="699"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698"/>
      <w:bookmarkEnd w:id="699"/>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0" w:name="_Toc26096141"/>
      <w:bookmarkStart w:id="701"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0"/>
      <w:bookmarkEnd w:id="701"/>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2" w:name="_Toc26096142"/>
      <w:bookmarkStart w:id="703"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2"/>
      <w:bookmarkEnd w:id="703"/>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4" w:name="_Ref26050019"/>
      <w:bookmarkStart w:id="705" w:name="_Toc26096143"/>
      <w:bookmarkStart w:id="706" w:name="_Toc26098120"/>
      <w:r w:rsidRPr="00F8193C">
        <w:rPr>
          <w:rFonts w:ascii="Times New Roman" w:hAnsi="Times New Roman"/>
          <w:b/>
          <w:i w:val="0"/>
          <w:sz w:val="40"/>
          <w:lang w:eastAsia="es-ES"/>
        </w:rPr>
        <w:t>Control de cambios de recursos del proyecto</w:t>
      </w:r>
      <w:bookmarkEnd w:id="704"/>
      <w:bookmarkEnd w:id="705"/>
      <w:bookmarkEnd w:id="706"/>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7" w:name="_Toc26096144"/>
      <w:bookmarkStart w:id="708"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7"/>
      <w:bookmarkEnd w:id="708"/>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09" w:name="_Toc26096145"/>
      <w:bookmarkStart w:id="710"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09"/>
      <w:bookmarkEnd w:id="710"/>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1" w:name="_Toc26096146"/>
      <w:bookmarkStart w:id="712"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1"/>
      <w:bookmarkEnd w:id="712"/>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3" w:name="_Toc26096147"/>
      <w:bookmarkStart w:id="714"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3"/>
      <w:bookmarkEnd w:id="714"/>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5" w:name="_Toc26096148"/>
      <w:bookmarkStart w:id="716"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5"/>
      <w:bookmarkEnd w:id="716"/>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7" w:name="_Toc26096149"/>
      <w:bookmarkStart w:id="718"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7"/>
      <w:bookmarkEnd w:id="718"/>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19" w:name="_Ref26050024"/>
      <w:bookmarkStart w:id="720" w:name="_Toc26096150"/>
      <w:bookmarkStart w:id="721" w:name="_Toc26098127"/>
      <w:r w:rsidRPr="00F8193C">
        <w:rPr>
          <w:rFonts w:ascii="Times New Roman" w:hAnsi="Times New Roman"/>
          <w:b/>
          <w:i w:val="0"/>
          <w:sz w:val="40"/>
          <w:lang w:eastAsia="es-ES"/>
        </w:rPr>
        <w:t>Control de cambios en el código o la interfaz de la app</w:t>
      </w:r>
      <w:bookmarkEnd w:id="719"/>
      <w:bookmarkEnd w:id="720"/>
      <w:bookmarkEnd w:id="721"/>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2" w:name="_Toc26096151"/>
      <w:bookmarkStart w:id="723"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2"/>
      <w:bookmarkEnd w:id="723"/>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4" w:name="_Toc26096152"/>
      <w:bookmarkStart w:id="725"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4"/>
      <w:bookmarkEnd w:id="725"/>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6" w:name="_Toc26096153"/>
      <w:bookmarkStart w:id="727"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6"/>
      <w:bookmarkEnd w:id="727"/>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8" w:name="_Ref26050030"/>
      <w:bookmarkStart w:id="729" w:name="_Toc26096154"/>
      <w:bookmarkStart w:id="730" w:name="_Toc26098131"/>
      <w:r w:rsidRPr="00F8193C">
        <w:rPr>
          <w:rFonts w:ascii="Times New Roman" w:hAnsi="Times New Roman"/>
          <w:b/>
          <w:i w:val="0"/>
          <w:sz w:val="40"/>
          <w:lang w:eastAsia="es-ES"/>
        </w:rPr>
        <w:t>Control de cambios en las líneas base</w:t>
      </w:r>
      <w:bookmarkEnd w:id="728"/>
      <w:bookmarkEnd w:id="729"/>
      <w:bookmarkEnd w:id="730"/>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1" w:name="_Toc26096155"/>
      <w:bookmarkStart w:id="732"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1"/>
      <w:bookmarkEnd w:id="732"/>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3" w:name="_Ref26050036"/>
      <w:bookmarkStart w:id="734" w:name="_Toc26096156"/>
      <w:bookmarkStart w:id="735" w:name="_Toc26098133"/>
      <w:bookmarkStart w:id="736" w:name="_Toc41673739"/>
      <w:r w:rsidRPr="00F8193C">
        <w:rPr>
          <w:rFonts w:ascii="Times New Roman" w:hAnsi="Times New Roman"/>
          <w:sz w:val="40"/>
        </w:rPr>
        <w:lastRenderedPageBreak/>
        <w:t>Informes y auditorías</w:t>
      </w:r>
      <w:bookmarkEnd w:id="733"/>
      <w:bookmarkEnd w:id="734"/>
      <w:bookmarkEnd w:id="735"/>
      <w:bookmarkEnd w:id="736"/>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7" w:name="_Ref26050042"/>
      <w:bookmarkStart w:id="738" w:name="_Toc26096157"/>
      <w:bookmarkStart w:id="739" w:name="_Toc26098134"/>
      <w:r w:rsidRPr="00F8193C">
        <w:rPr>
          <w:rFonts w:ascii="Times New Roman" w:hAnsi="Times New Roman"/>
          <w:b/>
          <w:i w:val="0"/>
          <w:sz w:val="40"/>
          <w:lang w:eastAsia="es-ES"/>
        </w:rPr>
        <w:t>Revisión técnica formal</w:t>
      </w:r>
      <w:bookmarkEnd w:id="737"/>
      <w:bookmarkEnd w:id="738"/>
      <w:bookmarkEnd w:id="739"/>
    </w:p>
    <w:p w14:paraId="1A1C8380" w14:textId="13DAD917" w:rsidR="00F8193C" w:rsidRDefault="00F8193C" w:rsidP="00F8193C">
      <w:pPr>
        <w:jc w:val="both"/>
        <w:rPr>
          <w:rFonts w:eastAsia="Times New Roman"/>
          <w:color w:val="auto"/>
        </w:rPr>
      </w:pPr>
      <w:bookmarkStart w:id="740" w:name="_Toc26096158"/>
      <w:bookmarkStart w:id="741"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0"/>
      <w:bookmarkEnd w:id="741"/>
    </w:p>
    <w:p w14:paraId="6CF51F9D" w14:textId="7589CB46" w:rsidR="00F8193C" w:rsidRDefault="00F8193C" w:rsidP="00F8193C">
      <w:pPr>
        <w:jc w:val="both"/>
        <w:rPr>
          <w:rFonts w:eastAsia="Times New Roman" w:cstheme="minorHAnsi"/>
          <w:b/>
          <w:bCs/>
          <w:color w:val="A4063E" w:themeColor="accent6"/>
          <w:sz w:val="25"/>
          <w:szCs w:val="25"/>
        </w:rPr>
      </w:pPr>
      <w:bookmarkStart w:id="742" w:name="_Toc26096159"/>
      <w:bookmarkStart w:id="743"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2"/>
      <w:bookmarkEnd w:id="743"/>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4" w:name="_Toc26096160"/>
      <w:bookmarkStart w:id="745"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4"/>
      <w:bookmarkEnd w:id="745"/>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6" w:name="_Toc26096161"/>
      <w:bookmarkStart w:id="747"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6"/>
      <w:bookmarkEnd w:id="747"/>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48" w:name="_Toc26096162"/>
      <w:bookmarkStart w:id="749"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48"/>
      <w:bookmarkEnd w:id="749"/>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0" w:name="_Toc26096163"/>
      <w:bookmarkStart w:id="751"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0"/>
      <w:bookmarkEnd w:id="751"/>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2" w:name="_Toc26096164"/>
      <w:bookmarkStart w:id="753"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2"/>
      <w:bookmarkEnd w:id="753"/>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4" w:name="_Toc26096165"/>
      <w:bookmarkStart w:id="755"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4"/>
      <w:bookmarkEnd w:id="755"/>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6" w:name="_Toc26096166"/>
      <w:bookmarkStart w:id="757"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6"/>
      <w:bookmarkEnd w:id="757"/>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7"/>
      <w:bookmarkStart w:id="759"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58"/>
      <w:bookmarkEnd w:id="759"/>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0" w:name="_Toc26096168"/>
      <w:bookmarkStart w:id="761" w:name="_Toc26098145"/>
      <w:r w:rsidRPr="00F8193C">
        <w:rPr>
          <w:rFonts w:eastAsia="Times New Roman" w:cstheme="minorHAnsi"/>
          <w:b/>
          <w:bCs/>
          <w:color w:val="A4063E" w:themeColor="accent6"/>
          <w:sz w:val="25"/>
          <w:szCs w:val="25"/>
        </w:rPr>
        <w:t>Evaluación de los posibles escenarios</w:t>
      </w:r>
      <w:bookmarkEnd w:id="760"/>
      <w:bookmarkEnd w:id="761"/>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2" w:name="_Toc26096169"/>
      <w:bookmarkStart w:id="763"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2"/>
      <w:bookmarkEnd w:id="763"/>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4" w:name="_Ref26050047"/>
      <w:bookmarkStart w:id="765" w:name="_Toc26096170"/>
      <w:bookmarkStart w:id="766" w:name="_Toc26098147"/>
      <w:r w:rsidRPr="00F8193C">
        <w:rPr>
          <w:rFonts w:ascii="Times New Roman" w:hAnsi="Times New Roman"/>
          <w:b/>
          <w:i w:val="0"/>
          <w:sz w:val="40"/>
          <w:lang w:eastAsia="es-ES"/>
        </w:rPr>
        <w:lastRenderedPageBreak/>
        <w:t>Informes de estado del proyecto</w:t>
      </w:r>
      <w:bookmarkEnd w:id="764"/>
      <w:bookmarkEnd w:id="765"/>
      <w:bookmarkEnd w:id="766"/>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7" w:name="_Toc26096171"/>
      <w:bookmarkStart w:id="768"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7"/>
      <w:bookmarkEnd w:id="768"/>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69" w:name="_Toc26096172"/>
            <w:bookmarkStart w:id="770" w:name="_Toc26098149"/>
            <w:r w:rsidRPr="00670F5C">
              <w:rPr>
                <w:rFonts w:eastAsia="Times New Roman"/>
                <w:color w:val="auto"/>
                <w:sz w:val="24"/>
              </w:rPr>
              <w:t>Fecha de realización del informe</w:t>
            </w:r>
            <w:bookmarkEnd w:id="769"/>
            <w:bookmarkEnd w:id="770"/>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1" w:name="_Ref26050052"/>
      <w:bookmarkStart w:id="772" w:name="_Toc26096173"/>
      <w:bookmarkStart w:id="773" w:name="_Toc26098150"/>
      <w:r w:rsidRPr="00CA304E">
        <w:rPr>
          <w:rFonts w:ascii="Times New Roman" w:hAnsi="Times New Roman"/>
          <w:b/>
          <w:i w:val="0"/>
          <w:sz w:val="40"/>
          <w:lang w:eastAsia="es-ES"/>
        </w:rPr>
        <w:t>Auditorías del proyecto</w:t>
      </w:r>
      <w:bookmarkEnd w:id="771"/>
      <w:bookmarkEnd w:id="772"/>
      <w:bookmarkEnd w:id="773"/>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4" w:name="_Toc26096174"/>
      <w:bookmarkStart w:id="775"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4"/>
      <w:bookmarkEnd w:id="775"/>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6" w:name="_Ref26050055"/>
      <w:bookmarkStart w:id="777" w:name="_Toc26096175"/>
      <w:bookmarkStart w:id="778" w:name="_Toc26098152"/>
      <w:bookmarkStart w:id="779" w:name="_Toc41673740"/>
      <w:r w:rsidRPr="00CA304E">
        <w:rPr>
          <w:rFonts w:ascii="Times New Roman" w:hAnsi="Times New Roman"/>
          <w:sz w:val="40"/>
        </w:rPr>
        <w:lastRenderedPageBreak/>
        <w:t>Control de versiones</w:t>
      </w:r>
      <w:bookmarkEnd w:id="776"/>
      <w:bookmarkEnd w:id="777"/>
      <w:bookmarkEnd w:id="778"/>
      <w:bookmarkEnd w:id="779"/>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0" w:name="_Toc26096176"/>
      <w:bookmarkStart w:id="781"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0"/>
      <w:bookmarkEnd w:id="781"/>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2" w:name="_Toc26096177"/>
      <w:bookmarkStart w:id="783"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2"/>
      <w:bookmarkEnd w:id="783"/>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4" w:name="_Toc26096178"/>
      <w:bookmarkStart w:id="785"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4"/>
      <w:bookmarkEnd w:id="785"/>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6" w:name="_Toc26096179"/>
      <w:bookmarkStart w:id="787"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6"/>
      <w:bookmarkEnd w:id="787"/>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46F56">
      <w:pPr>
        <w:pStyle w:val="Ttulo1"/>
        <w:numPr>
          <w:ilvl w:val="0"/>
          <w:numId w:val="44"/>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88" w:name="_Toc41673741"/>
      <w:r>
        <w:rPr>
          <w:rFonts w:ascii="Times New Roman" w:hAnsi="Times New Roman"/>
        </w:rPr>
        <w:lastRenderedPageBreak/>
        <w:t>Referencias</w:t>
      </w:r>
      <w:bookmarkEnd w:id="788"/>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89"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89"/>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170FF2BF" w14:textId="30D62D81" w:rsidR="00AE3E81" w:rsidRPr="00554D6B" w:rsidRDefault="00AE3E81" w:rsidP="00A03589">
      <w:pPr>
        <w:rPr>
          <w:color w:val="282660" w:themeColor="text2"/>
        </w:rPr>
      </w:pPr>
    </w:p>
    <w:sectPr w:rsidR="00AE3E81" w:rsidRPr="00554D6B" w:rsidSect="004B7E44">
      <w:headerReference w:type="default" r:id="rId34"/>
      <w:footerReference w:type="default" r:id="rId35"/>
      <w:footerReference w:type="first" r:id="rId3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9E7EF" w14:textId="77777777" w:rsidR="00104A3A" w:rsidRDefault="00104A3A" w:rsidP="004B7E44">
      <w:r>
        <w:separator/>
      </w:r>
    </w:p>
  </w:endnote>
  <w:endnote w:type="continuationSeparator" w:id="0">
    <w:p w14:paraId="008372D4" w14:textId="77777777" w:rsidR="00104A3A" w:rsidRDefault="00104A3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53CEF"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253CEF" w:rsidRDefault="00253CEF"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4FE85FD3" w14:textId="410C5F4E" w:rsidR="00253CEF" w:rsidRDefault="00253CEF" w:rsidP="004B7E44">
        <w:pPr>
          <w:pStyle w:val="Piedepgina"/>
        </w:pPr>
        <w:r>
          <w:fldChar w:fldCharType="begin"/>
        </w:r>
        <w:r>
          <w:instrText xml:space="preserve"> PAGE   \* MERGEFORMAT </w:instrText>
        </w:r>
        <w:r>
          <w:fldChar w:fldCharType="separate"/>
        </w:r>
        <w:r w:rsidR="00A37D0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1E70C" w14:textId="77777777" w:rsidR="00104A3A" w:rsidRDefault="00104A3A" w:rsidP="004B7E44">
      <w:r>
        <w:separator/>
      </w:r>
    </w:p>
  </w:footnote>
  <w:footnote w:type="continuationSeparator" w:id="0">
    <w:p w14:paraId="2986F8AB" w14:textId="77777777" w:rsidR="00104A3A" w:rsidRDefault="00104A3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53CEF" w14:paraId="493BAF7E" w14:textId="77777777" w:rsidTr="004B7E44">
      <w:trPr>
        <w:trHeight w:val="1318"/>
      </w:trPr>
      <w:tc>
        <w:tcPr>
          <w:tcW w:w="12210" w:type="dxa"/>
          <w:tcBorders>
            <w:top w:val="nil"/>
            <w:left w:val="nil"/>
            <w:bottom w:val="nil"/>
            <w:right w:val="nil"/>
          </w:tcBorders>
        </w:tcPr>
        <w:p w14:paraId="599BCE06" w14:textId="0F31C764" w:rsidR="00253CEF" w:rsidRDefault="00253CEF"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385AE56D" w:rsidR="00253CEF" w:rsidRPr="004B7E44" w:rsidRDefault="00253CE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37D0B">
                                  <w:rPr>
                                    <w:b/>
                                    <w:noProof/>
                                  </w:rPr>
                                  <w:t>34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385AE56D" w:rsidR="00253CEF" w:rsidRPr="004B7E44" w:rsidRDefault="00253CE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37D0B">
                            <w:rPr>
                              <w:b/>
                              <w:noProof/>
                            </w:rPr>
                            <w:t>34</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7EA2184"/>
    <w:multiLevelType w:val="multilevel"/>
    <w:tmpl w:val="43825B20"/>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0"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1"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2"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6"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20"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1"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2"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6"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8"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30"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2"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8"/>
  </w:num>
  <w:num w:numId="5">
    <w:abstractNumId w:val="22"/>
  </w:num>
  <w:num w:numId="6">
    <w:abstractNumId w:val="39"/>
  </w:num>
  <w:num w:numId="7">
    <w:abstractNumId w:val="11"/>
  </w:num>
  <w:num w:numId="8">
    <w:abstractNumId w:val="2"/>
  </w:num>
  <w:num w:numId="9">
    <w:abstractNumId w:val="16"/>
  </w:num>
  <w:num w:numId="10">
    <w:abstractNumId w:val="25"/>
  </w:num>
  <w:num w:numId="11">
    <w:abstractNumId w:val="20"/>
  </w:num>
  <w:num w:numId="12">
    <w:abstractNumId w:val="15"/>
  </w:num>
  <w:num w:numId="13">
    <w:abstractNumId w:val="35"/>
  </w:num>
  <w:num w:numId="14">
    <w:abstractNumId w:val="27"/>
  </w:num>
  <w:num w:numId="15">
    <w:abstractNumId w:val="3"/>
  </w:num>
  <w:num w:numId="16">
    <w:abstractNumId w:val="34"/>
  </w:num>
  <w:num w:numId="17">
    <w:abstractNumId w:val="21"/>
  </w:num>
  <w:num w:numId="18">
    <w:abstractNumId w:val="37"/>
  </w:num>
  <w:num w:numId="19">
    <w:abstractNumId w:val="28"/>
  </w:num>
  <w:num w:numId="20">
    <w:abstractNumId w:val="32"/>
  </w:num>
  <w:num w:numId="21">
    <w:abstractNumId w:val="23"/>
  </w:num>
  <w:num w:numId="22">
    <w:abstractNumId w:val="18"/>
  </w:num>
  <w:num w:numId="23">
    <w:abstractNumId w:val="5"/>
  </w:num>
  <w:num w:numId="24">
    <w:abstractNumId w:val="36"/>
  </w:num>
  <w:num w:numId="25">
    <w:abstractNumId w:val="26"/>
  </w:num>
  <w:num w:numId="26">
    <w:abstractNumId w:val="41"/>
  </w:num>
  <w:num w:numId="27">
    <w:abstractNumId w:val="13"/>
  </w:num>
  <w:num w:numId="28">
    <w:abstractNumId w:val="29"/>
  </w:num>
  <w:num w:numId="29">
    <w:abstractNumId w:val="31"/>
  </w:num>
  <w:num w:numId="30">
    <w:abstractNumId w:val="19"/>
  </w:num>
  <w:num w:numId="31">
    <w:abstractNumId w:val="0"/>
  </w:num>
  <w:num w:numId="32">
    <w:abstractNumId w:val="42"/>
  </w:num>
  <w:num w:numId="33">
    <w:abstractNumId w:val="43"/>
  </w:num>
  <w:num w:numId="34">
    <w:abstractNumId w:val="10"/>
  </w:num>
  <w:num w:numId="35">
    <w:abstractNumId w:val="6"/>
  </w:num>
  <w:num w:numId="36">
    <w:abstractNumId w:val="40"/>
  </w:num>
  <w:num w:numId="37">
    <w:abstractNumId w:val="17"/>
  </w:num>
  <w:num w:numId="38">
    <w:abstractNumId w:val="14"/>
  </w:num>
  <w:num w:numId="39">
    <w:abstractNumId w:val="7"/>
  </w:num>
  <w:num w:numId="40">
    <w:abstractNumId w:val="33"/>
  </w:num>
  <w:num w:numId="41">
    <w:abstractNumId w:val="12"/>
  </w:num>
  <w:num w:numId="42">
    <w:abstractNumId w:val="24"/>
  </w:num>
  <w:num w:numId="43">
    <w:abstractNumId w:val="30"/>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32E2"/>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4A3A"/>
    <w:rsid w:val="0010554B"/>
    <w:rsid w:val="00115096"/>
    <w:rsid w:val="00123001"/>
    <w:rsid w:val="00134E78"/>
    <w:rsid w:val="0014447C"/>
    <w:rsid w:val="00146294"/>
    <w:rsid w:val="001559EA"/>
    <w:rsid w:val="001846AB"/>
    <w:rsid w:val="001930E3"/>
    <w:rsid w:val="00193C45"/>
    <w:rsid w:val="001A1ACA"/>
    <w:rsid w:val="001F7D29"/>
    <w:rsid w:val="002044BD"/>
    <w:rsid w:val="00206A4C"/>
    <w:rsid w:val="0022210E"/>
    <w:rsid w:val="00236BDF"/>
    <w:rsid w:val="0024479E"/>
    <w:rsid w:val="00253CEF"/>
    <w:rsid w:val="00276759"/>
    <w:rsid w:val="00277E7C"/>
    <w:rsid w:val="002843EC"/>
    <w:rsid w:val="00290C3D"/>
    <w:rsid w:val="00293B29"/>
    <w:rsid w:val="00293B83"/>
    <w:rsid w:val="002F5792"/>
    <w:rsid w:val="00306B22"/>
    <w:rsid w:val="00315C5B"/>
    <w:rsid w:val="00325CAD"/>
    <w:rsid w:val="0037020D"/>
    <w:rsid w:val="003A77EA"/>
    <w:rsid w:val="003C3B65"/>
    <w:rsid w:val="003E5CC2"/>
    <w:rsid w:val="003F0C45"/>
    <w:rsid w:val="004069FC"/>
    <w:rsid w:val="004333D2"/>
    <w:rsid w:val="00436857"/>
    <w:rsid w:val="004378FD"/>
    <w:rsid w:val="00446E70"/>
    <w:rsid w:val="00450F09"/>
    <w:rsid w:val="00460436"/>
    <w:rsid w:val="0046743C"/>
    <w:rsid w:val="004B2051"/>
    <w:rsid w:val="004B2A11"/>
    <w:rsid w:val="004B7E44"/>
    <w:rsid w:val="004C4E0A"/>
    <w:rsid w:val="004D40B6"/>
    <w:rsid w:val="004D5252"/>
    <w:rsid w:val="004D5259"/>
    <w:rsid w:val="004E403E"/>
    <w:rsid w:val="004F2B86"/>
    <w:rsid w:val="0051108D"/>
    <w:rsid w:val="00514B0C"/>
    <w:rsid w:val="00532D98"/>
    <w:rsid w:val="005355E7"/>
    <w:rsid w:val="005407B2"/>
    <w:rsid w:val="005429F8"/>
    <w:rsid w:val="00546F56"/>
    <w:rsid w:val="005502F7"/>
    <w:rsid w:val="00554D6B"/>
    <w:rsid w:val="005641F4"/>
    <w:rsid w:val="0059090B"/>
    <w:rsid w:val="0059240E"/>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D1A77"/>
    <w:rsid w:val="006E6694"/>
    <w:rsid w:val="006F5935"/>
    <w:rsid w:val="00731F45"/>
    <w:rsid w:val="007516CF"/>
    <w:rsid w:val="0075309B"/>
    <w:rsid w:val="0075697F"/>
    <w:rsid w:val="007608F9"/>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44FA"/>
    <w:rsid w:val="0095573C"/>
    <w:rsid w:val="0095715A"/>
    <w:rsid w:val="00967182"/>
    <w:rsid w:val="00967885"/>
    <w:rsid w:val="009768BB"/>
    <w:rsid w:val="009B5684"/>
    <w:rsid w:val="009C396C"/>
    <w:rsid w:val="009D0514"/>
    <w:rsid w:val="009E2174"/>
    <w:rsid w:val="00A01C64"/>
    <w:rsid w:val="00A03589"/>
    <w:rsid w:val="00A207AC"/>
    <w:rsid w:val="00A30C90"/>
    <w:rsid w:val="00A3581C"/>
    <w:rsid w:val="00A37D0B"/>
    <w:rsid w:val="00A67966"/>
    <w:rsid w:val="00AA1C3C"/>
    <w:rsid w:val="00AA43DA"/>
    <w:rsid w:val="00AC0259"/>
    <w:rsid w:val="00AD501D"/>
    <w:rsid w:val="00AD6F7F"/>
    <w:rsid w:val="00AE3E81"/>
    <w:rsid w:val="00AE4704"/>
    <w:rsid w:val="00AE5C76"/>
    <w:rsid w:val="00AF4A92"/>
    <w:rsid w:val="00AF515B"/>
    <w:rsid w:val="00AF7167"/>
    <w:rsid w:val="00B03900"/>
    <w:rsid w:val="00B075B6"/>
    <w:rsid w:val="00B11FDD"/>
    <w:rsid w:val="00B162BD"/>
    <w:rsid w:val="00B368CD"/>
    <w:rsid w:val="00B50C29"/>
    <w:rsid w:val="00B53650"/>
    <w:rsid w:val="00B572B4"/>
    <w:rsid w:val="00BB4EEC"/>
    <w:rsid w:val="00BD031A"/>
    <w:rsid w:val="00BD2854"/>
    <w:rsid w:val="00BF509A"/>
    <w:rsid w:val="00C03E53"/>
    <w:rsid w:val="00C15D0E"/>
    <w:rsid w:val="00C46739"/>
    <w:rsid w:val="00C47D8B"/>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275D3"/>
    <w:rsid w:val="00F40AB9"/>
    <w:rsid w:val="00F545A4"/>
    <w:rsid w:val="00F57011"/>
    <w:rsid w:val="00F64A70"/>
    <w:rsid w:val="00F66790"/>
    <w:rsid w:val="00F713B3"/>
    <w:rsid w:val="00F8193C"/>
    <w:rsid w:val="00F84222"/>
    <w:rsid w:val="00F87734"/>
    <w:rsid w:val="00FA16AA"/>
    <w:rsid w:val="00FD04A9"/>
    <w:rsid w:val="00FD1867"/>
    <w:rsid w:val="00FD6DDD"/>
    <w:rsid w:val="00FE7244"/>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546F56"/>
    <w:pPr>
      <w:tabs>
        <w:tab w:val="left" w:pos="284"/>
        <w:tab w:val="right" w:leader="dot" w:pos="9926"/>
      </w:tabs>
      <w:spacing w:line="240" w:lineRule="auto"/>
    </w:pPr>
    <w:rPr>
      <w:rFonts w:ascii="Times New Roman" w:hAnsi="Times New Roman" w:cstheme="minorHAnsi"/>
      <w:noProof/>
      <w:color w:val="auto"/>
      <w:sz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Anexo%201/LogrollingGantt.gan" TargetMode="External"/><Relationship Id="rId26" Type="http://schemas.openxmlformats.org/officeDocument/2006/relationships/image" Target="media/image3.png"/><Relationship Id="rId21" Type="http://schemas.openxmlformats.org/officeDocument/2006/relationships/hyperlink" Target="Anexo%201/LogrollingGantt.ga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Anexo%201/Documentos%20legales/T&#233;rminos%20y%20Condiciones.txt" TargetMode="External"/><Relationship Id="rId17" Type="http://schemas.openxmlformats.org/officeDocument/2006/relationships/hyperlink" Target="Anexo%201/LogrollingGantt.png" TargetMode="External"/><Relationship Id="rId25" Type="http://schemas.openxmlformats.org/officeDocument/2006/relationships/hyperlink" Target="Anexo%201/LogrollingRedTareas%20(PERT).png"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Anexo%201" TargetMode="External"/><Relationship Id="rId20" Type="http://schemas.openxmlformats.org/officeDocument/2006/relationships/hyperlink" Target="Anexo%201/LogrollingGantt.pn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nexo%201/Documentos%20legales/Pol&#237;tica%20de%20Privacidad.txt" TargetMode="External"/><Relationship Id="rId24" Type="http://schemas.openxmlformats.org/officeDocument/2006/relationships/hyperlink" Target="Anexo%201"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Anexo%201/LogrollingRedTareas%20(PERT).png" TargetMode="External"/><Relationship Id="rId28" Type="http://schemas.openxmlformats.org/officeDocument/2006/relationships/image" Target="media/image5.jpeg"/><Relationship Id="rId36" Type="http://schemas.openxmlformats.org/officeDocument/2006/relationships/footer" Target="footer2.xml"/><Relationship Id="rId10" Type="http://schemas.openxmlformats.org/officeDocument/2006/relationships/hyperlink" Target="Anexo%201/Documentos%20legales" TargetMode="External"/><Relationship Id="rId19" Type="http://schemas.openxmlformats.org/officeDocument/2006/relationships/hyperlink" Target="Anexo%201"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hyperlink" Target="Anexo%201"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250A2B6E-3C10-41C5-9695-74D080467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1559</TotalTime>
  <Pages>57</Pages>
  <Words>10556</Words>
  <Characters>58058</Characters>
  <Application>Microsoft Office Word</Application>
  <DocSecurity>0</DocSecurity>
  <Lines>483</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Alberto</cp:lastModifiedBy>
  <cp:revision>57</cp:revision>
  <cp:lastPrinted>2020-05-29T17:46:00Z</cp:lastPrinted>
  <dcterms:created xsi:type="dcterms:W3CDTF">2019-11-29T13:47:00Z</dcterms:created>
  <dcterms:modified xsi:type="dcterms:W3CDTF">2020-05-29T17:47:00Z</dcterms:modified>
</cp:coreProperties>
</file>