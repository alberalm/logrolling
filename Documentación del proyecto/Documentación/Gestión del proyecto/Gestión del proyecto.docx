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4BC8EA7D" w:rsidR="00D17696" w:rsidRPr="004E0627" w:rsidRDefault="006B3031" w:rsidP="004B7E44">
                                  <w:pPr>
                                    <w:pStyle w:val="Ttulo"/>
                                    <w:rPr>
                                      <w:sz w:val="96"/>
                                      <w:szCs w:val="28"/>
                                    </w:rPr>
                                  </w:pPr>
                                  <w:r>
                                    <w:rPr>
                                      <w:sz w:val="96"/>
                                      <w:szCs w:val="28"/>
                                    </w:rPr>
                                    <w:t>Gestión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4BC8EA7D" w:rsidR="00D17696" w:rsidRPr="004E0627" w:rsidRDefault="006B3031" w:rsidP="004B7E44">
                            <w:pPr>
                              <w:pStyle w:val="Ttulo"/>
                              <w:rPr>
                                <w:sz w:val="96"/>
                                <w:szCs w:val="28"/>
                              </w:rPr>
                            </w:pPr>
                            <w:r>
                              <w:rPr>
                                <w:sz w:val="96"/>
                                <w:szCs w:val="28"/>
                              </w:rPr>
                              <w:t>Gestión del 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9F0A72"/>
    <w:p w14:paraId="3E1E24AF" w14:textId="677D3A3C" w:rsidR="005A1140" w:rsidRDefault="00315AEC">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0876957" w:history="1">
        <w:r w:rsidR="005A1140" w:rsidRPr="00CC4F6A">
          <w:rPr>
            <w:rStyle w:val="Hipervnculo"/>
          </w:rPr>
          <w:t>1.</w:t>
        </w:r>
        <w:r w:rsidR="005A1140">
          <w:rPr>
            <w:rFonts w:asciiTheme="minorHAnsi" w:hAnsiTheme="minorHAnsi" w:cstheme="minorBidi"/>
            <w:sz w:val="22"/>
          </w:rPr>
          <w:tab/>
        </w:r>
        <w:r w:rsidR="005A1140" w:rsidRPr="00CC4F6A">
          <w:rPr>
            <w:rStyle w:val="Hipervnculo"/>
          </w:rPr>
          <w:t>Servidor</w:t>
        </w:r>
        <w:r w:rsidR="005A1140">
          <w:rPr>
            <w:webHidden/>
          </w:rPr>
          <w:tab/>
        </w:r>
        <w:r w:rsidR="005A1140">
          <w:rPr>
            <w:webHidden/>
          </w:rPr>
          <w:fldChar w:fldCharType="begin"/>
        </w:r>
        <w:r w:rsidR="005A1140">
          <w:rPr>
            <w:webHidden/>
          </w:rPr>
          <w:instrText xml:space="preserve"> PAGEREF _Toc40876957 \h </w:instrText>
        </w:r>
        <w:r w:rsidR="005A1140">
          <w:rPr>
            <w:webHidden/>
          </w:rPr>
        </w:r>
        <w:r w:rsidR="005A1140">
          <w:rPr>
            <w:webHidden/>
          </w:rPr>
          <w:fldChar w:fldCharType="separate"/>
        </w:r>
        <w:r w:rsidR="005A1140">
          <w:rPr>
            <w:webHidden/>
          </w:rPr>
          <w:t>3</w:t>
        </w:r>
        <w:r w:rsidR="005A1140">
          <w:rPr>
            <w:webHidden/>
          </w:rPr>
          <w:fldChar w:fldCharType="end"/>
        </w:r>
      </w:hyperlink>
    </w:p>
    <w:p w14:paraId="25721462" w14:textId="3A63553D" w:rsidR="005A1140" w:rsidRDefault="0013017A">
      <w:pPr>
        <w:pStyle w:val="TDC2"/>
        <w:rPr>
          <w:rFonts w:cstheme="minorBidi"/>
          <w:noProof/>
        </w:rPr>
      </w:pPr>
      <w:hyperlink w:anchor="_Toc40876958" w:history="1">
        <w:r w:rsidR="005A1140" w:rsidRPr="00CC4F6A">
          <w:rPr>
            <w:rStyle w:val="Hipervnculo"/>
            <w:rFonts w:ascii="Times New Roman" w:hAnsi="Times New Roman"/>
            <w:noProof/>
          </w:rPr>
          <w:t>1.1</w:t>
        </w:r>
        <w:r w:rsidR="005A1140">
          <w:rPr>
            <w:rFonts w:cstheme="minorBidi"/>
            <w:noProof/>
          </w:rPr>
          <w:tab/>
        </w:r>
        <w:r w:rsidR="005A1140" w:rsidRPr="00CC4F6A">
          <w:rPr>
            <w:rStyle w:val="Hipervnculo"/>
            <w:rFonts w:ascii="Times New Roman" w:hAnsi="Times New Roman"/>
            <w:noProof/>
          </w:rPr>
          <w:t>Modelo</w:t>
        </w:r>
        <w:r w:rsidR="005A1140">
          <w:rPr>
            <w:noProof/>
            <w:webHidden/>
          </w:rPr>
          <w:tab/>
        </w:r>
        <w:r w:rsidR="005A1140">
          <w:rPr>
            <w:noProof/>
            <w:webHidden/>
          </w:rPr>
          <w:fldChar w:fldCharType="begin"/>
        </w:r>
        <w:r w:rsidR="005A1140">
          <w:rPr>
            <w:noProof/>
            <w:webHidden/>
          </w:rPr>
          <w:instrText xml:space="preserve"> PAGEREF _Toc40876958 \h </w:instrText>
        </w:r>
        <w:r w:rsidR="005A1140">
          <w:rPr>
            <w:noProof/>
            <w:webHidden/>
          </w:rPr>
        </w:r>
        <w:r w:rsidR="005A1140">
          <w:rPr>
            <w:noProof/>
            <w:webHidden/>
          </w:rPr>
          <w:fldChar w:fldCharType="separate"/>
        </w:r>
        <w:r w:rsidR="005A1140">
          <w:rPr>
            <w:noProof/>
            <w:webHidden/>
          </w:rPr>
          <w:t>3</w:t>
        </w:r>
        <w:r w:rsidR="005A1140">
          <w:rPr>
            <w:noProof/>
            <w:webHidden/>
          </w:rPr>
          <w:fldChar w:fldCharType="end"/>
        </w:r>
      </w:hyperlink>
    </w:p>
    <w:p w14:paraId="68924587" w14:textId="2484C008" w:rsidR="009F0A72" w:rsidRPr="00D12A6E" w:rsidRDefault="00315AEC" w:rsidP="0020018D">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32710517" w14:textId="2C1957E2" w:rsidR="003B70F0" w:rsidRDefault="005A1140" w:rsidP="005A1140">
      <w:pPr>
        <w:pStyle w:val="Ttulo1"/>
        <w:numPr>
          <w:ilvl w:val="0"/>
          <w:numId w:val="2"/>
        </w:numPr>
        <w:rPr>
          <w:rFonts w:ascii="Times New Roman" w:hAnsi="Times New Roman"/>
          <w:color w:val="161718" w:themeColor="text1"/>
          <w:u w:val="single"/>
        </w:rPr>
      </w:pPr>
      <w:r>
        <w:rPr>
          <w:rFonts w:ascii="Times New Roman" w:hAnsi="Times New Roman"/>
          <w:color w:val="161718" w:themeColor="text1"/>
          <w:u w:val="single"/>
        </w:rPr>
        <w:lastRenderedPageBreak/>
        <w:t>Apartado de ejemplo</w:t>
      </w:r>
    </w:p>
    <w:p w14:paraId="51FDB6EE" w14:textId="7F83A4C2" w:rsidR="000E7267" w:rsidRPr="00272A2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1A85A83F" w14:textId="1D0F3517" w:rsidR="00A12C6B" w:rsidRDefault="005A1140" w:rsidP="007C77E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Pr>
          <w:rFonts w:ascii="Times New Roman" w:hAnsi="Times New Roman"/>
          <w:color w:val="FFFFFF" w:themeColor="background1"/>
          <w:sz w:val="32"/>
        </w:rPr>
        <w:t>Subapartado de ejemplo</w:t>
      </w:r>
    </w:p>
    <w:p w14:paraId="27932125" w14:textId="71620766" w:rsidR="0020018D" w:rsidRPr="005A1140" w:rsidRDefault="005A1140" w:rsidP="005A1140">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Texto de ejemplo. Texto de ejemplo. Texto de ejemplo. Texto de ejemplo. Texto de ejemplo. Texto de ejemplo. Texto de ejemplo. Texto de ejemplo. Texto de ejemplo. Texto de ejemplo. Texto de ejemplo. Texto de ejemplo. Texto de ejemplo. Texto de ejemplo. Texto de ejemplo. Texto de ejemplo.</w:t>
      </w:r>
    </w:p>
    <w:sectPr w:rsidR="0020018D" w:rsidRPr="005A1140" w:rsidSect="00115BBD">
      <w:headerReference w:type="default" r:id="rId10"/>
      <w:footerReference w:type="default" r:id="rId11"/>
      <w:footerReference w:type="first" r:id="rId12"/>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F66AEF" w14:textId="77777777" w:rsidR="0013017A" w:rsidRDefault="0013017A" w:rsidP="004B7E44">
      <w:r>
        <w:separator/>
      </w:r>
    </w:p>
  </w:endnote>
  <w:endnote w:type="continuationSeparator" w:id="0">
    <w:p w14:paraId="160CE1EE" w14:textId="77777777" w:rsidR="0013017A" w:rsidRDefault="0013017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09F87B" w14:textId="77777777" w:rsidR="0013017A" w:rsidRDefault="0013017A" w:rsidP="004B7E44">
      <w:r>
        <w:separator/>
      </w:r>
    </w:p>
  </w:footnote>
  <w:footnote w:type="continuationSeparator" w:id="0">
    <w:p w14:paraId="314AAF9E" w14:textId="77777777" w:rsidR="0013017A" w:rsidRDefault="0013017A"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D20B88"/>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3"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4"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4"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28"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0"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1"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2"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5"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3"/>
  </w:num>
  <w:num w:numId="2">
    <w:abstractNumId w:val="30"/>
  </w:num>
  <w:num w:numId="3">
    <w:abstractNumId w:val="28"/>
  </w:num>
  <w:num w:numId="4">
    <w:abstractNumId w:val="27"/>
  </w:num>
  <w:num w:numId="5">
    <w:abstractNumId w:val="36"/>
  </w:num>
  <w:num w:numId="6">
    <w:abstractNumId w:val="26"/>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
  </w:num>
  <w:num w:numId="10">
    <w:abstractNumId w:val="15"/>
  </w:num>
  <w:num w:numId="11">
    <w:abstractNumId w:val="16"/>
  </w:num>
  <w:num w:numId="12">
    <w:abstractNumId w:val="34"/>
  </w:num>
  <w:num w:numId="13">
    <w:abstractNumId w:val="10"/>
  </w:num>
  <w:num w:numId="14">
    <w:abstractNumId w:val="1"/>
  </w:num>
  <w:num w:numId="15">
    <w:abstractNumId w:val="18"/>
  </w:num>
  <w:num w:numId="16">
    <w:abstractNumId w:val="23"/>
  </w:num>
  <w:num w:numId="17">
    <w:abstractNumId w:val="32"/>
  </w:num>
  <w:num w:numId="18">
    <w:abstractNumId w:val="22"/>
  </w:num>
  <w:num w:numId="19">
    <w:abstractNumId w:val="7"/>
  </w:num>
  <w:num w:numId="20">
    <w:abstractNumId w:val="14"/>
  </w:num>
  <w:num w:numId="21">
    <w:abstractNumId w:val="21"/>
  </w:num>
  <w:num w:numId="22">
    <w:abstractNumId w:val="33"/>
  </w:num>
  <w:num w:numId="23">
    <w:abstractNumId w:val="8"/>
  </w:num>
  <w:num w:numId="24">
    <w:abstractNumId w:val="5"/>
  </w:num>
  <w:num w:numId="25">
    <w:abstractNumId w:val="20"/>
  </w:num>
  <w:num w:numId="26">
    <w:abstractNumId w:val="19"/>
  </w:num>
  <w:num w:numId="27">
    <w:abstractNumId w:val="37"/>
  </w:num>
  <w:num w:numId="28">
    <w:abstractNumId w:val="3"/>
  </w:num>
  <w:num w:numId="29">
    <w:abstractNumId w:val="35"/>
  </w:num>
  <w:num w:numId="30">
    <w:abstractNumId w:val="38"/>
  </w:num>
  <w:num w:numId="31">
    <w:abstractNumId w:val="6"/>
  </w:num>
  <w:num w:numId="32">
    <w:abstractNumId w:val="25"/>
  </w:num>
  <w:num w:numId="33">
    <w:abstractNumId w:val="17"/>
  </w:num>
  <w:num w:numId="34">
    <w:abstractNumId w:val="4"/>
  </w:num>
  <w:num w:numId="35">
    <w:abstractNumId w:val="31"/>
  </w:num>
  <w:num w:numId="36">
    <w:abstractNumId w:val="11"/>
  </w:num>
  <w:num w:numId="37">
    <w:abstractNumId w:val="9"/>
  </w:num>
  <w:num w:numId="38">
    <w:abstractNumId w:val="0"/>
  </w:num>
  <w:num w:numId="39">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0E7267"/>
    <w:rsid w:val="0010554B"/>
    <w:rsid w:val="00115BBD"/>
    <w:rsid w:val="0013017A"/>
    <w:rsid w:val="00133296"/>
    <w:rsid w:val="00135937"/>
    <w:rsid w:val="00146294"/>
    <w:rsid w:val="0014766B"/>
    <w:rsid w:val="00191C09"/>
    <w:rsid w:val="001930E3"/>
    <w:rsid w:val="00193DC8"/>
    <w:rsid w:val="001954D3"/>
    <w:rsid w:val="001A52CA"/>
    <w:rsid w:val="001C6FDF"/>
    <w:rsid w:val="001D73C5"/>
    <w:rsid w:val="001F0372"/>
    <w:rsid w:val="001F5870"/>
    <w:rsid w:val="001F7D29"/>
    <w:rsid w:val="0020018D"/>
    <w:rsid w:val="00202847"/>
    <w:rsid w:val="00233353"/>
    <w:rsid w:val="00245844"/>
    <w:rsid w:val="00257E4B"/>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15AEC"/>
    <w:rsid w:val="0032275C"/>
    <w:rsid w:val="00322962"/>
    <w:rsid w:val="003327C1"/>
    <w:rsid w:val="003628C8"/>
    <w:rsid w:val="00381E5A"/>
    <w:rsid w:val="0039393B"/>
    <w:rsid w:val="003B70F0"/>
    <w:rsid w:val="003C1DF8"/>
    <w:rsid w:val="003C1FDB"/>
    <w:rsid w:val="003C3B65"/>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2D98"/>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102C8"/>
    <w:rsid w:val="00643C21"/>
    <w:rsid w:val="006603D4"/>
    <w:rsid w:val="00661C5E"/>
    <w:rsid w:val="00671B57"/>
    <w:rsid w:val="00682A18"/>
    <w:rsid w:val="0069426D"/>
    <w:rsid w:val="006A3CE7"/>
    <w:rsid w:val="006B3031"/>
    <w:rsid w:val="006C3A8B"/>
    <w:rsid w:val="006F4513"/>
    <w:rsid w:val="00707324"/>
    <w:rsid w:val="00727F6D"/>
    <w:rsid w:val="007358EC"/>
    <w:rsid w:val="00735C00"/>
    <w:rsid w:val="007516CF"/>
    <w:rsid w:val="00752849"/>
    <w:rsid w:val="007579EB"/>
    <w:rsid w:val="00774159"/>
    <w:rsid w:val="00782933"/>
    <w:rsid w:val="007902B1"/>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50D3"/>
    <w:rsid w:val="00BD73F0"/>
    <w:rsid w:val="00C032F5"/>
    <w:rsid w:val="00C03E53"/>
    <w:rsid w:val="00C14B5B"/>
    <w:rsid w:val="00C15D0E"/>
    <w:rsid w:val="00C3758C"/>
    <w:rsid w:val="00C4290E"/>
    <w:rsid w:val="00C66BE2"/>
    <w:rsid w:val="00C77BD5"/>
    <w:rsid w:val="00C86032"/>
    <w:rsid w:val="00C963DA"/>
    <w:rsid w:val="00CA2E6F"/>
    <w:rsid w:val="00CA4531"/>
    <w:rsid w:val="00CA7940"/>
    <w:rsid w:val="00CC0A02"/>
    <w:rsid w:val="00CD5292"/>
    <w:rsid w:val="00CE4811"/>
    <w:rsid w:val="00D040EB"/>
    <w:rsid w:val="00D12A6E"/>
    <w:rsid w:val="00D17696"/>
    <w:rsid w:val="00D41E20"/>
    <w:rsid w:val="00D7212C"/>
    <w:rsid w:val="00D7233C"/>
    <w:rsid w:val="00D8309B"/>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5A6D"/>
    <w:rsid w:val="00EF0ADF"/>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E69BE-2887-4C8F-93E4-BB819B224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127</TotalTime>
  <Pages>3</Pages>
  <Words>82</Words>
  <Characters>455</Characters>
  <Application>Microsoft Office Word</Application>
  <DocSecurity>0</DocSecurity>
  <Lines>3</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Alberto</cp:lastModifiedBy>
  <cp:revision>31</cp:revision>
  <cp:lastPrinted>2020-05-04T17:02:00Z</cp:lastPrinted>
  <dcterms:created xsi:type="dcterms:W3CDTF">2020-04-29T01:38:00Z</dcterms:created>
  <dcterms:modified xsi:type="dcterms:W3CDTF">2020-05-20T12:24:00Z</dcterms:modified>
</cp:coreProperties>
</file>